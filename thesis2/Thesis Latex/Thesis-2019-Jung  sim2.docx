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spacing w:line="470" w:lineRule="auto" w:before="22"/>
        <w:ind w:left="117" w:right="3950" w:firstLine="0"/>
        <w:jc w:val="left"/>
        <w:rPr>
          <w:rFonts w:ascii="Georgia" w:hAnsi="Georgia" w:cs="Georgia" w:eastAsia="Georgia"/>
          <w:sz w:val="49"/>
          <w:szCs w:val="49"/>
        </w:rPr>
      </w:pPr>
      <w:bookmarkStart w:name="Simulations" w:id="1"/>
      <w:bookmarkEnd w:id="1"/>
      <w:r>
        <w:rPr/>
      </w:r>
      <w:r>
        <w:rPr>
          <w:rFonts w:ascii="Georgia"/>
          <w:b/>
          <w:sz w:val="49"/>
        </w:rPr>
        <w:t>Chapter</w:t>
      </w:r>
      <w:r>
        <w:rPr>
          <w:rFonts w:ascii="Georgia"/>
          <w:b/>
          <w:spacing w:val="-11"/>
          <w:sz w:val="49"/>
        </w:rPr>
        <w:t> </w:t>
      </w:r>
      <w:r>
        <w:rPr>
          <w:rFonts w:ascii="Georgia"/>
          <w:b/>
          <w:sz w:val="49"/>
        </w:rPr>
        <w:t>2</w:t>
      </w:r>
      <w:r>
        <w:rPr>
          <w:rFonts w:ascii="Georgia"/>
          <w:b/>
          <w:w w:val="90"/>
          <w:sz w:val="49"/>
        </w:rPr>
        <w:t> </w:t>
      </w:r>
      <w:r>
        <w:rPr>
          <w:rFonts w:ascii="Georgia"/>
          <w:b/>
          <w:spacing w:val="-2"/>
          <w:w w:val="90"/>
          <w:sz w:val="49"/>
        </w:rPr>
        <w:t>Simulations</w:t>
      </w:r>
      <w:r>
        <w:rPr>
          <w:rFonts w:ascii="Georgia"/>
          <w:sz w:val="49"/>
        </w:rPr>
      </w:r>
    </w:p>
    <w:p>
      <w:pPr>
        <w:pStyle w:val="Heading1"/>
        <w:spacing w:line="240" w:lineRule="auto" w:before="361"/>
        <w:ind w:left="117" w:right="0" w:firstLine="0"/>
        <w:jc w:val="both"/>
        <w:rPr>
          <w:b w:val="0"/>
          <w:bCs w:val="0"/>
        </w:rPr>
      </w:pPr>
      <w:bookmarkStart w:name="Introduction" w:id="2"/>
      <w:bookmarkEnd w:id="2"/>
      <w:r>
        <w:rPr>
          <w:b w:val="0"/>
        </w:rPr>
      </w:r>
      <w:r>
        <w:rPr/>
        <w:t>2.1  </w:t>
      </w:r>
      <w:r>
        <w:rPr>
          <w:spacing w:val="2"/>
        </w:rPr>
        <w:t> </w:t>
      </w:r>
      <w:r>
        <w:rPr>
          <w:spacing w:val="-2"/>
        </w:rPr>
        <w:t>Introduction</w:t>
      </w:r>
      <w:r>
        <w:rPr>
          <w:b w:val="0"/>
        </w:rPr>
      </w:r>
    </w:p>
    <w:p>
      <w:pPr>
        <w:spacing w:line="240" w:lineRule="auto" w:before="2"/>
        <w:rPr>
          <w:rFonts w:ascii="Georgia" w:hAnsi="Georgia" w:cs="Georgia" w:eastAsia="Georgia"/>
          <w:b/>
          <w:bCs/>
          <w:sz w:val="29"/>
          <w:szCs w:val="29"/>
        </w:rPr>
      </w:pPr>
    </w:p>
    <w:p>
      <w:pPr>
        <w:pStyle w:val="BodyText"/>
        <w:spacing w:line="279" w:lineRule="auto"/>
        <w:ind w:right="539"/>
        <w:jc w:val="both"/>
      </w:pP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this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chapter,</w:t>
      </w:r>
      <w:r>
        <w:rPr>
          <w:spacing w:val="-3"/>
          <w:w w:val="95"/>
        </w:rPr>
        <w:t> </w:t>
      </w:r>
      <w:r>
        <w:rPr>
          <w:spacing w:val="-5"/>
          <w:w w:val="95"/>
        </w:rPr>
        <w:t>we </w:t>
      </w:r>
      <w:r>
        <w:rPr>
          <w:w w:val="95"/>
        </w:rPr>
        <w:t>carried-out</w:t>
      </w:r>
      <w:r>
        <w:rPr>
          <w:spacing w:val="-4"/>
          <w:w w:val="95"/>
        </w:rPr>
        <w:t> </w:t>
      </w:r>
      <w:r>
        <w:rPr>
          <w:spacing w:val="-2"/>
          <w:w w:val="95"/>
        </w:rPr>
        <w:t>simulations</w:t>
      </w:r>
      <w:r>
        <w:rPr>
          <w:spacing w:val="-4"/>
          <w:w w:val="95"/>
        </w:rPr>
        <w:t> </w:t>
      </w:r>
      <w:r>
        <w:rPr>
          <w:w w:val="95"/>
        </w:rPr>
        <w:t>with</w:t>
      </w:r>
      <w:r>
        <w:rPr>
          <w:spacing w:val="-5"/>
          <w:w w:val="95"/>
        </w:rPr>
        <w:t> </w:t>
      </w:r>
      <w:r>
        <w:rPr>
          <w:spacing w:val="-1"/>
          <w:w w:val="95"/>
        </w:rPr>
        <w:t>synthetic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patient</w:t>
      </w:r>
      <w:r>
        <w:rPr>
          <w:spacing w:val="-5"/>
          <w:w w:val="95"/>
        </w:rPr>
        <w:t> </w:t>
      </w:r>
      <w:r>
        <w:rPr>
          <w:spacing w:val="-2"/>
          <w:w w:val="95"/>
        </w:rPr>
        <w:t>arriv</w:t>
      </w:r>
      <w:r>
        <w:rPr>
          <w:spacing w:val="-3"/>
          <w:w w:val="95"/>
        </w:rPr>
        <w:t>al</w:t>
      </w:r>
      <w:r>
        <w:rPr>
          <w:spacing w:val="-4"/>
          <w:w w:val="95"/>
        </w:rPr>
        <w:t> </w:t>
      </w:r>
      <w:r>
        <w:rPr>
          <w:w w:val="95"/>
        </w:rPr>
        <w:t>datasets,</w:t>
      </w:r>
      <w:r>
        <w:rPr>
          <w:spacing w:val="-2"/>
          <w:w w:val="95"/>
        </w:rPr>
        <w:t> </w:t>
      </w:r>
      <w:r>
        <w:rPr>
          <w:spacing w:val="-1"/>
          <w:w w:val="95"/>
        </w:rPr>
        <w:t>a</w:t>
      </w:r>
      <w:r>
        <w:rPr>
          <w:spacing w:val="-2"/>
          <w:w w:val="95"/>
        </w:rPr>
        <w:t>nd</w:t>
      </w:r>
      <w:r>
        <w:rPr>
          <w:spacing w:val="23"/>
          <w:w w:val="91"/>
        </w:rPr>
        <w:t> </w:t>
      </w:r>
      <w:r>
        <w:rPr>
          <w:w w:val="95"/>
        </w:rPr>
        <w:t>compares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posterior</w:t>
      </w:r>
      <w:r>
        <w:rPr>
          <w:spacing w:val="-1"/>
          <w:w w:val="95"/>
        </w:rPr>
        <w:t> </w:t>
      </w:r>
      <w:r>
        <w:rPr>
          <w:w w:val="95"/>
        </w:rPr>
        <w:t>distribution</w:t>
      </w:r>
      <w:r>
        <w:rPr>
          <w:spacing w:val="-1"/>
          <w:w w:val="95"/>
        </w:rPr>
        <w:t> </w:t>
      </w:r>
      <w:r>
        <w:rPr>
          <w:w w:val="95"/>
        </w:rPr>
        <w:t>results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prediction</w:t>
      </w:r>
      <w:r>
        <w:rPr>
          <w:spacing w:val="-1"/>
          <w:w w:val="95"/>
        </w:rPr>
        <w:t> </w:t>
      </w:r>
      <w:r>
        <w:rPr>
          <w:w w:val="95"/>
        </w:rPr>
        <w:t>rate</w:t>
      </w:r>
      <w:r>
        <w:rPr>
          <w:spacing w:val="-2"/>
          <w:w w:val="95"/>
        </w:rPr>
        <w:t> betw</w:t>
      </w:r>
      <w:r>
        <w:rPr>
          <w:spacing w:val="-3"/>
          <w:w w:val="95"/>
        </w:rPr>
        <w:t>een</w:t>
      </w:r>
      <w:r>
        <w:rPr>
          <w:spacing w:val="-1"/>
          <w:w w:val="95"/>
        </w:rPr>
        <w:t> </w:t>
      </w:r>
      <w:r>
        <w:rPr>
          <w:w w:val="95"/>
        </w:rPr>
        <w:t>Independent</w:t>
      </w:r>
      <w:r>
        <w:rPr>
          <w:spacing w:val="26"/>
          <w:w w:val="108"/>
        </w:rPr>
        <w:t> </w:t>
      </w:r>
      <w:r>
        <w:rPr>
          <w:spacing w:val="-3"/>
          <w:w w:val="95"/>
        </w:rPr>
        <w:t>Bay</w:t>
      </w:r>
      <w:r>
        <w:rPr>
          <w:spacing w:val="-4"/>
          <w:w w:val="95"/>
        </w:rPr>
        <w:t>es</w:t>
      </w:r>
      <w:r>
        <w:rPr>
          <w:spacing w:val="-15"/>
          <w:w w:val="95"/>
        </w:rPr>
        <w:t> </w:t>
      </w:r>
      <w:r>
        <w:rPr>
          <w:spacing w:val="1"/>
          <w:w w:val="95"/>
        </w:rPr>
        <w:t>Model</w:t>
      </w:r>
      <w:r>
        <w:rPr>
          <w:spacing w:val="-15"/>
          <w:w w:val="95"/>
        </w:rPr>
        <w:t> </w:t>
      </w:r>
      <w:r>
        <w:rPr>
          <w:w w:val="95"/>
        </w:rPr>
        <w:t>(IBM)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Hierar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hical</w:t>
      </w:r>
      <w:r>
        <w:rPr>
          <w:spacing w:val="-14"/>
          <w:w w:val="95"/>
        </w:rPr>
        <w:t> </w:t>
      </w:r>
      <w:r>
        <w:rPr>
          <w:spacing w:val="-3"/>
          <w:w w:val="95"/>
        </w:rPr>
        <w:t>Bay</w:t>
      </w:r>
      <w:r>
        <w:rPr>
          <w:spacing w:val="-4"/>
          <w:w w:val="95"/>
        </w:rPr>
        <w:t>es</w:t>
      </w:r>
      <w:r>
        <w:rPr>
          <w:spacing w:val="-15"/>
          <w:w w:val="95"/>
        </w:rPr>
        <w:t> </w:t>
      </w:r>
      <w:r>
        <w:rPr>
          <w:spacing w:val="1"/>
          <w:w w:val="95"/>
        </w:rPr>
        <w:t>Model</w:t>
      </w:r>
      <w:r>
        <w:rPr>
          <w:spacing w:val="-14"/>
          <w:w w:val="95"/>
        </w:rPr>
        <w:t> </w:t>
      </w:r>
      <w:r>
        <w:rPr>
          <w:w w:val="95"/>
        </w:rPr>
        <w:t>(HBM)</w:t>
      </w:r>
      <w:r>
        <w:rPr>
          <w:spacing w:val="-15"/>
          <w:w w:val="95"/>
        </w:rPr>
        <w:t> </w:t>
      </w: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scenarios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4"/>
          <w:w w:val="95"/>
        </w:rPr>
        <w:t> </w:t>
      </w:r>
      <w:r>
        <w:rPr>
          <w:w w:val="95"/>
        </w:rPr>
        <w:t>with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differen</w:t>
      </w:r>
      <w:r>
        <w:rPr>
          <w:spacing w:val="-1"/>
          <w:w w:val="95"/>
        </w:rPr>
        <w:t>t</w:t>
      </w:r>
      <w:r>
        <w:rPr>
          <w:spacing w:val="23"/>
          <w:w w:val="107"/>
        </w:rPr>
        <w:t> </w:t>
      </w:r>
      <w:r>
        <w:rPr>
          <w:w w:val="95"/>
        </w:rPr>
        <w:t>anomalies</w:t>
      </w:r>
      <w:r>
        <w:rPr>
          <w:spacing w:val="5"/>
          <w:w w:val="95"/>
        </w:rPr>
        <w:t> </w:t>
      </w:r>
      <w:r>
        <w:rPr>
          <w:w w:val="95"/>
        </w:rPr>
        <w:t>and</w:t>
      </w:r>
      <w:r>
        <w:rPr>
          <w:spacing w:val="6"/>
          <w:w w:val="95"/>
        </w:rPr>
        <w:t> </w:t>
      </w:r>
      <w:r>
        <w:rPr>
          <w:spacing w:val="-1"/>
          <w:w w:val="95"/>
        </w:rPr>
        <w:t>di</w:t>
      </w:r>
      <w:r>
        <w:rPr>
          <w:spacing w:val="-2"/>
          <w:w w:val="95"/>
        </w:rPr>
        <w:t>fferen</w:t>
      </w:r>
      <w:r>
        <w:rPr>
          <w:spacing w:val="-1"/>
          <w:w w:val="95"/>
        </w:rPr>
        <w:t>t</w:t>
      </w:r>
      <w:r>
        <w:rPr>
          <w:spacing w:val="6"/>
          <w:w w:val="95"/>
        </w:rPr>
        <w:t> </w:t>
      </w:r>
      <w:r>
        <w:rPr>
          <w:spacing w:val="-3"/>
          <w:w w:val="95"/>
        </w:rPr>
        <w:t>hier</w:t>
      </w:r>
      <w:r>
        <w:rPr>
          <w:spacing w:val="-2"/>
          <w:w w:val="95"/>
        </w:rPr>
        <w:t>arc</w:t>
      </w:r>
      <w:r>
        <w:rPr>
          <w:spacing w:val="-3"/>
          <w:w w:val="95"/>
        </w:rPr>
        <w:t>h</w:t>
      </w:r>
      <w:r>
        <w:rPr>
          <w:spacing w:val="-2"/>
          <w:w w:val="95"/>
        </w:rPr>
        <w:t>y</w:t>
      </w:r>
      <w:r>
        <w:rPr>
          <w:spacing w:val="6"/>
          <w:w w:val="95"/>
        </w:rPr>
        <w:t> </w:t>
      </w:r>
      <w:r>
        <w:rPr>
          <w:w w:val="95"/>
        </w:rPr>
        <w:t>structures.</w:t>
      </w:r>
      <w:r>
        <w:rPr/>
      </w:r>
    </w:p>
    <w:p>
      <w:pPr>
        <w:pStyle w:val="BodyText"/>
        <w:spacing w:line="240" w:lineRule="auto" w:before="35"/>
        <w:ind w:left="468" w:right="0"/>
        <w:jc w:val="left"/>
      </w:pPr>
      <w:r>
        <w:rPr/>
        <w:t>Sections</w:t>
      </w:r>
      <w:r>
        <w:rPr>
          <w:spacing w:val="8"/>
        </w:rPr>
        <w:t> </w:t>
      </w:r>
      <w:r>
        <w:rPr/>
        <w:t>2.1</w:t>
      </w:r>
      <w:r>
        <w:rPr>
          <w:spacing w:val="10"/>
        </w:rPr>
        <w:t> </w:t>
      </w:r>
      <w:r>
        <w:rPr/>
        <w:t>details</w:t>
      </w:r>
      <w:r>
        <w:rPr>
          <w:spacing w:val="10"/>
        </w:rPr>
        <w:t> </w:t>
      </w:r>
      <w:r>
        <w:rPr/>
        <w:t>functions</w:t>
      </w:r>
      <w:r>
        <w:rPr>
          <w:spacing w:val="10"/>
        </w:rPr>
        <w:t> </w:t>
      </w:r>
      <w:r>
        <w:rPr/>
        <w:t>used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2"/>
        </w:rPr>
        <w:t>synthesis</w:t>
      </w:r>
      <w:r>
        <w:rPr>
          <w:spacing w:val="10"/>
        </w:rPr>
        <w:t> </w:t>
      </w:r>
      <w:r>
        <w:rPr>
          <w:spacing w:val="-2"/>
        </w:rPr>
        <w:t>simulation</w:t>
      </w:r>
      <w:r>
        <w:rPr>
          <w:spacing w:val="10"/>
        </w:rPr>
        <w:t> </w:t>
      </w:r>
      <w:r>
        <w:rPr/>
        <w:t>datasets.</w:t>
      </w:r>
      <w:r>
        <w:rPr>
          <w:spacing w:val="55"/>
        </w:rPr>
        <w:t> </w:t>
      </w:r>
      <w:r>
        <w:rPr/>
        <w:t>Sections</w:t>
      </w:r>
      <w:r>
        <w:rPr/>
      </w:r>
    </w:p>
    <w:p>
      <w:pPr>
        <w:pStyle w:val="BodyText"/>
        <w:spacing w:line="279" w:lineRule="auto" w:before="45"/>
        <w:ind w:right="537" w:hanging="6"/>
        <w:jc w:val="both"/>
      </w:pPr>
      <w:r>
        <w:rPr/>
        <w:t>2.2</w:t>
      </w:r>
      <w:r>
        <w:rPr>
          <w:spacing w:val="4"/>
        </w:rPr>
        <w:t> </w:t>
      </w:r>
      <w:r>
        <w:rPr>
          <w:spacing w:val="-3"/>
        </w:rPr>
        <w:t>evaluates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use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diff</w:t>
      </w:r>
      <w:r>
        <w:rPr>
          <w:spacing w:val="47"/>
        </w:rPr>
        <w:t> </w:t>
      </w:r>
      <w:r>
        <w:rPr/>
        <w:t>t</w:t>
      </w:r>
      <w:r>
        <w:rPr>
          <w:spacing w:val="4"/>
        </w:rPr>
        <w:t> </w:t>
      </w:r>
      <w:r>
        <w:rPr/>
        <w:t>priors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>
          <w:spacing w:val="-2"/>
        </w:rPr>
        <w:t>Bay</w:t>
      </w:r>
      <w:r>
        <w:rPr>
          <w:spacing w:val="-3"/>
        </w:rPr>
        <w:t>esian</w:t>
      </w:r>
      <w:r>
        <w:rPr>
          <w:spacing w:val="6"/>
        </w:rPr>
        <w:t> </w:t>
      </w:r>
      <w:r>
        <w:rPr>
          <w:spacing w:val="1"/>
        </w:rPr>
        <w:t>models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3"/>
        </w:rPr>
        <w:t>be</w:t>
      </w:r>
      <w:r>
        <w:rPr>
          <w:spacing w:val="4"/>
        </w:rPr>
        <w:t> </w:t>
      </w:r>
      <w:r>
        <w:rPr/>
        <w:t>used</w:t>
      </w:r>
      <w:r>
        <w:rPr>
          <w:spacing w:val="5"/>
        </w:rPr>
        <w:t> </w:t>
      </w:r>
      <w:r>
        <w:rPr/>
        <w:t>during</w:t>
      </w:r>
      <w:r>
        <w:rPr>
          <w:spacing w:val="4"/>
        </w:rPr>
        <w:t> </w:t>
      </w:r>
      <w:r>
        <w:rPr/>
        <w:t>the</w:t>
      </w:r>
      <w:r>
        <w:rPr>
          <w:spacing w:val="27"/>
          <w:w w:val="97"/>
        </w:rPr>
        <w:t> </w:t>
      </w:r>
      <w:r>
        <w:rPr>
          <w:spacing w:val="-2"/>
        </w:rPr>
        <w:t>simulations.</w:t>
      </w:r>
      <w:r>
        <w:rPr>
          <w:spacing w:val="35"/>
        </w:rPr>
        <w:t> </w:t>
      </w:r>
      <w:r>
        <w:rPr/>
        <w:t>Section</w:t>
      </w:r>
      <w:r>
        <w:rPr>
          <w:spacing w:val="2"/>
        </w:rPr>
        <w:t> </w:t>
      </w:r>
      <w:r>
        <w:rPr/>
        <w:t>2.3</w:t>
      </w:r>
      <w:r>
        <w:rPr>
          <w:spacing w:val="2"/>
        </w:rPr>
        <w:t> </w:t>
      </w:r>
      <w:r>
        <w:rPr/>
        <w:t>explores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impact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size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anomaly</w:t>
      </w:r>
      <w:r>
        <w:rPr>
          <w:spacing w:val="3"/>
        </w:rPr>
        <w:t> </w:t>
      </w:r>
      <w:r>
        <w:rPr>
          <w:spacing w:val="-2"/>
        </w:rPr>
        <w:t>to</w:t>
      </w:r>
      <w:r>
        <w:rPr>
          <w:spacing w:val="-3"/>
        </w:rPr>
        <w:t>wards</w:t>
      </w:r>
      <w:r>
        <w:rPr>
          <w:spacing w:val="3"/>
        </w:rPr>
        <w:t> </w:t>
      </w:r>
      <w:r>
        <w:rPr/>
        <w:t>anomaly</w:t>
      </w:r>
      <w:r>
        <w:rPr>
          <w:spacing w:val="26"/>
          <w:w w:val="96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at diff</w:t>
      </w:r>
      <w:r>
        <w:rPr>
          <w:spacing w:val="29"/>
        </w:rPr>
        <w:t> </w:t>
      </w:r>
      <w:r>
        <w:rPr/>
        <w:t>t</w:t>
      </w:r>
      <w:r>
        <w:rPr>
          <w:spacing w:val="-1"/>
        </w:rPr>
        <w:t> </w:t>
      </w:r>
      <w:r>
        <w:rPr>
          <w:spacing w:val="-3"/>
        </w:rPr>
        <w:t>levels</w:t>
      </w:r>
      <w:r>
        <w:rPr/>
        <w:t> of </w:t>
      </w:r>
      <w:r>
        <w:rPr>
          <w:spacing w:val="-5"/>
        </w:rPr>
        <w:t>hierarch</w:t>
      </w:r>
      <w:r>
        <w:rPr>
          <w:spacing w:val="-4"/>
        </w:rPr>
        <w:t>y.</w:t>
      </w:r>
      <w:r>
        <w:rPr>
          <w:spacing w:val="19"/>
        </w:rPr>
        <w:t> </w:t>
      </w:r>
      <w:r>
        <w:rPr/>
        <w:t>Section 2.4 and section 2.5 considers</w:t>
      </w:r>
      <w:r>
        <w:rPr>
          <w:spacing w:val="1"/>
        </w:rPr>
        <w:t> </w:t>
      </w:r>
      <w:r>
        <w:rPr>
          <w:spacing w:val="-4"/>
        </w:rPr>
        <w:t>how</w:t>
      </w:r>
      <w:r>
        <w:rPr>
          <w:spacing w:val="25"/>
          <w:w w:val="97"/>
        </w:rPr>
        <w:t> </w:t>
      </w:r>
      <w:r>
        <w:rPr>
          <w:spacing w:val="-2"/>
        </w:rPr>
        <w:t>complexit</w:t>
      </w:r>
      <w:r>
        <w:rPr>
          <w:spacing w:val="-1"/>
        </w:rPr>
        <w:t>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hierarchical</w:t>
      </w:r>
      <w:r>
        <w:rPr>
          <w:spacing w:val="-5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affects</w:t>
      </w:r>
      <w:r>
        <w:rPr>
          <w:spacing w:val="-6"/>
        </w:rPr>
        <w:t> </w:t>
      </w:r>
      <w:r>
        <w:rPr/>
        <w:t>anomaly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diff </w:t>
      </w:r>
      <w:r>
        <w:rPr>
          <w:spacing w:val="52"/>
        </w:rPr>
        <w:t> </w:t>
      </w:r>
      <w:r>
        <w:rPr/>
        <w:t>t</w:t>
      </w:r>
      <w:r>
        <w:rPr>
          <w:spacing w:val="-5"/>
        </w:rPr>
        <w:t> </w:t>
      </w:r>
      <w:r>
        <w:rPr>
          <w:spacing w:val="-3"/>
        </w:rPr>
        <w:t>levels</w:t>
      </w:r>
      <w:r>
        <w:rPr>
          <w:spacing w:val="27"/>
          <w:w w:val="90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spacing w:val="-5"/>
          <w:w w:val="95"/>
        </w:rPr>
        <w:t>hierarch</w:t>
      </w:r>
      <w:r>
        <w:rPr>
          <w:spacing w:val="-4"/>
          <w:w w:val="95"/>
        </w:rPr>
        <w:t>y.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4"/>
        <w:rPr>
          <w:rFonts w:ascii="Georgia" w:hAnsi="Georgia" w:cs="Georgia" w:eastAsia="Georgia"/>
          <w:sz w:val="33"/>
          <w:szCs w:val="33"/>
        </w:rPr>
      </w:pPr>
    </w:p>
    <w:p>
      <w:pPr>
        <w:pStyle w:val="Heading1"/>
        <w:numPr>
          <w:ilvl w:val="1"/>
          <w:numId w:val="1"/>
        </w:numPr>
        <w:tabs>
          <w:tab w:pos="1000" w:val="left" w:leader="none"/>
        </w:tabs>
        <w:spacing w:line="240" w:lineRule="auto" w:before="0" w:after="0"/>
        <w:ind w:left="999" w:right="0" w:hanging="882"/>
        <w:jc w:val="both"/>
        <w:rPr>
          <w:b w:val="0"/>
          <w:bCs w:val="0"/>
        </w:rPr>
      </w:pPr>
      <w:bookmarkStart w:name="Simulation Methods" w:id="3"/>
      <w:bookmarkEnd w:id="3"/>
      <w:r>
        <w:rPr>
          <w:b w:val="0"/>
        </w:rPr>
      </w:r>
      <w:bookmarkStart w:name="Simulation Methods" w:id="4"/>
      <w:bookmarkEnd w:id="4"/>
      <w:r>
        <w:rPr>
          <w:spacing w:val="-3"/>
          <w:w w:val="95"/>
        </w:rPr>
        <w:t>Si</w:t>
      </w:r>
      <w:r>
        <w:rPr>
          <w:spacing w:val="-3"/>
          <w:w w:val="95"/>
        </w:rPr>
        <w:t>mulation</w:t>
      </w:r>
      <w:r>
        <w:rPr>
          <w:spacing w:val="41"/>
          <w:w w:val="95"/>
        </w:rPr>
        <w:t> </w:t>
      </w:r>
      <w:r>
        <w:rPr>
          <w:w w:val="95"/>
        </w:rPr>
        <w:t>Metho</w:t>
      </w:r>
      <w:r>
        <w:rPr>
          <w:spacing w:val="1"/>
          <w:w w:val="95"/>
        </w:rPr>
        <w:t>ds</w:t>
      </w:r>
      <w:r>
        <w:rPr>
          <w:b w:val="0"/>
        </w:rPr>
      </w:r>
    </w:p>
    <w:p>
      <w:pPr>
        <w:spacing w:line="240" w:lineRule="auto" w:before="2"/>
        <w:rPr>
          <w:rFonts w:ascii="Georgia" w:hAnsi="Georgia" w:cs="Georgia" w:eastAsia="Georgia"/>
          <w:b/>
          <w:bCs/>
          <w:sz w:val="29"/>
          <w:szCs w:val="29"/>
        </w:rPr>
      </w:pPr>
    </w:p>
    <w:p>
      <w:pPr>
        <w:pStyle w:val="BodyText"/>
        <w:spacing w:line="279" w:lineRule="auto"/>
        <w:ind w:left="108" w:right="506" w:firstLine="8"/>
        <w:jc w:val="both"/>
      </w:pPr>
      <w:r>
        <w:rPr>
          <w:spacing w:val="-1"/>
        </w:rPr>
        <w:t>Synthetic</w:t>
      </w:r>
      <w:r>
        <w:rPr>
          <w:spacing w:val="-7"/>
        </w:rPr>
        <w:t> </w:t>
      </w:r>
      <w:r>
        <w:rPr/>
        <w:t>datasets</w:t>
      </w:r>
      <w:r>
        <w:rPr>
          <w:spacing w:val="-8"/>
        </w:rPr>
        <w:t> </w:t>
      </w:r>
      <w:r>
        <w:rPr>
          <w:spacing w:val="-3"/>
        </w:rPr>
        <w:t>were</w:t>
      </w:r>
      <w:r>
        <w:rPr>
          <w:spacing w:val="-6"/>
        </w:rPr>
        <w:t> </w:t>
      </w:r>
      <w:r>
        <w:rPr/>
        <w:t>used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simulation</w:t>
      </w:r>
      <w:r>
        <w:rPr>
          <w:spacing w:val="-7"/>
        </w:rPr>
        <w:t> </w:t>
      </w:r>
      <w:r>
        <w:rPr/>
        <w:t>studies,</w:t>
      </w:r>
      <w:r>
        <w:rPr>
          <w:spacing w:val="-6"/>
        </w:rPr>
        <w:t> </w:t>
      </w:r>
      <w:r>
        <w:rPr>
          <w:spacing w:val="-2"/>
        </w:rPr>
        <w:t>syn</w:t>
      </w:r>
      <w:r>
        <w:rPr>
          <w:spacing w:val="-1"/>
        </w:rPr>
        <w:t>thetic</w:t>
      </w:r>
      <w:r>
        <w:rPr>
          <w:spacing w:val="-6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refer</w:t>
      </w:r>
      <w:r>
        <w:rPr>
          <w:spacing w:val="-7"/>
        </w:rPr>
        <w:t> </w:t>
      </w:r>
      <w:r>
        <w:rPr/>
        <w:t>to</w:t>
      </w:r>
      <w:r>
        <w:rPr>
          <w:spacing w:val="29"/>
          <w:w w:val="99"/>
        </w:rPr>
        <w:t> </w:t>
      </w:r>
      <w:r>
        <w:rPr/>
        <w:t>data</w:t>
      </w:r>
      <w:r>
        <w:rPr>
          <w:spacing w:val="-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that’s</w:t>
      </w:r>
      <w:r>
        <w:rPr>
          <w:spacing w:val="-4"/>
        </w:rPr>
        <w:t> </w:t>
      </w:r>
      <w:r>
        <w:rPr/>
        <w:t>artificially</w:t>
      </w:r>
      <w:r>
        <w:rPr>
          <w:spacing w:val="-4"/>
        </w:rPr>
        <w:t> </w:t>
      </w:r>
      <w:r>
        <w:rPr>
          <w:spacing w:val="-2"/>
        </w:rPr>
        <w:t>manufactured</w:t>
      </w:r>
      <w:r>
        <w:rPr>
          <w:spacing w:val="-5"/>
        </w:rPr>
        <w:t> </w:t>
      </w:r>
      <w:r>
        <w:rPr/>
        <w:t>rather</w:t>
      </w:r>
      <w:r>
        <w:rPr>
          <w:spacing w:val="-5"/>
        </w:rPr>
        <w:t> </w:t>
      </w:r>
      <w:r>
        <w:rPr/>
        <w:t>than</w:t>
      </w:r>
      <w:r>
        <w:rPr>
          <w:spacing w:val="-4"/>
        </w:rPr>
        <w:t> </w:t>
      </w:r>
      <w:r>
        <w:rPr/>
        <w:t>generated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real-</w:t>
      </w:r>
      <w:r>
        <w:rPr>
          <w:spacing w:val="25"/>
          <w:w w:val="93"/>
        </w:rPr>
        <w:t> </w:t>
      </w:r>
      <w:r>
        <w:rPr>
          <w:spacing w:val="-3"/>
          <w:w w:val="95"/>
        </w:rPr>
        <w:t>world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e</w:t>
      </w:r>
      <w:r>
        <w:rPr>
          <w:spacing w:val="-3"/>
          <w:w w:val="95"/>
        </w:rPr>
        <w:t>v</w:t>
      </w:r>
      <w:r>
        <w:rPr>
          <w:spacing w:val="-4"/>
          <w:w w:val="95"/>
        </w:rPr>
        <w:t>en</w:t>
      </w:r>
      <w:r>
        <w:rPr>
          <w:spacing w:val="-3"/>
          <w:w w:val="95"/>
        </w:rPr>
        <w:t>ts.</w:t>
      </w:r>
      <w:r>
        <w:rPr>
          <w:spacing w:val="22"/>
          <w:w w:val="95"/>
        </w:rPr>
        <w:t> </w:t>
      </w:r>
      <w:r>
        <w:rPr>
          <w:spacing w:val="-1"/>
          <w:w w:val="95"/>
        </w:rPr>
        <w:t>Synthetic</w:t>
      </w:r>
      <w:r>
        <w:rPr>
          <w:spacing w:val="-8"/>
          <w:w w:val="95"/>
        </w:rPr>
        <w:t> </w:t>
      </w:r>
      <w:r>
        <w:rPr>
          <w:w w:val="95"/>
        </w:rPr>
        <w:t>data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was</w:t>
      </w:r>
      <w:r>
        <w:rPr>
          <w:spacing w:val="-9"/>
          <w:w w:val="95"/>
        </w:rPr>
        <w:t> </w:t>
      </w:r>
      <w:r>
        <w:rPr>
          <w:w w:val="95"/>
        </w:rPr>
        <w:t>preferred</w:t>
      </w:r>
      <w:r>
        <w:rPr>
          <w:spacing w:val="-8"/>
          <w:w w:val="95"/>
        </w:rPr>
        <w:t> </w:t>
      </w:r>
      <w:r>
        <w:rPr>
          <w:spacing w:val="-5"/>
          <w:w w:val="95"/>
        </w:rPr>
        <w:t>o</w:t>
      </w:r>
      <w:r>
        <w:rPr>
          <w:spacing w:val="-4"/>
          <w:w w:val="95"/>
        </w:rPr>
        <w:t>v</w:t>
      </w:r>
      <w:r>
        <w:rPr>
          <w:spacing w:val="-5"/>
          <w:w w:val="95"/>
        </w:rPr>
        <w:t>er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spacing w:val="-1"/>
          <w:w w:val="95"/>
        </w:rPr>
        <w:t>alternativ</w:t>
      </w:r>
      <w:r>
        <w:rPr>
          <w:spacing w:val="-2"/>
          <w:w w:val="95"/>
        </w:rPr>
        <w:t>e</w:t>
      </w:r>
      <w:r>
        <w:rPr>
          <w:spacing w:val="-8"/>
          <w:w w:val="95"/>
        </w:rPr>
        <w:t> </w:t>
      </w:r>
      <w:r>
        <w:rPr>
          <w:w w:val="95"/>
        </w:rPr>
        <w:t>option,</w:t>
      </w:r>
      <w:r>
        <w:rPr>
          <w:spacing w:val="-5"/>
          <w:w w:val="95"/>
        </w:rPr>
        <w:t> </w:t>
      </w:r>
      <w:r>
        <w:rPr>
          <w:spacing w:val="1"/>
          <w:w w:val="95"/>
        </w:rPr>
        <w:t>perturbed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data,</w:t>
      </w:r>
      <w:r>
        <w:rPr>
          <w:spacing w:val="53"/>
          <w:w w:val="95"/>
        </w:rPr>
        <w:t> </w:t>
      </w:r>
      <w:r>
        <w:rPr/>
        <w:t>dataset</w:t>
      </w:r>
      <w:r>
        <w:rPr>
          <w:spacing w:val="-33"/>
        </w:rPr>
        <w:t> </w:t>
      </w:r>
      <w:r>
        <w:rPr/>
        <w:t>that</w:t>
      </w:r>
      <w:r>
        <w:rPr>
          <w:spacing w:val="-32"/>
        </w:rPr>
        <w:t> </w:t>
      </w:r>
      <w:r>
        <w:rPr/>
        <w:t>is</w:t>
      </w:r>
      <w:r>
        <w:rPr>
          <w:spacing w:val="-32"/>
        </w:rPr>
        <w:t> </w:t>
      </w:r>
      <w:r>
        <w:rPr/>
        <w:t>generated</w:t>
      </w:r>
      <w:r>
        <w:rPr>
          <w:spacing w:val="-32"/>
        </w:rPr>
        <w:t> </w:t>
      </w:r>
      <w:r>
        <w:rPr>
          <w:spacing w:val="-5"/>
        </w:rPr>
        <w:t>b</w:t>
      </w:r>
      <w:r>
        <w:rPr>
          <w:spacing w:val="-4"/>
        </w:rPr>
        <w:t>y</w:t>
      </w:r>
      <w:r>
        <w:rPr>
          <w:spacing w:val="-32"/>
        </w:rPr>
        <w:t> </w:t>
      </w:r>
      <w:r>
        <w:rPr/>
        <w:t>adding</w:t>
      </w:r>
      <w:r>
        <w:rPr>
          <w:spacing w:val="-32"/>
        </w:rPr>
        <w:t> </w:t>
      </w:r>
      <w:r>
        <w:rPr/>
        <w:t>alteration</w:t>
      </w:r>
      <w:r>
        <w:rPr>
          <w:spacing w:val="-32"/>
        </w:rPr>
        <w:t> </w:t>
      </w:r>
      <w:r>
        <w:rPr/>
        <w:t>and</w:t>
      </w:r>
      <w:r>
        <w:rPr>
          <w:spacing w:val="-33"/>
        </w:rPr>
        <w:t> </w:t>
      </w:r>
      <w:r>
        <w:rPr/>
        <w:t>noise</w:t>
      </w:r>
      <w:r>
        <w:rPr>
          <w:spacing w:val="-32"/>
        </w:rPr>
        <w:t> </w:t>
      </w:r>
      <w:r>
        <w:rPr/>
        <w:t>to</w:t>
      </w:r>
      <w:r>
        <w:rPr>
          <w:spacing w:val="-32"/>
        </w:rPr>
        <w:t> </w:t>
      </w:r>
      <w:r>
        <w:rPr>
          <w:spacing w:val="-2"/>
        </w:rPr>
        <w:t>real-word</w:t>
      </w:r>
      <w:r>
        <w:rPr>
          <w:spacing w:val="-32"/>
        </w:rPr>
        <w:t> </w:t>
      </w:r>
      <w:r>
        <w:rPr/>
        <w:t>data.</w:t>
      </w:r>
      <w:r>
        <w:rPr>
          <w:spacing w:val="-20"/>
        </w:rPr>
        <w:t> </w:t>
      </w:r>
      <w:r>
        <w:rPr>
          <w:spacing w:val="-2"/>
        </w:rPr>
        <w:t>(Drechsler</w:t>
      </w:r>
      <w:r>
        <w:rPr>
          <w:spacing w:val="27"/>
          <w:w w:val="89"/>
        </w:rPr>
        <w:t> </w:t>
      </w:r>
      <w:r>
        <w:rPr/>
        <w:t>et</w:t>
      </w:r>
      <w:r>
        <w:rPr>
          <w:spacing w:val="-10"/>
        </w:rPr>
        <w:t> </w:t>
      </w:r>
      <w:r>
        <w:rPr/>
        <w:t>al.,</w:t>
      </w:r>
      <w:r>
        <w:rPr>
          <w:spacing w:val="-10"/>
        </w:rPr>
        <w:t> </w:t>
      </w:r>
      <w:r>
        <w:rPr>
          <w:spacing w:val="-2"/>
        </w:rPr>
        <w:t>2008;</w:t>
      </w:r>
      <w:r>
        <w:rPr>
          <w:spacing w:val="-9"/>
        </w:rPr>
        <w:t> </w:t>
      </w:r>
      <w:r>
        <w:rPr>
          <w:spacing w:val="-2"/>
        </w:rPr>
        <w:t>Drechsler,</w:t>
      </w:r>
      <w:r>
        <w:rPr>
          <w:spacing w:val="-10"/>
        </w:rPr>
        <w:t> </w:t>
      </w:r>
      <w:r>
        <w:rPr/>
        <w:t>2011)</w:t>
      </w:r>
      <w:r>
        <w:rPr>
          <w:spacing w:val="-10"/>
        </w:rPr>
        <w:t> </w:t>
      </w:r>
      <w:r>
        <w:rPr>
          <w:spacing w:val="-2"/>
        </w:rPr>
        <w:t>Adv</w:t>
      </w:r>
      <w:r>
        <w:rPr>
          <w:spacing w:val="-3"/>
        </w:rPr>
        <w:t>antages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>
          <w:spacing w:val="-2"/>
        </w:rPr>
        <w:t>syn</w:t>
      </w:r>
      <w:r>
        <w:rPr>
          <w:spacing w:val="-1"/>
        </w:rPr>
        <w:t>thetic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includes:</w:t>
      </w:r>
      <w:r>
        <w:rPr>
          <w:spacing w:val="6"/>
        </w:rPr>
        <w:t> </w:t>
      </w:r>
      <w:r>
        <w:rPr/>
        <w:t>(1)</w:t>
      </w:r>
      <w:r>
        <w:rPr>
          <w:spacing w:val="-10"/>
        </w:rPr>
        <w:t> </w:t>
      </w:r>
      <w:r>
        <w:rPr/>
        <w:t>Disclosure</w:t>
      </w:r>
      <w:r>
        <w:rPr>
          <w:spacing w:val="30"/>
          <w:w w:val="94"/>
        </w:rPr>
        <w:t> </w:t>
      </w:r>
      <w:r>
        <w:rPr/>
        <w:t>protection,</w:t>
      </w:r>
      <w:r>
        <w:rPr>
          <w:spacing w:val="-22"/>
        </w:rPr>
        <w:t> </w:t>
      </w:r>
      <w:r>
        <w:rPr/>
        <w:t>as</w:t>
      </w:r>
      <w:r>
        <w:rPr>
          <w:spacing w:val="-20"/>
        </w:rPr>
        <w:t> </w:t>
      </w:r>
      <w:r>
        <w:rPr/>
        <w:t>medical</w:t>
      </w:r>
      <w:r>
        <w:rPr>
          <w:spacing w:val="-21"/>
        </w:rPr>
        <w:t> </w:t>
      </w:r>
      <w:r>
        <w:rPr/>
        <w:t>dataset</w:t>
      </w:r>
      <w:r>
        <w:rPr>
          <w:spacing w:val="-22"/>
        </w:rPr>
        <w:t> </w:t>
      </w:r>
      <w:r>
        <w:rPr/>
        <w:t>almost</w:t>
      </w:r>
      <w:r>
        <w:rPr>
          <w:spacing w:val="-20"/>
        </w:rPr>
        <w:t> </w:t>
      </w:r>
      <w:r>
        <w:rPr>
          <w:spacing w:val="-4"/>
        </w:rPr>
        <w:t>always</w:t>
      </w:r>
      <w:r>
        <w:rPr>
          <w:spacing w:val="-21"/>
        </w:rPr>
        <w:t> </w:t>
      </w:r>
      <w:r>
        <w:rPr>
          <w:spacing w:val="-2"/>
        </w:rPr>
        <w:t>contained</w:t>
      </w:r>
      <w:r>
        <w:rPr>
          <w:spacing w:val="-20"/>
        </w:rPr>
        <w:t> </w:t>
      </w:r>
      <w:r>
        <w:rPr>
          <w:spacing w:val="-2"/>
        </w:rPr>
        <w:t>sensitive</w:t>
      </w:r>
      <w:r>
        <w:rPr>
          <w:spacing w:val="-21"/>
        </w:rPr>
        <w:t> </w:t>
      </w:r>
      <w:r>
        <w:rPr/>
        <w:t>information</w:t>
      </w:r>
      <w:r>
        <w:rPr>
          <w:spacing w:val="-21"/>
        </w:rPr>
        <w:t> </w:t>
      </w:r>
      <w:r>
        <w:rPr>
          <w:spacing w:val="1"/>
        </w:rPr>
        <w:t>about</w:t>
      </w:r>
      <w:r>
        <w:rPr>
          <w:spacing w:val="21"/>
          <w:w w:val="96"/>
        </w:rPr>
        <w:t> </w:t>
      </w:r>
      <w:r>
        <w:rPr>
          <w:w w:val="95"/>
        </w:rPr>
        <w:t>individuals.(2)</w:t>
      </w:r>
      <w:r>
        <w:rPr>
          <w:spacing w:val="1"/>
          <w:w w:val="95"/>
        </w:rPr>
        <w:t> </w:t>
      </w:r>
      <w:r>
        <w:rPr>
          <w:w w:val="95"/>
        </w:rPr>
        <w:t>Reduce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effects</w:t>
      </w:r>
      <w:r>
        <w:rPr>
          <w:spacing w:val="2"/>
          <w:w w:val="95"/>
        </w:rPr>
        <w:t> </w:t>
      </w:r>
      <w:r>
        <w:rPr>
          <w:w w:val="95"/>
        </w:rPr>
        <w:t>from</w:t>
      </w:r>
      <w:r>
        <w:rPr>
          <w:spacing w:val="3"/>
          <w:w w:val="95"/>
        </w:rPr>
        <w:t> </w:t>
      </w:r>
      <w:r>
        <w:rPr>
          <w:w w:val="95"/>
        </w:rPr>
        <w:t>possible</w:t>
      </w:r>
      <w:r>
        <w:rPr>
          <w:spacing w:val="2"/>
          <w:w w:val="95"/>
        </w:rPr>
        <w:t> </w:t>
      </w:r>
      <w:r>
        <w:rPr>
          <w:spacing w:val="-1"/>
          <w:w w:val="95"/>
        </w:rPr>
        <w:t>bac</w:t>
      </w:r>
      <w:r>
        <w:rPr>
          <w:spacing w:val="-2"/>
          <w:w w:val="95"/>
        </w:rPr>
        <w:t>kground</w:t>
      </w:r>
      <w:r>
        <w:rPr>
          <w:spacing w:val="3"/>
          <w:w w:val="95"/>
        </w:rPr>
        <w:t> </w:t>
      </w:r>
      <w:r>
        <w:rPr>
          <w:w w:val="95"/>
        </w:rPr>
        <w:t>noises</w:t>
      </w:r>
      <w:r>
        <w:rPr>
          <w:spacing w:val="2"/>
          <w:w w:val="95"/>
        </w:rPr>
        <w:t> </w:t>
      </w:r>
      <w:r>
        <w:rPr>
          <w:spacing w:val="-2"/>
          <w:w w:val="95"/>
        </w:rPr>
        <w:t>presen</w:t>
      </w:r>
      <w:r>
        <w:rPr>
          <w:spacing w:val="-1"/>
          <w:w w:val="95"/>
        </w:rPr>
        <w:t>ted</w:t>
      </w:r>
      <w:r>
        <w:rPr>
          <w:spacing w:val="2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real-</w:t>
      </w:r>
      <w:r>
        <w:rPr>
          <w:spacing w:val="29"/>
          <w:w w:val="91"/>
        </w:rPr>
        <w:t> </w:t>
      </w:r>
      <w:r>
        <w:rPr>
          <w:spacing w:val="-3"/>
        </w:rPr>
        <w:t>word</w:t>
      </w:r>
      <w:r>
        <w:rPr>
          <w:spacing w:val="-2"/>
        </w:rPr>
        <w:t> da</w:t>
      </w:r>
      <w:r>
        <w:rPr>
          <w:spacing w:val="-1"/>
        </w:rPr>
        <w:t>ta.</w:t>
      </w:r>
      <w:r>
        <w:rPr>
          <w:spacing w:val="17"/>
        </w:rPr>
        <w:t> </w:t>
      </w:r>
      <w:r>
        <w:rPr/>
        <w:t>(3)</w:t>
      </w:r>
      <w:r>
        <w:rPr>
          <w:spacing w:val="-1"/>
        </w:rPr>
        <w:t> Allo</w:t>
      </w:r>
      <w:r>
        <w:rPr>
          <w:spacing w:val="-2"/>
        </w:rPr>
        <w:t>ws</w:t>
      </w:r>
      <w:r>
        <w:rPr>
          <w:spacing w:val="-1"/>
        </w:rPr>
        <w:t> </w:t>
      </w:r>
      <w:r>
        <w:rPr>
          <w:spacing w:val="-2"/>
        </w:rPr>
        <w:t>control </w:t>
      </w:r>
      <w:r>
        <w:rPr>
          <w:spacing w:val="-5"/>
        </w:rPr>
        <w:t>o</w:t>
      </w:r>
      <w:r>
        <w:rPr>
          <w:spacing w:val="-4"/>
        </w:rPr>
        <w:t>v</w:t>
      </w:r>
      <w:r>
        <w:rPr>
          <w:spacing w:val="-5"/>
        </w:rPr>
        <w:t>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hierarchical </w:t>
      </w:r>
      <w:r>
        <w:rPr/>
        <w:t>structure of</w:t>
      </w:r>
      <w:r>
        <w:rPr>
          <w:spacing w:val="-2"/>
        </w:rPr>
        <w:t> </w:t>
      </w:r>
      <w:r>
        <w:rPr/>
        <w:t>datasets,</w:t>
      </w:r>
      <w:r>
        <w:rPr>
          <w:spacing w:val="-2"/>
        </w:rPr>
        <w:t> </w:t>
      </w:r>
      <w:r>
        <w:rPr/>
        <w:t>note</w:t>
      </w:r>
      <w:r>
        <w:rPr>
          <w:spacing w:val="-1"/>
        </w:rPr>
        <w:t> </w:t>
      </w:r>
      <w:r>
        <w:rPr/>
        <w:t>that</w:t>
      </w:r>
      <w:r>
        <w:rPr>
          <w:spacing w:val="25"/>
          <w:w w:val="101"/>
        </w:rPr>
        <w:t> </w:t>
      </w:r>
      <w:r>
        <w:rPr>
          <w:spacing w:val="-2"/>
        </w:rPr>
        <w:t>real-world</w:t>
      </w:r>
      <w:r>
        <w:rPr>
          <w:spacing w:val="-19"/>
        </w:rPr>
        <w:t> </w:t>
      </w:r>
      <w:r>
        <w:rPr>
          <w:spacing w:val="-2"/>
        </w:rPr>
        <w:t>hierarchical</w:t>
      </w:r>
      <w:r>
        <w:rPr>
          <w:spacing w:val="-19"/>
        </w:rPr>
        <w:t> </w:t>
      </w:r>
      <w:r>
        <w:rPr/>
        <w:t>data</w:t>
      </w:r>
      <w:r>
        <w:rPr>
          <w:spacing w:val="-19"/>
        </w:rPr>
        <w:t> </w:t>
      </w:r>
      <w:r>
        <w:rPr/>
        <w:t>are</w:t>
      </w:r>
      <w:r>
        <w:rPr>
          <w:spacing w:val="-19"/>
        </w:rPr>
        <w:t> </w:t>
      </w:r>
      <w:r>
        <w:rPr/>
        <w:t>often</w:t>
      </w:r>
      <w:r>
        <w:rPr>
          <w:spacing w:val="-19"/>
        </w:rPr>
        <w:t> </w:t>
      </w:r>
      <w:r>
        <w:rPr/>
        <w:t>extremely</w:t>
      </w:r>
      <w:r>
        <w:rPr>
          <w:spacing w:val="-18"/>
        </w:rPr>
        <w:t> </w:t>
      </w:r>
      <w:r>
        <w:rPr/>
        <w:t>complex</w:t>
      </w:r>
      <w:r>
        <w:rPr>
          <w:spacing w:val="-19"/>
        </w:rPr>
        <w:t> </w:t>
      </w:r>
      <w:r>
        <w:rPr/>
        <w:t>and</w:t>
      </w:r>
      <w:r>
        <w:rPr>
          <w:spacing w:val="-18"/>
        </w:rPr>
        <w:t> </w:t>
      </w:r>
      <w:r>
        <w:rPr/>
        <w:t>can</w:t>
      </w:r>
      <w:r>
        <w:rPr>
          <w:spacing w:val="-19"/>
        </w:rPr>
        <w:t> </w:t>
      </w:r>
      <w:r>
        <w:rPr>
          <w:spacing w:val="-5"/>
        </w:rPr>
        <w:t>ha</w:t>
      </w:r>
      <w:r>
        <w:rPr>
          <w:spacing w:val="-4"/>
        </w:rPr>
        <w:t>v</w:t>
      </w:r>
      <w:r>
        <w:rPr>
          <w:spacing w:val="-5"/>
        </w:rPr>
        <w:t>e</w:t>
      </w:r>
      <w:r>
        <w:rPr>
          <w:spacing w:val="-19"/>
        </w:rPr>
        <w:t> </w:t>
      </w:r>
      <w:r>
        <w:rPr/>
        <w:t>lots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>
          <w:spacing w:val="-2"/>
        </w:rPr>
        <w:t>levels,</w:t>
      </w:r>
      <w:r>
        <w:rPr>
          <w:spacing w:val="21"/>
          <w:w w:val="92"/>
        </w:rPr>
        <w:t> </w:t>
      </w:r>
      <w:r>
        <w:rPr/>
        <w:t>and</w:t>
      </w:r>
      <w:r>
        <w:rPr>
          <w:spacing w:val="-11"/>
        </w:rPr>
        <w:t> </w:t>
      </w:r>
      <w:r>
        <w:rPr>
          <w:spacing w:val="-2"/>
        </w:rPr>
        <w:t>complexit</w:t>
      </w:r>
      <w:r>
        <w:rPr>
          <w:spacing w:val="-1"/>
        </w:rPr>
        <w:t>y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comes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it,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>
          <w:spacing w:val="-5"/>
        </w:rPr>
        <w:t>we</w:t>
      </w:r>
      <w:r>
        <w:rPr>
          <w:spacing w:val="-10"/>
        </w:rPr>
        <w:t> </w:t>
      </w:r>
      <w:r>
        <w:rPr>
          <w:spacing w:val="-3"/>
        </w:rPr>
        <w:t>would</w:t>
      </w:r>
      <w:r>
        <w:rPr>
          <w:spacing w:val="-10"/>
        </w:rPr>
        <w:t> </w:t>
      </w:r>
      <w:r>
        <w:rPr/>
        <w:t>prefer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simpler</w:t>
      </w:r>
      <w:r>
        <w:rPr>
          <w:spacing w:val="-10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for</w:t>
      </w:r>
      <w:r>
        <w:rPr>
          <w:spacing w:val="28"/>
          <w:w w:val="91"/>
        </w:rPr>
        <w:t> </w:t>
      </w:r>
      <w:r>
        <w:rPr>
          <w:spacing w:val="-2"/>
          <w:w w:val="95"/>
        </w:rPr>
        <w:t>sim</w:t>
      </w:r>
      <w:r>
        <w:rPr>
          <w:spacing w:val="-1"/>
          <w:w w:val="95"/>
        </w:rPr>
        <w:t>ulation</w:t>
      </w:r>
      <w:r>
        <w:rPr>
          <w:spacing w:val="-6"/>
          <w:w w:val="95"/>
        </w:rPr>
        <w:t> </w:t>
      </w:r>
      <w:r>
        <w:rPr>
          <w:w w:val="95"/>
        </w:rPr>
        <w:t>studies.</w:t>
      </w:r>
      <w:r>
        <w:rPr/>
      </w:r>
    </w:p>
    <w:p>
      <w:pPr>
        <w:spacing w:after="0" w:line="279" w:lineRule="auto"/>
        <w:jc w:val="both"/>
        <w:sectPr>
          <w:footerReference w:type="even" r:id="rId5"/>
          <w:footerReference w:type="default" r:id="rId6"/>
          <w:type w:val="continuous"/>
          <w:pgSz w:w="12240" w:h="15840"/>
          <w:pgMar w:footer="749" w:top="1500" w:bottom="940" w:left="1300" w:right="1720"/>
          <w:pgNumType w:start="22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3"/>
          <w:szCs w:val="23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34679" cy="2133695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679" cy="21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5"/>
        <w:rPr>
          <w:rFonts w:ascii="Georgia" w:hAnsi="Georgia" w:cs="Georgia" w:eastAsia="Georgia"/>
          <w:sz w:val="12"/>
          <w:szCs w:val="12"/>
        </w:rPr>
      </w:pPr>
    </w:p>
    <w:p>
      <w:pPr>
        <w:pStyle w:val="BodyText"/>
        <w:spacing w:line="240" w:lineRule="auto" w:before="59"/>
        <w:ind w:left="547" w:right="0"/>
        <w:jc w:val="left"/>
      </w:pPr>
      <w:bookmarkStart w:name="_bookmark0" w:id="5"/>
      <w:bookmarkEnd w:id="5"/>
      <w:r>
        <w:rPr/>
      </w:r>
      <w:r>
        <w:rPr/>
        <w:t>Figure</w:t>
      </w:r>
      <w:r>
        <w:rPr>
          <w:spacing w:val="-8"/>
        </w:rPr>
        <w:t> </w:t>
      </w:r>
      <w:r>
        <w:rPr/>
        <w:t>2.1:</w:t>
      </w:r>
      <w:r>
        <w:rPr>
          <w:spacing w:val="9"/>
        </w:rPr>
        <w:t> </w:t>
      </w:r>
      <w:r>
        <w:rPr>
          <w:spacing w:val="-2"/>
        </w:rPr>
        <w:t>Entries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4"/>
        </w:rPr>
        <w:t>raw</w:t>
      </w:r>
      <w:r>
        <w:rPr>
          <w:spacing w:val="-7"/>
        </w:rPr>
        <w:t> </w:t>
      </w:r>
      <w:r>
        <w:rPr/>
        <w:t>dataset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BodyText"/>
        <w:spacing w:line="279" w:lineRule="auto" w:before="194"/>
        <w:ind w:left="539" w:right="102" w:firstLine="359"/>
        <w:jc w:val="both"/>
      </w:pPr>
      <w:r>
        <w:rPr>
          <w:spacing w:val="-2"/>
        </w:rPr>
        <w:t>Several</w:t>
      </w:r>
      <w:r>
        <w:rPr>
          <w:spacing w:val="-23"/>
        </w:rPr>
        <w:t> </w:t>
      </w:r>
      <w:r>
        <w:rPr/>
        <w:t>custom</w:t>
      </w:r>
      <w:r>
        <w:rPr>
          <w:spacing w:val="-22"/>
        </w:rPr>
        <w:t> </w:t>
      </w:r>
      <w:r>
        <w:rPr/>
        <w:t>R-functions</w:t>
      </w:r>
      <w:r>
        <w:rPr>
          <w:spacing w:val="-23"/>
        </w:rPr>
        <w:t> </w:t>
      </w:r>
      <w:r>
        <w:rPr>
          <w:spacing w:val="-3"/>
        </w:rPr>
        <w:t>were</w:t>
      </w:r>
      <w:r>
        <w:rPr>
          <w:spacing w:val="-23"/>
        </w:rPr>
        <w:t> </w:t>
      </w:r>
      <w:r>
        <w:rPr/>
        <w:t>created</w:t>
      </w:r>
      <w:r>
        <w:rPr>
          <w:spacing w:val="-23"/>
        </w:rPr>
        <w:t> </w:t>
      </w:r>
      <w:r>
        <w:rPr/>
        <w:t>to</w:t>
      </w:r>
      <w:r>
        <w:rPr>
          <w:spacing w:val="-23"/>
        </w:rPr>
        <w:t> </w:t>
      </w:r>
      <w:r>
        <w:rPr>
          <w:spacing w:val="-2"/>
        </w:rPr>
        <w:t>synthesis</w:t>
      </w:r>
      <w:r>
        <w:rPr>
          <w:spacing w:val="-23"/>
        </w:rPr>
        <w:t> </w:t>
      </w:r>
      <w:r>
        <w:rPr/>
        <w:t>datasets</w:t>
      </w:r>
      <w:r>
        <w:rPr>
          <w:spacing w:val="-23"/>
        </w:rPr>
        <w:t> </w:t>
      </w:r>
      <w:r>
        <w:rPr/>
        <w:t>used</w:t>
      </w:r>
      <w:r>
        <w:rPr>
          <w:spacing w:val="-23"/>
        </w:rPr>
        <w:t> </w:t>
      </w:r>
      <w:r>
        <w:rPr/>
        <w:t>in</w:t>
      </w:r>
      <w:r>
        <w:rPr>
          <w:spacing w:val="-23"/>
        </w:rPr>
        <w:t> </w:t>
      </w:r>
      <w:r>
        <w:rPr/>
        <w:t>this</w:t>
      </w:r>
      <w:r>
        <w:rPr>
          <w:spacing w:val="-23"/>
        </w:rPr>
        <w:t> </w:t>
      </w:r>
      <w:r>
        <w:rPr>
          <w:spacing w:val="-5"/>
        </w:rPr>
        <w:t>study,</w:t>
      </w:r>
      <w:r>
        <w:rPr>
          <w:spacing w:val="29"/>
          <w:w w:val="99"/>
        </w:rPr>
        <w:t> </w:t>
      </w:r>
      <w:r>
        <w:rPr/>
        <w:t>Descriptions</w:t>
      </w:r>
      <w:r>
        <w:rPr>
          <w:spacing w:val="-32"/>
        </w:rPr>
        <w:t> </w:t>
      </w:r>
      <w:r>
        <w:rPr/>
        <w:t>of</w:t>
      </w:r>
      <w:r>
        <w:rPr>
          <w:spacing w:val="-32"/>
        </w:rPr>
        <w:t> </w:t>
      </w:r>
      <w:r>
        <w:rPr/>
        <w:t>the</w:t>
      </w:r>
      <w:r>
        <w:rPr>
          <w:spacing w:val="-31"/>
        </w:rPr>
        <w:t> </w:t>
      </w:r>
      <w:r>
        <w:rPr/>
        <w:t>functions</w:t>
      </w:r>
      <w:r>
        <w:rPr>
          <w:spacing w:val="-32"/>
        </w:rPr>
        <w:t> </w:t>
      </w:r>
      <w:r>
        <w:rPr/>
        <w:t>are</w:t>
      </w:r>
      <w:r>
        <w:rPr>
          <w:spacing w:val="-31"/>
        </w:rPr>
        <w:t> </w:t>
      </w:r>
      <w:r>
        <w:rPr>
          <w:spacing w:val="-2"/>
        </w:rPr>
        <w:t>provided</w:t>
      </w:r>
      <w:r>
        <w:rPr>
          <w:spacing w:val="-32"/>
        </w:rPr>
        <w:t> </w:t>
      </w:r>
      <w:r>
        <w:rPr/>
        <w:t>in</w:t>
      </w:r>
      <w:r>
        <w:rPr>
          <w:spacing w:val="-32"/>
        </w:rPr>
        <w:t> </w:t>
      </w:r>
      <w:r>
        <w:rPr/>
        <w:t>Appendix</w:t>
      </w:r>
      <w:r>
        <w:rPr>
          <w:spacing w:val="-31"/>
        </w:rPr>
        <w:t> </w:t>
      </w:r>
      <w:r>
        <w:rPr/>
        <w:t>A.1.There</w:t>
      </w:r>
      <w:r>
        <w:rPr>
          <w:spacing w:val="-31"/>
        </w:rPr>
        <w:t> </w:t>
      </w:r>
      <w:r>
        <w:rPr/>
        <w:t>are</w:t>
      </w:r>
      <w:r>
        <w:rPr>
          <w:spacing w:val="-32"/>
        </w:rPr>
        <w:t> </w:t>
      </w:r>
      <w:r>
        <w:rPr>
          <w:spacing w:val="-2"/>
        </w:rPr>
        <w:t>several</w:t>
      </w:r>
      <w:r>
        <w:rPr>
          <w:spacing w:val="-31"/>
        </w:rPr>
        <w:t> </w:t>
      </w:r>
      <w:r>
        <w:rPr/>
        <w:t>reasons</w:t>
      </w:r>
      <w:r>
        <w:rPr>
          <w:spacing w:val="28"/>
          <w:w w:val="89"/>
        </w:rPr>
        <w:t> </w:t>
      </w:r>
      <w:r>
        <w:rPr>
          <w:w w:val="95"/>
        </w:rPr>
        <w:t>for</w:t>
      </w:r>
      <w:r>
        <w:rPr>
          <w:spacing w:val="-20"/>
          <w:w w:val="95"/>
        </w:rPr>
        <w:t> </w:t>
      </w:r>
      <w:r>
        <w:rPr>
          <w:w w:val="95"/>
        </w:rPr>
        <w:t>creating</w:t>
      </w:r>
      <w:r>
        <w:rPr>
          <w:spacing w:val="-19"/>
          <w:w w:val="95"/>
        </w:rPr>
        <w:t> </w:t>
      </w:r>
      <w:r>
        <w:rPr>
          <w:w w:val="95"/>
        </w:rPr>
        <w:t>custom</w:t>
      </w:r>
      <w:r>
        <w:rPr>
          <w:spacing w:val="-19"/>
          <w:w w:val="95"/>
        </w:rPr>
        <w:t> </w:t>
      </w:r>
      <w:r>
        <w:rPr>
          <w:spacing w:val="-2"/>
          <w:w w:val="95"/>
        </w:rPr>
        <w:t>sim</w:t>
      </w:r>
      <w:r>
        <w:rPr>
          <w:spacing w:val="-1"/>
          <w:w w:val="95"/>
        </w:rPr>
        <w:t>ulation</w:t>
      </w:r>
      <w:r>
        <w:rPr>
          <w:spacing w:val="-20"/>
          <w:w w:val="95"/>
        </w:rPr>
        <w:t> </w:t>
      </w:r>
      <w:r>
        <w:rPr>
          <w:spacing w:val="-1"/>
          <w:w w:val="95"/>
        </w:rPr>
        <w:t>syn</w:t>
      </w:r>
      <w:r>
        <w:rPr>
          <w:spacing w:val="-2"/>
          <w:w w:val="95"/>
        </w:rPr>
        <w:t>thesis</w:t>
      </w:r>
      <w:r>
        <w:rPr>
          <w:spacing w:val="-19"/>
          <w:w w:val="95"/>
        </w:rPr>
        <w:t> </w:t>
      </w:r>
      <w:r>
        <w:rPr>
          <w:w w:val="95"/>
        </w:rPr>
        <w:t>functions.</w:t>
      </w:r>
      <w:r>
        <w:rPr>
          <w:spacing w:val="9"/>
          <w:w w:val="95"/>
        </w:rPr>
        <w:t> </w:t>
      </w:r>
      <w:r>
        <w:rPr>
          <w:spacing w:val="-3"/>
          <w:w w:val="95"/>
        </w:rPr>
        <w:t>Firstly,</w:t>
      </w:r>
      <w:r>
        <w:rPr>
          <w:spacing w:val="-16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large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num</w:t>
      </w:r>
      <w:r>
        <w:rPr>
          <w:spacing w:val="-2"/>
          <w:w w:val="95"/>
        </w:rPr>
        <w:t>b</w:t>
      </w:r>
      <w:r>
        <w:rPr>
          <w:spacing w:val="-3"/>
          <w:w w:val="95"/>
        </w:rPr>
        <w:t>er</w:t>
      </w:r>
      <w:r>
        <w:rPr>
          <w:spacing w:val="-19"/>
          <w:w w:val="95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spacing w:val="-2"/>
          <w:w w:val="95"/>
        </w:rPr>
        <w:t>sim</w:t>
      </w:r>
      <w:r>
        <w:rPr>
          <w:spacing w:val="-1"/>
          <w:w w:val="95"/>
        </w:rPr>
        <w:t>ulated</w:t>
      </w:r>
      <w:r>
        <w:rPr>
          <w:spacing w:val="33"/>
          <w:w w:val="93"/>
        </w:rPr>
        <w:t> </w:t>
      </w:r>
      <w:r>
        <w:rPr/>
        <w:t>datasets</w:t>
      </w:r>
      <w:r>
        <w:rPr>
          <w:spacing w:val="-28"/>
        </w:rPr>
        <w:t> </w:t>
      </w:r>
      <w:r>
        <w:rPr/>
        <w:t>with</w:t>
      </w:r>
      <w:r>
        <w:rPr>
          <w:spacing w:val="-28"/>
        </w:rPr>
        <w:t> </w:t>
      </w:r>
      <w:r>
        <w:rPr>
          <w:spacing w:val="-2"/>
        </w:rPr>
        <w:t>v</w:t>
      </w:r>
      <w:r>
        <w:rPr>
          <w:spacing w:val="-3"/>
        </w:rPr>
        <w:t>ariable</w:t>
      </w:r>
      <w:r>
        <w:rPr>
          <w:spacing w:val="-27"/>
        </w:rPr>
        <w:t> </w:t>
      </w:r>
      <w:r>
        <w:rPr/>
        <w:t>settings</w:t>
      </w:r>
      <w:r>
        <w:rPr>
          <w:spacing w:val="-28"/>
        </w:rPr>
        <w:t> </w:t>
      </w:r>
      <w:r>
        <w:rPr>
          <w:spacing w:val="-3"/>
        </w:rPr>
        <w:t>were</w:t>
      </w:r>
      <w:r>
        <w:rPr>
          <w:spacing w:val="-27"/>
        </w:rPr>
        <w:t> </w:t>
      </w:r>
      <w:r>
        <w:rPr/>
        <w:t>expected</w:t>
      </w:r>
      <w:r>
        <w:rPr>
          <w:spacing w:val="-27"/>
        </w:rPr>
        <w:t> </w:t>
      </w:r>
      <w:r>
        <w:rPr/>
        <w:t>to</w:t>
      </w:r>
      <w:r>
        <w:rPr>
          <w:spacing w:val="-28"/>
        </w:rPr>
        <w:t> </w:t>
      </w:r>
      <w:r>
        <w:rPr>
          <w:spacing w:val="3"/>
        </w:rPr>
        <w:t>be</w:t>
      </w:r>
      <w:r>
        <w:rPr>
          <w:spacing w:val="-28"/>
        </w:rPr>
        <w:t> </w:t>
      </w:r>
      <w:r>
        <w:rPr/>
        <w:t>required</w:t>
      </w:r>
      <w:r>
        <w:rPr>
          <w:spacing w:val="-28"/>
        </w:rPr>
        <w:t> </w:t>
      </w:r>
      <w:r>
        <w:rPr/>
        <w:t>to</w:t>
      </w:r>
      <w:r>
        <w:rPr>
          <w:spacing w:val="-27"/>
        </w:rPr>
        <w:t> </w:t>
      </w:r>
      <w:r>
        <w:rPr/>
        <w:t>perform</w:t>
      </w:r>
      <w:r>
        <w:rPr>
          <w:spacing w:val="-28"/>
        </w:rPr>
        <w:t> </w:t>
      </w:r>
      <w:r>
        <w:rPr/>
        <w:t>our</w:t>
      </w:r>
      <w:r>
        <w:rPr>
          <w:spacing w:val="-27"/>
        </w:rPr>
        <w:t> </w:t>
      </w:r>
      <w:r>
        <w:rPr/>
        <w:t>analyses,</w:t>
      </w:r>
      <w:r>
        <w:rPr>
          <w:spacing w:val="31"/>
          <w:w w:val="92"/>
        </w:rPr>
        <w:t> </w:t>
      </w:r>
      <w:r>
        <w:rPr>
          <w:w w:val="95"/>
        </w:rPr>
        <w:t>this</w:t>
      </w:r>
      <w:r>
        <w:rPr>
          <w:spacing w:val="-8"/>
          <w:w w:val="95"/>
        </w:rPr>
        <w:t> </w:t>
      </w:r>
      <w:r>
        <w:rPr>
          <w:w w:val="95"/>
        </w:rPr>
        <w:t>required</w:t>
      </w:r>
      <w:r>
        <w:rPr>
          <w:spacing w:val="-8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large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num</w:t>
      </w:r>
      <w:r>
        <w:rPr>
          <w:spacing w:val="-2"/>
          <w:w w:val="95"/>
        </w:rPr>
        <w:t>b</w:t>
      </w:r>
      <w:r>
        <w:rPr>
          <w:spacing w:val="-3"/>
          <w:w w:val="95"/>
        </w:rPr>
        <w:t>er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custom</w:t>
      </w:r>
      <w:r>
        <w:rPr>
          <w:spacing w:val="-8"/>
          <w:w w:val="95"/>
        </w:rPr>
        <w:t> </w:t>
      </w:r>
      <w:r>
        <w:rPr>
          <w:w w:val="95"/>
        </w:rPr>
        <w:t>function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argumen</w:t>
      </w:r>
      <w:r>
        <w:rPr>
          <w:spacing w:val="-1"/>
          <w:w w:val="95"/>
        </w:rPr>
        <w:t>ts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ex</w:t>
      </w:r>
      <w:r>
        <w:rPr>
          <w:spacing w:val="-2"/>
          <w:w w:val="95"/>
        </w:rPr>
        <w:t>isting</w:t>
      </w:r>
      <w:r>
        <w:rPr>
          <w:spacing w:val="-8"/>
          <w:w w:val="95"/>
        </w:rPr>
        <w:t> </w:t>
      </w:r>
      <w:r>
        <w:rPr>
          <w:spacing w:val="-4"/>
          <w:w w:val="95"/>
        </w:rPr>
        <w:t>packages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ma</w:t>
      </w:r>
      <w:r>
        <w:rPr>
          <w:spacing w:val="-3"/>
          <w:w w:val="95"/>
        </w:rPr>
        <w:t>y</w:t>
      </w:r>
      <w:r>
        <w:rPr>
          <w:spacing w:val="39"/>
          <w:w w:val="102"/>
        </w:rPr>
        <w:t> </w:t>
      </w:r>
      <w:r>
        <w:rPr/>
        <w:t>not</w:t>
      </w:r>
      <w:r>
        <w:rPr>
          <w:spacing w:val="-2"/>
        </w:rPr>
        <w:t> con</w:t>
      </w:r>
      <w:r>
        <w:rPr>
          <w:spacing w:val="-1"/>
        </w:rPr>
        <w:t>tain.</w:t>
      </w:r>
      <w:r>
        <w:rPr>
          <w:spacing w:val="18"/>
        </w:rPr>
        <w:t> </w:t>
      </w:r>
      <w:r>
        <w:rPr>
          <w:spacing w:val="-4"/>
        </w:rPr>
        <w:t>Secondly</w:t>
      </w:r>
      <w:r>
        <w:rPr>
          <w:spacing w:val="-3"/>
        </w:rPr>
        <w:t>,</w:t>
      </w:r>
      <w:r>
        <w:rPr>
          <w:spacing w:val="-1"/>
        </w:rPr>
        <w:t> </w:t>
      </w:r>
      <w:r>
        <w:rPr>
          <w:spacing w:val="-2"/>
        </w:rPr>
        <w:t>syn</w:t>
      </w:r>
      <w:r>
        <w:rPr>
          <w:spacing w:val="-1"/>
        </w:rPr>
        <w:t>thetic </w:t>
      </w:r>
      <w:r>
        <w:rPr/>
        <w:t>datasets</w:t>
      </w:r>
      <w:r>
        <w:rPr>
          <w:spacing w:val="-1"/>
        </w:rPr>
        <w:t> </w:t>
      </w:r>
      <w:r>
        <w:rPr>
          <w:spacing w:val="-4"/>
        </w:rPr>
        <w:t>was</w:t>
      </w:r>
      <w:r>
        <w:rPr>
          <w:spacing w:val="-2"/>
        </w:rPr>
        <w:t> simulated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mimic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health</w:t>
      </w:r>
      <w:r>
        <w:rPr>
          <w:spacing w:val="-1"/>
        </w:rPr>
        <w:t> </w:t>
      </w:r>
      <w:r>
        <w:rPr/>
        <w:t>dataset</w:t>
      </w:r>
      <w:r>
        <w:rPr>
          <w:spacing w:val="29"/>
          <w:w w:val="98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pure</w:t>
      </w:r>
      <w:r>
        <w:rPr>
          <w:spacing w:val="3"/>
        </w:rPr>
        <w:t> </w:t>
      </w:r>
      <w:r>
        <w:rPr/>
        <w:t>theoretical</w:t>
      </w:r>
      <w:r>
        <w:rPr>
          <w:spacing w:val="3"/>
        </w:rPr>
        <w:t> </w:t>
      </w:r>
      <w:r>
        <w:rPr/>
        <w:t>setting.</w:t>
      </w:r>
      <w:r>
        <w:rPr>
          <w:spacing w:val="31"/>
        </w:rPr>
        <w:t> </w:t>
      </w:r>
      <w:r>
        <w:rPr>
          <w:spacing w:val="-3"/>
        </w:rPr>
        <w:t>Thirdly,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/>
        <w:t>emphasis</w:t>
      </w:r>
      <w:r>
        <w:rPr>
          <w:spacing w:val="3"/>
        </w:rPr>
        <w:t> </w:t>
      </w:r>
      <w:r>
        <w:rPr>
          <w:spacing w:val="-4"/>
        </w:rPr>
        <w:t>was</w:t>
      </w:r>
      <w:r>
        <w:rPr>
          <w:spacing w:val="3"/>
        </w:rPr>
        <w:t> </w:t>
      </w:r>
      <w:r>
        <w:rPr/>
        <w:t>placed</w:t>
      </w:r>
      <w:r>
        <w:rPr>
          <w:spacing w:val="4"/>
        </w:rPr>
        <w:t> </w:t>
      </w:r>
      <w:r>
        <w:rPr/>
        <w:t>on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2"/>
        </w:rPr>
        <w:t>hierarchical</w:t>
      </w:r>
      <w:r>
        <w:rPr>
          <w:spacing w:val="23"/>
          <w:w w:val="96"/>
        </w:rPr>
        <w:t> </w:t>
      </w:r>
      <w:r>
        <w:rPr>
          <w:w w:val="95"/>
        </w:rPr>
        <w:t>nature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8"/>
          <w:w w:val="95"/>
        </w:rPr>
        <w:t> </w:t>
      </w:r>
      <w:r>
        <w:rPr>
          <w:w w:val="95"/>
        </w:rPr>
        <w:t>certain</w:t>
      </w:r>
      <w:r>
        <w:rPr>
          <w:spacing w:val="-8"/>
          <w:w w:val="95"/>
        </w:rPr>
        <w:t> </w:t>
      </w:r>
      <w:r>
        <w:rPr>
          <w:spacing w:val="-2"/>
          <w:w w:val="95"/>
        </w:rPr>
        <w:t>v</w:t>
      </w:r>
      <w:r>
        <w:rPr>
          <w:spacing w:val="-3"/>
          <w:w w:val="95"/>
        </w:rPr>
        <w:t>ariable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dataset</w:t>
      </w:r>
      <w:r>
        <w:rPr>
          <w:spacing w:val="-8"/>
          <w:w w:val="95"/>
        </w:rPr>
        <w:t> </w:t>
      </w:r>
      <w:r>
        <w:rPr>
          <w:w w:val="95"/>
        </w:rPr>
        <w:t>(for</w:t>
      </w:r>
      <w:r>
        <w:rPr>
          <w:spacing w:val="-8"/>
          <w:w w:val="95"/>
        </w:rPr>
        <w:t> </w:t>
      </w:r>
      <w:r>
        <w:rPr>
          <w:w w:val="95"/>
        </w:rPr>
        <w:t>example,</w:t>
      </w:r>
      <w:r>
        <w:rPr>
          <w:spacing w:val="-6"/>
          <w:w w:val="95"/>
        </w:rPr>
        <w:t> </w:t>
      </w:r>
      <w:r>
        <w:rPr>
          <w:w w:val="95"/>
        </w:rPr>
        <w:t>ICD</w:t>
      </w:r>
      <w:r>
        <w:rPr>
          <w:spacing w:val="-8"/>
          <w:w w:val="95"/>
        </w:rPr>
        <w:t> </w:t>
      </w:r>
      <w:r>
        <w:rPr>
          <w:spacing w:val="1"/>
          <w:w w:val="95"/>
        </w:rPr>
        <w:t>codes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geographic</w:t>
      </w:r>
      <w:r>
        <w:rPr>
          <w:spacing w:val="-8"/>
          <w:w w:val="95"/>
        </w:rPr>
        <w:t> </w:t>
      </w:r>
      <w:r>
        <w:rPr>
          <w:w w:val="95"/>
        </w:rPr>
        <w:t>location),</w:t>
      </w:r>
      <w:r>
        <w:rPr>
          <w:spacing w:val="32"/>
          <w:w w:val="94"/>
        </w:rPr>
        <w:t> </w:t>
      </w:r>
      <w:r>
        <w:rPr>
          <w:spacing w:val="-3"/>
        </w:rPr>
        <w:t>brunch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leaf</w:t>
      </w:r>
      <w:r>
        <w:rPr>
          <w:spacing w:val="15"/>
        </w:rPr>
        <w:t> </w:t>
      </w:r>
      <w:r>
        <w:rPr>
          <w:spacing w:val="-2"/>
        </w:rPr>
        <w:t>v</w:t>
      </w:r>
      <w:r>
        <w:rPr>
          <w:spacing w:val="-3"/>
        </w:rPr>
        <w:t>ariable</w:t>
      </w:r>
      <w:r>
        <w:rPr>
          <w:spacing w:val="15"/>
        </w:rPr>
        <w:t> </w:t>
      </w:r>
      <w:r>
        <w:rPr>
          <w:spacing w:val="-4"/>
        </w:rPr>
        <w:t>was</w:t>
      </w:r>
      <w:r>
        <w:rPr>
          <w:spacing w:val="15"/>
        </w:rPr>
        <w:t> </w:t>
      </w:r>
      <w:r>
        <w:rPr/>
        <w:t>designed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3"/>
        </w:rPr>
        <w:t>be</w:t>
      </w:r>
      <w:r>
        <w:rPr>
          <w:spacing w:val="15"/>
        </w:rPr>
        <w:t> </w:t>
      </w:r>
      <w:r>
        <w:rPr/>
        <w:t>generated</w:t>
      </w:r>
      <w:r>
        <w:rPr>
          <w:spacing w:val="15"/>
        </w:rPr>
        <w:t> </w:t>
      </w:r>
      <w:r>
        <w:rPr/>
        <w:t>with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custom</w:t>
      </w:r>
      <w:r>
        <w:rPr>
          <w:spacing w:val="16"/>
        </w:rPr>
        <w:t> </w:t>
      </w:r>
      <w:r>
        <w:rPr/>
        <w:t>structures</w:t>
      </w:r>
      <w:r>
        <w:rPr>
          <w:spacing w:val="21"/>
          <w:w w:val="90"/>
        </w:rPr>
        <w:t> </w:t>
      </w:r>
      <w:r>
        <w:rPr/>
        <w:t>during</w:t>
      </w:r>
      <w:r>
        <w:rPr>
          <w:spacing w:val="-31"/>
        </w:rPr>
        <w:t> </w:t>
      </w:r>
      <w:r>
        <w:rPr/>
        <w:t>the</w:t>
      </w:r>
      <w:r>
        <w:rPr>
          <w:spacing w:val="-31"/>
        </w:rPr>
        <w:t> </w:t>
      </w:r>
      <w:r>
        <w:rPr>
          <w:spacing w:val="-2"/>
        </w:rPr>
        <w:t>simulation</w:t>
      </w:r>
      <w:r>
        <w:rPr>
          <w:spacing w:val="-31"/>
        </w:rPr>
        <w:t> </w:t>
      </w:r>
      <w:r>
        <w:rPr/>
        <w:t>process.</w:t>
      </w:r>
      <w:r>
        <w:rPr>
          <w:spacing w:val="-20"/>
        </w:rPr>
        <w:t> </w:t>
      </w:r>
      <w:r>
        <w:rPr>
          <w:spacing w:val="-4"/>
        </w:rPr>
        <w:t>Lastly,</w:t>
      </w:r>
      <w:r>
        <w:rPr>
          <w:spacing w:val="-30"/>
        </w:rPr>
        <w:t> </w:t>
      </w:r>
      <w:r>
        <w:rPr/>
        <w:t>as</w:t>
      </w:r>
      <w:r>
        <w:rPr>
          <w:spacing w:val="-31"/>
        </w:rPr>
        <w:t> </w:t>
      </w:r>
      <w:r>
        <w:rPr/>
        <w:t>this</w:t>
      </w:r>
      <w:r>
        <w:rPr>
          <w:spacing w:val="-31"/>
        </w:rPr>
        <w:t> </w:t>
      </w:r>
      <w:r>
        <w:rPr/>
        <w:t>is</w:t>
      </w:r>
      <w:r>
        <w:rPr>
          <w:spacing w:val="-31"/>
        </w:rPr>
        <w:t> </w:t>
      </w:r>
      <w:r>
        <w:rPr/>
        <w:t>an</w:t>
      </w:r>
      <w:r>
        <w:rPr>
          <w:spacing w:val="-31"/>
        </w:rPr>
        <w:t> </w:t>
      </w:r>
      <w:r>
        <w:rPr/>
        <w:t>exploration</w:t>
      </w:r>
      <w:r>
        <w:rPr>
          <w:spacing w:val="-31"/>
        </w:rPr>
        <w:t> </w:t>
      </w:r>
      <w:r>
        <w:rPr>
          <w:spacing w:val="-2"/>
        </w:rPr>
        <w:t>research</w:t>
      </w:r>
      <w:r>
        <w:rPr>
          <w:spacing w:val="-31"/>
        </w:rPr>
        <w:t> </w:t>
      </w:r>
      <w:r>
        <w:rPr/>
        <w:t>it</w:t>
      </w:r>
      <w:r>
        <w:rPr>
          <w:spacing w:val="-31"/>
        </w:rPr>
        <w:t> </w:t>
      </w:r>
      <w:r>
        <w:rPr>
          <w:spacing w:val="-4"/>
        </w:rPr>
        <w:t>was</w:t>
      </w:r>
      <w:r>
        <w:rPr>
          <w:spacing w:val="-31"/>
        </w:rPr>
        <w:t> </w:t>
      </w:r>
      <w:r>
        <w:rPr/>
        <w:t>unclear</w:t>
      </w:r>
      <w:r>
        <w:rPr>
          <w:spacing w:val="25"/>
          <w:w w:val="91"/>
        </w:rPr>
        <w:t> </w:t>
      </w:r>
      <w:r>
        <w:rPr/>
        <w:t>what</w:t>
      </w:r>
      <w:r>
        <w:rPr>
          <w:spacing w:val="-15"/>
        </w:rPr>
        <w:t> </w:t>
      </w:r>
      <w:r>
        <w:rPr/>
        <w:t>functionalities</w:t>
      </w:r>
      <w:r>
        <w:rPr>
          <w:spacing w:val="-15"/>
        </w:rPr>
        <w:t> </w:t>
      </w:r>
      <w:r>
        <w:rPr>
          <w:spacing w:val="-3"/>
        </w:rPr>
        <w:t>were</w:t>
      </w:r>
      <w:r>
        <w:rPr>
          <w:spacing w:val="-15"/>
        </w:rPr>
        <w:t> </w:t>
      </w:r>
      <w:r>
        <w:rPr/>
        <w:t>needed,</w:t>
      </w:r>
      <w:r>
        <w:rPr>
          <w:spacing w:val="-16"/>
        </w:rPr>
        <w:t> </w:t>
      </w:r>
      <w:r>
        <w:rPr/>
        <w:t>existing</w:t>
      </w:r>
      <w:r>
        <w:rPr>
          <w:spacing w:val="-14"/>
        </w:rPr>
        <w:t> </w:t>
      </w:r>
      <w:r>
        <w:rPr/>
        <w:t>statistical</w:t>
      </w:r>
      <w:r>
        <w:rPr>
          <w:spacing w:val="-14"/>
        </w:rPr>
        <w:t> </w:t>
      </w:r>
      <w:r>
        <w:rPr/>
        <w:t>data</w:t>
      </w:r>
      <w:r>
        <w:rPr>
          <w:spacing w:val="-15"/>
        </w:rPr>
        <w:t> </w:t>
      </w:r>
      <w:r>
        <w:rPr>
          <w:spacing w:val="-2"/>
        </w:rPr>
        <w:t>simulation</w:t>
      </w:r>
      <w:r>
        <w:rPr>
          <w:spacing w:val="-15"/>
        </w:rPr>
        <w:t> </w:t>
      </w:r>
      <w:r>
        <w:rPr>
          <w:spacing w:val="-4"/>
        </w:rPr>
        <w:t>packages</w:t>
      </w:r>
      <w:r>
        <w:rPr>
          <w:spacing w:val="-16"/>
        </w:rPr>
        <w:t> </w:t>
      </w:r>
      <w:r>
        <w:rPr>
          <w:spacing w:val="-4"/>
        </w:rPr>
        <w:t>ma</w:t>
      </w:r>
      <w:r>
        <w:rPr>
          <w:spacing w:val="-3"/>
        </w:rPr>
        <w:t>y</w:t>
      </w:r>
      <w:r>
        <w:rPr>
          <w:spacing w:val="23"/>
          <w:w w:val="105"/>
        </w:rPr>
        <w:t> </w:t>
      </w:r>
      <w:r>
        <w:rPr>
          <w:spacing w:val="1"/>
        </w:rPr>
        <w:t>become</w:t>
      </w:r>
      <w:r>
        <w:rPr/>
        <w:t> insuffi    </w:t>
      </w:r>
      <w:r>
        <w:rPr>
          <w:spacing w:val="6"/>
        </w:rPr>
        <w:t> </w:t>
      </w:r>
      <w:r>
        <w:rPr/>
        <w:t>t at later</w:t>
      </w:r>
      <w:r>
        <w:rPr>
          <w:spacing w:val="-1"/>
        </w:rPr>
        <w:t> </w:t>
      </w:r>
      <w:r>
        <w:rPr/>
        <w:t>stage.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22"/>
          <w:szCs w:val="22"/>
        </w:rPr>
      </w:pPr>
    </w:p>
    <w:p>
      <w:pPr>
        <w:pStyle w:val="BodyText"/>
        <w:spacing w:line="318" w:lineRule="exact"/>
        <w:ind w:left="536" w:right="108" w:firstLine="362"/>
        <w:jc w:val="both"/>
      </w:pPr>
      <w:r>
        <w:rPr>
          <w:rFonts w:ascii="MS Gothic"/>
        </w:rPr>
        <w:t>simdata</w:t>
      </w:r>
      <w:r>
        <w:rPr>
          <w:rFonts w:ascii="MS Gothic"/>
          <w:spacing w:val="-38"/>
        </w:rPr>
        <w:t> </w:t>
      </w:r>
      <w:r>
        <w:rPr/>
        <w:t>and</w:t>
      </w:r>
      <w:r>
        <w:rPr>
          <w:spacing w:val="25"/>
        </w:rPr>
        <w:t> </w:t>
      </w:r>
      <w:r>
        <w:rPr>
          <w:rFonts w:ascii="MS Gothic"/>
        </w:rPr>
        <w:t>adddaily.anomaly</w:t>
      </w:r>
      <w:r>
        <w:rPr>
          <w:rFonts w:ascii="MS Gothic"/>
          <w:spacing w:val="-38"/>
        </w:rPr>
        <w:t> </w:t>
      </w:r>
      <w:r>
        <w:rPr/>
        <w:t>are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25"/>
        </w:rPr>
        <w:t> </w:t>
      </w:r>
      <w:r>
        <w:rPr>
          <w:spacing w:val="2"/>
        </w:rPr>
        <w:t>major</w:t>
      </w:r>
      <w:r>
        <w:rPr>
          <w:spacing w:val="24"/>
        </w:rPr>
        <w:t> </w:t>
      </w:r>
      <w:r>
        <w:rPr/>
        <w:t>function</w:t>
      </w:r>
      <w:r>
        <w:rPr>
          <w:spacing w:val="26"/>
        </w:rPr>
        <w:t> </w:t>
      </w:r>
      <w:r>
        <w:rPr/>
        <w:t>used</w:t>
      </w:r>
      <w:r>
        <w:rPr>
          <w:spacing w:val="24"/>
        </w:rPr>
        <w:t> </w:t>
      </w: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data</w:t>
      </w:r>
      <w:r>
        <w:rPr>
          <w:spacing w:val="24"/>
        </w:rPr>
        <w:t> </w:t>
      </w:r>
      <w:r>
        <w:rPr>
          <w:spacing w:val="-2"/>
        </w:rPr>
        <w:t>synthesis</w:t>
      </w:r>
      <w:r>
        <w:rPr>
          <w:spacing w:val="-30"/>
        </w:rPr>
        <w:t> </w:t>
      </w:r>
      <w:r>
        <w:rPr/>
        <w:t>process.</w:t>
      </w:r>
      <w:r>
        <w:rPr>
          <w:spacing w:val="-16"/>
        </w:rPr>
        <w:t> </w:t>
      </w:r>
      <w:r>
        <w:rPr>
          <w:rFonts w:ascii="MS Gothic"/>
        </w:rPr>
        <w:t>simdata</w:t>
      </w:r>
      <w:r>
        <w:rPr>
          <w:rFonts w:ascii="MS Gothic"/>
          <w:spacing w:val="-91"/>
        </w:rPr>
        <w:t> </w:t>
      </w:r>
      <w:r>
        <w:rPr/>
        <w:t>function</w:t>
      </w:r>
      <w:r>
        <w:rPr>
          <w:spacing w:val="-29"/>
        </w:rPr>
        <w:t> </w:t>
      </w:r>
      <w:r>
        <w:rPr>
          <w:spacing w:val="-3"/>
        </w:rPr>
        <w:t>were</w:t>
      </w:r>
      <w:r>
        <w:rPr>
          <w:spacing w:val="-29"/>
        </w:rPr>
        <w:t> </w:t>
      </w:r>
      <w:r>
        <w:rPr/>
        <w:t>used</w:t>
      </w:r>
      <w:r>
        <w:rPr>
          <w:spacing w:val="-30"/>
        </w:rPr>
        <w:t> </w:t>
      </w:r>
      <w:r>
        <w:rPr/>
        <w:t>to</w:t>
      </w:r>
      <w:r>
        <w:rPr>
          <w:spacing w:val="-29"/>
        </w:rPr>
        <w:t> </w:t>
      </w:r>
      <w:r>
        <w:rPr>
          <w:spacing w:val="-2"/>
        </w:rPr>
        <w:t>synthesise</w:t>
      </w:r>
      <w:r>
        <w:rPr>
          <w:spacing w:val="-29"/>
        </w:rPr>
        <w:t> </w:t>
      </w:r>
      <w:r>
        <w:rPr/>
        <w:t>a</w:t>
      </w:r>
      <w:r>
        <w:rPr>
          <w:spacing w:val="-30"/>
        </w:rPr>
        <w:t> </w:t>
      </w:r>
      <w:r>
        <w:rPr>
          <w:spacing w:val="-4"/>
        </w:rPr>
        <w:t>raw</w:t>
      </w:r>
      <w:r>
        <w:rPr>
          <w:spacing w:val="-29"/>
        </w:rPr>
        <w:t> </w:t>
      </w:r>
      <w:r>
        <w:rPr/>
        <w:t>dataset</w:t>
      </w:r>
      <w:r>
        <w:rPr>
          <w:spacing w:val="-29"/>
        </w:rPr>
        <w:t> </w:t>
      </w:r>
      <w:r>
        <w:rPr/>
        <w:t>(figure</w:t>
      </w:r>
      <w:r>
        <w:rPr>
          <w:spacing w:val="-29"/>
        </w:rPr>
        <w:t> </w:t>
      </w:r>
      <w:hyperlink w:history="true" w:anchor="_bookmark0">
        <w:r>
          <w:rPr/>
          <w:t>2.1)</w:t>
        </w:r>
      </w:hyperlink>
      <w:r>
        <w:rPr>
          <w:spacing w:val="29"/>
          <w:w w:val="97"/>
        </w:rPr>
        <w:t> </w:t>
      </w:r>
      <w:r>
        <w:rPr/>
        <w:t>that</w:t>
      </w:r>
      <w:r>
        <w:rPr>
          <w:spacing w:val="13"/>
        </w:rPr>
        <w:t> </w:t>
      </w:r>
      <w:r>
        <w:rPr>
          <w:spacing w:val="-2"/>
        </w:rPr>
        <w:t>sim</w:t>
      </w:r>
      <w:r>
        <w:rPr>
          <w:spacing w:val="-1"/>
        </w:rPr>
        <w:t>ulate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hospital</w:t>
      </w:r>
      <w:r>
        <w:rPr>
          <w:spacing w:val="13"/>
        </w:rPr>
        <w:t> </w:t>
      </w:r>
      <w:r>
        <w:rPr>
          <w:spacing w:val="-2"/>
        </w:rPr>
        <w:t>record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>
          <w:spacing w:val="-3"/>
        </w:rPr>
        <w:t>y</w:t>
      </w:r>
      <w:r>
        <w:rPr>
          <w:spacing w:val="-4"/>
        </w:rPr>
        <w:t>ou</w:t>
      </w:r>
      <w:r>
        <w:rPr>
          <w:spacing w:val="13"/>
        </w:rPr>
        <w:t> </w:t>
      </w:r>
      <w:r>
        <w:rPr>
          <w:spacing w:val="-3"/>
        </w:rPr>
        <w:t>would</w:t>
      </w:r>
      <w:r>
        <w:rPr>
          <w:spacing w:val="13"/>
        </w:rPr>
        <w:t> </w:t>
      </w:r>
      <w:r>
        <w:rPr>
          <w:spacing w:val="-1"/>
        </w:rPr>
        <w:t>typically</w:t>
      </w:r>
      <w:r>
        <w:rPr>
          <w:spacing w:val="14"/>
        </w:rPr>
        <w:t> </w:t>
      </w:r>
      <w:r>
        <w:rPr/>
        <w:t>found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>
          <w:spacing w:val="-2"/>
        </w:rPr>
        <w:t>hospi</w:t>
      </w:r>
      <w:r>
        <w:rPr>
          <w:spacing w:val="-1"/>
        </w:rPr>
        <w:t>tal</w:t>
      </w:r>
      <w:r>
        <w:rPr>
          <w:spacing w:val="14"/>
        </w:rPr>
        <w:t> </w:t>
      </w:r>
      <w:r>
        <w:rPr/>
        <w:t>digital</w:t>
      </w:r>
      <w:r>
        <w:rPr>
          <w:spacing w:val="43"/>
          <w:w w:val="98"/>
        </w:rPr>
        <w:t> </w:t>
      </w:r>
      <w:r>
        <w:rPr>
          <w:spacing w:val="-3"/>
        </w:rPr>
        <w:t>archives,</w:t>
      </w:r>
      <w:r>
        <w:rPr>
          <w:spacing w:val="38"/>
        </w:rPr>
        <w:t> </w:t>
      </w:r>
      <w:r>
        <w:rPr/>
        <w:t>where</w:t>
      </w:r>
      <w:r>
        <w:rPr>
          <w:spacing w:val="31"/>
        </w:rPr>
        <w:t> </w:t>
      </w:r>
      <w:r>
        <w:rPr>
          <w:spacing w:val="-3"/>
        </w:rPr>
        <w:t>each</w:t>
      </w:r>
      <w:r>
        <w:rPr>
          <w:spacing w:val="31"/>
        </w:rPr>
        <w:t> </w:t>
      </w:r>
      <w:r>
        <w:rPr>
          <w:spacing w:val="-4"/>
        </w:rPr>
        <w:t>row</w:t>
      </w:r>
      <w:r>
        <w:rPr>
          <w:spacing w:val="31"/>
        </w:rPr>
        <w:t> </w:t>
      </w:r>
      <w:r>
        <w:rPr/>
        <w:t>correspond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single</w:t>
      </w:r>
      <w:r>
        <w:rPr>
          <w:spacing w:val="32"/>
        </w:rPr>
        <w:t> </w:t>
      </w:r>
      <w:r>
        <w:rPr>
          <w:spacing w:val="-3"/>
        </w:rPr>
        <w:t>en</w:t>
      </w:r>
      <w:r>
        <w:rPr>
          <w:spacing w:val="-2"/>
        </w:rPr>
        <w:t>try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hospital</w:t>
      </w:r>
      <w:r>
        <w:rPr>
          <w:spacing w:val="31"/>
        </w:rPr>
        <w:t> </w:t>
      </w:r>
      <w:r>
        <w:rPr>
          <w:spacing w:val="-4"/>
        </w:rPr>
        <w:t>even</w:t>
      </w:r>
      <w:r>
        <w:rPr>
          <w:spacing w:val="-3"/>
        </w:rPr>
        <w:t>t</w:t>
      </w:r>
      <w:r>
        <w:rPr>
          <w:spacing w:val="31"/>
        </w:rPr>
        <w:t> </w:t>
      </w:r>
      <w:r>
        <w:rPr/>
        <w:t>with</w:t>
      </w:r>
      <w:r>
        <w:rPr>
          <w:spacing w:val="31"/>
        </w:rPr>
        <w:t> </w:t>
      </w:r>
      <w:r>
        <w:rPr/>
        <w:t>a</w:t>
      </w:r>
      <w:r>
        <w:rPr>
          <w:spacing w:val="35"/>
          <w:w w:val="98"/>
        </w:rPr>
        <w:t> </w:t>
      </w:r>
      <w:r>
        <w:rPr/>
        <w:t>unique</w:t>
      </w:r>
      <w:r>
        <w:rPr>
          <w:spacing w:val="15"/>
        </w:rPr>
        <w:t> </w:t>
      </w:r>
      <w:r>
        <w:rPr/>
        <w:t>hospital</w:t>
      </w:r>
      <w:r>
        <w:rPr>
          <w:spacing w:val="16"/>
        </w:rPr>
        <w:t> </w:t>
      </w:r>
      <w:r>
        <w:rPr>
          <w:spacing w:val="-4"/>
        </w:rPr>
        <w:t>even</w:t>
      </w:r>
      <w:r>
        <w:rPr>
          <w:spacing w:val="-3"/>
        </w:rPr>
        <w:t>t</w:t>
      </w:r>
      <w:r>
        <w:rPr>
          <w:spacing w:val="16"/>
        </w:rPr>
        <w:t> </w:t>
      </w:r>
      <w:r>
        <w:rPr>
          <w:spacing w:val="-2"/>
        </w:rPr>
        <w:t>identifier.</w:t>
      </w:r>
      <w:r>
        <w:rPr>
          <w:spacing w:val="9"/>
        </w:rPr>
        <w:t> </w:t>
      </w:r>
      <w:r>
        <w:rPr/>
        <w:t>Time,</w:t>
      </w:r>
      <w:r>
        <w:rPr>
          <w:spacing w:val="20"/>
        </w:rPr>
        <w:t> </w:t>
      </w:r>
      <w:r>
        <w:rPr/>
        <w:t>dates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>
          <w:spacing w:val="-2"/>
        </w:rPr>
        <w:t>v</w:t>
      </w:r>
      <w:r>
        <w:rPr>
          <w:spacing w:val="-3"/>
        </w:rPr>
        <w:t>arious</w:t>
      </w:r>
      <w:r>
        <w:rPr>
          <w:spacing w:val="16"/>
        </w:rPr>
        <w:t> </w:t>
      </w:r>
      <w:r>
        <w:rPr/>
        <w:t>information</w:t>
      </w:r>
      <w:r>
        <w:rPr>
          <w:spacing w:val="16"/>
        </w:rPr>
        <w:t> </w:t>
      </w:r>
      <w:r>
        <w:rPr>
          <w:spacing w:val="1"/>
        </w:rPr>
        <w:t>about</w:t>
      </w:r>
      <w:r>
        <w:rPr>
          <w:spacing w:val="15"/>
        </w:rPr>
        <w:t> </w:t>
      </w:r>
      <w:r>
        <w:rPr/>
        <w:t>the</w:t>
      </w:r>
      <w:r>
        <w:rPr>
          <w:spacing w:val="28"/>
          <w:w w:val="97"/>
        </w:rPr>
        <w:t> </w:t>
      </w:r>
      <w:r>
        <w:rPr>
          <w:spacing w:val="-2"/>
        </w:rPr>
        <w:t>hierarchical</w:t>
      </w:r>
      <w:r>
        <w:rPr>
          <w:spacing w:val="25"/>
        </w:rPr>
        <w:t> </w:t>
      </w:r>
      <w:r>
        <w:rPr/>
        <w:t>structure</w:t>
      </w:r>
      <w:r>
        <w:rPr>
          <w:spacing w:val="27"/>
        </w:rPr>
        <w:t> </w:t>
      </w:r>
      <w:r>
        <w:rPr/>
        <w:t>are</w:t>
      </w:r>
      <w:r>
        <w:rPr>
          <w:spacing w:val="26"/>
        </w:rPr>
        <w:t> </w:t>
      </w:r>
      <w:r>
        <w:rPr/>
        <w:t>automatically</w:t>
      </w:r>
      <w:r>
        <w:rPr>
          <w:spacing w:val="26"/>
        </w:rPr>
        <w:t> </w:t>
      </w:r>
      <w:r>
        <w:rPr>
          <w:spacing w:val="-2"/>
        </w:rPr>
        <w:t>gener</w:t>
      </w:r>
      <w:r>
        <w:rPr>
          <w:spacing w:val="-1"/>
        </w:rPr>
        <w:t>ated</w:t>
      </w:r>
      <w:r>
        <w:rPr>
          <w:spacing w:val="26"/>
        </w:rPr>
        <w:t> </w:t>
      </w:r>
      <w:r>
        <w:rPr>
          <w:spacing w:val="-5"/>
        </w:rPr>
        <w:t>b</w:t>
      </w:r>
      <w:r>
        <w:rPr>
          <w:spacing w:val="-4"/>
        </w:rPr>
        <w:t>y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function.</w:t>
      </w:r>
      <w:r>
        <w:rPr>
          <w:spacing w:val="33"/>
        </w:rPr>
        <w:t> </w:t>
      </w:r>
      <w:r>
        <w:rPr/>
        <w:t>The</w:t>
      </w:r>
      <w:r>
        <w:rPr>
          <w:spacing w:val="25"/>
        </w:rPr>
        <w:t> </w:t>
      </w:r>
      <w:r>
        <w:rPr/>
        <w:t>default</w:t>
      </w:r>
      <w:r>
        <w:rPr>
          <w:spacing w:val="29"/>
          <w:w w:val="97"/>
        </w:rPr>
        <w:t> </w:t>
      </w:r>
      <w:r>
        <w:rPr>
          <w:spacing w:val="-3"/>
          <w:w w:val="95"/>
        </w:rPr>
        <w:t>num</w:t>
      </w:r>
      <w:r>
        <w:rPr>
          <w:spacing w:val="-2"/>
          <w:w w:val="95"/>
        </w:rPr>
        <w:t>b</w:t>
      </w:r>
      <w:r>
        <w:rPr>
          <w:spacing w:val="-3"/>
          <w:w w:val="95"/>
        </w:rPr>
        <w:t>er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sim</w:t>
      </w:r>
      <w:r>
        <w:rPr>
          <w:spacing w:val="-1"/>
          <w:w w:val="95"/>
        </w:rPr>
        <w:t>ulation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1,000,000,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default</w:t>
      </w:r>
      <w:r>
        <w:rPr>
          <w:spacing w:val="-13"/>
          <w:w w:val="95"/>
        </w:rPr>
        <w:t> </w:t>
      </w:r>
      <w:r>
        <w:rPr>
          <w:spacing w:val="2"/>
          <w:w w:val="95"/>
        </w:rPr>
        <w:t>period</w:t>
      </w:r>
      <w:r>
        <w:rPr>
          <w:spacing w:val="-13"/>
          <w:w w:val="95"/>
        </w:rPr>
        <w:t> </w:t>
      </w:r>
      <w:r>
        <w:rPr>
          <w:w w:val="95"/>
        </w:rPr>
        <w:t>is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12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y</w:t>
      </w:r>
      <w:r>
        <w:rPr>
          <w:spacing w:val="-3"/>
          <w:w w:val="95"/>
        </w:rPr>
        <w:t>ear</w:t>
      </w:r>
      <w:r>
        <w:rPr>
          <w:spacing w:val="-12"/>
          <w:w w:val="95"/>
        </w:rPr>
        <w:t> </w:t>
      </w:r>
      <w:r>
        <w:rPr>
          <w:w w:val="95"/>
        </w:rPr>
        <w:t>long</w:t>
      </w:r>
      <w:r>
        <w:rPr>
          <w:spacing w:val="-14"/>
          <w:w w:val="95"/>
        </w:rPr>
        <w:t> </w:t>
      </w:r>
      <w:r>
        <w:rPr>
          <w:spacing w:val="2"/>
          <w:w w:val="95"/>
        </w:rPr>
        <w:t>period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31"/>
          <w:w w:val="88"/>
        </w:rPr>
        <w:t> </w:t>
      </w:r>
      <w:r>
        <w:rPr/>
        <w:t>1</w:t>
      </w:r>
      <w:r>
        <w:rPr>
          <w:spacing w:val="-4"/>
        </w:rPr>
        <w:t> </w:t>
      </w:r>
      <w:r>
        <w:rPr>
          <w:spacing w:val="-2"/>
        </w:rPr>
        <w:t>Jan</w:t>
      </w:r>
      <w:r>
        <w:rPr>
          <w:spacing w:val="-1"/>
        </w:rPr>
        <w:t>uary</w:t>
      </w:r>
      <w:r>
        <w:rPr>
          <w:spacing w:val="-4"/>
        </w:rPr>
        <w:t> </w:t>
      </w:r>
      <w:r>
        <w:rPr/>
        <w:t>2006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31</w:t>
      </w:r>
      <w:r>
        <w:rPr>
          <w:spacing w:val="-3"/>
        </w:rPr>
        <w:t> </w:t>
      </w:r>
      <w:r>
        <w:rPr>
          <w:spacing w:val="-2"/>
        </w:rPr>
        <w:t>Decem</w:t>
      </w:r>
      <w:r>
        <w:rPr>
          <w:spacing w:val="-1"/>
        </w:rPr>
        <w:t>b</w:t>
      </w:r>
      <w:r>
        <w:rPr>
          <w:spacing w:val="-2"/>
        </w:rPr>
        <w:t>er</w:t>
      </w:r>
      <w:r>
        <w:rPr>
          <w:spacing w:val="-4"/>
        </w:rPr>
        <w:t> </w:t>
      </w:r>
      <w:r>
        <w:rPr/>
        <w:t>2018,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matrix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>
          <w:spacing w:val="-2"/>
        </w:rPr>
        <w:t>contains</w:t>
      </w:r>
      <w:r>
        <w:rPr>
          <w:spacing w:val="-4"/>
        </w:rPr>
        <w:t> </w:t>
      </w:r>
      <w:r>
        <w:rPr>
          <w:spacing w:val="-2"/>
        </w:rPr>
        <w:t>information</w:t>
      </w:r>
      <w:r>
        <w:rPr>
          <w:spacing w:val="-3"/>
        </w:rPr>
        <w:t> </w:t>
      </w:r>
      <w:r>
        <w:rPr/>
        <w:t>of</w:t>
      </w:r>
      <w:r>
        <w:rPr>
          <w:spacing w:val="37"/>
          <w:w w:val="92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spacing w:val="-2"/>
          <w:w w:val="95"/>
        </w:rPr>
        <w:t>hierarchic</w:t>
      </w:r>
      <w:r>
        <w:rPr>
          <w:spacing w:val="-1"/>
          <w:w w:val="95"/>
        </w:rPr>
        <w:t>al</w:t>
      </w:r>
      <w:r>
        <w:rPr>
          <w:spacing w:val="-2"/>
          <w:w w:val="95"/>
        </w:rPr>
        <w:t> </w:t>
      </w:r>
      <w:r>
        <w:rPr>
          <w:w w:val="95"/>
        </w:rPr>
        <w:t>structure</w:t>
      </w:r>
      <w:r>
        <w:rPr>
          <w:spacing w:val="-2"/>
          <w:w w:val="95"/>
        </w:rPr>
        <w:t> </w:t>
      </w:r>
      <w:r>
        <w:rPr>
          <w:w w:val="95"/>
        </w:rPr>
        <w:t>are</w:t>
      </w:r>
      <w:r>
        <w:rPr>
          <w:spacing w:val="-2"/>
          <w:w w:val="95"/>
        </w:rPr>
        <w:t> </w:t>
      </w:r>
      <w:r>
        <w:rPr>
          <w:w w:val="95"/>
        </w:rPr>
        <w:t>manipulated</w:t>
      </w:r>
      <w:r>
        <w:rPr>
          <w:spacing w:val="-2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used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produce</w:t>
      </w:r>
      <w:r>
        <w:rPr>
          <w:spacing w:val="-3"/>
          <w:w w:val="95"/>
        </w:rPr>
        <w:t> </w:t>
      </w:r>
      <w:r>
        <w:rPr>
          <w:spacing w:val="-2"/>
          <w:w w:val="95"/>
        </w:rPr>
        <w:t>hierar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hical </w:t>
      </w:r>
      <w:r>
        <w:rPr>
          <w:w w:val="95"/>
        </w:rPr>
        <w:t>structure</w:t>
      </w:r>
      <w:r>
        <w:rPr>
          <w:spacing w:val="29"/>
          <w:w w:val="93"/>
        </w:rPr>
        <w:t> </w:t>
      </w:r>
      <w:r>
        <w:rPr/>
        <w:t>with</w:t>
      </w:r>
      <w:r>
        <w:rPr>
          <w:spacing w:val="5"/>
        </w:rPr>
        <w:t> </w:t>
      </w:r>
      <w:r>
        <w:rPr/>
        <w:t>diff    </w:t>
      </w:r>
      <w:r>
        <w:rPr>
          <w:spacing w:val="52"/>
        </w:rPr>
        <w:t> </w:t>
      </w:r>
      <w:r>
        <w:rPr/>
        <w:t>t</w:t>
      </w:r>
      <w:r>
        <w:rPr>
          <w:spacing w:val="5"/>
        </w:rPr>
        <w:t> </w:t>
      </w:r>
      <w:r>
        <w:rPr>
          <w:spacing w:val="-2"/>
        </w:rPr>
        <w:t>characteristics.</w:t>
      </w:r>
      <w:r>
        <w:rPr/>
      </w:r>
    </w:p>
    <w:p>
      <w:pPr>
        <w:spacing w:line="240" w:lineRule="auto" w:before="11"/>
        <w:rPr>
          <w:rFonts w:ascii="Georgia" w:hAnsi="Georgia" w:cs="Georgia" w:eastAsia="Georgia"/>
          <w:sz w:val="22"/>
          <w:szCs w:val="22"/>
        </w:rPr>
      </w:pPr>
    </w:p>
    <w:p>
      <w:pPr>
        <w:pStyle w:val="BodyText"/>
        <w:spacing w:line="276" w:lineRule="auto"/>
        <w:ind w:left="539" w:right="135" w:firstLine="359"/>
        <w:jc w:val="both"/>
      </w:pPr>
      <w:r>
        <w:rPr/>
        <w:t>The</w:t>
      </w:r>
      <w:r>
        <w:rPr>
          <w:spacing w:val="-25"/>
        </w:rPr>
        <w:t> </w:t>
      </w:r>
      <w:r>
        <w:rPr/>
        <w:t>particular</w:t>
      </w:r>
      <w:r>
        <w:rPr>
          <w:spacing w:val="-24"/>
        </w:rPr>
        <w:t> </w:t>
      </w:r>
      <w:r>
        <w:rPr/>
        <w:t>matrix</w:t>
      </w:r>
      <w:r>
        <w:rPr>
          <w:spacing w:val="-25"/>
        </w:rPr>
        <w:t> </w:t>
      </w:r>
      <w:r>
        <w:rPr/>
        <w:t>used</w:t>
      </w:r>
      <w:r>
        <w:rPr>
          <w:spacing w:val="-24"/>
        </w:rPr>
        <w:t> </w:t>
      </w:r>
      <w:r>
        <w:rPr/>
        <w:t>in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>
          <w:rFonts w:ascii="MS Gothic"/>
        </w:rPr>
        <w:t>simdata</w:t>
      </w:r>
      <w:r>
        <w:rPr>
          <w:rFonts w:ascii="MS Gothic"/>
          <w:spacing w:val="-87"/>
        </w:rPr>
        <w:t> </w:t>
      </w:r>
      <w:r>
        <w:rPr/>
        <w:t>function</w:t>
      </w:r>
      <w:r>
        <w:rPr>
          <w:spacing w:val="-24"/>
        </w:rPr>
        <w:t> </w:t>
      </w:r>
      <w:r>
        <w:rPr>
          <w:spacing w:val="-2"/>
        </w:rPr>
        <w:t>contains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>
          <w:spacing w:val="-2"/>
        </w:rPr>
        <w:t>theoretical</w:t>
      </w:r>
      <w:r>
        <w:rPr>
          <w:spacing w:val="-24"/>
        </w:rPr>
        <w:t> </w:t>
      </w:r>
      <w:r>
        <w:rPr>
          <w:spacing w:val="-3"/>
        </w:rPr>
        <w:t>v</w:t>
      </w:r>
      <w:r>
        <w:rPr>
          <w:spacing w:val="-4"/>
        </w:rPr>
        <w:t>alue</w:t>
      </w:r>
      <w:r>
        <w:rPr>
          <w:spacing w:val="27"/>
          <w:w w:val="91"/>
        </w:rPr>
        <w:t> </w:t>
      </w:r>
      <w:r>
        <w:rPr/>
        <w:t>of</w:t>
      </w:r>
      <w:r>
        <w:rPr>
          <w:spacing w:val="-29"/>
        </w:rPr>
        <w:t> </w:t>
      </w:r>
      <w:r>
        <w:rPr>
          <w:spacing w:val="-3"/>
        </w:rPr>
        <w:t>each</w:t>
      </w:r>
      <w:r>
        <w:rPr>
          <w:spacing w:val="-28"/>
        </w:rPr>
        <w:t> </w:t>
      </w:r>
      <w:r>
        <w:rPr/>
        <w:t>leaf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a</w:t>
      </w:r>
      <w:r>
        <w:rPr>
          <w:spacing w:val="-28"/>
        </w:rPr>
        <w:t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28"/>
        </w:rPr>
        <w:t> </w:t>
      </w:r>
      <w:r>
        <w:rPr>
          <w:spacing w:val="-3"/>
        </w:rPr>
        <w:t>level</w:t>
      </w:r>
      <w:r>
        <w:rPr>
          <w:spacing w:val="-29"/>
        </w:rPr>
        <w:t> </w:t>
      </w:r>
      <w:r>
        <w:rPr>
          <w:spacing w:val="-2"/>
        </w:rPr>
        <w:t>hierarchical</w:t>
      </w:r>
      <w:r>
        <w:rPr>
          <w:spacing w:val="-28"/>
        </w:rPr>
        <w:t> </w:t>
      </w:r>
      <w:r>
        <w:rPr/>
        <w:t>structure</w:t>
      </w:r>
      <w:r>
        <w:rPr>
          <w:spacing w:val="-27"/>
        </w:rPr>
        <w:t> </w:t>
      </w:r>
      <w:r>
        <w:rPr/>
        <w:t>in</w:t>
      </w:r>
      <w:r>
        <w:rPr>
          <w:spacing w:val="-29"/>
        </w:rPr>
        <w:t> </w:t>
      </w:r>
      <w:r>
        <w:rPr/>
        <w:t>a</w:t>
      </w:r>
      <w:r>
        <w:rPr>
          <w:spacing w:val="-28"/>
        </w:rPr>
        <w:t> </w:t>
      </w:r>
      <w:r>
        <w:rPr/>
        <w:t>proportion</w:t>
      </w:r>
      <w:r>
        <w:rPr>
          <w:spacing w:val="-28"/>
        </w:rPr>
        <w:t> </w:t>
      </w:r>
      <w:r>
        <w:rPr/>
        <w:t>out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1000.</w:t>
      </w:r>
      <w:r>
        <w:rPr>
          <w:spacing w:val="-14"/>
        </w:rPr>
        <w:t> </w:t>
      </w:r>
      <w:r>
        <w:rPr/>
        <w:t>As</w:t>
      </w:r>
      <w:r>
        <w:rPr>
          <w:spacing w:val="-28"/>
        </w:rPr>
        <w:t> </w:t>
      </w:r>
      <w:r>
        <w:rPr>
          <w:spacing w:val="-3"/>
        </w:rPr>
        <w:t>shown</w:t>
      </w:r>
      <w:r>
        <w:rPr>
          <w:spacing w:val="41"/>
          <w:w w:val="91"/>
        </w:rPr>
        <w:t> </w:t>
      </w:r>
      <w:r>
        <w:rPr/>
        <w:t>with the</w:t>
      </w:r>
      <w:r>
        <w:rPr>
          <w:spacing w:val="1"/>
        </w:rPr>
        <w:t> </w:t>
      </w:r>
      <w:r>
        <w:rPr/>
        <w:t>example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fi</w:t>
      </w:r>
      <w:r>
        <w:rPr/>
        <w:t>     </w:t>
      </w:r>
      <w:r>
        <w:rPr>
          <w:spacing w:val="43"/>
        </w:rPr>
        <w:t> </w:t>
      </w:r>
      <w:hyperlink w:history="true" w:anchor="_bookmark1">
        <w:r>
          <w:rPr/>
          <w:t>2.2,</w:t>
        </w:r>
      </w:hyperlink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theoretical</w:t>
      </w:r>
      <w:r>
        <w:rPr>
          <w:spacing w:val="1"/>
        </w:rPr>
        <w:t> </w:t>
      </w:r>
      <w:r>
        <w:rPr>
          <w:spacing w:val="-3"/>
        </w:rPr>
        <w:t>v</w:t>
      </w:r>
      <w:r>
        <w:rPr>
          <w:spacing w:val="-4"/>
        </w:rPr>
        <w:t>alue</w:t>
      </w:r>
      <w:r>
        <w:rPr/>
        <w:t> at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leafs (at</w:t>
      </w:r>
      <w:r>
        <w:rPr>
          <w:spacing w:val="1"/>
        </w:rPr>
        <w:t> </w:t>
      </w:r>
      <w:r>
        <w:rPr>
          <w:spacing w:val="-3"/>
        </w:rPr>
        <w:t>level</w:t>
      </w:r>
      <w:r>
        <w:rPr>
          <w:spacing w:val="1"/>
        </w:rPr>
        <w:t> </w:t>
      </w:r>
      <w:r>
        <w:rPr/>
        <w:t>2)</w:t>
      </w:r>
      <w:r>
        <w:rPr>
          <w:spacing w:val="1"/>
        </w:rPr>
        <w:t> </w:t>
      </w:r>
      <w:r>
        <w:rPr/>
        <w:t>are</w:t>
      </w:r>
      <w:r>
        <w:rPr/>
      </w:r>
    </w:p>
    <w:p>
      <w:pPr>
        <w:spacing w:after="0" w:line="276" w:lineRule="auto"/>
        <w:jc w:val="both"/>
        <w:sectPr>
          <w:headerReference w:type="even" r:id="rId7"/>
          <w:headerReference w:type="default" r:id="rId8"/>
          <w:pgSz w:w="12240" w:h="15840"/>
          <w:pgMar w:header="987" w:footer="749" w:top="1260" w:bottom="940" w:left="1720" w:right="128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sz w:val="21"/>
          <w:szCs w:val="21"/>
        </w:rPr>
      </w:pPr>
    </w:p>
    <w:p>
      <w:pPr>
        <w:spacing w:after="0" w:line="240" w:lineRule="auto"/>
        <w:rPr>
          <w:rFonts w:ascii="Georgia" w:hAnsi="Georgia" w:cs="Georgia" w:eastAsia="Georgia"/>
          <w:sz w:val="21"/>
          <w:szCs w:val="21"/>
        </w:rPr>
        <w:sectPr>
          <w:pgSz w:w="12240" w:h="15840"/>
          <w:pgMar w:header="987" w:footer="749" w:top="1260" w:bottom="940" w:left="1300" w:right="1720"/>
        </w:sectPr>
      </w:pPr>
    </w:p>
    <w:p>
      <w:pPr>
        <w:pStyle w:val="BodyText"/>
        <w:spacing w:line="215" w:lineRule="exact" w:before="109"/>
        <w:ind w:left="0" w:right="0"/>
        <w:jc w:val="right"/>
        <w:rPr>
          <w:rFonts w:ascii="Verdana" w:hAnsi="Verdana" w:cs="Verdana" w:eastAsia="Verdana"/>
        </w:rPr>
      </w:pPr>
      <w:r>
        <w:rPr/>
        <w:pict>
          <v:shape style="position:absolute;margin-left:70.865997pt;margin-top:-133.752136pt;width:299.429268pt;height:158.063034pt;mso-position-horizontal-relative:page;mso-position-vertical-relative:paragraph;z-index:0" type="#_x0000_t75" stroked="false">
            <v:imagedata r:id="rId10" o:title=""/>
          </v:shape>
        </w:pict>
      </w:r>
      <w:bookmarkStart w:name="_bookmark1" w:id="6"/>
      <w:bookmarkEnd w:id="6"/>
      <w:r>
        <w:rPr/>
      </w:r>
      <w:r>
        <w:rPr>
          <w:rFonts w:ascii="Verdana"/>
          <w:w w:val="149"/>
        </w:rPr>
        <w:t> </w:t>
      </w:r>
      <w:r>
        <w:rPr>
          <w:position w:val="-17"/>
        </w:rPr>
        <w:t>8 </w:t>
      </w:r>
      <w:r>
        <w:rPr>
          <w:spacing w:val="45"/>
          <w:position w:val="-17"/>
        </w:rPr>
        <w:t> </w:t>
      </w:r>
      <w:r>
        <w:rPr>
          <w:position w:val="-17"/>
        </w:rPr>
        <w:t>5</w:t>
      </w:r>
      <w:r>
        <w:rPr>
          <w:rFonts w:ascii="Verdana"/>
          <w:w w:val="149"/>
        </w:rPr>
        <w:t> </w:t>
      </w:r>
      <w:r>
        <w:rPr>
          <w:rFonts w:ascii="Verdana"/>
        </w:rPr>
      </w:r>
    </w:p>
    <w:p>
      <w:pPr>
        <w:spacing w:line="378" w:lineRule="exact" w:before="0"/>
        <w:ind w:left="0" w:right="124" w:firstLine="0"/>
        <w:jc w:val="right"/>
        <w:rPr>
          <w:rFonts w:ascii="Georgia" w:hAnsi="Georgia" w:cs="Georgia" w:eastAsia="Georgia"/>
          <w:sz w:val="24"/>
          <w:szCs w:val="24"/>
        </w:rPr>
      </w:pPr>
      <w:r>
        <w:rPr>
          <w:rFonts w:ascii="DejaVu Sans Condensed" w:hAnsi="DejaVu Sans Condensed" w:cs="DejaVu Sans Condensed" w:eastAsia="DejaVu Sans Condensed"/>
          <w:i/>
          <w:w w:val="115"/>
          <w:position w:val="16"/>
          <w:sz w:val="24"/>
          <w:szCs w:val="24"/>
        </w:rPr>
        <w:t>⇒ </w:t>
      </w:r>
      <w:r>
        <w:rPr>
          <w:rFonts w:ascii="DejaVu Sans Condensed" w:hAnsi="DejaVu Sans Condensed" w:cs="DejaVu Sans Condensed" w:eastAsia="DejaVu Sans Condensed"/>
          <w:i/>
          <w:spacing w:val="28"/>
          <w:w w:val="115"/>
          <w:position w:val="16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8  </w:t>
      </w:r>
      <w:r>
        <w:rPr>
          <w:rFonts w:ascii="Georgia" w:hAnsi="Georgia" w:cs="Georgia" w:eastAsia="Georgia"/>
          <w:spacing w:val="18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3</w:t>
      </w:r>
      <w:r>
        <w:rPr>
          <w:rFonts w:ascii="Georgia" w:hAnsi="Georgia" w:cs="Georgia" w:eastAsia="Georgia"/>
          <w:sz w:val="24"/>
          <w:szCs w:val="24"/>
        </w:rPr>
      </w:r>
    </w:p>
    <w:p>
      <w:pPr>
        <w:pStyle w:val="BodyText"/>
        <w:spacing w:line="214" w:lineRule="exact" w:before="111"/>
        <w:ind w:left="332" w:right="0"/>
        <w:jc w:val="left"/>
        <w:rPr>
          <w:rFonts w:ascii="Verdana" w:hAnsi="Verdana" w:cs="Verdana" w:eastAsia="Verdana"/>
        </w:rPr>
      </w:pPr>
      <w:r>
        <w:rPr/>
        <w:br w:type="column"/>
      </w:r>
      <w:r>
        <w:rPr>
          <w:rFonts w:ascii="Verdana"/>
          <w:w w:val="149"/>
          <w:position w:val="18"/>
        </w:rPr>
        <w:t> </w:t>
      </w:r>
      <w:r>
        <w:rPr>
          <w:w w:val="88"/>
        </w:rPr>
        <w:t>333</w:t>
      </w:r>
      <w:r>
        <w:rPr/>
        <w:t>  </w:t>
      </w:r>
      <w:r>
        <w:rPr>
          <w:spacing w:val="25"/>
        </w:rPr>
        <w:t> </w:t>
      </w:r>
      <w:r>
        <w:rPr>
          <w:w w:val="82"/>
        </w:rPr>
        <w:t>208</w:t>
      </w:r>
      <w:r>
        <w:rPr>
          <w:rFonts w:ascii="Verdana"/>
          <w:w w:val="149"/>
          <w:position w:val="18"/>
        </w:rPr>
        <w:t> </w:t>
      </w:r>
      <w:r>
        <w:rPr>
          <w:rFonts w:ascii="Verdana"/>
        </w:rPr>
      </w:r>
    </w:p>
    <w:p>
      <w:pPr>
        <w:spacing w:line="377" w:lineRule="exact" w:before="0"/>
        <w:ind w:left="26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DejaVu Sans Condensed" w:hAnsi="DejaVu Sans Condensed" w:cs="DejaVu Sans Condensed" w:eastAsia="DejaVu Sans Condensed"/>
          <w:i/>
          <w:w w:val="110"/>
          <w:position w:val="16"/>
          <w:sz w:val="24"/>
          <w:szCs w:val="24"/>
        </w:rPr>
        <w:t>⇒ </w:t>
      </w:r>
      <w:r>
        <w:rPr>
          <w:rFonts w:ascii="DejaVu Sans Condensed" w:hAnsi="DejaVu Sans Condensed" w:cs="DejaVu Sans Condensed" w:eastAsia="DejaVu Sans Condensed"/>
          <w:i/>
          <w:spacing w:val="29"/>
          <w:w w:val="110"/>
          <w:position w:val="16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333  </w:t>
      </w:r>
      <w:r>
        <w:rPr>
          <w:rFonts w:ascii="Georgia" w:hAnsi="Georgia" w:cs="Georgia" w:eastAsia="Georgia"/>
          <w:spacing w:val="14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125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after="0" w:line="377" w:lineRule="exact"/>
        <w:jc w:val="left"/>
        <w:rPr>
          <w:rFonts w:ascii="Georgia" w:hAnsi="Georgia" w:cs="Georgia" w:eastAsia="Georgia"/>
          <w:sz w:val="24"/>
          <w:szCs w:val="24"/>
        </w:rPr>
        <w:sectPr>
          <w:type w:val="continuous"/>
          <w:pgSz w:w="12240" w:h="15840"/>
          <w:pgMar w:top="1500" w:bottom="940" w:left="1300" w:right="1720"/>
          <w:cols w:num="2" w:equalWidth="0">
            <w:col w:w="7164" w:space="40"/>
            <w:col w:w="2016"/>
          </w:cols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sz w:val="17"/>
          <w:szCs w:val="17"/>
        </w:rPr>
      </w:pPr>
    </w:p>
    <w:p>
      <w:pPr>
        <w:pStyle w:val="BodyText"/>
        <w:spacing w:line="240" w:lineRule="auto" w:before="59"/>
        <w:ind w:right="0"/>
        <w:jc w:val="both"/>
      </w:pPr>
      <w:r>
        <w:rPr/>
        <w:t>Figure</w:t>
      </w:r>
      <w:r>
        <w:rPr>
          <w:spacing w:val="-18"/>
        </w:rPr>
        <w:t> </w:t>
      </w:r>
      <w:r>
        <w:rPr/>
        <w:t>2.2:</w:t>
      </w:r>
      <w:r>
        <w:rPr>
          <w:spacing w:val="-4"/>
        </w:rPr>
        <w:t> </w:t>
      </w:r>
      <w:r>
        <w:rPr>
          <w:spacing w:val="-3"/>
        </w:rPr>
        <w:t>Con</w:t>
      </w:r>
      <w:r>
        <w:rPr>
          <w:spacing w:val="-2"/>
        </w:rPr>
        <w:t>v</w:t>
      </w:r>
      <w:r>
        <w:rPr>
          <w:spacing w:val="-3"/>
        </w:rPr>
        <w:t>ersion</w:t>
      </w:r>
      <w:r>
        <w:rPr>
          <w:spacing w:val="-17"/>
        </w:rPr>
        <w:t> </w:t>
      </w:r>
      <w:r>
        <w:rPr/>
        <w:t>of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simple</w:t>
      </w:r>
      <w:r>
        <w:rPr>
          <w:spacing w:val="-17"/>
        </w:rPr>
        <w:t> </w:t>
      </w:r>
      <w:r>
        <w:rPr>
          <w:spacing w:val="-2"/>
        </w:rPr>
        <w:t>hierarchical</w:t>
      </w:r>
      <w:r>
        <w:rPr>
          <w:spacing w:val="-18"/>
        </w:rPr>
        <w:t> </w:t>
      </w:r>
      <w:r>
        <w:rPr/>
        <w:t>structure</w:t>
      </w:r>
      <w:r>
        <w:rPr>
          <w:spacing w:val="-16"/>
        </w:rPr>
        <w:t> </w:t>
      </w:r>
      <w:r>
        <w:rPr/>
        <w:t>to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matrix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BodyText"/>
        <w:spacing w:line="318" w:lineRule="exact" w:before="198"/>
        <w:ind w:left="111" w:right="513" w:firstLine="5"/>
        <w:jc w:val="both"/>
      </w:pPr>
      <w:r>
        <w:rPr/>
        <w:t>8,</w:t>
      </w:r>
      <w:r>
        <w:rPr>
          <w:spacing w:val="11"/>
        </w:rPr>
        <w:t> </w:t>
      </w:r>
      <w:r>
        <w:rPr/>
        <w:t>8,</w:t>
      </w:r>
      <w:r>
        <w:rPr>
          <w:spacing w:val="12"/>
        </w:rPr>
        <w:t> </w:t>
      </w:r>
      <w:r>
        <w:rPr/>
        <w:t>5,</w:t>
      </w:r>
      <w:r>
        <w:rPr>
          <w:spacing w:val="11"/>
        </w:rPr>
        <w:t> </w:t>
      </w:r>
      <w:r>
        <w:rPr/>
        <w:t>and</w:t>
      </w:r>
      <w:r>
        <w:rPr>
          <w:spacing w:val="9"/>
        </w:rPr>
        <w:t> </w:t>
      </w:r>
      <w:r>
        <w:rPr/>
        <w:t>3,</w:t>
      </w:r>
      <w:r>
        <w:rPr>
          <w:spacing w:val="12"/>
        </w:rPr>
        <w:t> </w:t>
      </w:r>
      <w:r>
        <w:rPr>
          <w:spacing w:val="-3"/>
        </w:rPr>
        <w:t>y</w:t>
      </w:r>
      <w:r>
        <w:rPr>
          <w:spacing w:val="-4"/>
        </w:rPr>
        <w:t>ou</w:t>
      </w:r>
      <w:r>
        <w:rPr>
          <w:spacing w:val="9"/>
        </w:rPr>
        <w:t> </w:t>
      </w:r>
      <w:r>
        <w:rPr>
          <w:spacing w:val="-3"/>
        </w:rPr>
        <w:t>would</w:t>
      </w:r>
      <w:r>
        <w:rPr>
          <w:spacing w:val="10"/>
        </w:rPr>
        <w:t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9"/>
        </w:rPr>
        <w:t> </w:t>
      </w:r>
      <w:r>
        <w:rPr/>
        <w:t>this</w:t>
      </w:r>
      <w:r>
        <w:rPr>
          <w:spacing w:val="10"/>
        </w:rPr>
        <w:t> </w:t>
      </w:r>
      <w:r>
        <w:rPr/>
        <w:t>information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a</w:t>
      </w:r>
      <w:r>
        <w:rPr>
          <w:spacing w:val="9"/>
        </w:rPr>
        <w:t> </w:t>
      </w:r>
      <w:r>
        <w:rPr/>
        <w:t>matrix</w:t>
      </w:r>
      <w:r>
        <w:rPr>
          <w:spacing w:val="10"/>
        </w:rPr>
        <w:t> </w:t>
      </w:r>
      <w:r>
        <w:rPr/>
        <w:t>with</w:t>
      </w:r>
      <w:r>
        <w:rPr>
          <w:spacing w:val="10"/>
        </w:rPr>
        <w:t> </w:t>
      </w:r>
      <w:r>
        <w:rPr>
          <w:spacing w:val="-3"/>
        </w:rPr>
        <w:t>numbers</w:t>
      </w:r>
      <w:r>
        <w:rPr>
          <w:spacing w:val="27"/>
          <w:w w:val="92"/>
        </w:rPr>
        <w:t> </w:t>
      </w:r>
      <w:r>
        <w:rPr/>
        <w:t>333,333,208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125. </w:t>
      </w:r>
      <w:r>
        <w:rPr>
          <w:spacing w:val="-3"/>
        </w:rPr>
        <w:t>each</w:t>
      </w:r>
      <w:r>
        <w:rPr>
          <w:spacing w:val="-16"/>
        </w:rPr>
        <w:t> </w:t>
      </w:r>
      <w:r>
        <w:rPr/>
        <w:t>column</w:t>
      </w:r>
      <w:r>
        <w:rPr>
          <w:spacing w:val="-17"/>
        </w:rPr>
        <w:t> </w:t>
      </w:r>
      <w:r>
        <w:rPr/>
        <w:t>correspond</w:t>
      </w:r>
      <w:r>
        <w:rPr>
          <w:spacing w:val="-16"/>
        </w:rPr>
        <w:t> </w:t>
      </w:r>
      <w:r>
        <w:rPr/>
        <w:t>to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single</w:t>
      </w:r>
      <w:r>
        <w:rPr>
          <w:spacing w:val="-16"/>
        </w:rPr>
        <w:t> </w:t>
      </w:r>
      <w:r>
        <w:rPr/>
        <w:t>group,</w:t>
      </w:r>
      <w:r>
        <w:rPr>
          <w:spacing w:val="-17"/>
        </w:rPr>
        <w:t> </w:t>
      </w:r>
      <w:r>
        <w:rPr/>
        <w:t>therefore</w:t>
      </w:r>
      <w:r>
        <w:rPr>
          <w:spacing w:val="-17"/>
        </w:rPr>
        <w:t> </w:t>
      </w:r>
      <w:r>
        <w:rPr/>
        <w:t>column</w:t>
      </w:r>
      <w:r>
        <w:rPr>
          <w:spacing w:val="27"/>
          <w:w w:val="94"/>
        </w:rPr>
        <w:t> </w:t>
      </w:r>
      <w:r>
        <w:rPr/>
        <w:t>sums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matrix</w:t>
      </w:r>
      <w:r>
        <w:rPr>
          <w:spacing w:val="-16"/>
        </w:rPr>
        <w:t> </w:t>
      </w:r>
      <w:r>
        <w:rPr/>
        <w:t>correspond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>
          <w:spacing w:val="-3"/>
        </w:rPr>
        <w:t>coun</w:t>
      </w:r>
      <w:r>
        <w:rPr>
          <w:spacing w:val="-2"/>
        </w:rPr>
        <w:t>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>
          <w:spacing w:val="-3"/>
        </w:rPr>
        <w:t>level</w:t>
      </w:r>
      <w:r>
        <w:rPr>
          <w:spacing w:val="-17"/>
        </w:rPr>
        <w:t> </w:t>
      </w:r>
      <w:r>
        <w:rPr/>
        <w:t>1</w:t>
      </w:r>
      <w:r>
        <w:rPr>
          <w:spacing w:val="-16"/>
        </w:rPr>
        <w:t> </w:t>
      </w:r>
      <w:r>
        <w:rPr/>
        <w:t>categories,</w:t>
      </w:r>
      <w:r>
        <w:rPr>
          <w:spacing w:val="-16"/>
        </w:rPr>
        <w:t> </w:t>
      </w:r>
      <w:r>
        <w:rPr>
          <w:spacing w:val="-2"/>
        </w:rPr>
        <w:t>and</w:t>
      </w:r>
      <w:r>
        <w:rPr>
          <w:spacing w:val="-17"/>
        </w:rPr>
        <w:t> </w:t>
      </w:r>
      <w:r>
        <w:rPr/>
        <w:t>the</w:t>
      </w:r>
      <w:r>
        <w:rPr>
          <w:spacing w:val="-16"/>
        </w:rPr>
        <w:t> </w:t>
      </w:r>
      <w:r>
        <w:rPr/>
        <w:t>sum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all</w:t>
      </w:r>
      <w:r>
        <w:rPr>
          <w:spacing w:val="27"/>
          <w:w w:val="93"/>
        </w:rPr>
        <w:t> </w:t>
      </w:r>
      <w:r>
        <w:rPr>
          <w:spacing w:val="-3"/>
        </w:rPr>
        <w:t>numbers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matrix</w:t>
      </w:r>
      <w:r>
        <w:rPr>
          <w:spacing w:val="-19"/>
        </w:rPr>
        <w:t> </w:t>
      </w:r>
      <w:r>
        <w:rPr/>
        <w:t>equal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>
          <w:spacing w:val="-2"/>
        </w:rPr>
        <w:t>total</w:t>
      </w:r>
      <w:r>
        <w:rPr>
          <w:spacing w:val="-18"/>
        </w:rPr>
        <w:t> </w:t>
      </w:r>
      <w:r>
        <w:rPr>
          <w:spacing w:val="-2"/>
        </w:rPr>
        <w:t>coun</w:t>
      </w:r>
      <w:r>
        <w:rPr>
          <w:spacing w:val="-1"/>
        </w:rPr>
        <w:t>t.</w:t>
      </w:r>
      <w:r>
        <w:rPr>
          <w:spacing w:val="-4"/>
        </w:rPr>
        <w:t> </w:t>
      </w:r>
      <w:r>
        <w:rPr/>
        <w:t>The</w:t>
      </w:r>
      <w:r>
        <w:rPr>
          <w:spacing w:val="-18"/>
        </w:rPr>
        <w:t> </w:t>
      </w:r>
      <w:r>
        <w:rPr>
          <w:spacing w:val="-3"/>
        </w:rPr>
        <w:t>paren</w:t>
      </w:r>
      <w:r>
        <w:rPr>
          <w:spacing w:val="-2"/>
        </w:rPr>
        <w:t>t</w:t>
      </w:r>
      <w:r>
        <w:rPr>
          <w:spacing w:val="-19"/>
        </w:rPr>
        <w:t> </w:t>
      </w:r>
      <w:r>
        <w:rPr>
          <w:spacing w:val="-3"/>
        </w:rPr>
        <w:t>levels</w:t>
      </w:r>
      <w:r>
        <w:rPr>
          <w:spacing w:val="-18"/>
        </w:rPr>
        <w:t> </w:t>
      </w:r>
      <w:r>
        <w:rPr/>
        <w:t>are</w:t>
      </w:r>
      <w:r>
        <w:rPr>
          <w:spacing w:val="-19"/>
        </w:rPr>
        <w:t> </w:t>
      </w:r>
      <w:r>
        <w:rPr/>
        <w:t>simply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sum</w:t>
      </w:r>
      <w:r>
        <w:rPr>
          <w:spacing w:val="41"/>
          <w:w w:val="90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hildren</w:t>
      </w:r>
      <w:r>
        <w:rPr>
          <w:spacing w:val="3"/>
          <w:w w:val="95"/>
        </w:rPr>
        <w:t> </w:t>
      </w:r>
      <w:r>
        <w:rPr>
          <w:spacing w:val="-1"/>
          <w:w w:val="95"/>
        </w:rPr>
        <w:t>lev</w:t>
      </w:r>
      <w:r>
        <w:rPr>
          <w:spacing w:val="-2"/>
          <w:w w:val="95"/>
        </w:rPr>
        <w:t>els,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3"/>
          <w:w w:val="95"/>
        </w:rPr>
        <w:t> </w:t>
      </w:r>
      <w:r>
        <w:rPr>
          <w:w w:val="95"/>
        </w:rPr>
        <w:t>complete</w:t>
      </w:r>
      <w:r>
        <w:rPr>
          <w:spacing w:val="4"/>
          <w:w w:val="95"/>
        </w:rPr>
        <w:t> </w:t>
      </w:r>
      <w:r>
        <w:rPr>
          <w:spacing w:val="-2"/>
          <w:w w:val="95"/>
        </w:rPr>
        <w:t>hierarchical</w:t>
      </w:r>
      <w:r>
        <w:rPr>
          <w:spacing w:val="3"/>
          <w:w w:val="95"/>
        </w:rPr>
        <w:t> </w:t>
      </w:r>
      <w:r>
        <w:rPr>
          <w:w w:val="95"/>
        </w:rPr>
        <w:t>structure</w:t>
      </w:r>
      <w:r>
        <w:rPr>
          <w:spacing w:val="4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be </w:t>
      </w:r>
      <w:r>
        <w:rPr>
          <w:w w:val="95"/>
        </w:rPr>
        <w:t>generated</w:t>
      </w:r>
      <w:r>
        <w:rPr>
          <w:spacing w:val="3"/>
          <w:w w:val="95"/>
        </w:rPr>
        <w:t> </w:t>
      </w:r>
      <w:r>
        <w:rPr>
          <w:w w:val="95"/>
        </w:rPr>
        <w:t>automatically</w:t>
      </w:r>
      <w:r>
        <w:rPr>
          <w:spacing w:val="26"/>
          <w:w w:val="94"/>
        </w:rPr>
        <w:t> </w:t>
      </w:r>
      <w:r>
        <w:rPr/>
        <w:t>just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>
          <w:spacing w:val="-2"/>
        </w:rPr>
        <w:t>numerical</w:t>
      </w:r>
      <w:r>
        <w:rPr>
          <w:spacing w:val="7"/>
        </w:rPr>
        <w:t> </w:t>
      </w:r>
      <w:r>
        <w:rPr>
          <w:spacing w:val="-2"/>
        </w:rPr>
        <w:t>information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leafs.</w:t>
      </w:r>
      <w:r>
        <w:rPr>
          <w:spacing w:val="42"/>
        </w:rPr>
        <w:t> </w:t>
      </w:r>
      <w:r>
        <w:rPr/>
        <w:t>Note</w:t>
      </w:r>
      <w:r>
        <w:rPr>
          <w:spacing w:val="7"/>
        </w:rPr>
        <w:t> </w:t>
      </w:r>
      <w:r>
        <w:rPr/>
        <w:t>that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3"/>
        </w:rPr>
        <w:t>number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column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31"/>
          <w:w w:val="97"/>
        </w:rPr>
        <w:t> </w:t>
      </w:r>
      <w:r>
        <w:rPr/>
        <w:t>matrix</w:t>
      </w:r>
      <w:r>
        <w:rPr>
          <w:spacing w:val="7"/>
        </w:rPr>
        <w:t> </w:t>
      </w:r>
      <w:r>
        <w:rPr/>
        <w:t>correspond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maximum</w:t>
      </w:r>
      <w:r>
        <w:rPr>
          <w:spacing w:val="8"/>
        </w:rPr>
        <w:t> </w:t>
      </w:r>
      <w:r>
        <w:rPr>
          <w:spacing w:val="-3"/>
        </w:rPr>
        <w:t>number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leafs</w:t>
      </w:r>
      <w:r>
        <w:rPr>
          <w:spacing w:val="7"/>
        </w:rPr>
        <w:t> </w:t>
      </w:r>
      <w:r>
        <w:rPr/>
        <w:t>within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3"/>
        </w:rPr>
        <w:t>level</w:t>
      </w:r>
      <w:r>
        <w:rPr>
          <w:spacing w:val="7"/>
        </w:rPr>
        <w:t> </w:t>
      </w:r>
      <w:r>
        <w:rPr/>
        <w:t>1</w:t>
      </w:r>
      <w:r>
        <w:rPr>
          <w:spacing w:val="7"/>
        </w:rPr>
        <w:t> </w:t>
      </w:r>
      <w:r>
        <w:rPr>
          <w:spacing w:val="-4"/>
        </w:rPr>
        <w:t>category</w:t>
      </w:r>
      <w:r>
        <w:rPr>
          <w:spacing w:val="-3"/>
        </w:rPr>
        <w:t>,</w:t>
      </w:r>
      <w:r>
        <w:rPr>
          <w:spacing w:val="10"/>
        </w:rPr>
        <w:t> </w:t>
      </w:r>
      <w:r>
        <w:rPr/>
        <w:t>for</w:t>
      </w:r>
      <w:r>
        <w:rPr>
          <w:spacing w:val="43"/>
          <w:w w:val="93"/>
        </w:rPr>
        <w:t> </w:t>
      </w:r>
      <w:r>
        <w:rPr>
          <w:spacing w:val="-3"/>
        </w:rPr>
        <w:t>level</w:t>
      </w:r>
      <w:r>
        <w:rPr>
          <w:spacing w:val="-17"/>
        </w:rPr>
        <w:t> </w:t>
      </w:r>
      <w:r>
        <w:rPr/>
        <w:t>1</w:t>
      </w:r>
      <w:r>
        <w:rPr>
          <w:spacing w:val="-17"/>
        </w:rPr>
        <w:t> </w:t>
      </w:r>
      <w:r>
        <w:rPr/>
        <w:t>categories</w:t>
      </w:r>
      <w:r>
        <w:rPr>
          <w:spacing w:val="-17"/>
        </w:rPr>
        <w:t> </w:t>
      </w:r>
      <w:r>
        <w:rPr/>
        <w:t>with</w:t>
      </w:r>
      <w:r>
        <w:rPr>
          <w:spacing w:val="-16"/>
        </w:rPr>
        <w:t> </w:t>
      </w:r>
      <w:r>
        <w:rPr/>
        <w:t>less</w:t>
      </w:r>
      <w:r>
        <w:rPr>
          <w:spacing w:val="-18"/>
        </w:rPr>
        <w:t> </w:t>
      </w:r>
      <w:r>
        <w:rPr/>
        <w:t>than</w:t>
      </w:r>
      <w:r>
        <w:rPr>
          <w:spacing w:val="-16"/>
        </w:rPr>
        <w:t> </w:t>
      </w:r>
      <w:r>
        <w:rPr>
          <w:spacing w:val="-2"/>
        </w:rPr>
        <w:t>maximum</w:t>
      </w:r>
      <w:r>
        <w:rPr>
          <w:spacing w:val="-17"/>
        </w:rPr>
        <w:t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leafs,</w:t>
      </w:r>
      <w:r>
        <w:rPr>
          <w:spacing w:val="-17"/>
        </w:rPr>
        <w:t> </w:t>
      </w:r>
      <w:r>
        <w:rPr/>
        <w:t>0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used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-16"/>
        </w:rPr>
        <w:t> </w:t>
      </w:r>
      <w:r>
        <w:rPr/>
        <w:t>no</w:t>
      </w:r>
      <w:r>
        <w:rPr>
          <w:spacing w:val="21"/>
          <w:w w:val="90"/>
        </w:rPr>
        <w:t> </w:t>
      </w:r>
      <w:r>
        <w:rPr/>
        <w:t>leaf.</w:t>
      </w:r>
      <w:r>
        <w:rPr>
          <w:spacing w:val="-6"/>
        </w:rPr>
        <w:t> </w:t>
      </w:r>
      <w:r>
        <w:rPr/>
        <w:t>The</w:t>
      </w:r>
      <w:r>
        <w:rPr>
          <w:spacing w:val="-18"/>
        </w:rPr>
        <w:t> </w:t>
      </w:r>
      <w:r>
        <w:rPr/>
        <w:t>default</w:t>
      </w:r>
      <w:r>
        <w:rPr>
          <w:spacing w:val="-19"/>
        </w:rPr>
        <w:t> </w:t>
      </w:r>
      <w:r>
        <w:rPr>
          <w:spacing w:val="-3"/>
        </w:rPr>
        <w:t>v</w:t>
      </w:r>
      <w:r>
        <w:rPr>
          <w:spacing w:val="-4"/>
        </w:rPr>
        <w:t>alue</w:t>
      </w:r>
      <w:r>
        <w:rPr>
          <w:spacing w:val="-18"/>
        </w:rPr>
        <w:t> </w:t>
      </w:r>
      <w:r>
        <w:rPr/>
        <w:t>of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matrix</w:t>
      </w:r>
      <w:r>
        <w:rPr>
          <w:spacing w:val="-19"/>
        </w:rPr>
        <w:t> </w:t>
      </w:r>
      <w:r>
        <w:rPr/>
        <w:t>is</w:t>
      </w:r>
      <w:r>
        <w:rPr>
          <w:spacing w:val="-18"/>
        </w:rPr>
        <w:t> </w:t>
      </w:r>
      <w:r>
        <w:rPr/>
        <w:t>250,</w:t>
      </w:r>
      <w:r>
        <w:rPr>
          <w:spacing w:val="-19"/>
        </w:rPr>
        <w:t> </w:t>
      </w:r>
      <w:r>
        <w:rPr/>
        <w:t>250,</w:t>
      </w:r>
      <w:r>
        <w:rPr>
          <w:spacing w:val="-18"/>
        </w:rPr>
        <w:t> </w:t>
      </w:r>
      <w:r>
        <w:rPr/>
        <w:t>250</w:t>
      </w:r>
      <w:r>
        <w:rPr>
          <w:spacing w:val="-19"/>
        </w:rPr>
        <w:t> </w:t>
      </w:r>
      <w:r>
        <w:rPr/>
        <w:t>and</w:t>
      </w:r>
      <w:r>
        <w:rPr>
          <w:spacing w:val="-18"/>
        </w:rPr>
        <w:t> </w:t>
      </w:r>
      <w:r>
        <w:rPr/>
        <w:t>250,</w:t>
      </w:r>
      <w:r>
        <w:rPr>
          <w:spacing w:val="-19"/>
        </w:rPr>
        <w:t> </w:t>
      </w:r>
      <w:r>
        <w:rPr>
          <w:spacing w:val="-3"/>
        </w:rPr>
        <w:t>which</w:t>
      </w:r>
      <w:r>
        <w:rPr>
          <w:spacing w:val="-18"/>
        </w:rPr>
        <w:t> </w:t>
      </w:r>
      <w:r>
        <w:rPr>
          <w:spacing w:val="-2"/>
        </w:rPr>
        <w:t>represen</w:t>
      </w:r>
      <w:r>
        <w:rPr>
          <w:spacing w:val="-1"/>
        </w:rPr>
        <w:t>t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29"/>
          <w:w w:val="88"/>
        </w:rPr>
        <w:t> </w:t>
      </w:r>
      <w:r>
        <w:rPr>
          <w:spacing w:val="-3"/>
        </w:rPr>
        <w:t>level</w:t>
      </w:r>
      <w:r>
        <w:rPr>
          <w:spacing w:val="-5"/>
        </w:rPr>
        <w:t> </w:t>
      </w:r>
      <w:r>
        <w:rPr>
          <w:spacing w:val="-2"/>
        </w:rPr>
        <w:t>hierarchical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equal</w:t>
      </w:r>
      <w:r>
        <w:rPr>
          <w:spacing w:val="-5"/>
        </w:rPr>
        <w:t> </w:t>
      </w:r>
      <w:r>
        <w:rPr/>
        <w:t>proportions,</w:t>
      </w:r>
      <w:r>
        <w:rPr>
          <w:spacing w:val="-4"/>
        </w:rPr>
        <w:t> </w:t>
      </w:r>
      <w:r>
        <w:rPr>
          <w:spacing w:val="-2"/>
        </w:rPr>
        <w:t>w</w:t>
      </w:r>
      <w:r>
        <w:rPr>
          <w:spacing w:val="-1"/>
        </w:rPr>
        <w:t>ith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>
          <w:spacing w:val="-3"/>
        </w:rPr>
        <w:t>level</w:t>
      </w:r>
      <w:r>
        <w:rPr>
          <w:spacing w:val="-5"/>
        </w:rPr>
        <w:t> </w:t>
      </w:r>
      <w:r>
        <w:rPr/>
        <w:t>1</w:t>
      </w:r>
      <w:r>
        <w:rPr>
          <w:spacing w:val="-4"/>
        </w:rPr>
        <w:t> </w:t>
      </w:r>
      <w:r>
        <w:rPr/>
        <w:t>categories,</w:t>
      </w:r>
      <w:r>
        <w:rPr>
          <w:spacing w:val="-4"/>
        </w:rPr>
        <w:t> </w:t>
      </w:r>
      <w:r>
        <w:rPr>
          <w:spacing w:val="-3"/>
        </w:rPr>
        <w:t>each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>
          <w:spacing w:val="-3"/>
        </w:rPr>
        <w:t>level</w:t>
      </w:r>
      <w:r>
        <w:rPr>
          <w:spacing w:val="-5"/>
        </w:rPr>
        <w:t> </w:t>
      </w:r>
      <w:r>
        <w:rPr/>
        <w:t>1</w:t>
      </w:r>
      <w:r>
        <w:rPr>
          <w:spacing w:val="47"/>
          <w:w w:val="114"/>
        </w:rPr>
        <w:t> </w:t>
      </w:r>
      <w:r>
        <w:rPr>
          <w:w w:val="95"/>
        </w:rPr>
        <w:t>categories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6"/>
          <w:w w:val="95"/>
        </w:rPr>
        <w:t> </w:t>
      </w:r>
      <w:r>
        <w:rPr>
          <w:w w:val="95"/>
        </w:rPr>
        <w:t>equal</w:t>
      </w:r>
      <w:r>
        <w:rPr>
          <w:spacing w:val="-6"/>
          <w:w w:val="95"/>
        </w:rPr>
        <w:t> </w:t>
      </w:r>
      <w:r>
        <w:rPr>
          <w:w w:val="95"/>
        </w:rPr>
        <w:t>proportions.</w:t>
      </w:r>
      <w:r>
        <w:rPr>
          <w:spacing w:val="14"/>
          <w:w w:val="95"/>
        </w:rPr>
        <w:t> </w:t>
      </w:r>
      <w:r>
        <w:rPr>
          <w:w w:val="95"/>
        </w:rPr>
        <w:t>This</w:t>
      </w:r>
      <w:r>
        <w:rPr>
          <w:spacing w:val="-6"/>
          <w:w w:val="95"/>
        </w:rPr>
        <w:t> wa</w:t>
      </w:r>
      <w:r>
        <w:rPr>
          <w:spacing w:val="-5"/>
          <w:w w:val="95"/>
        </w:rPr>
        <w:t>y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7"/>
          <w:w w:val="95"/>
        </w:rPr>
        <w:t> </w:t>
      </w:r>
      <w:r>
        <w:rPr>
          <w:w w:val="95"/>
        </w:rPr>
        <w:t>storing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hierarchical</w:t>
      </w:r>
      <w:r>
        <w:rPr>
          <w:spacing w:val="-6"/>
          <w:w w:val="95"/>
        </w:rPr>
        <w:t> </w:t>
      </w:r>
      <w:r>
        <w:rPr>
          <w:w w:val="95"/>
        </w:rPr>
        <w:t>information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simple</w:t>
      </w:r>
      <w:r>
        <w:rPr>
          <w:spacing w:val="25"/>
          <w:w w:val="90"/>
        </w:rPr>
        <w:t> </w:t>
      </w:r>
      <w:r>
        <w:rPr/>
        <w:t>and</w:t>
      </w:r>
      <w:r>
        <w:rPr>
          <w:spacing w:val="-31"/>
        </w:rPr>
        <w:t> </w:t>
      </w:r>
      <w:r>
        <w:rPr>
          <w:spacing w:val="-2"/>
        </w:rPr>
        <w:t>efficien</w:t>
      </w:r>
      <w:r>
        <w:rPr>
          <w:spacing w:val="-1"/>
        </w:rPr>
        <w:t>t</w:t>
      </w:r>
      <w:r>
        <w:rPr>
          <w:spacing w:val="-30"/>
        </w:rPr>
        <w:t> </w:t>
      </w:r>
      <w:r>
        <w:rPr/>
        <w:t>but</w:t>
      </w:r>
      <w:r>
        <w:rPr>
          <w:spacing w:val="-31"/>
        </w:rPr>
        <w:t> </w:t>
      </w:r>
      <w:r>
        <w:rPr/>
        <w:t>can</w:t>
      </w:r>
      <w:r>
        <w:rPr>
          <w:spacing w:val="-30"/>
        </w:rPr>
        <w:t> </w:t>
      </w:r>
      <w:r>
        <w:rPr/>
        <w:t>not</w:t>
      </w:r>
      <w:r>
        <w:rPr>
          <w:spacing w:val="-30"/>
        </w:rPr>
        <w:t> </w:t>
      </w:r>
      <w:r>
        <w:rPr>
          <w:spacing w:val="3"/>
        </w:rPr>
        <w:t>be</w:t>
      </w:r>
      <w:r>
        <w:rPr>
          <w:spacing w:val="-31"/>
        </w:rPr>
        <w:t> </w:t>
      </w:r>
      <w:r>
        <w:rPr/>
        <w:t>used</w:t>
      </w:r>
      <w:r>
        <w:rPr>
          <w:spacing w:val="-30"/>
        </w:rPr>
        <w:t> </w:t>
      </w:r>
      <w:r>
        <w:rPr/>
        <w:t>for</w:t>
      </w:r>
      <w:r>
        <w:rPr>
          <w:spacing w:val="-31"/>
        </w:rPr>
        <w:t> </w:t>
      </w:r>
      <w:r>
        <w:rPr>
          <w:spacing w:val="-2"/>
        </w:rPr>
        <w:t>hierarchical</w:t>
      </w:r>
      <w:r>
        <w:rPr>
          <w:spacing w:val="-30"/>
        </w:rPr>
        <w:t> </w:t>
      </w:r>
      <w:r>
        <w:rPr>
          <w:spacing w:val="1"/>
        </w:rPr>
        <w:t>models</w:t>
      </w:r>
      <w:r>
        <w:rPr>
          <w:spacing w:val="-30"/>
        </w:rPr>
        <w:t> </w:t>
      </w:r>
      <w:r>
        <w:rPr>
          <w:spacing w:val="-2"/>
        </w:rPr>
        <w:t>tha</w:t>
      </w:r>
      <w:r>
        <w:rPr>
          <w:spacing w:val="-1"/>
        </w:rPr>
        <w:t>t</w:t>
      </w:r>
      <w:r>
        <w:rPr>
          <w:spacing w:val="-31"/>
        </w:rPr>
        <w:t> </w:t>
      </w:r>
      <w:r>
        <w:rPr>
          <w:spacing w:val="-2"/>
        </w:rPr>
        <w:t>contain</w:t>
      </w:r>
      <w:r>
        <w:rPr>
          <w:spacing w:val="-30"/>
        </w:rPr>
        <w:t> </w:t>
      </w:r>
      <w:r>
        <w:rPr/>
        <w:t>3</w:t>
      </w:r>
      <w:r>
        <w:rPr>
          <w:spacing w:val="-30"/>
        </w:rPr>
        <w:t> </w:t>
      </w:r>
      <w:r>
        <w:rPr/>
        <w:t>or</w:t>
      </w:r>
      <w:r>
        <w:rPr>
          <w:spacing w:val="-31"/>
        </w:rPr>
        <w:t> </w:t>
      </w:r>
      <w:r>
        <w:rPr/>
        <w:t>more</w:t>
      </w:r>
      <w:r>
        <w:rPr>
          <w:spacing w:val="-30"/>
        </w:rPr>
        <w:t> </w:t>
      </w:r>
      <w:r>
        <w:rPr>
          <w:spacing w:val="-2"/>
        </w:rPr>
        <w:t>levels,</w:t>
      </w:r>
      <w:r>
        <w:rPr>
          <w:spacing w:val="25"/>
          <w:w w:val="90"/>
        </w:rPr>
        <w:t> </w:t>
      </w:r>
      <w:r>
        <w:rPr/>
        <w:t>and</w:t>
      </w:r>
      <w:r>
        <w:rPr>
          <w:spacing w:val="4"/>
        </w:rPr>
        <w:t> </w:t>
      </w:r>
      <w:r>
        <w:rPr>
          <w:spacing w:val="-4"/>
        </w:rPr>
        <w:t>ma</w:t>
      </w:r>
      <w:r>
        <w:rPr>
          <w:spacing w:val="-3"/>
        </w:rPr>
        <w:t>y</w:t>
      </w:r>
      <w:r>
        <w:rPr>
          <w:spacing w:val="4"/>
        </w:rPr>
        <w:t> </w:t>
      </w:r>
      <w:r>
        <w:rPr>
          <w:spacing w:val="3"/>
        </w:rPr>
        <w:t>be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littl</w:t>
      </w:r>
      <w:r>
        <w:rPr>
          <w:spacing w:val="-2"/>
        </w:rPr>
        <w:t>e</w:t>
      </w:r>
      <w:r>
        <w:rPr>
          <w:spacing w:val="4"/>
        </w:rPr>
        <w:t> </w:t>
      </w:r>
      <w:r>
        <w:rPr/>
        <w:t>confusing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other</w:t>
      </w:r>
      <w:r>
        <w:rPr>
          <w:spacing w:val="4"/>
        </w:rPr>
        <w:t> </w:t>
      </w:r>
      <w:r>
        <w:rPr>
          <w:spacing w:val="1"/>
        </w:rPr>
        <w:t>people</w:t>
      </w:r>
      <w:r>
        <w:rPr>
          <w:spacing w:val="4"/>
        </w:rPr>
        <w:t> </w:t>
      </w:r>
      <w:r>
        <w:rPr/>
        <w:t>at</w:t>
      </w:r>
      <w:r>
        <w:rPr>
          <w:spacing w:val="5"/>
        </w:rPr>
        <w:t> </w:t>
      </w:r>
      <w:r>
        <w:rPr/>
        <w:t>fi</w:t>
      </w:r>
      <w:r>
        <w:rPr>
          <w:spacing w:val="45"/>
        </w:rPr>
        <w:t> </w:t>
      </w:r>
      <w:r>
        <w:rPr/>
        <w:t>future</w:t>
      </w:r>
      <w:r>
        <w:rPr>
          <w:spacing w:val="4"/>
        </w:rPr>
        <w:t> </w:t>
      </w:r>
      <w:r>
        <w:rPr>
          <w:spacing w:val="-3"/>
        </w:rPr>
        <w:t>impro</w:t>
      </w:r>
      <w:r>
        <w:rPr>
          <w:spacing w:val="-2"/>
        </w:rPr>
        <w:t>v</w:t>
      </w:r>
      <w:r>
        <w:rPr>
          <w:spacing w:val="-3"/>
        </w:rPr>
        <w:t>emen</w:t>
      </w:r>
      <w:r>
        <w:rPr>
          <w:spacing w:val="-2"/>
        </w:rPr>
        <w:t>ts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21"/>
          <w:w w:val="9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could</w:t>
      </w:r>
      <w:r>
        <w:rPr>
          <w:spacing w:val="-7"/>
        </w:rPr>
        <w:t> </w:t>
      </w:r>
      <w:r>
        <w:rPr>
          <w:spacing w:val="3"/>
        </w:rPr>
        <w:t>be</w:t>
      </w:r>
      <w:r>
        <w:rPr>
          <w:spacing w:val="-6"/>
        </w:rPr>
        <w:t> </w:t>
      </w:r>
      <w:r>
        <w:rPr>
          <w:spacing w:val="-2"/>
        </w:rPr>
        <w:t>allowing</w:t>
      </w:r>
      <w:r>
        <w:rPr>
          <w:spacing w:val="-7"/>
        </w:rPr>
        <w:t> </w:t>
      </w:r>
      <w:r>
        <w:rPr/>
        <w:t>usage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2"/>
        </w:rPr>
        <w:t>user-generated</w:t>
      </w:r>
      <w:r>
        <w:rPr>
          <w:spacing w:val="-7"/>
        </w:rPr>
        <w:t> </w:t>
      </w:r>
      <w:r>
        <w:rPr>
          <w:spacing w:val="-2"/>
        </w:rPr>
        <w:t>hierarchical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series</w:t>
      </w:r>
      <w:r>
        <w:rPr>
          <w:spacing w:val="-7"/>
        </w:rPr>
        <w:t> </w:t>
      </w:r>
      <w:r>
        <w:rPr/>
        <w:t>(</w:t>
      </w:r>
      <w:r>
        <w:rPr>
          <w:rFonts w:ascii="MS Gothic"/>
        </w:rPr>
        <w:t>hts</w:t>
      </w:r>
      <w:r>
        <w:rPr/>
        <w:t>)</w:t>
      </w:r>
      <w:r>
        <w:rPr>
          <w:spacing w:val="37"/>
          <w:w w:val="102"/>
        </w:rPr>
        <w:t> </w:t>
      </w:r>
      <w:r>
        <w:rPr>
          <w:spacing w:val="2"/>
        </w:rPr>
        <w:t>object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MS Gothic"/>
        </w:rPr>
        <w:t>hts</w:t>
      </w:r>
      <w:r>
        <w:rPr>
          <w:rFonts w:ascii="MS Gothic"/>
          <w:spacing w:val="-71"/>
        </w:rPr>
        <w:t> </w:t>
      </w:r>
      <w:r>
        <w:rPr>
          <w:spacing w:val="-4"/>
        </w:rPr>
        <w:t>package</w:t>
      </w:r>
      <w:r>
        <w:rPr>
          <w:spacing w:val="-9"/>
        </w:rPr>
        <w:t> </w:t>
      </w:r>
      <w:r>
        <w:rPr/>
        <w:t>instead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matrix</w:t>
      </w:r>
      <w:r>
        <w:rPr>
          <w:spacing w:val="-1"/>
        </w:rPr>
        <w:t>.</w:t>
      </w:r>
      <w:r>
        <w:rPr/>
      </w:r>
    </w:p>
    <w:p>
      <w:pPr>
        <w:spacing w:line="240" w:lineRule="auto" w:before="11"/>
        <w:rPr>
          <w:rFonts w:ascii="Georgia" w:hAnsi="Georgia" w:cs="Georgia" w:eastAsia="Georgia"/>
          <w:sz w:val="26"/>
          <w:szCs w:val="26"/>
        </w:rPr>
      </w:pPr>
    </w:p>
    <w:p>
      <w:pPr>
        <w:pStyle w:val="BodyText"/>
        <w:spacing w:line="318" w:lineRule="exact"/>
        <w:ind w:left="111" w:right="536" w:firstLine="357"/>
        <w:jc w:val="both"/>
      </w:pPr>
      <w:r>
        <w:rPr>
          <w:rFonts w:ascii="MS Gothic"/>
        </w:rPr>
        <w:t>adddaily.anomaly</w:t>
      </w:r>
      <w:r>
        <w:rPr>
          <w:rFonts w:ascii="MS Gothic"/>
          <w:spacing w:val="-51"/>
        </w:rPr>
        <w:t> </w:t>
      </w:r>
      <w:r>
        <w:rPr>
          <w:spacing w:val="-3"/>
        </w:rPr>
        <w:t>were</w:t>
      </w:r>
      <w:r>
        <w:rPr>
          <w:spacing w:val="13"/>
        </w:rPr>
        <w:t> </w:t>
      </w:r>
      <w:r>
        <w:rPr/>
        <w:t>used</w:t>
      </w:r>
      <w:r>
        <w:rPr>
          <w:spacing w:val="12"/>
        </w:rPr>
        <w:t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12"/>
        </w:rPr>
        <w:t> </w:t>
      </w:r>
      <w:r>
        <w:rPr>
          <w:rFonts w:ascii="MS Gothic"/>
        </w:rPr>
        <w:t>addanomaly</w:t>
      </w:r>
      <w:r>
        <w:rPr>
          <w:rFonts w:ascii="MS Gothic"/>
          <w:spacing w:val="-50"/>
        </w:rPr>
        <w:t> </w:t>
      </w:r>
      <w:r>
        <w:rPr/>
        <w:t>function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add</w:t>
      </w:r>
      <w:r>
        <w:rPr>
          <w:spacing w:val="13"/>
        </w:rPr>
        <w:t> </w:t>
      </w:r>
      <w:r>
        <w:rPr/>
        <w:t>anomaly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daily</w:t>
      </w:r>
      <w:r>
        <w:rPr>
          <w:spacing w:val="22"/>
          <w:w w:val="98"/>
        </w:rPr>
        <w:t> </w:t>
      </w:r>
      <w:r>
        <w:rPr>
          <w:spacing w:val="-3"/>
        </w:rPr>
        <w:t>coun</w:t>
      </w:r>
      <w:r>
        <w:rPr>
          <w:spacing w:val="-2"/>
        </w:rPr>
        <w:t>t</w:t>
      </w:r>
      <w:r>
        <w:rPr>
          <w:spacing w:val="-35"/>
        </w:rPr>
        <w:t> </w:t>
      </w:r>
      <w:r>
        <w:rPr/>
        <w:t>data,</w:t>
      </w:r>
      <w:r>
        <w:rPr>
          <w:spacing w:val="-33"/>
        </w:rPr>
        <w:t> </w:t>
      </w:r>
      <w:r>
        <w:rPr/>
        <w:t>a</w:t>
      </w:r>
      <w:r>
        <w:rPr>
          <w:spacing w:val="-34"/>
        </w:rPr>
        <w:t> </w:t>
      </w:r>
      <w:r>
        <w:rPr>
          <w:spacing w:val="-2"/>
        </w:rPr>
        <w:t>hierarchical</w:t>
      </w:r>
      <w:r>
        <w:rPr>
          <w:spacing w:val="-34"/>
        </w:rPr>
        <w:t> </w:t>
      </w:r>
      <w:r>
        <w:rPr/>
        <w:t>time-series</w:t>
      </w:r>
      <w:r>
        <w:rPr>
          <w:spacing w:val="-34"/>
        </w:rPr>
        <w:t> </w:t>
      </w:r>
      <w:r>
        <w:rPr/>
        <w:t>dataset</w:t>
      </w:r>
      <w:r>
        <w:rPr>
          <w:spacing w:val="-34"/>
        </w:rPr>
        <w:t> </w:t>
      </w:r>
      <w:r>
        <w:rPr/>
        <w:t>generated</w:t>
      </w:r>
      <w:r>
        <w:rPr>
          <w:spacing w:val="-34"/>
        </w:rPr>
        <w:t> </w:t>
      </w:r>
      <w:r>
        <w:rPr>
          <w:spacing w:val="-5"/>
        </w:rPr>
        <w:t>b</w:t>
      </w:r>
      <w:r>
        <w:rPr>
          <w:spacing w:val="-4"/>
        </w:rPr>
        <w:t>y</w:t>
      </w:r>
      <w:r>
        <w:rPr>
          <w:spacing w:val="-34"/>
        </w:rPr>
        <w:t> </w:t>
      </w:r>
      <w:r>
        <w:rPr/>
        <w:t>tabulating</w:t>
      </w:r>
      <w:r>
        <w:rPr>
          <w:spacing w:val="-34"/>
        </w:rPr>
        <w:t> </w:t>
      </w:r>
      <w:r>
        <w:rPr/>
        <w:t>the</w:t>
      </w:r>
      <w:r>
        <w:rPr>
          <w:spacing w:val="-34"/>
        </w:rPr>
        <w:t> </w:t>
      </w:r>
      <w:r>
        <w:rPr>
          <w:spacing w:val="-4"/>
        </w:rPr>
        <w:t>raw</w:t>
      </w:r>
      <w:r>
        <w:rPr>
          <w:spacing w:val="-34"/>
        </w:rPr>
        <w:t> </w:t>
      </w:r>
      <w:r>
        <w:rPr/>
        <w:t>dataset</w:t>
      </w:r>
      <w:r>
        <w:rPr>
          <w:spacing w:val="23"/>
          <w:w w:val="95"/>
        </w:rPr>
        <w:t> </w:t>
      </w:r>
      <w:r>
        <w:rPr/>
        <w:t>using</w:t>
      </w:r>
      <w:r>
        <w:rPr>
          <w:spacing w:val="13"/>
        </w:rPr>
        <w:t> </w:t>
      </w:r>
      <w:r>
        <w:rPr>
          <w:rFonts w:ascii="MS Gothic"/>
        </w:rPr>
        <w:t>tabulatedata</w:t>
      </w:r>
      <w:r>
        <w:rPr>
          <w:rFonts w:ascii="MS Gothic"/>
          <w:spacing w:val="-53"/>
        </w:rPr>
        <w:t> </w:t>
      </w:r>
      <w:r>
        <w:rPr/>
        <w:t>function.</w:t>
      </w:r>
      <w:r>
        <w:rPr>
          <w:spacing w:val="38"/>
        </w:rPr>
        <w:t> </w:t>
      </w:r>
      <w:r>
        <w:rPr/>
        <w:t>The</w:t>
      </w:r>
      <w:r>
        <w:rPr>
          <w:spacing w:val="10"/>
        </w:rPr>
        <w:t> </w:t>
      </w:r>
      <w:r>
        <w:rPr/>
        <w:t>default</w:t>
      </w:r>
      <w:r>
        <w:rPr>
          <w:spacing w:val="10"/>
        </w:rPr>
        <w:t> </w:t>
      </w:r>
      <w:r>
        <w:rPr/>
        <w:t>setting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point</w:t>
      </w:r>
      <w:r>
        <w:rPr>
          <w:spacing w:val="10"/>
        </w:rPr>
        <w:t> </w:t>
      </w:r>
      <w:r>
        <w:rPr/>
        <w:t>anomaly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1</w:t>
      </w:r>
      <w:r>
        <w:rPr>
          <w:spacing w:val="11"/>
        </w:rPr>
        <w:t> </w:t>
      </w:r>
      <w:r>
        <w:rPr>
          <w:spacing w:val="-8"/>
        </w:rPr>
        <w:t>da</w:t>
      </w:r>
      <w:r>
        <w:rPr>
          <w:spacing w:val="-7"/>
        </w:rPr>
        <w:t>y,</w:t>
      </w:r>
      <w:r>
        <w:rPr>
          <w:spacing w:val="10"/>
        </w:rPr>
        <w:t> </w:t>
      </w:r>
      <w:r>
        <w:rPr/>
        <w:t>on</w:t>
      </w:r>
      <w:r>
        <w:rPr>
          <w:spacing w:val="21"/>
          <w:w w:val="92"/>
        </w:rPr>
        <w:t> </w:t>
      </w:r>
      <w:r>
        <w:rPr/>
        <w:t>2015-11-15.</w:t>
      </w:r>
      <w:r>
        <w:rPr>
          <w:spacing w:val="-12"/>
        </w:rPr>
        <w:t> </w:t>
      </w:r>
      <w:r>
        <w:rPr/>
        <w:t>The</w:t>
      </w:r>
      <w:r>
        <w:rPr>
          <w:spacing w:val="-25"/>
        </w:rPr>
        <w:t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anomaly</w:t>
      </w:r>
      <w:r>
        <w:rPr>
          <w:spacing w:val="-25"/>
        </w:rPr>
        <w:t> </w:t>
      </w:r>
      <w:r>
        <w:rPr/>
        <w:t>added</w:t>
      </w:r>
      <w:r>
        <w:rPr>
          <w:spacing w:val="-24"/>
        </w:rPr>
        <w:t> </w:t>
      </w:r>
      <w:r>
        <w:rPr/>
        <w:t>in</w:t>
      </w:r>
      <w:r>
        <w:rPr>
          <w:spacing w:val="-24"/>
        </w:rPr>
        <w:t> </w:t>
      </w:r>
      <w:r>
        <w:rPr/>
        <w:t>terms</w:t>
      </w:r>
      <w:r>
        <w:rPr>
          <w:spacing w:val="-25"/>
        </w:rPr>
        <w:t> </w:t>
      </w:r>
      <w:r>
        <w:rPr/>
        <w:t>of</w:t>
      </w:r>
      <w:r>
        <w:rPr>
          <w:spacing w:val="-24"/>
        </w:rPr>
        <w:t> </w:t>
      </w:r>
      <w:r>
        <w:rPr>
          <w:spacing w:val="-2"/>
        </w:rPr>
        <w:t>percentage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total</w:t>
      </w:r>
      <w:r>
        <w:rPr>
          <w:spacing w:val="-24"/>
        </w:rPr>
        <w:t> </w:t>
      </w:r>
      <w:r>
        <w:rPr>
          <w:spacing w:val="-3"/>
        </w:rPr>
        <w:t>coun</w:t>
      </w:r>
      <w:r>
        <w:rPr>
          <w:spacing w:val="-2"/>
        </w:rPr>
        <w:t>t,</w:t>
      </w:r>
      <w:r>
        <w:rPr>
          <w:spacing w:val="-24"/>
        </w:rPr>
        <w:t> </w:t>
      </w:r>
      <w:r>
        <w:rPr/>
        <w:t>and</w:t>
      </w:r>
      <w:r>
        <w:rPr>
          <w:spacing w:val="39"/>
          <w:w w:val="92"/>
        </w:rPr>
        <w:t> </w:t>
      </w:r>
      <w:r>
        <w:rPr>
          <w:spacing w:val="-3"/>
        </w:rPr>
        <w:t>amoun</w:t>
      </w:r>
      <w:r>
        <w:rPr>
          <w:spacing w:val="-2"/>
        </w:rPr>
        <w:t>t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anomaly</w:t>
      </w:r>
      <w:r>
        <w:rPr>
          <w:spacing w:val="-19"/>
        </w:rPr>
        <w:t> </w:t>
      </w:r>
      <w:r>
        <w:rPr/>
        <w:t>assigned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>
          <w:spacing w:val="-3"/>
        </w:rPr>
        <w:t>each</w:t>
      </w:r>
      <w:r>
        <w:rPr>
          <w:spacing w:val="-18"/>
        </w:rPr>
        <w:t> </w:t>
      </w:r>
      <w:r>
        <w:rPr/>
        <w:t>leaf</w:t>
      </w:r>
      <w:r>
        <w:rPr>
          <w:spacing w:val="-19"/>
        </w:rPr>
        <w:t> </w:t>
      </w:r>
      <w:r>
        <w:rPr/>
        <w:t>is</w:t>
      </w:r>
      <w:r>
        <w:rPr>
          <w:spacing w:val="-19"/>
        </w:rPr>
        <w:t> </w:t>
      </w:r>
      <w:r>
        <w:rPr>
          <w:spacing w:val="-2"/>
        </w:rPr>
        <w:t>v</w:t>
      </w:r>
      <w:r>
        <w:rPr>
          <w:spacing w:val="-3"/>
        </w:rPr>
        <w:t>aried.</w:t>
      </w:r>
      <w:r>
        <w:rPr/>
      </w:r>
    </w:p>
    <w:p>
      <w:pPr>
        <w:spacing w:line="240" w:lineRule="auto" w:before="11"/>
        <w:rPr>
          <w:rFonts w:ascii="Georgia" w:hAnsi="Georgia" w:cs="Georgia" w:eastAsia="Georgia"/>
          <w:sz w:val="29"/>
          <w:szCs w:val="29"/>
        </w:rPr>
      </w:pPr>
    </w:p>
    <w:p>
      <w:pPr>
        <w:pStyle w:val="BodyText"/>
        <w:spacing w:line="279" w:lineRule="auto"/>
        <w:ind w:left="108" w:right="513" w:firstLine="359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17"/>
        </w:rPr>
        <w:t> </w:t>
      </w:r>
      <w:r>
        <w:rPr>
          <w:spacing w:val="-2"/>
        </w:rPr>
        <w:t>poin</w:t>
      </w:r>
      <w:r>
        <w:rPr>
          <w:spacing w:val="-1"/>
        </w:rPr>
        <w:t>t</w:t>
      </w:r>
      <w:r>
        <w:rPr>
          <w:spacing w:val="-17"/>
        </w:rPr>
        <w:t> </w:t>
      </w:r>
      <w:r>
        <w:rPr/>
        <w:t>anomalies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spacing w:val="-2"/>
        </w:rPr>
        <w:t>amoun</w:t>
      </w:r>
      <w:r>
        <w:rPr>
          <w:spacing w:val="-1"/>
        </w:rPr>
        <w:t>t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anomaly</w:t>
      </w:r>
      <w:r>
        <w:rPr>
          <w:spacing w:val="-16"/>
        </w:rPr>
        <w:t> </w:t>
      </w:r>
      <w:r>
        <w:rPr/>
        <w:t>assigned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>
          <w:spacing w:val="-3"/>
        </w:rPr>
        <w:t>each</w:t>
      </w:r>
      <w:r>
        <w:rPr>
          <w:spacing w:val="-17"/>
        </w:rPr>
        <w:t> </w:t>
      </w:r>
      <w:r>
        <w:rPr/>
        <w:t>leaf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transcribed</w:t>
      </w:r>
      <w:r>
        <w:rPr>
          <w:spacing w:val="25"/>
          <w:w w:val="91"/>
        </w:rPr>
        <w:t> </w:t>
      </w:r>
      <w:r>
        <w:rPr/>
        <w:t>with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binding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3</w:t>
      </w:r>
      <w:r>
        <w:rPr>
          <w:spacing w:val="3"/>
        </w:rPr>
        <w:t> </w:t>
      </w:r>
      <w:r>
        <w:rPr>
          <w:spacing w:val="-1"/>
        </w:rPr>
        <w:t>v</w:t>
      </w:r>
      <w:r>
        <w:rPr>
          <w:spacing w:val="-2"/>
        </w:rPr>
        <w:t>ector,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2"/>
        </w:rPr>
        <w:t>v</w:t>
      </w:r>
      <w:r>
        <w:rPr>
          <w:spacing w:val="-3"/>
        </w:rPr>
        <w:t>ector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percen</w:t>
      </w:r>
      <w:r>
        <w:rPr>
          <w:spacing w:val="-1"/>
        </w:rPr>
        <w:t>tage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anomaly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be</w:t>
      </w:r>
      <w:r>
        <w:rPr>
          <w:spacing w:val="4"/>
        </w:rPr>
        <w:t> </w:t>
      </w:r>
      <w:r>
        <w:rPr/>
        <w:t>added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total,</w:t>
      </w:r>
      <w:r>
        <w:rPr>
          <w:spacing w:val="29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2"/>
        </w:rPr>
        <w:t>percen</w:t>
      </w:r>
      <w:r>
        <w:rPr>
          <w:spacing w:val="-1"/>
        </w:rPr>
        <w:t>tage</w:t>
      </w:r>
      <w:r>
        <w:rPr>
          <w:spacing w:val="15"/>
        </w:rPr>
        <w:t> </w:t>
      </w:r>
      <w:r>
        <w:rPr>
          <w:spacing w:val="-2"/>
        </w:rPr>
        <w:t>v</w:t>
      </w:r>
      <w:r>
        <w:rPr>
          <w:spacing w:val="-3"/>
        </w:rPr>
        <w:t>ector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anomaly</w:t>
      </w:r>
      <w:r>
        <w:rPr>
          <w:spacing w:val="16"/>
        </w:rPr>
        <w:t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16"/>
        </w:rPr>
        <w:t> </w:t>
      </w:r>
      <w:r>
        <w:rPr>
          <w:spacing w:val="3"/>
        </w:rPr>
        <w:t>be</w:t>
      </w:r>
      <w:r>
        <w:rPr>
          <w:spacing w:val="17"/>
        </w:rPr>
        <w:t> </w:t>
      </w:r>
      <w:r>
        <w:rPr/>
        <w:t>added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3"/>
        </w:rPr>
        <w:t>level</w:t>
      </w:r>
      <w:r>
        <w:rPr>
          <w:spacing w:val="16"/>
        </w:rPr>
        <w:t> </w:t>
      </w:r>
      <w:r>
        <w:rPr/>
        <w:t>1</w:t>
      </w:r>
      <w:r>
        <w:rPr>
          <w:spacing w:val="17"/>
        </w:rPr>
        <w:t> </w:t>
      </w:r>
      <w:r>
        <w:rPr/>
        <w:t>categories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2"/>
        </w:rPr>
        <w:t>v</w:t>
      </w:r>
      <w:r>
        <w:rPr>
          <w:spacing w:val="-3"/>
        </w:rPr>
        <w:t>ector</w:t>
      </w:r>
      <w:r>
        <w:rPr>
          <w:spacing w:val="17"/>
        </w:rPr>
        <w:t> </w:t>
      </w:r>
      <w:r>
        <w:rPr/>
        <w:t>of</w:t>
      </w:r>
      <w:r>
        <w:rPr/>
      </w:r>
    </w:p>
    <w:p>
      <w:pPr>
        <w:spacing w:after="0" w:line="279" w:lineRule="auto"/>
        <w:jc w:val="both"/>
        <w:sectPr>
          <w:type w:val="continuous"/>
          <w:pgSz w:w="12240" w:h="15840"/>
          <w:pgMar w:top="150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3"/>
          <w:szCs w:val="23"/>
        </w:rPr>
      </w:pPr>
    </w:p>
    <w:p>
      <w:pPr>
        <w:spacing w:line="200" w:lineRule="atLeast"/>
        <w:ind w:left="183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3806475" cy="1686877"/>
            <wp:effectExtent l="0" t="0" r="0" b="0"/>
            <wp:docPr id="3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475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4"/>
        <w:rPr>
          <w:rFonts w:ascii="Georgia" w:hAnsi="Georgia" w:cs="Georgia" w:eastAsia="Georgia"/>
          <w:sz w:val="12"/>
          <w:szCs w:val="12"/>
        </w:rPr>
      </w:pPr>
    </w:p>
    <w:p>
      <w:pPr>
        <w:pStyle w:val="BodyText"/>
        <w:spacing w:line="240" w:lineRule="auto" w:before="59"/>
        <w:ind w:left="547" w:right="0"/>
        <w:jc w:val="both"/>
      </w:pPr>
      <w:r>
        <w:rPr/>
        <w:t>Figure</w:t>
      </w:r>
      <w:r>
        <w:rPr>
          <w:spacing w:val="-12"/>
        </w:rPr>
        <w:t> </w:t>
      </w:r>
      <w:r>
        <w:rPr/>
        <w:t>2.3:</w:t>
      </w:r>
      <w:r>
        <w:rPr>
          <w:spacing w:val="3"/>
        </w:rPr>
        <w:t> </w:t>
      </w:r>
      <w:r>
        <w:rPr>
          <w:spacing w:val="-2"/>
        </w:rPr>
        <w:t>Entries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daily</w:t>
      </w:r>
      <w:r>
        <w:rPr>
          <w:spacing w:val="-11"/>
        </w:rPr>
        <w:t> </w:t>
      </w:r>
      <w:r>
        <w:rPr>
          <w:spacing w:val="-3"/>
        </w:rPr>
        <w:t>coun</w:t>
      </w:r>
      <w:r>
        <w:rPr>
          <w:spacing w:val="-2"/>
        </w:rPr>
        <w:t>t</w:t>
      </w:r>
      <w:r>
        <w:rPr>
          <w:spacing w:val="-12"/>
        </w:rPr>
        <w:t> </w:t>
      </w:r>
      <w:r>
        <w:rPr/>
        <w:t>dataset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BodyText"/>
        <w:spacing w:line="276" w:lineRule="auto" w:before="187"/>
        <w:ind w:left="547" w:right="352"/>
        <w:jc w:val="both"/>
      </w:pPr>
      <w:r>
        <w:rPr>
          <w:spacing w:val="-2"/>
          <w:w w:val="95"/>
        </w:rPr>
        <w:t>percen</w:t>
      </w:r>
      <w:r>
        <w:rPr>
          <w:spacing w:val="-1"/>
          <w:w w:val="95"/>
        </w:rPr>
        <w:t>tage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anomaly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3"/>
          <w:w w:val="95"/>
        </w:rPr>
        <w:t>be</w:t>
      </w:r>
      <w:r>
        <w:rPr>
          <w:spacing w:val="-12"/>
          <w:w w:val="95"/>
        </w:rPr>
        <w:t> </w:t>
      </w:r>
      <w:r>
        <w:rPr>
          <w:w w:val="95"/>
        </w:rPr>
        <w:t>added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lev</w:t>
      </w:r>
      <w:r>
        <w:rPr>
          <w:spacing w:val="-3"/>
          <w:w w:val="95"/>
        </w:rPr>
        <w:t>el</w:t>
      </w:r>
      <w:r>
        <w:rPr>
          <w:spacing w:val="-11"/>
          <w:w w:val="95"/>
        </w:rPr>
        <w:t> </w:t>
      </w:r>
      <w:r>
        <w:rPr>
          <w:w w:val="95"/>
        </w:rPr>
        <w:t>1</w:t>
      </w:r>
      <w:r>
        <w:rPr>
          <w:spacing w:val="-11"/>
          <w:w w:val="95"/>
        </w:rPr>
        <w:t> </w:t>
      </w:r>
      <w:r>
        <w:rPr>
          <w:w w:val="95"/>
        </w:rPr>
        <w:t>categories.</w:t>
      </w:r>
      <w:r>
        <w:rPr>
          <w:spacing w:val="20"/>
          <w:w w:val="95"/>
        </w:rPr>
        <w:t> </w:t>
      </w:r>
      <w:r>
        <w:rPr>
          <w:spacing w:val="-7"/>
          <w:w w:val="95"/>
        </w:rPr>
        <w:t>F</w:t>
      </w:r>
      <w:r>
        <w:rPr>
          <w:spacing w:val="-8"/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example,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hierarchical</w:t>
      </w:r>
      <w:r>
        <w:rPr>
          <w:spacing w:val="37"/>
          <w:w w:val="92"/>
        </w:rPr>
        <w:t> </w:t>
      </w:r>
      <w:r>
        <w:rPr/>
        <w:t>time</w:t>
      </w:r>
      <w:r>
        <w:rPr>
          <w:spacing w:val="4"/>
        </w:rPr>
        <w:t> </w:t>
      </w:r>
      <w:r>
        <w:rPr/>
        <w:t>series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structure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example</w:t>
      </w:r>
      <w:r>
        <w:rPr>
          <w:spacing w:val="4"/>
        </w:rPr>
        <w:t> </w:t>
      </w:r>
      <w:r>
        <w:rPr>
          <w:spacing w:val="-3"/>
        </w:rPr>
        <w:t>given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fi</w:t>
      </w:r>
      <w:r>
        <w:rPr/>
        <w:t>   </w:t>
      </w:r>
      <w:r>
        <w:rPr>
          <w:spacing w:val="13"/>
        </w:rPr>
        <w:t> </w:t>
      </w:r>
      <w:hyperlink w:history="true" w:anchor="_bookmark1">
        <w:r>
          <w:rPr/>
          <w:t>2.2,</w:t>
        </w:r>
      </w:hyperlink>
      <w:r>
        <w:rPr>
          <w:spacing w:val="4"/>
        </w:rPr>
        <w:t> </w:t>
      </w:r>
      <w:r>
        <w:rPr/>
        <w:t>if</w:t>
      </w:r>
      <w:r>
        <w:rPr>
          <w:spacing w:val="4"/>
        </w:rPr>
        <w:t> </w:t>
      </w:r>
      <w:r>
        <w:rPr>
          <w:spacing w:val="-5"/>
        </w:rPr>
        <w:t>we</w:t>
      </w:r>
      <w:r>
        <w:rPr>
          <w:spacing w:val="5"/>
        </w:rPr>
        <w:t> </w:t>
      </w:r>
      <w:r>
        <w:rPr>
          <w:spacing w:val="-5"/>
        </w:rPr>
        <w:t>wan</w:t>
      </w:r>
      <w:r>
        <w:rPr>
          <w:spacing w:val="-4"/>
        </w:rPr>
        <w:t>t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add</w:t>
      </w:r>
      <w:r>
        <w:rPr>
          <w:spacing w:val="27"/>
          <w:w w:val="96"/>
        </w:rPr>
        <w:t> </w:t>
      </w:r>
      <w:r>
        <w:rPr/>
        <w:t>all</w:t>
      </w:r>
      <w:r>
        <w:rPr>
          <w:spacing w:val="-12"/>
        </w:rPr>
        <w:t> </w:t>
      </w:r>
      <w:r>
        <w:rPr/>
        <w:t>anomaly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AA,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percentage</w:t>
      </w:r>
      <w:r>
        <w:rPr>
          <w:spacing w:val="-12"/>
        </w:rPr>
        <w:t> </w:t>
      </w:r>
      <w:r>
        <w:rPr>
          <w:spacing w:val="-2"/>
        </w:rPr>
        <w:t>v</w:t>
      </w:r>
      <w:r>
        <w:rPr>
          <w:spacing w:val="-3"/>
        </w:rPr>
        <w:t>ector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anomaly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>
          <w:spacing w:val="-1"/>
        </w:rPr>
        <w:t>t</w:t>
      </w:r>
      <w:r>
        <w:rPr>
          <w:spacing w:val="-2"/>
        </w:rPr>
        <w:t>otal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>
          <w:rFonts w:ascii="DejaVu Sans Condensed"/>
          <w:i/>
        </w:rPr>
        <w:t>{</w:t>
      </w:r>
      <w:r>
        <w:rPr/>
        <w:t>1</w:t>
      </w:r>
      <w:r>
        <w:rPr>
          <w:rFonts w:ascii="DejaVu Sans Condensed"/>
          <w:i/>
        </w:rPr>
        <w:t>}</w:t>
      </w:r>
      <w:r>
        <w:rPr>
          <w:rFonts w:ascii="DejaVu Sans Condensed"/>
          <w:i/>
          <w:spacing w:val="-23"/>
        </w:rPr>
        <w:t> </w:t>
      </w:r>
      <w:r>
        <w:rPr/>
        <w:t>and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>
          <w:spacing w:val="-2"/>
        </w:rPr>
        <w:t>will</w:t>
      </w:r>
      <w:r>
        <w:rPr>
          <w:spacing w:val="-12"/>
        </w:rPr>
        <w:t> </w:t>
      </w:r>
      <w:r>
        <w:rPr>
          <w:spacing w:val="3"/>
        </w:rPr>
        <w:t>be</w:t>
      </w:r>
      <w:r>
        <w:rPr>
          <w:spacing w:val="25"/>
          <w:w w:val="87"/>
        </w:rPr>
        <w:t> </w:t>
      </w:r>
      <w:r>
        <w:rPr/>
        <w:t>the</w:t>
      </w:r>
      <w:r>
        <w:rPr>
          <w:spacing w:val="-7"/>
        </w:rPr>
        <w:t> </w:t>
      </w:r>
      <w:r>
        <w:rPr/>
        <w:t>case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>
          <w:spacing w:val="-4"/>
        </w:rPr>
        <w:t>an</w:t>
      </w:r>
      <w:r>
        <w:rPr>
          <w:spacing w:val="-3"/>
        </w:rPr>
        <w:t>y</w:t>
      </w:r>
      <w:r>
        <w:rPr>
          <w:spacing w:val="-7"/>
        </w:rPr>
        <w:t> </w:t>
      </w:r>
      <w:r>
        <w:rPr>
          <w:spacing w:val="-2"/>
        </w:rPr>
        <w:t>hierarchical</w:t>
      </w:r>
      <w:r>
        <w:rPr>
          <w:spacing w:val="-6"/>
        </w:rPr>
        <w:t> </w:t>
      </w:r>
      <w:r>
        <w:rPr/>
        <w:t>structure,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percentage</w:t>
      </w:r>
      <w:r>
        <w:rPr>
          <w:spacing w:val="-6"/>
        </w:rPr>
        <w:t> </w:t>
      </w:r>
      <w:r>
        <w:rPr>
          <w:spacing w:val="-2"/>
        </w:rPr>
        <w:t>v</w:t>
      </w:r>
      <w:r>
        <w:rPr>
          <w:spacing w:val="-3"/>
        </w:rPr>
        <w:t>ector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anomaly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>
          <w:spacing w:val="-3"/>
        </w:rPr>
        <w:t>level</w:t>
      </w:r>
      <w:r>
        <w:rPr>
          <w:spacing w:val="-6"/>
        </w:rPr>
        <w:t> </w:t>
      </w:r>
      <w:r>
        <w:rPr/>
        <w:t>1</w:t>
      </w:r>
      <w:r>
        <w:rPr>
          <w:spacing w:val="49"/>
          <w:w w:val="114"/>
        </w:rPr>
        <w:t> </w:t>
      </w:r>
      <w:r>
        <w:rPr/>
        <w:t>categories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>
          <w:rFonts w:ascii="DejaVu Sans Condensed"/>
          <w:i/>
        </w:rPr>
        <w:t>{</w:t>
      </w:r>
      <w:r>
        <w:rPr/>
        <w:t>1</w:t>
      </w:r>
      <w:r>
        <w:rPr>
          <w:rFonts w:ascii="Arial"/>
          <w:i/>
        </w:rPr>
        <w:t>,</w:t>
      </w:r>
      <w:r>
        <w:rPr>
          <w:rFonts w:ascii="Arial"/>
          <w:i/>
          <w:spacing w:val="-44"/>
        </w:rPr>
        <w:t> </w:t>
      </w:r>
      <w:r>
        <w:rPr/>
        <w:t>0</w:t>
      </w:r>
      <w:r>
        <w:rPr>
          <w:rFonts w:ascii="DejaVu Sans Condensed"/>
          <w:i/>
        </w:rPr>
        <w:t>}</w:t>
      </w:r>
      <w:r>
        <w:rPr>
          <w:rFonts w:ascii="DejaVu Sans Condensed"/>
          <w:i/>
          <w:spacing w:val="-25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>
          <w:spacing w:val="-2"/>
        </w:rPr>
        <w:t>percen</w:t>
      </w:r>
      <w:r>
        <w:rPr>
          <w:spacing w:val="-1"/>
        </w:rPr>
        <w:t>tage</w:t>
      </w:r>
      <w:r>
        <w:rPr>
          <w:spacing w:val="-14"/>
        </w:rPr>
        <w:t> </w:t>
      </w:r>
      <w:r>
        <w:rPr>
          <w:spacing w:val="-2"/>
        </w:rPr>
        <w:t>v</w:t>
      </w:r>
      <w:r>
        <w:rPr>
          <w:spacing w:val="-3"/>
        </w:rPr>
        <w:t>ector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>
          <w:spacing w:val="-3"/>
        </w:rPr>
        <w:t>level</w:t>
      </w:r>
      <w:r>
        <w:rPr>
          <w:spacing w:val="-14"/>
        </w:rPr>
        <w:t> </w:t>
      </w:r>
      <w:r>
        <w:rPr/>
        <w:t>2</w:t>
      </w:r>
      <w:r>
        <w:rPr>
          <w:spacing w:val="-14"/>
        </w:rPr>
        <w:t> </w:t>
      </w:r>
      <w:r>
        <w:rPr/>
        <w:t>categories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>
          <w:rFonts w:ascii="DejaVu Sans Condensed"/>
          <w:i/>
        </w:rPr>
        <w:t>{</w:t>
      </w:r>
      <w:r>
        <w:rPr/>
        <w:t>1</w:t>
      </w:r>
      <w:r>
        <w:rPr>
          <w:rFonts w:ascii="Arial"/>
          <w:i/>
        </w:rPr>
        <w:t>,</w:t>
      </w:r>
      <w:r>
        <w:rPr>
          <w:rFonts w:ascii="Arial"/>
          <w:i/>
          <w:spacing w:val="-44"/>
        </w:rPr>
        <w:t> </w:t>
      </w:r>
      <w:r>
        <w:rPr/>
        <w:t>0</w:t>
      </w:r>
      <w:r>
        <w:rPr>
          <w:rFonts w:ascii="Arial"/>
          <w:i/>
        </w:rPr>
        <w:t>,</w:t>
      </w:r>
      <w:r>
        <w:rPr>
          <w:rFonts w:ascii="Arial"/>
          <w:i/>
          <w:spacing w:val="-44"/>
        </w:rPr>
        <w:t> </w:t>
      </w:r>
      <w:r>
        <w:rPr/>
        <w:t>0</w:t>
      </w:r>
      <w:r>
        <w:rPr>
          <w:rFonts w:ascii="Arial"/>
          <w:i/>
        </w:rPr>
        <w:t>,</w:t>
      </w:r>
      <w:r>
        <w:rPr>
          <w:rFonts w:ascii="Arial"/>
          <w:i/>
          <w:spacing w:val="-44"/>
        </w:rPr>
        <w:t> </w:t>
      </w:r>
      <w:r>
        <w:rPr/>
        <w:t>0</w:t>
      </w:r>
      <w:r>
        <w:rPr>
          <w:rFonts w:ascii="DejaVu Sans Condensed"/>
          <w:i/>
        </w:rPr>
        <w:t>}</w:t>
      </w:r>
      <w:r>
        <w:rPr/>
        <w:t>,</w:t>
      </w:r>
      <w:r>
        <w:rPr>
          <w:spacing w:val="-14"/>
        </w:rPr>
        <w:t> </w:t>
      </w:r>
      <w:r>
        <w:rPr/>
        <w:t>so</w:t>
      </w:r>
      <w:r>
        <w:rPr/>
      </w:r>
    </w:p>
    <w:p>
      <w:pPr>
        <w:spacing w:line="275" w:lineRule="exact" w:before="0"/>
        <w:ind w:left="539" w:right="0" w:firstLine="0"/>
        <w:jc w:val="both"/>
        <w:rPr>
          <w:rFonts w:ascii="Georgia" w:hAnsi="Georgia" w:cs="Georgia" w:eastAsia="Georgia"/>
          <w:sz w:val="24"/>
          <w:szCs w:val="24"/>
        </w:rPr>
      </w:pPr>
      <w:r>
        <w:rPr>
          <w:rFonts w:ascii="Georgia"/>
          <w:spacing w:val="-5"/>
          <w:sz w:val="24"/>
        </w:rPr>
        <w:t>we</w:t>
      </w:r>
      <w:r>
        <w:rPr>
          <w:rFonts w:ascii="Georgia"/>
          <w:spacing w:val="-10"/>
          <w:sz w:val="24"/>
        </w:rPr>
        <w:t> </w:t>
      </w:r>
      <w:r>
        <w:rPr>
          <w:rFonts w:ascii="Georgia"/>
          <w:sz w:val="24"/>
        </w:rPr>
        <w:t>just</w:t>
      </w:r>
      <w:r>
        <w:rPr>
          <w:rFonts w:ascii="Georgia"/>
          <w:spacing w:val="-10"/>
          <w:sz w:val="24"/>
        </w:rPr>
        <w:t> </w:t>
      </w:r>
      <w:r>
        <w:rPr>
          <w:rFonts w:ascii="Georgia"/>
          <w:sz w:val="24"/>
        </w:rPr>
        <w:t>need</w:t>
      </w:r>
      <w:r>
        <w:rPr>
          <w:rFonts w:ascii="Georgia"/>
          <w:spacing w:val="-10"/>
          <w:sz w:val="24"/>
        </w:rPr>
        <w:t> </w:t>
      </w:r>
      <w:r>
        <w:rPr>
          <w:rFonts w:ascii="Georgia"/>
          <w:sz w:val="24"/>
        </w:rPr>
        <w:t>to</w:t>
      </w:r>
      <w:r>
        <w:rPr>
          <w:rFonts w:ascii="Georgia"/>
          <w:spacing w:val="-10"/>
          <w:sz w:val="24"/>
        </w:rPr>
        <w:t> </w:t>
      </w:r>
      <w:r>
        <w:rPr>
          <w:rFonts w:ascii="Georgia"/>
          <w:sz w:val="24"/>
        </w:rPr>
        <w:t>add</w:t>
      </w:r>
      <w:r>
        <w:rPr>
          <w:rFonts w:ascii="Georgia"/>
          <w:spacing w:val="-10"/>
          <w:sz w:val="24"/>
        </w:rPr>
        <w:t> </w:t>
      </w:r>
      <w:r>
        <w:rPr>
          <w:rFonts w:ascii="Georgia"/>
          <w:sz w:val="24"/>
        </w:rPr>
        <w:t>a</w:t>
      </w:r>
      <w:r>
        <w:rPr>
          <w:rFonts w:ascii="Georgia"/>
          <w:spacing w:val="-10"/>
          <w:sz w:val="24"/>
        </w:rPr>
        <w:t> </w:t>
      </w:r>
      <w:r>
        <w:rPr>
          <w:rFonts w:ascii="Georgia"/>
          <w:spacing w:val="-2"/>
          <w:sz w:val="24"/>
        </w:rPr>
        <w:t>percentage</w:t>
      </w:r>
      <w:r>
        <w:rPr>
          <w:rFonts w:ascii="Georgia"/>
          <w:spacing w:val="-10"/>
          <w:sz w:val="24"/>
        </w:rPr>
        <w:t> </w:t>
      </w:r>
      <w:r>
        <w:rPr>
          <w:rFonts w:ascii="Georgia"/>
          <w:spacing w:val="-2"/>
          <w:sz w:val="24"/>
        </w:rPr>
        <w:t>v</w:t>
      </w:r>
      <w:r>
        <w:rPr>
          <w:rFonts w:ascii="Georgia"/>
          <w:spacing w:val="-3"/>
          <w:sz w:val="24"/>
        </w:rPr>
        <w:t>ector</w:t>
      </w:r>
      <w:r>
        <w:rPr>
          <w:rFonts w:ascii="Georgia"/>
          <w:spacing w:val="-10"/>
          <w:sz w:val="24"/>
        </w:rPr>
        <w:t> </w:t>
      </w:r>
      <w:r>
        <w:rPr>
          <w:rFonts w:ascii="DejaVu Sans Condensed"/>
          <w:i/>
          <w:sz w:val="24"/>
        </w:rPr>
        <w:t>{</w:t>
      </w:r>
      <w:r>
        <w:rPr>
          <w:rFonts w:ascii="Georgia"/>
          <w:sz w:val="24"/>
        </w:rPr>
        <w:t>1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-43"/>
          <w:sz w:val="24"/>
        </w:rPr>
        <w:t> </w:t>
      </w:r>
      <w:r>
        <w:rPr>
          <w:rFonts w:ascii="Georgia"/>
          <w:sz w:val="24"/>
        </w:rPr>
        <w:t>1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-42"/>
          <w:sz w:val="24"/>
        </w:rPr>
        <w:t> </w:t>
      </w:r>
      <w:r>
        <w:rPr>
          <w:rFonts w:ascii="Georgia"/>
          <w:sz w:val="24"/>
        </w:rPr>
        <w:t>0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-42"/>
          <w:sz w:val="24"/>
        </w:rPr>
        <w:t> </w:t>
      </w:r>
      <w:r>
        <w:rPr>
          <w:rFonts w:ascii="Georgia"/>
          <w:sz w:val="24"/>
        </w:rPr>
        <w:t>1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-43"/>
          <w:sz w:val="24"/>
        </w:rPr>
        <w:t> </w:t>
      </w:r>
      <w:r>
        <w:rPr>
          <w:rFonts w:ascii="Georgia"/>
          <w:sz w:val="24"/>
        </w:rPr>
        <w:t>0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-42"/>
          <w:sz w:val="24"/>
        </w:rPr>
        <w:t> </w:t>
      </w:r>
      <w:r>
        <w:rPr>
          <w:rFonts w:ascii="Georgia"/>
          <w:sz w:val="24"/>
        </w:rPr>
        <w:t>0</w:t>
      </w:r>
      <w:r>
        <w:rPr>
          <w:rFonts w:ascii="Arial"/>
          <w:i/>
          <w:sz w:val="24"/>
        </w:rPr>
        <w:t>,</w:t>
      </w:r>
      <w:r>
        <w:rPr>
          <w:rFonts w:ascii="Arial"/>
          <w:i/>
          <w:spacing w:val="-42"/>
          <w:sz w:val="24"/>
        </w:rPr>
        <w:t> </w:t>
      </w:r>
      <w:r>
        <w:rPr>
          <w:rFonts w:ascii="Georgia"/>
          <w:sz w:val="24"/>
        </w:rPr>
        <w:t>0</w:t>
      </w:r>
      <w:r>
        <w:rPr>
          <w:rFonts w:ascii="DejaVu Sans Condensed"/>
          <w:i/>
          <w:sz w:val="24"/>
        </w:rPr>
        <w:t>}</w:t>
      </w:r>
      <w:r>
        <w:rPr>
          <w:rFonts w:ascii="Georgia"/>
          <w:sz w:val="24"/>
        </w:rPr>
        <w:t>.</w:t>
      </w:r>
      <w:r>
        <w:rPr>
          <w:rFonts w:ascii="Georgia"/>
          <w:sz w:val="24"/>
        </w:rPr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9"/>
          <w:szCs w:val="29"/>
        </w:rPr>
      </w:pPr>
    </w:p>
    <w:p>
      <w:pPr>
        <w:pStyle w:val="BodyText"/>
        <w:spacing w:line="240" w:lineRule="auto" w:before="129"/>
        <w:ind w:left="0" w:right="1949"/>
        <w:jc w:val="right"/>
        <w:rPr>
          <w:rFonts w:ascii="Verdana" w:hAnsi="Verdana" w:cs="Verdana" w:eastAsia="Verdana"/>
        </w:rPr>
      </w:pPr>
      <w:r>
        <w:rPr/>
        <w:pict>
          <v:shape style="position:absolute;margin-left:189.339996pt;margin-top:-15.708336pt;width:255.05pt;height:44.5pt;mso-position-horizontal-relative:page;mso-position-vertical-relative:paragraph;z-index:10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74"/>
                    <w:gridCol w:w="1280"/>
                    <w:gridCol w:w="2876"/>
                    <w:gridCol w:w="272"/>
                  </w:tblGrid>
                  <w:tr>
                    <w:trPr>
                      <w:trHeight w:val="384" w:hRule="exact"/>
                    </w:trPr>
                    <w:tc>
                      <w:tcPr>
                        <w:tcW w:w="6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55" w:right="0"/>
                          <w:jc w:val="left"/>
                          <w:rPr>
                            <w:rFonts w:ascii="Verdana" w:hAnsi="Verdana" w:cs="Verdana" w:eastAsia="Verdan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i/>
                            <w:position w:val="4"/>
                            <w:sz w:val="24"/>
                          </w:rPr>
                          <w:t>P</w:t>
                        </w:r>
                        <w:r>
                          <w:rPr>
                            <w:rFonts w:ascii="Verdana"/>
                            <w:i/>
                            <w:sz w:val="16"/>
                          </w:rPr>
                          <w:t>total</w:t>
                        </w:r>
                        <w:r>
                          <w:rPr>
                            <w:rFonts w:ascii="Verdana"/>
                            <w:sz w:val="16"/>
                          </w:rPr>
                        </w:r>
                      </w:p>
                    </w:tc>
                    <w:tc>
                      <w:tcPr>
                        <w:tcW w:w="128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0"/>
                          <w:ind w:left="122"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i/>
                            <w:spacing w:val="1"/>
                            <w:position w:val="4"/>
                            <w:sz w:val="24"/>
                          </w:rPr>
                          <w:t>P</w:t>
                        </w:r>
                        <w:r>
                          <w:rPr>
                            <w:rFonts w:ascii="Verdana"/>
                            <w:i/>
                            <w:sz w:val="16"/>
                          </w:rPr>
                          <w:t>l</w:t>
                        </w:r>
                        <w:r>
                          <w:rPr>
                            <w:rFonts w:ascii="Verdana"/>
                            <w:i/>
                            <w:spacing w:val="1"/>
                            <w:sz w:val="16"/>
                          </w:rPr>
                          <w:t>v</w:t>
                        </w:r>
                        <w:r>
                          <w:rPr>
                            <w:rFonts w:ascii="Arial"/>
                            <w:spacing w:val="1"/>
                            <w:sz w:val="16"/>
                          </w:rPr>
                          <w:t>1</w:t>
                        </w:r>
                        <w:r>
                          <w:rPr>
                            <w:rFonts w:ascii="Arial"/>
                            <w:sz w:val="16"/>
                          </w:rPr>
                        </w:r>
                      </w:p>
                    </w:tc>
                    <w:tc>
                      <w:tcPr>
                        <w:tcW w:w="28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tabs>
                            <w:tab w:pos="2425" w:val="left" w:leader="none"/>
                          </w:tabs>
                          <w:spacing w:line="240" w:lineRule="auto" w:before="50"/>
                          <w:ind w:left="166" w:right="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/>
                            <w:i/>
                            <w:spacing w:val="1"/>
                            <w:w w:val="95"/>
                            <w:position w:val="4"/>
                            <w:sz w:val="24"/>
                          </w:rPr>
                          <w:t>P</w:t>
                        </w:r>
                        <w:r>
                          <w:rPr>
                            <w:rFonts w:ascii="Verdana"/>
                            <w:i/>
                            <w:w w:val="95"/>
                            <w:sz w:val="16"/>
                          </w:rPr>
                          <w:t>l</w:t>
                        </w:r>
                        <w:r>
                          <w:rPr>
                            <w:rFonts w:ascii="Verdana"/>
                            <w:i/>
                            <w:spacing w:val="1"/>
                            <w:w w:val="95"/>
                            <w:sz w:val="16"/>
                          </w:rPr>
                          <w:t>v</w:t>
                        </w:r>
                        <w:r>
                          <w:rPr>
                            <w:rFonts w:ascii="Arial"/>
                            <w:spacing w:val="1"/>
                            <w:w w:val="95"/>
                            <w:sz w:val="16"/>
                          </w:rPr>
                          <w:t>2</w:t>
                          <w:tab/>
                        </w:r>
                        <w:r>
                          <w:rPr>
                            <w:rFonts w:ascii="Arial"/>
                            <w:i/>
                            <w:position w:val="4"/>
                            <w:sz w:val="24"/>
                          </w:rPr>
                          <w:t>P</w:t>
                        </w:r>
                        <w:r>
                          <w:rPr>
                            <w:rFonts w:ascii="Arial"/>
                            <w:sz w:val="24"/>
                          </w:rPr>
                        </w:r>
                      </w:p>
                    </w:tc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505" w:hRule="exact"/>
                    </w:trPr>
                    <w:tc>
                      <w:tcPr>
                        <w:tcW w:w="674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48"/>
                          <w:ind w:left="111" w:right="0"/>
                          <w:jc w:val="left"/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Verdana"/>
                            <w:w w:val="117"/>
                            <w:sz w:val="24"/>
                          </w:rPr>
                          <w:t> </w:t>
                        </w:r>
                        <w:r>
                          <w:rPr>
                            <w:rFonts w:ascii="Georgia"/>
                            <w:w w:val="115"/>
                            <w:position w:val="-19"/>
                            <w:sz w:val="24"/>
                          </w:rPr>
                          <w:t>1 </w:t>
                        </w:r>
                        <w:r>
                          <w:rPr>
                            <w:rFonts w:ascii="Georgia"/>
                            <w:spacing w:val="19"/>
                            <w:w w:val="115"/>
                            <w:position w:val="-19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pacing w:val="19"/>
                            <w:w w:val="115"/>
                            <w:sz w:val="24"/>
                          </w:rPr>
                        </w:r>
                        <w:r>
                          <w:rPr>
                            <w:rFonts w:ascii="Georgia"/>
                            <w:w w:val="115"/>
                            <w:position w:val="-18"/>
                            <w:sz w:val="24"/>
                          </w:rPr>
                          <w:t>+</w:t>
                        </w:r>
                        <w:r>
                          <w:rPr>
                            <w:rFonts w:ascii="Georgia"/>
                            <w:sz w:val="24"/>
                          </w:rPr>
                        </w:r>
                      </w:p>
                    </w:tc>
                    <w:tc>
                      <w:tcPr>
                        <w:tcW w:w="128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6"/>
                          <w:ind w:left="42" w:right="0"/>
                          <w:jc w:val="left"/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Verdana"/>
                            <w:w w:val="117"/>
                            <w:position w:val="20"/>
                            <w:sz w:val="24"/>
                          </w:rPr>
                          <w:t> </w:t>
                        </w:r>
                        <w:r>
                          <w:rPr>
                            <w:rFonts w:ascii="Georgia"/>
                            <w:w w:val="105"/>
                            <w:sz w:val="24"/>
                          </w:rPr>
                          <w:t>1  </w:t>
                        </w:r>
                        <w:r>
                          <w:rPr>
                            <w:rFonts w:ascii="Georgia"/>
                            <w:spacing w:val="1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Georgia"/>
                            <w:sz w:val="24"/>
                          </w:rPr>
                          <w:t>0 </w:t>
                        </w:r>
                        <w:r>
                          <w:rPr>
                            <w:rFonts w:ascii="Georgia"/>
                            <w:spacing w:val="37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pacing w:val="37"/>
                            <w:position w:val="20"/>
                            <w:sz w:val="24"/>
                          </w:rPr>
                        </w:r>
                        <w:r>
                          <w:rPr>
                            <w:rFonts w:ascii="Georgia"/>
                            <w:w w:val="105"/>
                            <w:sz w:val="24"/>
                          </w:rPr>
                          <w:t>+ </w:t>
                        </w:r>
                        <w:r>
                          <w:rPr>
                            <w:rFonts w:ascii="Georgia"/>
                            <w:spacing w:val="3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Verdana"/>
                            <w:spacing w:val="32"/>
                            <w:w w:val="105"/>
                            <w:position w:val="20"/>
                            <w:sz w:val="24"/>
                          </w:rPr>
                        </w:r>
                        <w:r>
                          <w:rPr>
                            <w:rFonts w:ascii="Georgia"/>
                            <w:w w:val="105"/>
                            <w:sz w:val="24"/>
                          </w:rPr>
                          <w:t>1</w:t>
                        </w:r>
                        <w:r>
                          <w:rPr>
                            <w:rFonts w:ascii="Georgia"/>
                            <w:sz w:val="24"/>
                          </w:rPr>
                        </w:r>
                      </w:p>
                    </w:tc>
                    <w:tc>
                      <w:tcPr>
                        <w:tcW w:w="2876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3"/>
                          <w:ind w:left="99" w:right="0"/>
                          <w:jc w:val="left"/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  <w:t>0  </w:t>
                        </w:r>
                        <w:r>
                          <w:rPr>
                            <w:rFonts w:ascii="Georgia" w:hAnsi="Georgia" w:cs="Georgia" w:eastAsia="Georgia"/>
                            <w:spacing w:val="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  <w:t>0  </w:t>
                        </w:r>
                        <w:r>
                          <w:rPr>
                            <w:rFonts w:ascii="Georgia" w:hAnsi="Georgia" w:cs="Georgia" w:eastAsia="Georgia"/>
                            <w:spacing w:val="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  <w:t>0 </w:t>
                        </w:r>
                        <w:r>
                          <w:rPr>
                            <w:rFonts w:ascii="Georgia" w:hAnsi="Georgia" w:cs="Georgia" w:eastAsia="Georgia"/>
                            <w:spacing w:val="3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Verdana" w:hAnsi="Verdana" w:cs="Verdana" w:eastAsia="Verdana"/>
                            <w:spacing w:val="35"/>
                            <w:position w:val="20"/>
                            <w:sz w:val="24"/>
                            <w:szCs w:val="24"/>
                          </w:rPr>
                        </w:r>
                        <w:r>
                          <w:rPr>
                            <w:rFonts w:ascii="DejaVu Sans Condensed" w:hAnsi="DejaVu Sans Condensed" w:cs="DejaVu Sans Condensed" w:eastAsia="DejaVu Sans Condensed"/>
                            <w:i/>
                            <w:w w:val="115"/>
                            <w:sz w:val="24"/>
                            <w:szCs w:val="24"/>
                          </w:rPr>
                          <w:t>⇒</w:t>
                        </w:r>
                        <w:r>
                          <w:rPr>
                            <w:rFonts w:ascii="DejaVu Sans Condensed" w:hAnsi="DejaVu Sans Condensed" w:cs="DejaVu Sans Condensed" w:eastAsia="DejaVu Sans Condensed"/>
                            <w:i/>
                            <w:spacing w:val="48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Verdana" w:hAnsi="Verdana" w:cs="Verdana" w:eastAsia="Verdana"/>
                            <w:spacing w:val="48"/>
                            <w:w w:val="115"/>
                            <w:position w:val="20"/>
                            <w:sz w:val="24"/>
                            <w:szCs w:val="24"/>
                          </w:rPr>
                        </w:r>
                        <w:r>
                          <w:rPr>
                            <w:rFonts w:ascii="Georgia" w:hAnsi="Georgia" w:cs="Georgia" w:eastAsia="Georgia"/>
                            <w:w w:val="115"/>
                            <w:sz w:val="24"/>
                            <w:szCs w:val="24"/>
                          </w:rPr>
                          <w:t>1 </w:t>
                        </w:r>
                        <w:r>
                          <w:rPr>
                            <w:rFonts w:ascii="Georgia" w:hAnsi="Georgia" w:cs="Georgia" w:eastAsia="Georgia"/>
                            <w:spacing w:val="48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Georgia" w:hAnsi="Georgia" w:cs="Georgia" w:eastAsia="Georgia"/>
                            <w:w w:val="115"/>
                            <w:sz w:val="24"/>
                            <w:szCs w:val="24"/>
                          </w:rPr>
                          <w:t>1 </w:t>
                        </w:r>
                        <w:r>
                          <w:rPr>
                            <w:rFonts w:ascii="Georgia" w:hAnsi="Georgia" w:cs="Georgia" w:eastAsia="Georgia"/>
                            <w:spacing w:val="49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  <w:t>0  </w:t>
                        </w:r>
                        <w:r>
                          <w:rPr>
                            <w:rFonts w:ascii="Georgia" w:hAnsi="Georgia" w:cs="Georgia" w:eastAsia="Georgia"/>
                            <w:spacing w:val="8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Georgia" w:hAnsi="Georgia" w:cs="Georgia" w:eastAsia="Georgia"/>
                            <w:w w:val="115"/>
                            <w:sz w:val="24"/>
                            <w:szCs w:val="24"/>
                          </w:rPr>
                          <w:t>1 </w:t>
                        </w:r>
                        <w:r>
                          <w:rPr>
                            <w:rFonts w:ascii="Georgia" w:hAnsi="Georgia" w:cs="Georgia" w:eastAsia="Georgia"/>
                            <w:spacing w:val="48"/>
                            <w:w w:val="115"/>
                            <w:sz w:val="24"/>
                            <w:szCs w:val="24"/>
                          </w:rPr>
                          <w:t> </w:t>
                        </w:r>
                        <w:r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</w:r>
                      </w:p>
                    </w:tc>
                    <w:tc>
                      <w:tcPr>
                        <w:tcW w:w="272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40" w:lineRule="auto" w:before="56"/>
                          <w:ind w:left="99" w:right="0"/>
                          <w:jc w:val="left"/>
                          <w:rPr>
                            <w:rFonts w:ascii="Georgia" w:hAnsi="Georgia" w:cs="Georgia" w:eastAsia="Georgia"/>
                            <w:sz w:val="24"/>
                            <w:szCs w:val="24"/>
                          </w:rPr>
                        </w:pPr>
                        <w:r>
                          <w:rPr>
                            <w:rFonts w:ascii="Georgia"/>
                            <w:w w:val="90"/>
                            <w:sz w:val="24"/>
                          </w:rPr>
                          <w:t>0</w:t>
                        </w:r>
                        <w:r>
                          <w:rPr>
                            <w:rFonts w:ascii="Georgia"/>
                            <w:sz w:val="2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w w:val="75"/>
          <w:position w:val="-19"/>
        </w:rPr>
        <w:t>0</w:t>
      </w:r>
      <w:r>
        <w:rPr>
          <w:rFonts w:ascii="Verdana"/>
          <w:w w:val="117"/>
        </w:rPr>
        <w:t> </w:t>
      </w:r>
      <w:r>
        <w:rPr>
          <w:rFonts w:ascii="Verdana"/>
        </w:rPr>
      </w:r>
    </w:p>
    <w:p>
      <w:pPr>
        <w:spacing w:line="240" w:lineRule="auto" w:before="8"/>
        <w:rPr>
          <w:rFonts w:ascii="Verdana" w:hAnsi="Verdana" w:cs="Verdana" w:eastAsia="Verdana"/>
          <w:sz w:val="25"/>
          <w:szCs w:val="25"/>
        </w:rPr>
      </w:pPr>
    </w:p>
    <w:p>
      <w:pPr>
        <w:pStyle w:val="BodyText"/>
        <w:spacing w:line="240" w:lineRule="auto" w:before="59"/>
        <w:ind w:left="547" w:right="0"/>
        <w:jc w:val="left"/>
      </w:pPr>
      <w:r>
        <w:rPr/>
        <w:t>Figure</w:t>
      </w:r>
      <w:r>
        <w:rPr>
          <w:spacing w:val="-32"/>
        </w:rPr>
        <w:t> </w:t>
      </w:r>
      <w:r>
        <w:rPr/>
        <w:t>2.4:</w:t>
      </w:r>
      <w:r>
        <w:rPr>
          <w:spacing w:val="-22"/>
        </w:rPr>
        <w:t> </w:t>
      </w:r>
      <w:r>
        <w:rPr>
          <w:spacing w:val="-2"/>
        </w:rPr>
        <w:t>percentage</w:t>
      </w:r>
      <w:r>
        <w:rPr>
          <w:spacing w:val="-31"/>
        </w:rPr>
        <w:t> </w:t>
      </w:r>
      <w:r>
        <w:rPr>
          <w:spacing w:val="-2"/>
        </w:rPr>
        <w:t>v</w:t>
      </w:r>
      <w:r>
        <w:rPr>
          <w:spacing w:val="-3"/>
        </w:rPr>
        <w:t>ector</w:t>
      </w:r>
      <w:r>
        <w:rPr/>
      </w:r>
    </w:p>
    <w:p>
      <w:pPr>
        <w:spacing w:line="240" w:lineRule="auto" w:before="7"/>
        <w:rPr>
          <w:rFonts w:ascii="Georgia" w:hAnsi="Georgia" w:cs="Georgia" w:eastAsia="Georgia"/>
          <w:sz w:val="28"/>
          <w:szCs w:val="28"/>
        </w:rPr>
      </w:pPr>
    </w:p>
    <w:p>
      <w:pPr>
        <w:pStyle w:val="BodyText"/>
        <w:spacing w:line="318" w:lineRule="exact"/>
        <w:ind w:left="547" w:right="113" w:firstLine="351"/>
        <w:jc w:val="left"/>
      </w:pPr>
      <w:r>
        <w:rPr/>
        <w:t>Details</w:t>
      </w:r>
      <w:r>
        <w:rPr>
          <w:spacing w:val="-25"/>
        </w:rPr>
        <w:t> </w:t>
      </w:r>
      <w:r>
        <w:rPr>
          <w:spacing w:val="1"/>
        </w:rPr>
        <w:t>about</w:t>
      </w:r>
      <w:r>
        <w:rPr>
          <w:spacing w:val="-25"/>
        </w:rPr>
        <w:t> </w:t>
      </w:r>
      <w:r>
        <w:rPr/>
        <w:t>setups</w:t>
      </w:r>
      <w:r>
        <w:rPr>
          <w:spacing w:val="-24"/>
        </w:rPr>
        <w:t> </w:t>
      </w:r>
      <w:r>
        <w:rPr/>
        <w:t>used</w:t>
      </w:r>
      <w:r>
        <w:rPr>
          <w:spacing w:val="-25"/>
        </w:rPr>
        <w:t> </w:t>
      </w:r>
      <w:r>
        <w:rPr/>
        <w:t>for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data</w:t>
      </w:r>
      <w:r>
        <w:rPr>
          <w:spacing w:val="-25"/>
        </w:rPr>
        <w:t> </w:t>
      </w:r>
      <w:r>
        <w:rPr>
          <w:spacing w:val="-2"/>
        </w:rPr>
        <w:t>synthesis</w:t>
      </w:r>
      <w:r>
        <w:rPr>
          <w:spacing w:val="-24"/>
        </w:rPr>
        <w:t> </w:t>
      </w:r>
      <w:r>
        <w:rPr/>
        <w:t>process</w:t>
      </w:r>
      <w:r>
        <w:rPr>
          <w:spacing w:val="-25"/>
        </w:rPr>
        <w:t> </w:t>
      </w:r>
      <w:r>
        <w:rPr/>
        <w:t>can</w:t>
      </w:r>
      <w:r>
        <w:rPr>
          <w:spacing w:val="-25"/>
        </w:rPr>
        <w:t> </w:t>
      </w:r>
      <w:r>
        <w:rPr>
          <w:spacing w:val="3"/>
        </w:rPr>
        <w:t>be</w:t>
      </w:r>
      <w:r>
        <w:rPr>
          <w:spacing w:val="-24"/>
        </w:rPr>
        <w:t> </w:t>
      </w:r>
      <w:r>
        <w:rPr/>
        <w:t>found</w:t>
      </w:r>
      <w:r>
        <w:rPr>
          <w:spacing w:val="-25"/>
        </w:rPr>
        <w:t> </w:t>
      </w:r>
      <w:r>
        <w:rPr/>
        <w:t>in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start</w:t>
      </w:r>
      <w:r>
        <w:rPr>
          <w:w w:val="96"/>
        </w:rPr>
        <w:t> </w:t>
      </w:r>
      <w:r>
        <w:rPr>
          <w:spacing w:val="15"/>
          <w:w w:val="96"/>
        </w:rPr>
        <w:t>  </w:t>
      </w:r>
      <w:r>
        <w:rPr/>
        <w:t>of</w:t>
      </w:r>
      <w:r>
        <w:rPr>
          <w:spacing w:val="-28"/>
        </w:rPr>
        <w:t> </w:t>
      </w:r>
      <w:r>
        <w:rPr>
          <w:spacing w:val="-3"/>
        </w:rPr>
        <w:t>each</w:t>
      </w:r>
      <w:r>
        <w:rPr>
          <w:spacing w:val="-28"/>
        </w:rPr>
        <w:t> </w:t>
      </w:r>
      <w:r>
        <w:rPr/>
        <w:t>section,</w:t>
      </w:r>
      <w:r>
        <w:rPr>
          <w:spacing w:val="-27"/>
        </w:rPr>
        <w:t> </w:t>
      </w:r>
      <w:r>
        <w:rPr/>
        <w:t>for</w:t>
      </w:r>
      <w:r>
        <w:rPr>
          <w:spacing w:val="-27"/>
        </w:rPr>
        <w:t> </w:t>
      </w:r>
      <w:r>
        <w:rPr>
          <w:spacing w:val="-3"/>
        </w:rPr>
        <w:t>each</w:t>
      </w:r>
      <w:r>
        <w:rPr>
          <w:spacing w:val="-28"/>
        </w:rPr>
        <w:t> </w:t>
      </w:r>
      <w:r>
        <w:rPr/>
        <w:t>of</w:t>
      </w:r>
      <w:r>
        <w:rPr>
          <w:spacing w:val="-28"/>
        </w:rPr>
        <w:t> </w:t>
      </w:r>
      <w:r>
        <w:rPr/>
        <w:t>our</w:t>
      </w:r>
      <w:r>
        <w:rPr>
          <w:spacing w:val="-28"/>
        </w:rPr>
        <w:t> </w:t>
      </w:r>
      <w:r>
        <w:rPr>
          <w:spacing w:val="-2"/>
        </w:rPr>
        <w:t>simulation</w:t>
      </w:r>
      <w:r>
        <w:rPr>
          <w:spacing w:val="-27"/>
        </w:rPr>
        <w:t> </w:t>
      </w:r>
      <w:r>
        <w:rPr/>
        <w:t>tests,</w:t>
      </w:r>
      <w:r>
        <w:rPr>
          <w:spacing w:val="-28"/>
        </w:rPr>
        <w:t> </w:t>
      </w:r>
      <w:r>
        <w:rPr/>
        <w:t>and</w:t>
      </w:r>
      <w:r>
        <w:rPr>
          <w:spacing w:val="-27"/>
        </w:rPr>
        <w:t> </w:t>
      </w:r>
      <w:r>
        <w:rPr/>
        <w:t>the</w:t>
      </w:r>
      <w:r>
        <w:rPr>
          <w:spacing w:val="-28"/>
        </w:rPr>
        <w:t> </w:t>
      </w:r>
      <w:r>
        <w:rPr/>
        <w:t>R</w:t>
      </w:r>
      <w:r>
        <w:rPr>
          <w:spacing w:val="-28"/>
        </w:rPr>
        <w:t> </w:t>
      </w:r>
      <w:r>
        <w:rPr>
          <w:spacing w:val="1"/>
        </w:rPr>
        <w:t>codes</w:t>
      </w:r>
      <w:r>
        <w:rPr>
          <w:spacing w:val="-27"/>
        </w:rPr>
        <w:t> </w:t>
      </w:r>
      <w:r>
        <w:rPr/>
        <w:t>used</w:t>
      </w:r>
      <w:r>
        <w:rPr>
          <w:spacing w:val="-28"/>
        </w:rPr>
        <w:t> </w:t>
      </w:r>
      <w:r>
        <w:rPr/>
        <w:t>can</w:t>
      </w:r>
      <w:r>
        <w:rPr>
          <w:spacing w:val="-28"/>
        </w:rPr>
        <w:t> </w:t>
      </w:r>
      <w:r>
        <w:rPr>
          <w:spacing w:val="3"/>
        </w:rPr>
        <w:t>be</w:t>
      </w:r>
      <w:r>
        <w:rPr>
          <w:spacing w:val="-28"/>
        </w:rPr>
        <w:t> </w:t>
      </w:r>
      <w:r>
        <w:rPr>
          <w:spacing w:val="-2"/>
        </w:rPr>
        <w:t>found</w:t>
      </w:r>
      <w:r>
        <w:rPr>
          <w:spacing w:val="-27"/>
        </w:rPr>
        <w:t> </w:t>
      </w:r>
      <w:r>
        <w:rPr/>
        <w:t>in</w:t>
      </w:r>
      <w:r>
        <w:rPr>
          <w:spacing w:val="21"/>
          <w:w w:val="89"/>
        </w:rPr>
        <w:t> </w:t>
      </w:r>
      <w:r>
        <w:rPr>
          <w:rFonts w:ascii="MS Gothic"/>
        </w:rPr>
        <w:t>91-createdata-test.R</w:t>
      </w:r>
      <w:r>
        <w:rPr/>
        <w:t>, </w:t>
      </w:r>
      <w:r>
        <w:rPr>
          <w:spacing w:val="17"/>
        </w:rPr>
        <w:t> </w:t>
      </w:r>
      <w:r>
        <w:rPr>
          <w:rFonts w:ascii="MS Gothic"/>
        </w:rPr>
        <w:t>92-createdata-anoamly.R</w:t>
      </w:r>
      <w:r>
        <w:rPr/>
        <w:t>, </w:t>
      </w:r>
      <w:r>
        <w:rPr>
          <w:spacing w:val="17"/>
        </w:rPr>
        <w:t> </w:t>
      </w:r>
      <w:r>
        <w:rPr>
          <w:rFonts w:ascii="MS Gothic"/>
        </w:rPr>
        <w:t>93-createdata-proportion.R</w:t>
      </w:r>
      <w:r>
        <w:rPr>
          <w:rFonts w:ascii="MS Gothic"/>
          <w:w w:val="102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rFonts w:ascii="MS Gothic"/>
          <w:w w:val="95"/>
        </w:rPr>
        <w:t>94-createdata-count.R</w:t>
      </w:r>
      <w:r>
        <w:rPr>
          <w:rFonts w:ascii="MS Gothic"/>
          <w:spacing w:val="-50"/>
          <w:w w:val="95"/>
        </w:rPr>
        <w:t> </w:t>
      </w:r>
      <w:r>
        <w:rPr>
          <w:w w:val="95"/>
        </w:rPr>
        <w:t>found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GitHub</w:t>
      </w:r>
      <w:r>
        <w:rPr>
          <w:spacing w:val="9"/>
          <w:w w:val="95"/>
        </w:rPr>
        <w:t> </w:t>
      </w:r>
      <w:r>
        <w:rPr>
          <w:w w:val="95"/>
        </w:rPr>
        <w:t>Repository</w:t>
      </w:r>
      <w:r>
        <w:rPr>
          <w:spacing w:val="9"/>
          <w:w w:val="95"/>
        </w:rPr>
        <w:t> </w:t>
      </w:r>
      <w:hyperlink r:id="rId12">
        <w:r>
          <w:rPr>
            <w:spacing w:val="-2"/>
            <w:w w:val="95"/>
          </w:rPr>
          <w:t>h</w:t>
        </w:r>
        <w:r>
          <w:rPr>
            <w:spacing w:val="-1"/>
            <w:w w:val="95"/>
          </w:rPr>
          <w:t>ttps://github.com/jungxu</w:t>
        </w:r>
      </w:hyperlink>
      <w:r>
        <w:rPr>
          <w:spacing w:val="-1"/>
          <w:w w:val="95"/>
        </w:rPr>
        <w:t>e/</w:t>
      </w:r>
      <w:r>
        <w:rPr>
          <w:spacing w:val="37"/>
          <w:w w:val="94"/>
        </w:rPr>
        <w:t> </w:t>
      </w:r>
      <w:hyperlink r:id="rId12">
        <w:r>
          <w:rPr>
            <w:spacing w:val="-2"/>
          </w:rPr>
          <w:t>research-masters-Jung</w:t>
        </w:r>
      </w:hyperlink>
      <w:r>
        <w:rPr>
          <w:spacing w:val="-1"/>
        </w:rPr>
        <w:t>.</w:t>
      </w:r>
      <w:r>
        <w:rPr/>
      </w:r>
    </w:p>
    <w:p>
      <w:pPr>
        <w:spacing w:after="0" w:line="318" w:lineRule="exact"/>
        <w:jc w:val="left"/>
        <w:sectPr>
          <w:pgSz w:w="12240" w:h="15840"/>
          <w:pgMar w:header="987" w:footer="749" w:top="1260" w:bottom="940" w:left="1720" w:right="10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numPr>
          <w:ilvl w:val="1"/>
          <w:numId w:val="1"/>
        </w:numPr>
        <w:tabs>
          <w:tab w:pos="1000" w:val="left" w:leader="none"/>
        </w:tabs>
        <w:spacing w:line="240" w:lineRule="auto" w:before="190" w:after="0"/>
        <w:ind w:left="999" w:right="0" w:hanging="882"/>
        <w:jc w:val="both"/>
        <w:rPr>
          <w:b w:val="0"/>
          <w:bCs w:val="0"/>
        </w:rPr>
      </w:pPr>
      <w:bookmarkStart w:name="Simulation 1: Prior selection" w:id="7"/>
      <w:bookmarkEnd w:id="7"/>
      <w:r>
        <w:rPr>
          <w:b w:val="0"/>
        </w:rPr>
      </w:r>
      <w:bookmarkStart w:name="Simulation 1: Prior selection" w:id="8"/>
      <w:bookmarkEnd w:id="8"/>
      <w:r>
        <w:rPr>
          <w:spacing w:val="-3"/>
          <w:w w:val="95"/>
        </w:rPr>
        <w:t>Si</w:t>
      </w:r>
      <w:r>
        <w:rPr>
          <w:spacing w:val="-3"/>
          <w:w w:val="95"/>
        </w:rPr>
        <w:t>mulation</w:t>
      </w:r>
      <w:r>
        <w:rPr>
          <w:spacing w:val="29"/>
          <w:w w:val="95"/>
        </w:rPr>
        <w:t> </w:t>
      </w:r>
      <w:r>
        <w:rPr>
          <w:w w:val="95"/>
        </w:rPr>
        <w:t>1:</w:t>
      </w:r>
      <w:r>
        <w:rPr>
          <w:spacing w:val="65"/>
          <w:w w:val="95"/>
        </w:rPr>
        <w:t> </w:t>
      </w:r>
      <w:r>
        <w:rPr>
          <w:w w:val="95"/>
        </w:rPr>
        <w:t>Prior</w:t>
      </w:r>
      <w:r>
        <w:rPr>
          <w:spacing w:val="27"/>
          <w:w w:val="95"/>
        </w:rPr>
        <w:t> </w:t>
      </w:r>
      <w:r>
        <w:rPr>
          <w:w w:val="95"/>
        </w:rPr>
        <w:t>selection</w:t>
      </w:r>
      <w:r>
        <w:rPr>
          <w:b w:val="0"/>
        </w:rPr>
      </w:r>
    </w:p>
    <w:p>
      <w:pPr>
        <w:spacing w:line="240" w:lineRule="auto" w:before="8"/>
        <w:rPr>
          <w:rFonts w:ascii="Georgia" w:hAnsi="Georgia" w:cs="Georgia" w:eastAsia="Georgia"/>
          <w:b/>
          <w:bCs/>
          <w:sz w:val="35"/>
          <w:szCs w:val="35"/>
        </w:rPr>
      </w:pPr>
    </w:p>
    <w:p>
      <w:pPr>
        <w:pStyle w:val="Heading2"/>
        <w:numPr>
          <w:ilvl w:val="2"/>
          <w:numId w:val="1"/>
        </w:numPr>
        <w:tabs>
          <w:tab w:pos="1104" w:val="left" w:leader="none"/>
        </w:tabs>
        <w:spacing w:line="240" w:lineRule="auto" w:before="0" w:after="0"/>
        <w:ind w:left="1103" w:right="0" w:hanging="986"/>
        <w:jc w:val="both"/>
        <w:rPr>
          <w:b w:val="0"/>
          <w:bCs w:val="0"/>
        </w:rPr>
      </w:pPr>
      <w:bookmarkStart w:name="Priors" w:id="9"/>
      <w:bookmarkEnd w:id="9"/>
      <w:r>
        <w:rPr>
          <w:b w:val="0"/>
        </w:rPr>
      </w:r>
      <w:bookmarkStart w:name="Priors" w:id="10"/>
      <w:bookmarkEnd w:id="10"/>
      <w:r>
        <w:rPr/>
        <w:t>Priors</w:t>
      </w:r>
      <w:r>
        <w:rPr>
          <w:b w:val="0"/>
        </w:rPr>
      </w:r>
    </w:p>
    <w:p>
      <w:pPr>
        <w:spacing w:line="240" w:lineRule="auto" w:before="1"/>
        <w:rPr>
          <w:rFonts w:ascii="Georgia" w:hAnsi="Georgia" w:cs="Georgia" w:eastAsia="Georgia"/>
          <w:b/>
          <w:bCs/>
          <w:sz w:val="26"/>
          <w:szCs w:val="26"/>
        </w:rPr>
      </w:pPr>
    </w:p>
    <w:p>
      <w:pPr>
        <w:pStyle w:val="BodyText"/>
        <w:spacing w:line="279" w:lineRule="auto"/>
        <w:ind w:right="506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-35"/>
        </w:rPr>
        <w:t> </w:t>
      </w:r>
      <w:r>
        <w:rPr>
          <w:spacing w:val="-2"/>
        </w:rPr>
        <w:t>Bay</w:t>
      </w:r>
      <w:r>
        <w:rPr>
          <w:spacing w:val="-3"/>
        </w:rPr>
        <w:t>esian</w:t>
      </w:r>
      <w:r>
        <w:rPr>
          <w:spacing w:val="-33"/>
        </w:rPr>
        <w:t> </w:t>
      </w:r>
      <w:r>
        <w:rPr>
          <w:spacing w:val="-2"/>
        </w:rPr>
        <w:t>inference</w:t>
      </w:r>
      <w:r>
        <w:rPr>
          <w:spacing w:val="-34"/>
        </w:rPr>
        <w:t> </w:t>
      </w:r>
      <w:r>
        <w:rPr/>
        <w:t>to</w:t>
      </w:r>
      <w:r>
        <w:rPr>
          <w:spacing w:val="-34"/>
        </w:rPr>
        <w:t> </w:t>
      </w:r>
      <w:r>
        <w:rPr>
          <w:spacing w:val="-3"/>
        </w:rPr>
        <w:t>make</w:t>
      </w:r>
      <w:r>
        <w:rPr>
          <w:spacing w:val="-34"/>
        </w:rPr>
        <w:t> </w:t>
      </w:r>
      <w:r>
        <w:rPr/>
        <w:t>sense</w:t>
      </w:r>
      <w:r>
        <w:rPr>
          <w:spacing w:val="-34"/>
        </w:rPr>
        <w:t> </w:t>
      </w:r>
      <w:r>
        <w:rPr/>
        <w:t>a</w:t>
      </w:r>
      <w:r>
        <w:rPr>
          <w:spacing w:val="-33"/>
        </w:rPr>
        <w:t> </w:t>
      </w:r>
      <w:r>
        <w:rPr/>
        <w:t>prior</w:t>
      </w:r>
      <w:r>
        <w:rPr>
          <w:spacing w:val="-34"/>
        </w:rPr>
        <w:t> </w:t>
      </w:r>
      <w:r>
        <w:rPr/>
        <w:t>is</w:t>
      </w:r>
      <w:r>
        <w:rPr>
          <w:spacing w:val="-34"/>
        </w:rPr>
        <w:t> </w:t>
      </w:r>
      <w:r>
        <w:rPr>
          <w:spacing w:val="-2"/>
        </w:rPr>
        <w:t>essentially</w:t>
      </w:r>
      <w:r>
        <w:rPr>
          <w:spacing w:val="-35"/>
        </w:rPr>
        <w:t> </w:t>
      </w:r>
      <w:r>
        <w:rPr/>
        <w:t>required,</w:t>
      </w:r>
      <w:r>
        <w:rPr>
          <w:spacing w:val="-33"/>
        </w:rPr>
        <w:t> </w:t>
      </w:r>
      <w:r>
        <w:rPr>
          <w:spacing w:val="-4"/>
        </w:rPr>
        <w:t>however</w:t>
      </w:r>
      <w:r>
        <w:rPr>
          <w:spacing w:val="-34"/>
        </w:rPr>
        <w:t> </w:t>
      </w:r>
      <w:r>
        <w:rPr/>
        <w:t>there</w:t>
      </w:r>
      <w:r>
        <w:rPr>
          <w:spacing w:val="-34"/>
        </w:rPr>
        <w:t> </w:t>
      </w:r>
      <w:r>
        <w:rPr>
          <w:spacing w:val="-2"/>
        </w:rPr>
        <w:t>are</w:t>
      </w:r>
      <w:r>
        <w:rPr>
          <w:spacing w:val="37"/>
          <w:w w:val="89"/>
        </w:rPr>
        <w:t> </w:t>
      </w:r>
      <w:r>
        <w:rPr/>
        <w:t>diff</w:t>
      </w:r>
      <w:r>
        <w:rPr>
          <w:spacing w:val="44"/>
        </w:rPr>
        <w:t> </w:t>
      </w:r>
      <w:r>
        <w:rPr/>
        <w:t>t</w:t>
      </w:r>
      <w:r>
        <w:rPr>
          <w:spacing w:val="3"/>
        </w:rPr>
        <w:t> </w:t>
      </w:r>
      <w:r>
        <w:rPr>
          <w:spacing w:val="-5"/>
        </w:rPr>
        <w:t>ways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generate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prior.</w:t>
      </w:r>
      <w:r>
        <w:rPr>
          <w:spacing w:val="23"/>
        </w:rPr>
        <w:t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3"/>
        </w:rPr>
        <w:t> </w:t>
      </w:r>
      <w:r>
        <w:rPr>
          <w:spacing w:val="-2"/>
        </w:rPr>
        <w:t>simulations,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external</w:t>
      </w:r>
      <w:r>
        <w:rPr>
          <w:spacing w:val="3"/>
        </w:rPr>
        <w:t> </w:t>
      </w:r>
      <w:r>
        <w:rPr/>
        <w:t>informations</w:t>
      </w:r>
      <w:r>
        <w:rPr>
          <w:spacing w:val="3"/>
        </w:rPr>
        <w:t> </w:t>
      </w:r>
      <w:r>
        <w:rPr/>
        <w:t>are</w:t>
      </w:r>
      <w:r>
        <w:rPr>
          <w:spacing w:val="29"/>
          <w:w w:val="94"/>
        </w:rPr>
        <w:t> </w:t>
      </w:r>
      <w:r>
        <w:rPr>
          <w:spacing w:val="-2"/>
          <w:w w:val="95"/>
        </w:rPr>
        <w:t>av</w:t>
      </w:r>
      <w:r>
        <w:rPr>
          <w:spacing w:val="-3"/>
          <w:w w:val="95"/>
        </w:rPr>
        <w:t>ailable,</w:t>
      </w:r>
      <w:r>
        <w:rPr>
          <w:spacing w:val="-7"/>
          <w:w w:val="95"/>
        </w:rPr>
        <w:t> </w:t>
      </w:r>
      <w:r>
        <w:rPr>
          <w:w w:val="95"/>
        </w:rPr>
        <w:t>therefore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info</w:t>
      </w:r>
      <w:r>
        <w:rPr>
          <w:spacing w:val="-1"/>
          <w:w w:val="95"/>
        </w:rPr>
        <w:t>rmativ</w:t>
      </w:r>
      <w:r>
        <w:rPr>
          <w:spacing w:val="-2"/>
          <w:w w:val="95"/>
        </w:rPr>
        <w:t>e</w:t>
      </w:r>
      <w:r>
        <w:rPr>
          <w:spacing w:val="-9"/>
          <w:w w:val="95"/>
        </w:rPr>
        <w:t> </w:t>
      </w:r>
      <w:r>
        <w:rPr>
          <w:w w:val="95"/>
        </w:rPr>
        <w:t>prior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approach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out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question.</w:t>
      </w:r>
      <w:r>
        <w:rPr>
          <w:spacing w:val="19"/>
          <w:w w:val="95"/>
        </w:rPr>
        <w:t> </w:t>
      </w:r>
      <w:r>
        <w:rPr>
          <w:spacing w:val="-4"/>
          <w:w w:val="95"/>
        </w:rPr>
        <w:t>However</w:t>
      </w:r>
      <w:r>
        <w:rPr>
          <w:spacing w:val="-10"/>
          <w:w w:val="95"/>
        </w:rPr>
        <w:t> </w:t>
      </w:r>
      <w:r>
        <w:rPr>
          <w:w w:val="95"/>
        </w:rPr>
        <w:t>it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25"/>
          <w:w w:val="88"/>
        </w:rPr>
        <w:t> </w:t>
      </w:r>
      <w:r>
        <w:rPr>
          <w:w w:val="95"/>
        </w:rPr>
        <w:t>possible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for</w:t>
      </w:r>
      <w:r>
        <w:rPr>
          <w:spacing w:val="-14"/>
          <w:w w:val="95"/>
        </w:rPr>
        <w:t> </w:t>
      </w:r>
      <w:r>
        <w:rPr>
          <w:w w:val="95"/>
        </w:rPr>
        <w:t>us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assign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relatively</w:t>
      </w:r>
      <w:r>
        <w:rPr>
          <w:spacing w:val="-14"/>
          <w:w w:val="95"/>
        </w:rPr>
        <w:t> </w:t>
      </w:r>
      <w:r>
        <w:rPr>
          <w:w w:val="95"/>
        </w:rPr>
        <w:t>simple</w:t>
      </w:r>
      <w:r>
        <w:rPr>
          <w:spacing w:val="-15"/>
          <w:w w:val="95"/>
        </w:rPr>
        <w:t> </w:t>
      </w:r>
      <w:r>
        <w:rPr>
          <w:spacing w:val="-1"/>
          <w:w w:val="95"/>
        </w:rPr>
        <w:t>w</w:t>
      </w:r>
      <w:r>
        <w:rPr>
          <w:spacing w:val="-2"/>
          <w:w w:val="95"/>
        </w:rPr>
        <w:t>eak-informative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non-informative</w:t>
      </w:r>
      <w:r>
        <w:rPr>
          <w:spacing w:val="-14"/>
          <w:w w:val="95"/>
        </w:rPr>
        <w:t> </w:t>
      </w:r>
      <w:r>
        <w:rPr>
          <w:w w:val="95"/>
        </w:rPr>
        <w:t>priors</w:t>
      </w:r>
      <w:r>
        <w:rPr>
          <w:spacing w:val="45"/>
          <w:w w:val="90"/>
        </w:rPr>
        <w:t> </w:t>
      </w:r>
      <w:r>
        <w:rPr>
          <w:spacing w:val="-5"/>
        </w:rPr>
        <w:t>b</w:t>
      </w:r>
      <w:r>
        <w:rPr>
          <w:spacing w:val="-4"/>
        </w:rPr>
        <w:t>y</w:t>
      </w:r>
      <w:r>
        <w:rPr>
          <w:spacing w:val="-10"/>
        </w:rPr>
        <w:t> </w:t>
      </w:r>
      <w:r>
        <w:rPr>
          <w:spacing w:val="-2"/>
        </w:rPr>
        <w:t>generating</w:t>
      </w:r>
      <w:r>
        <w:rPr>
          <w:spacing w:val="-10"/>
        </w:rPr>
        <w:t> </w:t>
      </w:r>
      <w:r>
        <w:rPr>
          <w:spacing w:val="-2"/>
        </w:rPr>
        <w:t>probabilit</w:t>
      </w:r>
      <w:r>
        <w:rPr>
          <w:spacing w:val="-1"/>
        </w:rPr>
        <w:t>y</w:t>
      </w:r>
      <w:r>
        <w:rPr>
          <w:spacing w:val="-9"/>
        </w:rPr>
        <w:t> </w:t>
      </w:r>
      <w:r>
        <w:rPr/>
        <w:t>distributions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>
          <w:spacing w:val="-2"/>
        </w:rPr>
        <w:t>v</w:t>
      </w:r>
      <w:r>
        <w:rPr>
          <w:spacing w:val="-3"/>
        </w:rPr>
        <w:t>aguely</w:t>
      </w:r>
      <w:r>
        <w:rPr>
          <w:spacing w:val="-10"/>
        </w:rPr>
        <w:t> </w:t>
      </w:r>
      <w:r>
        <w:rPr/>
        <w:t>defi</w:t>
      </w:r>
      <w:r>
        <w:rPr>
          <w:spacing w:val="42"/>
        </w:rPr>
        <w:t> </w:t>
      </w:r>
      <w:r>
        <w:rPr/>
        <w:t>parameters.</w:t>
      </w:r>
      <w:r>
        <w:rPr>
          <w:spacing w:val="6"/>
        </w:rPr>
        <w:t> </w:t>
      </w:r>
      <w:r>
        <w:rPr/>
        <w:t>And</w:t>
      </w:r>
      <w:r>
        <w:rPr>
          <w:spacing w:val="-10"/>
        </w:rPr>
        <w:t> </w:t>
      </w:r>
      <w:r>
        <w:rPr/>
        <w:t>there-</w:t>
      </w:r>
      <w:r>
        <w:rPr>
          <w:spacing w:val="31"/>
          <w:w w:val="92"/>
        </w:rPr>
        <w:t> </w:t>
      </w:r>
      <w:r>
        <w:rPr/>
        <w:t>fore, </w:t>
      </w:r>
      <w:r>
        <w:rPr>
          <w:spacing w:val="-5"/>
        </w:rPr>
        <w:t>we</w:t>
      </w:r>
      <w:r>
        <w:rPr/>
        <w:t> proposed</w:t>
      </w:r>
      <w:r>
        <w:rPr>
          <w:spacing w:val="1"/>
        </w:rPr>
        <w:t> </w:t>
      </w:r>
      <w:r>
        <w:rPr/>
        <w:t>6 diff</w:t>
      </w:r>
      <w:r>
        <w:rPr>
          <w:spacing w:val="29"/>
        </w:rPr>
        <w:t> </w:t>
      </w:r>
      <w:r>
        <w:rPr/>
        <w:t>t</w:t>
      </w:r>
      <w:r>
        <w:rPr>
          <w:spacing w:val="1"/>
        </w:rPr>
        <w:t> </w:t>
      </w:r>
      <w:r>
        <w:rPr/>
        <w:t>priors that</w:t>
      </w:r>
      <w:r>
        <w:rPr>
          <w:spacing w:val="1"/>
        </w:rPr>
        <w:t> </w:t>
      </w:r>
      <w:r>
        <w:rPr/>
        <w:t>express diff</w:t>
      </w:r>
      <w:r>
        <w:rPr>
          <w:spacing w:val="29"/>
        </w:rPr>
        <w:t> </w:t>
      </w:r>
      <w:r>
        <w:rPr/>
        <w:t>t</w:t>
      </w:r>
      <w:r>
        <w:rPr>
          <w:spacing w:val="1"/>
        </w:rPr>
        <w:t> </w:t>
      </w:r>
      <w:r>
        <w:rPr>
          <w:spacing w:val="-2"/>
        </w:rPr>
        <w:t>h</w:t>
      </w:r>
      <w:r>
        <w:rPr>
          <w:spacing w:val="-1"/>
        </w:rPr>
        <w:t>yp</w:t>
      </w:r>
      <w:r>
        <w:rPr>
          <w:spacing w:val="-2"/>
        </w:rPr>
        <w:t>othesised</w:t>
      </w:r>
      <w:r>
        <w:rPr/>
        <w:t> information</w:t>
      </w:r>
      <w:r>
        <w:rPr>
          <w:spacing w:val="36"/>
          <w:w w:val="94"/>
        </w:rPr>
        <w:t> </w:t>
      </w:r>
      <w:r>
        <w:rPr>
          <w:spacing w:val="1"/>
        </w:rPr>
        <w:t>about</w:t>
      </w:r>
      <w:r>
        <w:rPr>
          <w:spacing w:val="-22"/>
        </w:rPr>
        <w:t> </w:t>
      </w:r>
      <w:r>
        <w:rPr/>
        <w:t>the</w:t>
      </w:r>
      <w:r>
        <w:rPr>
          <w:spacing w:val="-22"/>
        </w:rPr>
        <w:t> </w:t>
      </w:r>
      <w:r>
        <w:rPr/>
        <w:t>prior.</w:t>
      </w:r>
      <w:r>
        <w:rPr/>
      </w:r>
    </w:p>
    <w:p>
      <w:pPr>
        <w:spacing w:line="240" w:lineRule="auto" w:before="6"/>
        <w:rPr>
          <w:rFonts w:ascii="Georgia" w:hAnsi="Georgia" w:cs="Georgia" w:eastAsia="Georgia"/>
          <w:sz w:val="29"/>
          <w:szCs w:val="29"/>
        </w:rPr>
      </w:pPr>
    </w:p>
    <w:p>
      <w:pPr>
        <w:pStyle w:val="BodyText"/>
        <w:spacing w:line="279" w:lineRule="auto"/>
        <w:ind w:right="115" w:firstLine="351"/>
        <w:jc w:val="left"/>
      </w:pPr>
      <w:r>
        <w:rPr/>
        <w:t>A</w:t>
      </w:r>
      <w:r>
        <w:rPr>
          <w:spacing w:val="18"/>
        </w:rPr>
        <w:t> </w:t>
      </w:r>
      <w:r>
        <w:rPr/>
        <w:t>simple</w:t>
      </w:r>
      <w:r>
        <w:rPr>
          <w:spacing w:val="20"/>
        </w:rPr>
        <w:t> </w:t>
      </w:r>
      <w:r>
        <w:rPr>
          <w:spacing w:val="-1"/>
        </w:rPr>
        <w:t>P</w:t>
      </w:r>
      <w:r>
        <w:rPr>
          <w:spacing w:val="-2"/>
        </w:rPr>
        <w:t>oisson</w:t>
      </w:r>
      <w:r>
        <w:rPr>
          <w:spacing w:val="19"/>
        </w:rPr>
        <w:t> </w:t>
      </w:r>
      <w:r>
        <w:rPr/>
        <w:t>process</w:t>
      </w:r>
      <w:r>
        <w:rPr>
          <w:spacing w:val="19"/>
        </w:rPr>
        <w:t> </w:t>
      </w:r>
      <w:r>
        <w:rPr/>
        <w:t>can</w:t>
      </w:r>
      <w:r>
        <w:rPr>
          <w:spacing w:val="19"/>
        </w:rPr>
        <w:t> </w:t>
      </w:r>
      <w:r>
        <w:rPr>
          <w:spacing w:val="3"/>
        </w:rPr>
        <w:t>be</w:t>
      </w:r>
      <w:r>
        <w:rPr>
          <w:spacing w:val="19"/>
        </w:rPr>
        <w:t> </w:t>
      </w:r>
      <w:r>
        <w:rPr/>
        <w:t>used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1"/>
        </w:rPr>
        <w:t>model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random,</w:t>
      </w:r>
      <w:r>
        <w:rPr>
          <w:spacing w:val="23"/>
        </w:rPr>
        <w:t> </w:t>
      </w:r>
      <w:r>
        <w:rPr/>
        <w:t>and</w:t>
      </w:r>
      <w:r>
        <w:rPr>
          <w:spacing w:val="19"/>
        </w:rPr>
        <w:t> </w:t>
      </w:r>
      <w:r>
        <w:rPr>
          <w:spacing w:val="-2"/>
        </w:rPr>
        <w:t>m</w:t>
      </w:r>
      <w:r>
        <w:rPr>
          <w:spacing w:val="-1"/>
        </w:rPr>
        <w:t>utually</w:t>
      </w:r>
      <w:r>
        <w:rPr>
          <w:spacing w:val="28"/>
          <w:w w:val="99"/>
        </w:rPr>
        <w:t> </w:t>
      </w:r>
      <w:r>
        <w:rPr>
          <w:w w:val="95"/>
        </w:rPr>
        <w:t>independent</w:t>
      </w:r>
      <w:r>
        <w:rPr>
          <w:spacing w:val="8"/>
          <w:w w:val="95"/>
        </w:rPr>
        <w:t> </w:t>
      </w:r>
      <w:r>
        <w:rPr>
          <w:spacing w:val="-2"/>
          <w:w w:val="95"/>
        </w:rPr>
        <w:t>arriv</w:t>
      </w:r>
      <w:r>
        <w:rPr>
          <w:spacing w:val="-3"/>
          <w:w w:val="95"/>
        </w:rPr>
        <w:t>als</w:t>
      </w:r>
      <w:r>
        <w:rPr>
          <w:spacing w:val="8"/>
          <w:w w:val="95"/>
        </w:rPr>
        <w:t> </w:t>
      </w:r>
      <w:r>
        <w:rPr>
          <w:w w:val="95"/>
        </w:rPr>
        <w:t>rate,</w:t>
      </w:r>
      <w:r>
        <w:rPr>
          <w:spacing w:val="9"/>
          <w:w w:val="95"/>
        </w:rPr>
        <w:t> </w:t>
      </w:r>
      <w:r>
        <w:rPr>
          <w:w w:val="95"/>
        </w:rPr>
        <w:t>with</w:t>
      </w:r>
      <w:r>
        <w:rPr>
          <w:spacing w:val="8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likelihood</w:t>
      </w:r>
      <w:r>
        <w:rPr>
          <w:spacing w:val="8"/>
          <w:w w:val="95"/>
        </w:rPr>
        <w:t> </w:t>
      </w:r>
      <w:r>
        <w:rPr>
          <w:spacing w:val="1"/>
          <w:w w:val="95"/>
        </w:rPr>
        <w:t>model: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after="0" w:line="240" w:lineRule="auto"/>
        <w:rPr>
          <w:rFonts w:ascii="Georgia" w:hAnsi="Georgia" w:cs="Georgia" w:eastAsia="Georgia"/>
          <w:sz w:val="20"/>
          <w:szCs w:val="20"/>
        </w:rPr>
        <w:sectPr>
          <w:headerReference w:type="default" r:id="rId13"/>
          <w:headerReference w:type="even" r:id="rId14"/>
          <w:pgSz w:w="12240" w:h="15840"/>
          <w:pgMar w:header="987" w:footer="749" w:top="1260" w:bottom="940" w:left="1300" w:right="1720"/>
        </w:sectPr>
      </w:pPr>
    </w:p>
    <w:p>
      <w:pPr>
        <w:spacing w:line="303" w:lineRule="auto" w:before="218"/>
        <w:ind w:left="3215" w:right="0" w:firstLine="517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,t</w:t>
      </w:r>
      <w:r>
        <w:rPr>
          <w:rFonts w:ascii="Verdana" w:hAnsi="Verdana" w:cs="Verdana" w:eastAsia="Verdana"/>
          <w:i/>
          <w:spacing w:val="-20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7"/>
          <w:sz w:val="24"/>
          <w:szCs w:val="24"/>
        </w:rPr>
        <w:t> </w:t>
      </w:r>
      <w:r>
        <w:rPr>
          <w:rFonts w:ascii="Arial" w:hAnsi="Arial" w:cs="Arial" w:eastAsia="Arial"/>
          <w:i/>
          <w:spacing w:val="34"/>
          <w:sz w:val="24"/>
          <w:szCs w:val="24"/>
        </w:rPr>
        <w:t>P</w:t>
      </w:r>
      <w:r>
        <w:rPr>
          <w:rFonts w:ascii="Arial" w:hAnsi="Arial" w:cs="Arial" w:eastAsia="Arial"/>
          <w:i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sz w:val="24"/>
          <w:szCs w:val="24"/>
        </w:rPr>
        <w:t>n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,</w:t>
      </w:r>
      <w:r>
        <w:rPr>
          <w:rFonts w:ascii="Verdana" w:hAnsi="Verdana" w:cs="Verdana" w:eastAsia="Verdana"/>
          <w:i/>
          <w:spacing w:val="11"/>
          <w:position w:val="-3"/>
          <w:sz w:val="16"/>
          <w:szCs w:val="16"/>
        </w:rPr>
        <w:t>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Georgia" w:hAnsi="Georgia" w:cs="Georgia" w:eastAsia="Georgia"/>
          <w:spacing w:val="82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1"/>
          <w:sz w:val="24"/>
          <w:szCs w:val="24"/>
        </w:rPr>
        <w:t>µ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  <w:r>
        <w:rPr>
          <w:rFonts w:ascii="Georgia" w:hAnsi="Georgia" w:cs="Georgia" w:eastAsia="Georgia"/>
          <w:spacing w:val="-26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=</w:t>
      </w:r>
      <w:r>
        <w:rPr>
          <w:rFonts w:ascii="Georgia" w:hAnsi="Georgia" w:cs="Georgia" w:eastAsia="Georgia"/>
          <w:spacing w:val="-26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sz w:val="24"/>
          <w:szCs w:val="24"/>
        </w:rPr>
        <w:t>ρ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</w:p>
    <w:p>
      <w:pPr>
        <w:spacing w:line="240" w:lineRule="auto" w:before="11"/>
        <w:rPr>
          <w:rFonts w:ascii="Georgia" w:hAnsi="Georgia" w:cs="Georgia" w:eastAsia="Georgia"/>
          <w:sz w:val="35"/>
          <w:szCs w:val="35"/>
        </w:rPr>
      </w:pPr>
      <w:r>
        <w:rPr/>
        <w:br w:type="column"/>
      </w:r>
      <w:r>
        <w:rPr>
          <w:rFonts w:ascii="Georgia"/>
          <w:sz w:val="35"/>
        </w:rPr>
      </w:r>
    </w:p>
    <w:p>
      <w:pPr>
        <w:pStyle w:val="BodyText"/>
        <w:spacing w:line="240" w:lineRule="auto"/>
        <w:ind w:left="0" w:right="545"/>
        <w:jc w:val="right"/>
      </w:pPr>
      <w:r>
        <w:rPr>
          <w:w w:val="95"/>
        </w:rPr>
        <w:t>(2.1)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300" w:right="1720"/>
          <w:cols w:num="2" w:equalWidth="0">
            <w:col w:w="5574" w:space="40"/>
            <w:col w:w="3606"/>
          </w:cols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BodyText"/>
        <w:spacing w:line="273" w:lineRule="auto" w:before="54"/>
        <w:ind w:left="111" w:right="513" w:firstLine="357"/>
        <w:jc w:val="both"/>
      </w:pP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P</w:t>
      </w:r>
      <w:r>
        <w:rPr>
          <w:spacing w:val="-2"/>
        </w:rPr>
        <w:t>oisson</w:t>
      </w:r>
      <w:r>
        <w:rPr>
          <w:spacing w:val="12"/>
        </w:rPr>
        <w:t> </w:t>
      </w:r>
      <w:r>
        <w:rPr>
          <w:spacing w:val="1"/>
        </w:rPr>
        <w:t>model,</w:t>
      </w:r>
      <w:r>
        <w:rPr>
          <w:spacing w:val="14"/>
        </w:rPr>
        <w:t> </w:t>
      </w:r>
      <w:r>
        <w:rPr/>
        <w:t>our</w:t>
      </w:r>
      <w:r>
        <w:rPr>
          <w:spacing w:val="13"/>
        </w:rPr>
        <w:t> </w:t>
      </w:r>
      <w:r>
        <w:rPr>
          <w:spacing w:val="-3"/>
        </w:rPr>
        <w:t>observations</w:t>
      </w:r>
      <w:r>
        <w:rPr>
          <w:spacing w:val="12"/>
        </w:rPr>
        <w:t> </w:t>
      </w:r>
      <w:r>
        <w:rPr>
          <w:rFonts w:ascii="Arial" w:hAnsi="Arial"/>
          <w:i/>
        </w:rPr>
        <w:t>y</w:t>
      </w:r>
      <w:r>
        <w:rPr>
          <w:rFonts w:ascii="Verdana" w:hAnsi="Verdana"/>
          <w:i/>
          <w:position w:val="-3"/>
          <w:sz w:val="16"/>
        </w:rPr>
        <w:t>i,t</w:t>
      </w:r>
      <w:r>
        <w:rPr>
          <w:rFonts w:ascii="Verdana" w:hAnsi="Verdana"/>
          <w:i/>
          <w:spacing w:val="22"/>
          <w:position w:val="-3"/>
          <w:sz w:val="16"/>
        </w:rPr>
        <w:t> </w:t>
      </w:r>
      <w:r>
        <w:rPr/>
        <w:t>(</w:t>
      </w:r>
      <w:r>
        <w:rPr>
          <w:rFonts w:ascii="Arial" w:hAnsi="Arial"/>
          <w:i/>
        </w:rPr>
        <w:t>y</w:t>
      </w:r>
      <w:r>
        <w:rPr>
          <w:rFonts w:ascii="Arial" w:hAnsi="Arial"/>
          <w:i/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>
          <w:rFonts w:ascii="Arial" w:hAnsi="Arial"/>
          <w:i/>
        </w:rPr>
        <w:t>i</w:t>
      </w:r>
      <w:r>
        <w:rPr/>
        <w:t>th</w:t>
      </w:r>
      <w:r>
        <w:rPr>
          <w:spacing w:val="13"/>
        </w:rPr>
        <w:t> </w:t>
      </w:r>
      <w:r>
        <w:rPr/>
        <w:t>category</w:t>
      </w:r>
      <w:r>
        <w:rPr>
          <w:spacing w:val="13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13"/>
        </w:rPr>
        <w:t> </w:t>
      </w:r>
      <w:r>
        <w:rPr/>
        <w:t>time</w:t>
      </w:r>
      <w:r>
        <w:rPr>
          <w:spacing w:val="12"/>
        </w:rPr>
        <w:t> </w:t>
      </w:r>
      <w:r>
        <w:rPr>
          <w:rFonts w:ascii="Arial" w:hAnsi="Arial"/>
          <w:i/>
        </w:rPr>
        <w:t>t</w:t>
      </w:r>
      <w:r>
        <w:rPr/>
        <w:t>)</w:t>
      </w:r>
      <w:r>
        <w:rPr>
          <w:spacing w:val="13"/>
        </w:rPr>
        <w:t> </w:t>
      </w:r>
      <w:r>
        <w:rPr/>
        <w:t>is</w:t>
      </w:r>
      <w:r>
        <w:rPr>
          <w:spacing w:val="31"/>
          <w:w w:val="92"/>
        </w:rPr>
        <w:t> </w:t>
      </w:r>
      <w:r>
        <w:rPr>
          <w:spacing w:val="-2"/>
        </w:rPr>
        <w:t>h</w:t>
      </w:r>
      <w:r>
        <w:rPr>
          <w:spacing w:val="-1"/>
        </w:rPr>
        <w:t>yp</w:t>
      </w:r>
      <w:r>
        <w:rPr>
          <w:spacing w:val="-2"/>
        </w:rPr>
        <w:t>othesised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2"/>
        </w:rPr>
        <w:t>follow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distribution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P</w:t>
      </w:r>
      <w:r>
        <w:rPr>
          <w:spacing w:val="-3"/>
        </w:rPr>
        <w:t>oisson</w:t>
      </w:r>
      <w:r>
        <w:rPr>
          <w:spacing w:val="-9"/>
        </w:rPr>
        <w:t> </w:t>
      </w:r>
      <w:r>
        <w:rPr/>
        <w:t>process,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parameter</w:t>
      </w:r>
      <w:r>
        <w:rPr>
          <w:spacing w:val="-9"/>
        </w:rPr>
        <w:t> </w:t>
      </w:r>
      <w:r>
        <w:rPr>
          <w:rFonts w:ascii="Arial" w:hAnsi="Arial"/>
          <w:i/>
        </w:rPr>
        <w:t>µ</w:t>
      </w:r>
      <w:r>
        <w:rPr>
          <w:rFonts w:ascii="Verdana" w:hAnsi="Verdana"/>
          <w:i/>
          <w:position w:val="-3"/>
          <w:sz w:val="16"/>
        </w:rPr>
        <w:t>i,t </w:t>
      </w:r>
      <w:r>
        <w:rPr/>
        <w:t>as</w:t>
      </w:r>
      <w:r>
        <w:rPr>
          <w:spacing w:val="47"/>
          <w:w w:val="94"/>
        </w:rPr>
        <w:t> </w:t>
      </w:r>
      <w:r>
        <w:rPr/>
        <w:t>the</w:t>
      </w:r>
      <w:r>
        <w:rPr>
          <w:spacing w:val="13"/>
        </w:rPr>
        <w:t> </w:t>
      </w:r>
      <w:r>
        <w:rPr/>
        <w:t>expected</w:t>
      </w:r>
      <w:r>
        <w:rPr>
          <w:spacing w:val="15"/>
        </w:rPr>
        <w:t> </w:t>
      </w:r>
      <w:r>
        <w:rPr>
          <w:spacing w:val="-3"/>
        </w:rPr>
        <w:t>number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3"/>
        </w:rPr>
        <w:t>arrivals</w:t>
      </w:r>
      <w:r>
        <w:rPr>
          <w:spacing w:val="14"/>
        </w:rPr>
        <w:t> </w:t>
      </w:r>
      <w:r>
        <w:rPr>
          <w:spacing w:val="2"/>
        </w:rPr>
        <w:t>per</w:t>
      </w:r>
      <w:r>
        <w:rPr>
          <w:spacing w:val="14"/>
        </w:rPr>
        <w:t> </w:t>
      </w:r>
      <w:r>
        <w:rPr>
          <w:spacing w:val="-3"/>
        </w:rPr>
        <w:t>time-in</w:t>
      </w:r>
      <w:r>
        <w:rPr>
          <w:spacing w:val="-2"/>
        </w:rPr>
        <w:t>terv</w:t>
      </w:r>
      <w:r>
        <w:rPr>
          <w:spacing w:val="-3"/>
        </w:rPr>
        <w:t>al.</w:t>
      </w:r>
      <w:r>
        <w:rPr>
          <w:spacing w:val="2"/>
        </w:rPr>
        <w:t> </w:t>
      </w:r>
      <w:r>
        <w:rPr>
          <w:spacing w:val="-7"/>
        </w:rPr>
        <w:t>F</w:t>
      </w:r>
      <w:r>
        <w:rPr>
          <w:spacing w:val="-8"/>
        </w:rPr>
        <w:t>or</w:t>
      </w:r>
      <w:r>
        <w:rPr>
          <w:spacing w:val="14"/>
        </w:rPr>
        <w:t> </w:t>
      </w:r>
      <w:r>
        <w:rPr/>
        <w:t>our</w:t>
      </w:r>
      <w:r>
        <w:rPr>
          <w:spacing w:val="14"/>
        </w:rPr>
        <w:t> </w:t>
      </w:r>
      <w:r>
        <w:rPr>
          <w:spacing w:val="-2"/>
        </w:rPr>
        <w:t>simulations</w:t>
      </w:r>
      <w:r>
        <w:rPr>
          <w:spacing w:val="14"/>
        </w:rPr>
        <w:t> </w:t>
      </w:r>
      <w:r>
        <w:rPr/>
        <w:t>this</w:t>
      </w:r>
      <w:r>
        <w:rPr>
          <w:spacing w:val="14"/>
        </w:rPr>
        <w:t> </w:t>
      </w:r>
      <w:r>
        <w:rPr/>
        <w:t>time</w:t>
      </w:r>
      <w:r>
        <w:rPr>
          <w:spacing w:val="53"/>
          <w:w w:val="96"/>
        </w:rPr>
        <w:t> </w:t>
      </w:r>
      <w:r>
        <w:rPr>
          <w:spacing w:val="-4"/>
        </w:rPr>
        <w:t>interval</w:t>
      </w:r>
      <w:r>
        <w:rPr>
          <w:spacing w:val="-28"/>
        </w:rPr>
        <w:t> </w:t>
      </w:r>
      <w:r>
        <w:rPr/>
        <w:t>is</w:t>
      </w:r>
      <w:r>
        <w:rPr>
          <w:spacing w:val="-27"/>
        </w:rPr>
        <w:t> </w:t>
      </w:r>
      <w:r>
        <w:rPr/>
        <w:t>setup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>
          <w:spacing w:val="3"/>
        </w:rPr>
        <w:t>be</w:t>
      </w:r>
      <w:r>
        <w:rPr>
          <w:spacing w:val="-27"/>
        </w:rPr>
        <w:t> </w:t>
      </w:r>
      <w:r>
        <w:rPr/>
        <w:t>a</w:t>
      </w:r>
      <w:r>
        <w:rPr>
          <w:spacing w:val="-27"/>
        </w:rPr>
        <w:t> </w:t>
      </w:r>
      <w:r>
        <w:rPr/>
        <w:t>12</w:t>
      </w:r>
      <w:r>
        <w:rPr>
          <w:spacing w:val="-27"/>
        </w:rPr>
        <w:t> </w:t>
      </w:r>
      <w:r>
        <w:rPr>
          <w:spacing w:val="-2"/>
        </w:rPr>
        <w:t>y</w:t>
      </w:r>
      <w:r>
        <w:rPr>
          <w:spacing w:val="-3"/>
        </w:rPr>
        <w:t>ear</w:t>
      </w:r>
      <w:r>
        <w:rPr>
          <w:spacing w:val="-27"/>
        </w:rPr>
        <w:t> </w:t>
      </w:r>
      <w:r>
        <w:rPr/>
        <w:t>long</w:t>
      </w:r>
      <w:r>
        <w:rPr>
          <w:spacing w:val="-28"/>
        </w:rPr>
        <w:t> </w:t>
      </w:r>
      <w:r>
        <w:rPr>
          <w:spacing w:val="2"/>
        </w:rPr>
        <w:t>period</w:t>
      </w:r>
      <w:r>
        <w:rPr>
          <w:spacing w:val="-27"/>
        </w:rPr>
        <w:t> </w:t>
      </w:r>
      <w:r>
        <w:rPr>
          <w:spacing w:val="-3"/>
        </w:rPr>
        <w:t>between</w:t>
      </w:r>
      <w:r>
        <w:rPr>
          <w:spacing w:val="-27"/>
        </w:rPr>
        <w:t> </w:t>
      </w:r>
      <w:r>
        <w:rPr/>
        <w:t>1</w:t>
      </w:r>
      <w:r>
        <w:rPr>
          <w:spacing w:val="-27"/>
        </w:rPr>
        <w:t> </w:t>
      </w:r>
      <w:r>
        <w:rPr>
          <w:spacing w:val="-2"/>
        </w:rPr>
        <w:t>January</w:t>
      </w:r>
      <w:r>
        <w:rPr>
          <w:spacing w:val="-27"/>
        </w:rPr>
        <w:t> </w:t>
      </w:r>
      <w:r>
        <w:rPr/>
        <w:t>2006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31</w:t>
      </w:r>
      <w:r>
        <w:rPr>
          <w:spacing w:val="-27"/>
        </w:rPr>
        <w:t> </w:t>
      </w:r>
      <w:r>
        <w:rPr>
          <w:spacing w:val="-2"/>
        </w:rPr>
        <w:t>December</w:t>
      </w:r>
      <w:r>
        <w:rPr>
          <w:spacing w:val="39"/>
          <w:w w:val="89"/>
        </w:rPr>
        <w:t> </w:t>
      </w:r>
      <w:r>
        <w:rPr/>
        <w:t>2018.</w:t>
      </w:r>
      <w:r>
        <w:rPr>
          <w:spacing w:val="15"/>
        </w:rPr>
        <w:t> </w:t>
      </w:r>
      <w:r>
        <w:rPr/>
        <w:t>Priors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then</w:t>
      </w:r>
      <w:r>
        <w:rPr>
          <w:spacing w:val="-2"/>
        </w:rPr>
        <w:t> </w:t>
      </w:r>
      <w:r>
        <w:rPr/>
        <w:t>assigned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rFonts w:ascii="Arial" w:hAnsi="Arial"/>
          <w:i/>
        </w:rPr>
        <w:t>µi,</w:t>
      </w:r>
      <w:r>
        <w:rPr>
          <w:rFonts w:ascii="Arial" w:hAnsi="Arial"/>
          <w:i/>
          <w:spacing w:val="-38"/>
        </w:rPr>
        <w:t> </w:t>
      </w:r>
      <w:r>
        <w:rPr>
          <w:rFonts w:ascii="Arial" w:hAnsi="Arial"/>
          <w:i/>
        </w:rPr>
        <w:t>t</w:t>
      </w:r>
      <w:r>
        <w:rPr/>
        <w:t>,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>
          <w:spacing w:val="-2"/>
        </w:rPr>
        <w:t>provides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parameter</w:t>
      </w:r>
      <w:r>
        <w:rPr>
          <w:spacing w:val="21"/>
          <w:w w:val="96"/>
        </w:rPr>
        <w:t> </w:t>
      </w:r>
      <w:r>
        <w:rPr/>
        <w:t>and</w:t>
      </w:r>
      <w:r>
        <w:rPr>
          <w:spacing w:val="-15"/>
        </w:rPr>
        <w:t> </w:t>
      </w:r>
      <w:r>
        <w:rPr/>
        <w:t>will</w:t>
      </w:r>
      <w:r>
        <w:rPr>
          <w:spacing w:val="-15"/>
        </w:rPr>
        <w:t> </w:t>
      </w:r>
      <w:r>
        <w:rPr>
          <w:spacing w:val="-5"/>
        </w:rPr>
        <w:t>ha</w:t>
      </w:r>
      <w:r>
        <w:rPr>
          <w:spacing w:val="-4"/>
        </w:rPr>
        <w:t>v</w:t>
      </w:r>
      <w:r>
        <w:rPr>
          <w:spacing w:val="-5"/>
        </w:rPr>
        <w:t>e</w:t>
      </w:r>
      <w:r>
        <w:rPr>
          <w:spacing w:val="-14"/>
        </w:rPr>
        <w:t> </w:t>
      </w:r>
      <w:r>
        <w:rPr>
          <w:spacing w:val="-2"/>
        </w:rPr>
        <w:t>significan</w:t>
      </w:r>
      <w:r>
        <w:rPr>
          <w:spacing w:val="-1"/>
        </w:rPr>
        <w:t>t</w:t>
      </w:r>
      <w:r>
        <w:rPr>
          <w:spacing w:val="-15"/>
        </w:rPr>
        <w:t> </w:t>
      </w:r>
      <w:r>
        <w:rPr/>
        <w:t>impact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our</w:t>
      </w:r>
      <w:r>
        <w:rPr>
          <w:spacing w:val="-14"/>
        </w:rPr>
        <w:t> </w:t>
      </w:r>
      <w:r>
        <w:rPr/>
        <w:t>calculations.</w:t>
      </w:r>
      <w:r>
        <w:rPr>
          <w:spacing w:val="-1"/>
        </w:rPr>
        <w:t> </w:t>
      </w:r>
      <w:r>
        <w:rPr>
          <w:spacing w:val="-2"/>
        </w:rPr>
        <w:t>Samples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>
          <w:spacing w:val="-3"/>
        </w:rPr>
        <w:t>JAG</w:t>
      </w:r>
      <w:r>
        <w:rPr>
          <w:spacing w:val="-15"/>
        </w:rPr>
        <w:t> </w:t>
      </w:r>
      <w:r>
        <w:rPr>
          <w:spacing w:val="1"/>
        </w:rPr>
        <w:t>codes</w:t>
      </w:r>
      <w:r>
        <w:rPr>
          <w:spacing w:val="-14"/>
        </w:rPr>
        <w:t> </w:t>
      </w:r>
      <w:r>
        <w:rPr/>
        <w:t>used</w:t>
      </w:r>
      <w:r>
        <w:rPr>
          <w:spacing w:val="33"/>
          <w:w w:val="91"/>
        </w:rPr>
        <w:t> </w:t>
      </w:r>
      <w:r>
        <w:rPr/>
        <w:t>to</w:t>
      </w:r>
      <w:r>
        <w:rPr>
          <w:spacing w:val="-17"/>
        </w:rPr>
        <w:t> </w:t>
      </w:r>
      <w:r>
        <w:rPr/>
        <w:t>build</w:t>
      </w:r>
      <w:r>
        <w:rPr>
          <w:spacing w:val="-17"/>
        </w:rPr>
        <w:t> </w:t>
      </w:r>
      <w:r>
        <w:rPr/>
        <w:t>our</w:t>
      </w:r>
      <w:r>
        <w:rPr>
          <w:spacing w:val="-17"/>
        </w:rPr>
        <w:t> </w:t>
      </w:r>
      <w:r>
        <w:rPr>
          <w:spacing w:val="1"/>
        </w:rPr>
        <w:t>models</w:t>
      </w:r>
      <w:r>
        <w:rPr>
          <w:spacing w:val="-16"/>
        </w:rPr>
        <w:t> </w:t>
      </w:r>
      <w:r>
        <w:rPr/>
        <w:t>are</w:t>
      </w:r>
      <w:r>
        <w:rPr>
          <w:spacing w:val="-17"/>
        </w:rPr>
        <w:t> </w:t>
      </w:r>
      <w:r>
        <w:rPr>
          <w:spacing w:val="-2"/>
        </w:rPr>
        <w:t>presented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appendix</w:t>
      </w:r>
      <w:r>
        <w:rPr>
          <w:spacing w:val="-16"/>
        </w:rPr>
        <w:t> </w:t>
      </w:r>
      <w:r>
        <w:rPr/>
        <w:t>A.1.8,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>
          <w:spacing w:val="-2"/>
        </w:rPr>
        <w:t>complete</w:t>
      </w:r>
      <w:r>
        <w:rPr>
          <w:spacing w:val="-17"/>
        </w:rPr>
        <w:t> </w:t>
      </w:r>
      <w:r>
        <w:rPr>
          <w:spacing w:val="-2"/>
        </w:rPr>
        <w:t>JAGS</w:t>
      </w:r>
      <w:r>
        <w:rPr>
          <w:spacing w:val="-17"/>
        </w:rPr>
        <w:t> </w:t>
      </w:r>
      <w:r>
        <w:rPr>
          <w:spacing w:val="1"/>
        </w:rPr>
        <w:t>codes</w:t>
      </w:r>
      <w:r>
        <w:rPr>
          <w:spacing w:val="-17"/>
        </w:rPr>
        <w:t> </w:t>
      </w:r>
      <w:r>
        <w:rPr/>
        <w:t>and</w:t>
      </w:r>
      <w:r>
        <w:rPr>
          <w:spacing w:val="34"/>
          <w:w w:val="93"/>
        </w:rPr>
        <w:t> </w:t>
      </w:r>
      <w:r>
        <w:rPr/>
        <w:t>R</w:t>
      </w:r>
      <w:r>
        <w:rPr>
          <w:spacing w:val="13"/>
        </w:rPr>
        <w:t> </w:t>
      </w:r>
      <w:r>
        <w:rPr>
          <w:spacing w:val="1"/>
        </w:rPr>
        <w:t>codes</w:t>
      </w:r>
      <w:r>
        <w:rPr>
          <w:spacing w:val="13"/>
        </w:rPr>
        <w:t> </w:t>
      </w:r>
      <w:r>
        <w:rPr/>
        <w:t>used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obtain</w:t>
      </w:r>
      <w:r>
        <w:rPr>
          <w:spacing w:val="14"/>
        </w:rPr>
        <w:t> </w:t>
      </w:r>
      <w:r>
        <w:rPr/>
        <w:t>our</w:t>
      </w:r>
      <w:r>
        <w:rPr>
          <w:spacing w:val="14"/>
        </w:rPr>
        <w:t> </w:t>
      </w:r>
      <w:r>
        <w:rPr/>
        <w:t>graphical</w:t>
      </w:r>
      <w:r>
        <w:rPr>
          <w:spacing w:val="13"/>
        </w:rPr>
        <w:t> </w:t>
      </w:r>
      <w:r>
        <w:rPr/>
        <w:t>results</w:t>
      </w:r>
      <w:r>
        <w:rPr>
          <w:spacing w:val="13"/>
        </w:rPr>
        <w:t> </w:t>
      </w:r>
      <w:r>
        <w:rPr/>
        <w:t>are</w:t>
      </w:r>
      <w:r>
        <w:rPr>
          <w:spacing w:val="14"/>
        </w:rPr>
        <w:t> </w:t>
      </w:r>
      <w:r>
        <w:rPr>
          <w:spacing w:val="-4"/>
        </w:rPr>
        <w:t>a</w:t>
      </w:r>
      <w:r>
        <w:rPr>
          <w:spacing w:val="-3"/>
        </w:rPr>
        <w:t>v</w:t>
      </w:r>
      <w:r>
        <w:rPr>
          <w:spacing w:val="-4"/>
        </w:rPr>
        <w:t>ailable</w:t>
      </w:r>
      <w:r>
        <w:rPr>
          <w:spacing w:val="14"/>
        </w:rPr>
        <w:t> </w:t>
      </w:r>
      <w:r>
        <w:rPr/>
        <w:t>on</w:t>
      </w:r>
      <w:r>
        <w:rPr>
          <w:spacing w:val="13"/>
        </w:rPr>
        <w:t> </w:t>
      </w:r>
      <w:r>
        <w:rPr/>
        <w:t>GitHub</w:t>
      </w:r>
      <w:r>
        <w:rPr>
          <w:spacing w:val="14"/>
        </w:rPr>
        <w:t> </w:t>
      </w:r>
      <w:r>
        <w:rPr/>
        <w:t>repository:</w:t>
      </w:r>
      <w:r>
        <w:rPr>
          <w:spacing w:val="29"/>
          <w:w w:val="96"/>
        </w:rPr>
        <w:t> </w:t>
      </w:r>
      <w:hyperlink r:id="rId12">
        <w:r>
          <w:rPr>
            <w:spacing w:val="-2"/>
          </w:rPr>
          <w:t>h</w:t>
        </w:r>
        <w:r>
          <w:rPr>
            <w:spacing w:val="-1"/>
          </w:rPr>
          <w:t>ttps://gith</w:t>
        </w:r>
        <w:r>
          <w:rPr>
            <w:spacing w:val="-2"/>
          </w:rPr>
          <w:t>ub.com/jungxue/research-masters-Jung.</w:t>
        </w:r>
        <w:r>
          <w:rPr/>
        </w:r>
      </w:hyperlink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3"/>
        <w:rPr>
          <w:rFonts w:ascii="Georgia" w:hAnsi="Georgia" w:cs="Georgia" w:eastAsia="Georgia"/>
          <w:sz w:val="34"/>
          <w:szCs w:val="34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w w:val="95"/>
        </w:rPr>
        <w:t>Mo</w:t>
      </w:r>
      <w:r>
        <w:rPr>
          <w:spacing w:val="1"/>
          <w:w w:val="95"/>
        </w:rPr>
        <w:t>del</w:t>
      </w:r>
      <w:r>
        <w:rPr>
          <w:spacing w:val="17"/>
          <w:w w:val="95"/>
        </w:rPr>
        <w:t> </w:t>
      </w:r>
      <w:r>
        <w:rPr>
          <w:w w:val="95"/>
        </w:rPr>
        <w:t>1</w:t>
      </w:r>
      <w:r>
        <w:rPr>
          <w:spacing w:val="17"/>
          <w:w w:val="95"/>
        </w:rPr>
        <w:t> </w:t>
      </w:r>
      <w:r>
        <w:rPr>
          <w:spacing w:val="-1"/>
          <w:w w:val="95"/>
        </w:rPr>
        <w:t>Non-informativ</w:t>
      </w:r>
      <w:r>
        <w:rPr>
          <w:spacing w:val="-2"/>
          <w:w w:val="95"/>
        </w:rPr>
        <w:t>e</w:t>
      </w:r>
      <w:r>
        <w:rPr>
          <w:spacing w:val="17"/>
          <w:w w:val="95"/>
        </w:rPr>
        <w:t> </w:t>
      </w:r>
      <w:r>
        <w:rPr>
          <w:w w:val="95"/>
        </w:rPr>
        <w:t>Prior</w:t>
      </w:r>
      <w:r>
        <w:rPr>
          <w:b w:val="0"/>
        </w:rPr>
      </w:r>
    </w:p>
    <w:p>
      <w:pPr>
        <w:spacing w:line="240" w:lineRule="auto" w:before="10"/>
        <w:rPr>
          <w:rFonts w:ascii="Georgia" w:hAnsi="Georgia" w:cs="Georgia" w:eastAsia="Georgia"/>
          <w:b/>
          <w:bCs/>
          <w:sz w:val="26"/>
          <w:szCs w:val="26"/>
        </w:rPr>
      </w:pPr>
    </w:p>
    <w:p>
      <w:pPr>
        <w:pStyle w:val="BodyText"/>
        <w:spacing w:line="277" w:lineRule="auto"/>
        <w:ind w:right="545"/>
        <w:jc w:val="both"/>
      </w:pPr>
      <w:r>
        <w:rPr>
          <w:spacing w:val="1"/>
        </w:rPr>
        <w:t>Model</w:t>
      </w:r>
      <w:r>
        <w:rPr/>
        <w:t> 1 is a Independent</w:t>
      </w:r>
      <w:r>
        <w:rPr>
          <w:spacing w:val="1"/>
        </w:rPr>
        <w:t> </w:t>
      </w:r>
      <w:r>
        <w:rPr>
          <w:spacing w:val="-2"/>
        </w:rPr>
        <w:t>Bay</w:t>
      </w:r>
      <w:r>
        <w:rPr>
          <w:spacing w:val="-3"/>
        </w:rPr>
        <w:t>esian</w:t>
      </w:r>
      <w:r>
        <w:rPr>
          <w:spacing w:val="1"/>
        </w:rPr>
        <w:t> Model</w:t>
      </w:r>
      <w:r>
        <w:rPr/>
        <w:t> with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priors (IBM) that </w:t>
      </w:r>
      <w:r>
        <w:rPr>
          <w:spacing w:val="1"/>
        </w:rPr>
        <w:t>models</w:t>
      </w:r>
      <w:r>
        <w:rPr/>
        <w:t> </w:t>
      </w:r>
      <w:r>
        <w:rPr>
          <w:spacing w:val="-3"/>
        </w:rPr>
        <w:t>each</w:t>
      </w:r>
      <w:r>
        <w:rPr>
          <w:spacing w:val="25"/>
          <w:w w:val="94"/>
        </w:rPr>
        <w:t> </w:t>
      </w:r>
      <w:r>
        <w:rPr>
          <w:w w:val="95"/>
        </w:rPr>
        <w:t>categories</w:t>
      </w:r>
      <w:r>
        <w:rPr>
          <w:spacing w:val="-21"/>
          <w:w w:val="95"/>
        </w:rPr>
        <w:t> </w:t>
      </w:r>
      <w:r>
        <w:rPr>
          <w:w w:val="95"/>
        </w:rPr>
        <w:t>independently</w:t>
      </w:r>
      <w:r>
        <w:rPr>
          <w:spacing w:val="-20"/>
          <w:w w:val="95"/>
        </w:rPr>
        <w:t> </w:t>
      </w:r>
      <w:r>
        <w:rPr>
          <w:w w:val="95"/>
        </w:rPr>
        <w:t>on</w:t>
      </w:r>
      <w:r>
        <w:rPr>
          <w:spacing w:val="-20"/>
          <w:w w:val="95"/>
        </w:rPr>
        <w:t> </w:t>
      </w:r>
      <w:r>
        <w:rPr>
          <w:w w:val="95"/>
        </w:rPr>
        <w:t>all</w:t>
      </w:r>
      <w:r>
        <w:rPr>
          <w:spacing w:val="-21"/>
          <w:w w:val="95"/>
        </w:rPr>
        <w:t> </w:t>
      </w:r>
      <w:r>
        <w:rPr>
          <w:spacing w:val="-2"/>
          <w:w w:val="95"/>
        </w:rPr>
        <w:t>hierarchical</w:t>
      </w:r>
      <w:r>
        <w:rPr>
          <w:spacing w:val="-20"/>
          <w:w w:val="95"/>
        </w:rPr>
        <w:t> </w:t>
      </w:r>
      <w:r>
        <w:rPr>
          <w:spacing w:val="-1"/>
          <w:w w:val="95"/>
        </w:rPr>
        <w:t>lev</w:t>
      </w:r>
      <w:r>
        <w:rPr>
          <w:spacing w:val="-2"/>
          <w:w w:val="95"/>
        </w:rPr>
        <w:t>els.</w:t>
      </w:r>
      <w:r>
        <w:rPr>
          <w:spacing w:val="2"/>
          <w:w w:val="95"/>
        </w:rPr>
        <w:t> </w:t>
      </w:r>
      <w:r>
        <w:rPr>
          <w:w w:val="95"/>
        </w:rPr>
        <w:t>This</w:t>
      </w:r>
      <w:r>
        <w:rPr>
          <w:spacing w:val="-20"/>
          <w:w w:val="95"/>
        </w:rPr>
        <w:t> </w:t>
      </w:r>
      <w:r>
        <w:rPr>
          <w:spacing w:val="1"/>
          <w:w w:val="95"/>
        </w:rPr>
        <w:t>model</w:t>
      </w:r>
      <w:r>
        <w:rPr>
          <w:spacing w:val="-21"/>
          <w:w w:val="95"/>
        </w:rPr>
        <w:t> </w:t>
      </w:r>
      <w:r>
        <w:rPr>
          <w:spacing w:val="-2"/>
          <w:w w:val="95"/>
        </w:rPr>
        <w:t>provides</w:t>
      </w:r>
      <w:r>
        <w:rPr>
          <w:spacing w:val="-21"/>
          <w:w w:val="95"/>
        </w:rPr>
        <w:t> </w:t>
      </w:r>
      <w:r>
        <w:rPr>
          <w:w w:val="95"/>
        </w:rPr>
        <w:t>no</w:t>
      </w:r>
      <w:r>
        <w:rPr>
          <w:spacing w:val="-20"/>
          <w:w w:val="95"/>
        </w:rPr>
        <w:t> </w:t>
      </w:r>
      <w:r>
        <w:rPr>
          <w:w w:val="95"/>
        </w:rPr>
        <w:t>information</w:t>
      </w:r>
      <w:r>
        <w:rPr>
          <w:spacing w:val="27"/>
          <w:w w:val="91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estimation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distribu</w:t>
      </w:r>
      <w:r>
        <w:rPr>
          <w:spacing w:val="-2"/>
          <w:w w:val="95"/>
        </w:rPr>
        <w:t>tion</w:t>
      </w:r>
      <w:r>
        <w:rPr>
          <w:spacing w:val="-12"/>
          <w:w w:val="95"/>
        </w:rPr>
        <w:t> </w:t>
      </w:r>
      <w:r>
        <w:rPr>
          <w:w w:val="95"/>
        </w:rPr>
        <w:t>parameter</w:t>
      </w:r>
      <w:r>
        <w:rPr>
          <w:spacing w:val="-13"/>
          <w:w w:val="95"/>
        </w:rPr>
        <w:t> </w:t>
      </w:r>
      <w:r>
        <w:rPr>
          <w:rFonts w:ascii="Arial" w:hAnsi="Arial"/>
          <w:i/>
          <w:spacing w:val="1"/>
          <w:w w:val="95"/>
        </w:rPr>
        <w:t>µ</w:t>
      </w:r>
      <w:r>
        <w:rPr>
          <w:rFonts w:ascii="Verdana" w:hAnsi="Verdana"/>
          <w:i/>
          <w:spacing w:val="1"/>
          <w:w w:val="95"/>
          <w:position w:val="-3"/>
          <w:sz w:val="16"/>
        </w:rPr>
        <w:t>i,t</w:t>
      </w:r>
      <w:r>
        <w:rPr>
          <w:spacing w:val="1"/>
          <w:w w:val="95"/>
        </w:rPr>
        <w:t>,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therefore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prior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ca</w:t>
      </w:r>
      <w:r>
        <w:rPr>
          <w:spacing w:val="-2"/>
          <w:w w:val="95"/>
        </w:rPr>
        <w:t>n</w:t>
      </w:r>
      <w:r>
        <w:rPr>
          <w:spacing w:val="-12"/>
          <w:w w:val="95"/>
        </w:rPr>
        <w:t> </w:t>
      </w:r>
      <w:r>
        <w:rPr>
          <w:spacing w:val="3"/>
          <w:w w:val="95"/>
        </w:rPr>
        <w:t>be</w:t>
      </w:r>
      <w:r>
        <w:rPr>
          <w:spacing w:val="-12"/>
          <w:w w:val="95"/>
        </w:rPr>
        <w:t> </w:t>
      </w:r>
      <w:r>
        <w:rPr>
          <w:w w:val="95"/>
        </w:rPr>
        <w:t>defi</w:t>
      </w:r>
      <w:r>
        <w:rPr/>
      </w:r>
    </w:p>
    <w:p>
      <w:pPr>
        <w:pStyle w:val="BodyText"/>
        <w:spacing w:line="251" w:lineRule="exact"/>
        <w:ind w:right="0"/>
        <w:jc w:val="both"/>
      </w:pPr>
      <w:r>
        <w:rPr/>
        <w:t>as</w:t>
      </w:r>
      <w:r>
        <w:rPr>
          <w:spacing w:val="-25"/>
        </w:rPr>
        <w:t> </w:t>
      </w:r>
      <w:r>
        <w:rPr/>
        <w:t>a</w:t>
      </w:r>
      <w:r>
        <w:rPr>
          <w:spacing w:val="-24"/>
        </w:rPr>
        <w:t> </w:t>
      </w:r>
      <w:r>
        <w:rPr>
          <w:spacing w:val="-2"/>
        </w:rPr>
        <w:t>non-informative</w:t>
      </w:r>
      <w:r>
        <w:rPr>
          <w:spacing w:val="-24"/>
        </w:rPr>
        <w:t> </w:t>
      </w:r>
      <w:r>
        <w:rPr/>
        <w:t>prior,</w:t>
      </w:r>
      <w:r>
        <w:rPr>
          <w:spacing w:val="-24"/>
        </w:rPr>
        <w:t> </w:t>
      </w:r>
      <w:r>
        <w:rPr/>
        <w:t>here</w:t>
      </w:r>
      <w:r>
        <w:rPr>
          <w:spacing w:val="-25"/>
        </w:rPr>
        <w:t> </w:t>
      </w:r>
      <w:r>
        <w:rPr/>
        <w:t>in</w:t>
      </w:r>
      <w:r>
        <w:rPr>
          <w:spacing w:val="-24"/>
        </w:rPr>
        <w:t> </w:t>
      </w:r>
      <w:r>
        <w:rPr/>
        <w:t>this</w:t>
      </w:r>
      <w:r>
        <w:rPr>
          <w:spacing w:val="-24"/>
        </w:rPr>
        <w:t> </w:t>
      </w:r>
      <w:r>
        <w:rPr/>
        <w:t>thesis</w:t>
      </w:r>
      <w:r>
        <w:rPr>
          <w:spacing w:val="-24"/>
        </w:rPr>
        <w:t> </w:t>
      </w:r>
      <w:r>
        <w:rPr>
          <w:spacing w:val="-5"/>
        </w:rPr>
        <w:t>we</w:t>
      </w:r>
      <w:r>
        <w:rPr>
          <w:spacing w:val="-25"/>
        </w:rPr>
        <w:t> </w:t>
      </w:r>
      <w:r>
        <w:rPr/>
        <w:t>call</w:t>
      </w:r>
      <w:r>
        <w:rPr>
          <w:spacing w:val="-23"/>
        </w:rPr>
        <w:t> </w:t>
      </w:r>
      <w:r>
        <w:rPr/>
        <w:t>it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>
          <w:spacing w:val="-3"/>
        </w:rPr>
        <w:t>null</w:t>
      </w:r>
      <w:r>
        <w:rPr>
          <w:spacing w:val="-24"/>
        </w:rPr>
        <w:t> </w:t>
      </w:r>
      <w:r>
        <w:rPr/>
        <w:t>prior.</w:t>
      </w:r>
      <w:r>
        <w:rPr>
          <w:spacing w:val="-13"/>
        </w:rPr>
        <w:t> </w:t>
      </w:r>
      <w:r>
        <w:rPr/>
        <w:t>The</w:t>
      </w:r>
      <w:r>
        <w:rPr>
          <w:spacing w:val="-24"/>
        </w:rPr>
        <w:t> </w:t>
      </w:r>
      <w:r>
        <w:rPr/>
        <w:t>likelihood</w:t>
      </w:r>
      <w:r>
        <w:rPr/>
      </w:r>
    </w:p>
    <w:p>
      <w:pPr>
        <w:pStyle w:val="BodyText"/>
        <w:spacing w:line="240" w:lineRule="auto" w:before="45"/>
        <w:ind w:right="0"/>
        <w:jc w:val="both"/>
      </w:pPr>
      <w:r>
        <w:rPr>
          <w:spacing w:val="1"/>
          <w:w w:val="95"/>
        </w:rPr>
        <w:t>model</w:t>
      </w:r>
      <w:r>
        <w:rPr>
          <w:spacing w:val="-16"/>
          <w:w w:val="95"/>
        </w:rPr>
        <w:t> </w:t>
      </w:r>
      <w:r>
        <w:rPr>
          <w:w w:val="95"/>
        </w:rPr>
        <w:t>is: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sz w:val="18"/>
          <w:szCs w:val="18"/>
        </w:rPr>
      </w:pPr>
    </w:p>
    <w:p>
      <w:pPr>
        <w:spacing w:after="0" w:line="240" w:lineRule="auto"/>
        <w:rPr>
          <w:rFonts w:ascii="Georgia" w:hAnsi="Georgia" w:cs="Georgia" w:eastAsia="Georgia"/>
          <w:sz w:val="18"/>
          <w:szCs w:val="18"/>
        </w:rPr>
        <w:sectPr>
          <w:type w:val="continuous"/>
          <w:pgSz w:w="12240" w:h="15840"/>
          <w:pgMar w:top="1500" w:bottom="940" w:left="1300" w:right="1720"/>
        </w:sectPr>
      </w:pPr>
    </w:p>
    <w:p>
      <w:pPr>
        <w:spacing w:line="303" w:lineRule="auto" w:before="54"/>
        <w:ind w:left="3158" w:right="0" w:firstLine="517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-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5"/>
          <w:sz w:val="24"/>
          <w:szCs w:val="24"/>
        </w:rPr>
        <w:t> </w:t>
      </w:r>
      <w:r>
        <w:rPr>
          <w:rFonts w:ascii="Arial" w:hAnsi="Arial" w:cs="Arial" w:eastAsia="Arial"/>
          <w:i/>
          <w:spacing w:val="34"/>
          <w:sz w:val="24"/>
          <w:szCs w:val="24"/>
        </w:rPr>
        <w:t>P</w:t>
      </w:r>
      <w:r>
        <w:rPr>
          <w:rFonts w:ascii="Arial" w:hAnsi="Arial" w:cs="Arial" w:eastAsia="Arial"/>
          <w:i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sz w:val="24"/>
          <w:szCs w:val="24"/>
        </w:rPr>
        <w:t>n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</w:t>
      </w:r>
      <w:r>
        <w:rPr>
          <w:rFonts w:ascii="Verdana" w:hAnsi="Verdana" w:cs="Verdana" w:eastAsia="Verdana"/>
          <w:i/>
          <w:spacing w:val="10"/>
          <w:position w:val="-3"/>
          <w:sz w:val="16"/>
          <w:szCs w:val="16"/>
        </w:rPr>
        <w:t>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Georgia" w:hAnsi="Georgia" w:cs="Georgia" w:eastAsia="Georgia"/>
          <w:spacing w:val="82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1"/>
          <w:sz w:val="24"/>
          <w:szCs w:val="24"/>
        </w:rPr>
        <w:t>µ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  <w:r>
        <w:rPr>
          <w:rFonts w:ascii="Georgia" w:hAnsi="Georgia" w:cs="Georgia" w:eastAsia="Georgia"/>
          <w:spacing w:val="-13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=</w:t>
      </w:r>
      <w:r>
        <w:rPr>
          <w:rFonts w:ascii="Georgia" w:hAnsi="Georgia" w:cs="Georgia" w:eastAsia="Georgia"/>
          <w:spacing w:val="-12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sz w:val="24"/>
          <w:szCs w:val="24"/>
        </w:rPr>
        <w:t>ρ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</w:p>
    <w:p>
      <w:pPr>
        <w:spacing w:line="240" w:lineRule="auto" w:before="6"/>
        <w:rPr>
          <w:rFonts w:ascii="Georgia" w:hAnsi="Georgia" w:cs="Georgia" w:eastAsia="Georgia"/>
          <w:sz w:val="21"/>
          <w:szCs w:val="21"/>
        </w:rPr>
      </w:pPr>
      <w:r>
        <w:rPr/>
        <w:br w:type="column"/>
      </w:r>
      <w:r>
        <w:rPr>
          <w:rFonts w:ascii="Georgia"/>
          <w:sz w:val="21"/>
        </w:rPr>
      </w:r>
    </w:p>
    <w:p>
      <w:pPr>
        <w:pStyle w:val="BodyText"/>
        <w:spacing w:line="240" w:lineRule="auto"/>
        <w:ind w:left="0" w:right="545"/>
        <w:jc w:val="right"/>
      </w:pPr>
      <w:r>
        <w:rPr>
          <w:w w:val="90"/>
        </w:rPr>
        <w:t>(2.2)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300" w:right="1720"/>
          <w:cols w:num="2" w:equalWidth="0">
            <w:col w:w="5632" w:space="40"/>
            <w:col w:w="3548"/>
          </w:cols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19"/>
          <w:szCs w:val="19"/>
        </w:rPr>
      </w:pPr>
    </w:p>
    <w:p>
      <w:pPr>
        <w:pStyle w:val="Heading4"/>
        <w:spacing w:line="240" w:lineRule="auto" w:before="59"/>
        <w:ind w:left="547" w:right="0"/>
        <w:jc w:val="both"/>
        <w:rPr>
          <w:b w:val="0"/>
          <w:bCs w:val="0"/>
        </w:rPr>
      </w:pPr>
      <w:r>
        <w:rPr>
          <w:w w:val="95"/>
        </w:rPr>
        <w:t>Mo</w:t>
      </w:r>
      <w:r>
        <w:rPr>
          <w:spacing w:val="1"/>
          <w:w w:val="95"/>
        </w:rPr>
        <w:t>del</w:t>
      </w:r>
      <w:r>
        <w:rPr>
          <w:spacing w:val="10"/>
          <w:w w:val="95"/>
        </w:rPr>
        <w:t> </w:t>
      </w:r>
      <w:r>
        <w:rPr>
          <w:w w:val="95"/>
        </w:rPr>
        <w:t>2</w:t>
      </w:r>
      <w:r>
        <w:rPr>
          <w:spacing w:val="10"/>
          <w:w w:val="95"/>
        </w:rPr>
        <w:t> </w:t>
      </w:r>
      <w:r>
        <w:rPr>
          <w:w w:val="95"/>
        </w:rPr>
        <w:t>Normal(1,0.3)</w:t>
      </w:r>
      <w:r>
        <w:rPr>
          <w:spacing w:val="10"/>
          <w:w w:val="95"/>
        </w:rPr>
        <w:t> </w:t>
      </w:r>
      <w:r>
        <w:rPr>
          <w:w w:val="95"/>
        </w:rPr>
        <w:t>Prior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pStyle w:val="BodyText"/>
        <w:spacing w:line="271" w:lineRule="auto"/>
        <w:ind w:left="547" w:right="108"/>
        <w:jc w:val="both"/>
      </w:pPr>
      <w:r>
        <w:rPr>
          <w:spacing w:val="1"/>
        </w:rPr>
        <w:t>Model</w:t>
      </w:r>
      <w:r>
        <w:rPr>
          <w:spacing w:val="29"/>
        </w:rPr>
        <w:t> </w:t>
      </w:r>
      <w:r>
        <w:rPr/>
        <w:t>2</w:t>
      </w:r>
      <w:r>
        <w:rPr>
          <w:spacing w:val="30"/>
        </w:rPr>
        <w:t> </w:t>
      </w:r>
      <w:r>
        <w:rPr/>
        <w:t>is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Independent</w:t>
      </w:r>
      <w:r>
        <w:rPr>
          <w:spacing w:val="29"/>
        </w:rPr>
        <w:t> </w:t>
      </w:r>
      <w:r>
        <w:rPr>
          <w:spacing w:val="-2"/>
        </w:rPr>
        <w:t>Bay</w:t>
      </w:r>
      <w:r>
        <w:rPr>
          <w:spacing w:val="-3"/>
        </w:rPr>
        <w:t>esian</w:t>
      </w:r>
      <w:r>
        <w:rPr>
          <w:spacing w:val="30"/>
        </w:rPr>
        <w:t> </w:t>
      </w:r>
      <w:r>
        <w:rPr>
          <w:spacing w:val="1"/>
        </w:rPr>
        <w:t>Model</w:t>
      </w:r>
      <w:r>
        <w:rPr>
          <w:spacing w:val="29"/>
        </w:rPr>
        <w:t> </w:t>
      </w:r>
      <w:r>
        <w:rPr/>
        <w:t>with</w:t>
      </w:r>
      <w:r>
        <w:rPr>
          <w:spacing w:val="31"/>
        </w:rPr>
        <w:t> </w:t>
      </w:r>
      <w:r>
        <w:rPr>
          <w:rFonts w:ascii="Arial" w:hAnsi="Arial" w:cs="Arial" w:eastAsia="Arial"/>
          <w:i/>
        </w:rPr>
        <w:t>ρ</w:t>
      </w:r>
      <w:r>
        <w:rPr>
          <w:rFonts w:ascii="Arial" w:hAnsi="Arial" w:cs="Arial" w:eastAsia="Arial"/>
          <w:i/>
          <w:spacing w:val="27"/>
        </w:rPr>
        <w:t> </w:t>
      </w:r>
      <w:r>
        <w:rPr>
          <w:rFonts w:ascii="DejaVu Sans Condensed" w:hAnsi="DejaVu Sans Condensed" w:cs="DejaVu Sans Condensed" w:eastAsia="DejaVu Sans Condensed"/>
          <w:i/>
        </w:rPr>
        <w:t>∼</w:t>
      </w:r>
      <w:r>
        <w:rPr>
          <w:rFonts w:ascii="DejaVu Sans Condensed" w:hAnsi="DejaVu Sans Condensed" w:cs="DejaVu Sans Condensed" w:eastAsia="DejaVu Sans Condensed"/>
          <w:i/>
          <w:spacing w:val="25"/>
        </w:rPr>
        <w:t> </w:t>
      </w:r>
      <w:r>
        <w:rPr>
          <w:rFonts w:ascii="Arial" w:hAnsi="Arial" w:cs="Arial" w:eastAsia="Arial"/>
          <w:i/>
          <w:spacing w:val="22"/>
        </w:rPr>
        <w:t>N</w:t>
      </w:r>
      <w:r>
        <w:rPr>
          <w:rFonts w:ascii="Arial" w:hAnsi="Arial" w:cs="Arial" w:eastAsia="Arial"/>
          <w:i/>
        </w:rPr>
        <w:t>o</w:t>
      </w:r>
      <w:r>
        <w:rPr>
          <w:rFonts w:ascii="Arial" w:hAnsi="Arial" w:cs="Arial" w:eastAsia="Arial"/>
          <w:i/>
          <w:spacing w:val="5"/>
        </w:rPr>
        <w:t>r</w:t>
      </w:r>
      <w:r>
        <w:rPr>
          <w:rFonts w:ascii="Arial" w:hAnsi="Arial" w:cs="Arial" w:eastAsia="Arial"/>
          <w:i/>
        </w:rPr>
        <w:t>ma</w:t>
      </w:r>
      <w:r>
        <w:rPr>
          <w:rFonts w:ascii="Arial" w:hAnsi="Arial" w:cs="Arial" w:eastAsia="Arial"/>
          <w:i/>
          <w:spacing w:val="4"/>
        </w:rPr>
        <w:t>l</w:t>
      </w:r>
      <w:r>
        <w:rPr/>
        <w:t>(1</w:t>
      </w:r>
      <w:r>
        <w:rPr>
          <w:rFonts w:ascii="Arial" w:hAnsi="Arial" w:cs="Arial" w:eastAsia="Arial"/>
          <w:i/>
        </w:rPr>
        <w:t>,</w:t>
      </w:r>
      <w:r>
        <w:rPr>
          <w:rFonts w:ascii="Arial" w:hAnsi="Arial" w:cs="Arial" w:eastAsia="Arial"/>
          <w:i/>
          <w:spacing w:val="-34"/>
        </w:rPr>
        <w:t> </w:t>
      </w:r>
      <w:r>
        <w:rPr/>
        <w:t>0</w:t>
      </w:r>
      <w:r>
        <w:rPr>
          <w:rFonts w:ascii="Arial" w:hAnsi="Arial" w:cs="Arial" w:eastAsia="Arial"/>
          <w:i/>
        </w:rPr>
        <w:t>.</w:t>
      </w:r>
      <w:r>
        <w:rPr/>
        <w:t>3)</w:t>
      </w:r>
      <w:r>
        <w:rPr>
          <w:spacing w:val="29"/>
        </w:rPr>
        <w:t> </w:t>
      </w:r>
      <w:r>
        <w:rPr>
          <w:spacing w:val="-2"/>
        </w:rPr>
        <w:t>priors</w:t>
      </w:r>
      <w:r>
        <w:rPr>
          <w:spacing w:val="30"/>
        </w:rPr>
        <w:t> </w:t>
      </w:r>
      <w:r>
        <w:rPr/>
        <w:t>that</w:t>
      </w:r>
      <w:r>
        <w:rPr>
          <w:spacing w:val="88"/>
          <w:w w:val="102"/>
        </w:rPr>
        <w:t> </w:t>
      </w:r>
      <w:r>
        <w:rPr>
          <w:spacing w:val="1"/>
        </w:rPr>
        <w:t>models</w:t>
      </w:r>
      <w:r>
        <w:rPr>
          <w:spacing w:val="2"/>
        </w:rPr>
        <w:t> </w:t>
      </w:r>
      <w:r>
        <w:rPr>
          <w:spacing w:val="-3"/>
        </w:rPr>
        <w:t>each</w:t>
      </w:r>
      <w:r>
        <w:rPr>
          <w:spacing w:val="3"/>
        </w:rPr>
        <w:t> </w:t>
      </w:r>
      <w:r>
        <w:rPr/>
        <w:t>categories</w:t>
      </w:r>
      <w:r>
        <w:rPr>
          <w:spacing w:val="4"/>
        </w:rPr>
        <w:t> </w:t>
      </w:r>
      <w:r>
        <w:rPr/>
        <w:t>independently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all</w:t>
      </w:r>
      <w:r>
        <w:rPr>
          <w:spacing w:val="3"/>
        </w:rPr>
        <w:t> </w:t>
      </w:r>
      <w:r>
        <w:rPr>
          <w:spacing w:val="-2"/>
        </w:rPr>
        <w:t>hierarchical</w:t>
      </w:r>
      <w:r>
        <w:rPr>
          <w:spacing w:val="3"/>
        </w:rPr>
        <w:t> </w:t>
      </w:r>
      <w:r>
        <w:rPr>
          <w:spacing w:val="-1"/>
        </w:rPr>
        <w:t>lev</w:t>
      </w:r>
      <w:r>
        <w:rPr>
          <w:spacing w:val="-2"/>
        </w:rPr>
        <w:t>els.</w:t>
      </w:r>
      <w:r>
        <w:rPr>
          <w:spacing w:val="41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1"/>
        </w:rPr>
        <w:t>model</w:t>
      </w:r>
      <w:r>
        <w:rPr>
          <w:spacing w:val="3"/>
        </w:rPr>
        <w:t> </w:t>
      </w:r>
      <w:r>
        <w:rPr>
          <w:spacing w:val="1"/>
        </w:rPr>
        <w:t>does</w:t>
      </w:r>
      <w:r>
        <w:rPr>
          <w:spacing w:val="28"/>
          <w:w w:val="91"/>
        </w:rPr>
        <w:t> </w:t>
      </w:r>
      <w:r>
        <w:rPr>
          <w:spacing w:val="-2"/>
        </w:rPr>
        <w:t>contain</w:t>
      </w:r>
      <w:r>
        <w:rPr>
          <w:spacing w:val="-18"/>
        </w:rPr>
        <w:t> </w:t>
      </w:r>
      <w:r>
        <w:rPr/>
        <w:t>information</w:t>
      </w:r>
      <w:r>
        <w:rPr>
          <w:spacing w:val="-18"/>
        </w:rPr>
        <w:t> </w:t>
      </w:r>
      <w:r>
        <w:rPr/>
        <w:t>for</w:t>
      </w:r>
      <w:r>
        <w:rPr>
          <w:spacing w:val="-17"/>
        </w:rPr>
        <w:t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8"/>
        </w:rPr>
        <w:t> </w:t>
      </w:r>
      <w:r>
        <w:rPr/>
        <w:t>estimation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distribution</w:t>
      </w:r>
      <w:r>
        <w:rPr>
          <w:spacing w:val="-18"/>
        </w:rPr>
        <w:t> </w:t>
      </w:r>
      <w:r>
        <w:rPr/>
        <w:t>parameter</w:t>
      </w:r>
      <w:r>
        <w:rPr>
          <w:spacing w:val="-18"/>
        </w:rPr>
        <w:t> </w:t>
      </w:r>
      <w:r>
        <w:rPr>
          <w:rFonts w:ascii="Arial" w:hAnsi="Arial" w:cs="Arial" w:eastAsia="Arial"/>
          <w:i/>
        </w:rPr>
        <w:t>µ,</w:t>
      </w:r>
      <w:r>
        <w:rPr>
          <w:rFonts w:ascii="Arial" w:hAnsi="Arial" w:cs="Arial" w:eastAsia="Arial"/>
          <w:i/>
          <w:spacing w:val="-46"/>
        </w:rPr>
        <w:t> </w:t>
      </w:r>
      <w:r>
        <w:rPr>
          <w:rFonts w:ascii="Arial" w:hAnsi="Arial" w:cs="Arial" w:eastAsia="Arial"/>
          <w:i/>
        </w:rPr>
        <w:t>t</w:t>
      </w:r>
      <w:r>
        <w:rPr/>
        <w:t>,</w:t>
      </w:r>
      <w:r>
        <w:rPr>
          <w:spacing w:val="-17"/>
        </w:rPr>
        <w:t> </w:t>
      </w:r>
      <w:r>
        <w:rPr/>
        <w:t>and</w:t>
      </w:r>
      <w:r>
        <w:rPr>
          <w:spacing w:val="-18"/>
        </w:rPr>
        <w:t> </w:t>
      </w:r>
      <w:r>
        <w:rPr/>
        <w:t>therefore</w:t>
      </w:r>
      <w:r>
        <w:rPr>
          <w:spacing w:val="22"/>
          <w:w w:val="93"/>
        </w:rPr>
        <w:t> </w:t>
      </w:r>
      <w:r>
        <w:rPr/>
        <w:t>the</w:t>
      </w:r>
      <w:r>
        <w:rPr>
          <w:spacing w:val="-9"/>
        </w:rPr>
        <w:t> </w:t>
      </w:r>
      <w:r>
        <w:rPr/>
        <w:t>prior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>
          <w:spacing w:val="3"/>
        </w:rPr>
        <w:t>be</w:t>
      </w:r>
      <w:r>
        <w:rPr>
          <w:spacing w:val="-9"/>
        </w:rPr>
        <w:t> </w:t>
      </w:r>
      <w:r>
        <w:rPr/>
        <w:t>defi</w:t>
      </w:r>
      <w:r>
        <w:rPr>
          <w:spacing w:val="50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weak-informative</w:t>
      </w:r>
      <w:r>
        <w:rPr>
          <w:spacing w:val="-8"/>
        </w:rPr>
        <w:t> </w:t>
      </w:r>
      <w:r>
        <w:rPr/>
        <w:t>prior.</w:t>
      </w:r>
      <w:r>
        <w:rPr>
          <w:spacing w:val="8"/>
        </w:rPr>
        <w:t> </w:t>
      </w:r>
      <w:r>
        <w:rPr>
          <w:rFonts w:ascii="Arial" w:hAnsi="Arial" w:cs="Arial" w:eastAsia="Arial"/>
          <w:i/>
        </w:rPr>
        <w:t>T</w:t>
      </w:r>
      <w:r>
        <w:rPr>
          <w:rFonts w:ascii="Arial" w:hAnsi="Arial" w:cs="Arial" w:eastAsia="Arial"/>
          <w:position w:val="-3"/>
          <w:sz w:val="16"/>
          <w:szCs w:val="16"/>
        </w:rPr>
        <w:t>[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λ&gt;</w:t>
      </w:r>
      <w:r>
        <w:rPr>
          <w:rFonts w:ascii="Arial" w:hAnsi="Arial" w:cs="Arial" w:eastAsia="Arial"/>
          <w:position w:val="-3"/>
          <w:sz w:val="16"/>
          <w:szCs w:val="16"/>
        </w:rPr>
        <w:t>0]</w:t>
      </w:r>
      <w:r>
        <w:rPr>
          <w:rFonts w:ascii="Arial" w:hAnsi="Arial" w:cs="Arial" w:eastAsia="Arial"/>
          <w:spacing w:val="12"/>
          <w:position w:val="-3"/>
          <w:sz w:val="16"/>
          <w:szCs w:val="16"/>
        </w:rPr>
        <w:t> </w:t>
      </w:r>
      <w:r>
        <w:rPr/>
        <w:t>indicates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truncation</w:t>
      </w:r>
      <w:r>
        <w:rPr>
          <w:spacing w:val="-8"/>
        </w:rPr>
        <w:t> </w:t>
      </w:r>
      <w:r>
        <w:rPr/>
        <w:t>of</w:t>
      </w:r>
      <w:r>
        <w:rPr>
          <w:spacing w:val="24"/>
          <w:w w:val="89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at 0</w:t>
      </w:r>
      <w:r>
        <w:rPr>
          <w:spacing w:val="-1"/>
        </w:rPr>
        <w:t> </w:t>
      </w:r>
      <w:r>
        <w:rPr/>
        <w:t>in </w:t>
      </w:r>
      <w:r>
        <w:rPr>
          <w:spacing w:val="-3"/>
        </w:rPr>
        <w:t>which</w:t>
      </w:r>
      <w:r>
        <w:rPr>
          <w:spacing w:val="-1"/>
        </w:rPr>
        <w:t> </w:t>
      </w:r>
      <w:r>
        <w:rPr>
          <w:rFonts w:ascii="Arial" w:hAnsi="Arial" w:cs="Arial" w:eastAsia="Arial"/>
          <w:i/>
        </w:rPr>
        <w:t>λ</w:t>
      </w:r>
      <w:r>
        <w:rPr>
          <w:rFonts w:ascii="Arial" w:hAnsi="Arial" w:cs="Arial" w:eastAsia="Arial"/>
          <w:i/>
          <w:spacing w:val="-9"/>
        </w:rPr>
        <w:t> </w:t>
      </w:r>
      <w:r>
        <w:rPr>
          <w:spacing w:val="-3"/>
        </w:rPr>
        <w:t>v</w:t>
      </w:r>
      <w:r>
        <w:rPr>
          <w:spacing w:val="-4"/>
        </w:rPr>
        <w:t>alues</w:t>
      </w:r>
      <w:r>
        <w:rPr/>
        <w:t> less</w:t>
      </w:r>
      <w:r>
        <w:rPr>
          <w:spacing w:val="-2"/>
        </w:rPr>
        <w:t> </w:t>
      </w:r>
      <w:r>
        <w:rPr/>
        <w:t>than 0</w:t>
      </w:r>
      <w:r>
        <w:rPr>
          <w:spacing w:val="-1"/>
        </w:rPr>
        <w:t> </w:t>
      </w:r>
      <w:r>
        <w:rPr/>
        <w:t>is truncated,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>
          <w:rFonts w:ascii="Arial" w:hAnsi="Arial" w:cs="Arial" w:eastAsia="Arial"/>
          <w:i/>
        </w:rPr>
        <w:t>λ</w:t>
      </w:r>
      <w:r>
        <w:rPr>
          <w:rFonts w:ascii="Arial" w:hAnsi="Arial" w:cs="Arial" w:eastAsia="Arial"/>
          <w:i/>
          <w:spacing w:val="-9"/>
        </w:rPr>
        <w:t> </w:t>
      </w:r>
      <w:r>
        <w:rPr/>
        <w:t>should not</w:t>
      </w:r>
      <w:r>
        <w:rPr>
          <w:spacing w:val="29"/>
          <w:w w:val="97"/>
        </w:rPr>
        <w:t> </w:t>
      </w:r>
      <w:r>
        <w:rPr>
          <w:spacing w:val="-2"/>
        </w:rPr>
        <w:t>contain</w:t>
      </w:r>
      <w:r>
        <w:rPr>
          <w:spacing w:val="-20"/>
        </w:rPr>
        <w:t> </w:t>
      </w:r>
      <w:r>
        <w:rPr>
          <w:spacing w:val="-4"/>
        </w:rPr>
        <w:t>an</w:t>
      </w:r>
      <w:r>
        <w:rPr>
          <w:spacing w:val="-3"/>
        </w:rPr>
        <w:t>y</w:t>
      </w:r>
      <w:r>
        <w:rPr>
          <w:spacing w:val="-20"/>
        </w:rPr>
        <w:t> </w:t>
      </w:r>
      <w:r>
        <w:rPr>
          <w:spacing w:val="-2"/>
        </w:rPr>
        <w:t>negative</w:t>
      </w:r>
      <w:r>
        <w:rPr>
          <w:spacing w:val="-20"/>
        </w:rPr>
        <w:t> </w:t>
      </w:r>
      <w:r>
        <w:rPr>
          <w:spacing w:val="-2"/>
        </w:rPr>
        <w:t>v</w:t>
      </w:r>
      <w:r>
        <w:rPr>
          <w:spacing w:val="-3"/>
        </w:rPr>
        <w:t>alues.</w:t>
      </w:r>
      <w:r>
        <w:rPr>
          <w:spacing w:val="-8"/>
        </w:rPr>
        <w:t> </w:t>
      </w:r>
      <w:r>
        <w:rPr/>
        <w:t>The</w:t>
      </w:r>
      <w:r>
        <w:rPr>
          <w:spacing w:val="-20"/>
        </w:rPr>
        <w:t> </w:t>
      </w:r>
      <w:r>
        <w:rPr/>
        <w:t>likelihood</w:t>
      </w:r>
      <w:r>
        <w:rPr>
          <w:spacing w:val="-20"/>
        </w:rPr>
        <w:t> </w:t>
      </w:r>
      <w:r>
        <w:rPr>
          <w:spacing w:val="1"/>
        </w:rPr>
        <w:t>model</w:t>
      </w:r>
      <w:r>
        <w:rPr>
          <w:spacing w:val="-20"/>
        </w:rPr>
        <w:t> </w:t>
      </w:r>
      <w:r>
        <w:rPr/>
        <w:t>is: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3"/>
          <w:szCs w:val="23"/>
        </w:rPr>
      </w:pPr>
    </w:p>
    <w:p>
      <w:pPr>
        <w:spacing w:after="0" w:line="240" w:lineRule="auto"/>
        <w:rPr>
          <w:rFonts w:ascii="Georgia" w:hAnsi="Georgia" w:cs="Georgia" w:eastAsia="Georgia"/>
          <w:sz w:val="23"/>
          <w:szCs w:val="23"/>
        </w:rPr>
        <w:sectPr>
          <w:pgSz w:w="12240" w:h="15840"/>
          <w:pgMar w:header="987" w:footer="749" w:top="1260" w:bottom="940" w:left="1720" w:right="1300"/>
        </w:sectPr>
      </w:pPr>
    </w:p>
    <w:p>
      <w:pPr>
        <w:spacing w:line="303" w:lineRule="auto" w:before="54"/>
        <w:ind w:left="3588" w:right="0" w:firstLine="517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-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5"/>
          <w:sz w:val="24"/>
          <w:szCs w:val="24"/>
        </w:rPr>
        <w:t> </w:t>
      </w:r>
      <w:r>
        <w:rPr>
          <w:rFonts w:ascii="Arial" w:hAnsi="Arial" w:cs="Arial" w:eastAsia="Arial"/>
          <w:i/>
          <w:spacing w:val="34"/>
          <w:sz w:val="24"/>
          <w:szCs w:val="24"/>
        </w:rPr>
        <w:t>P</w:t>
      </w:r>
      <w:r>
        <w:rPr>
          <w:rFonts w:ascii="Arial" w:hAnsi="Arial" w:cs="Arial" w:eastAsia="Arial"/>
          <w:i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sz w:val="24"/>
          <w:szCs w:val="24"/>
        </w:rPr>
        <w:t>n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</w:t>
      </w:r>
      <w:r>
        <w:rPr>
          <w:rFonts w:ascii="Verdana" w:hAnsi="Verdana" w:cs="Verdana" w:eastAsia="Verdana"/>
          <w:i/>
          <w:spacing w:val="10"/>
          <w:position w:val="-3"/>
          <w:sz w:val="16"/>
          <w:szCs w:val="16"/>
        </w:rPr>
        <w:t>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Georgia" w:hAnsi="Georgia" w:cs="Georgia" w:eastAsia="Georgia"/>
          <w:spacing w:val="82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1"/>
          <w:sz w:val="24"/>
          <w:szCs w:val="24"/>
        </w:rPr>
        <w:t>µ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=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sz w:val="24"/>
          <w:szCs w:val="24"/>
        </w:rPr>
        <w:t>ρ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"/>
          <w:sz w:val="24"/>
          <w:szCs w:val="24"/>
        </w:rPr>
        <w:t>λ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</w:p>
    <w:p>
      <w:pPr>
        <w:spacing w:line="240" w:lineRule="auto" w:before="6"/>
        <w:rPr>
          <w:rFonts w:ascii="Georgia" w:hAnsi="Georgia" w:cs="Georgia" w:eastAsia="Georgia"/>
          <w:sz w:val="21"/>
          <w:szCs w:val="21"/>
        </w:rPr>
      </w:pPr>
      <w:r>
        <w:rPr/>
        <w:br w:type="column"/>
      </w:r>
      <w:r>
        <w:rPr>
          <w:rFonts w:ascii="Georgia"/>
          <w:sz w:val="21"/>
        </w:rPr>
      </w:r>
    </w:p>
    <w:p>
      <w:pPr>
        <w:pStyle w:val="BodyText"/>
        <w:spacing w:line="240" w:lineRule="auto"/>
        <w:ind w:left="0" w:right="115"/>
        <w:jc w:val="right"/>
      </w:pPr>
      <w:r>
        <w:rPr>
          <w:w w:val="90"/>
        </w:rPr>
        <w:t>(2.3)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720" w:right="1300"/>
          <w:cols w:num="2" w:equalWidth="0">
            <w:col w:w="6062" w:space="40"/>
            <w:col w:w="3118"/>
          </w:cols>
        </w:sectPr>
      </w:pPr>
    </w:p>
    <w:p>
      <w:pPr>
        <w:pStyle w:val="BodyText"/>
        <w:spacing w:line="240" w:lineRule="auto" w:before="127"/>
        <w:ind w:left="898" w:right="0"/>
        <w:jc w:val="left"/>
      </w:pPr>
      <w:r>
        <w:rPr>
          <w:w w:val="95"/>
        </w:rPr>
        <w:t>Priors</w:t>
      </w:r>
      <w:r>
        <w:rPr>
          <w:spacing w:val="2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spacing w:val="1"/>
          <w:w w:val="95"/>
        </w:rPr>
        <w:t>model</w:t>
      </w:r>
      <w:r>
        <w:rPr>
          <w:spacing w:val="2"/>
          <w:w w:val="95"/>
        </w:rPr>
        <w:t> </w:t>
      </w:r>
      <w:r>
        <w:rPr>
          <w:w w:val="95"/>
        </w:rPr>
        <w:t>parameters: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tabs>
          <w:tab w:pos="8621" w:val="left" w:leader="none"/>
        </w:tabs>
        <w:spacing w:line="430" w:lineRule="auto" w:before="167"/>
        <w:ind w:left="898" w:right="115" w:firstLine="2456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λ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33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8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</w:t>
      </w:r>
      <w:r>
        <w:rPr>
          <w:rFonts w:ascii="Verdana" w:hAnsi="Verdana" w:cs="Verdana" w:eastAsia="Verdana"/>
          <w:i/>
          <w:spacing w:val="10"/>
          <w:position w:val="-3"/>
          <w:sz w:val="16"/>
          <w:szCs w:val="16"/>
        </w:rPr>
        <w:t>t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0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σ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Arial" w:hAnsi="Arial" w:cs="Arial" w:eastAsia="Arial"/>
          <w:i/>
          <w:sz w:val="24"/>
          <w:szCs w:val="24"/>
        </w:rPr>
        <w:t>T</w:t>
      </w:r>
      <w:r>
        <w:rPr>
          <w:rFonts w:ascii="Arial" w:hAnsi="Arial" w:cs="Arial" w:eastAsia="Arial"/>
          <w:position w:val="-3"/>
          <w:sz w:val="16"/>
          <w:szCs w:val="16"/>
        </w:rPr>
        <w:t>[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λ&gt;</w:t>
      </w:r>
      <w:r>
        <w:rPr>
          <w:rFonts w:ascii="Arial" w:hAnsi="Arial" w:cs="Arial" w:eastAsia="Arial"/>
          <w:position w:val="-3"/>
          <w:sz w:val="16"/>
          <w:szCs w:val="16"/>
        </w:rPr>
        <w:t>0]</w:t>
        <w:tab/>
      </w:r>
      <w:r>
        <w:rPr>
          <w:rFonts w:ascii="Georgia" w:hAnsi="Georgia" w:cs="Georgia" w:eastAsia="Georgia"/>
          <w:w w:val="90"/>
          <w:sz w:val="24"/>
          <w:szCs w:val="24"/>
        </w:rPr>
        <w:t>(2.4)</w:t>
      </w:r>
      <w:r>
        <w:rPr>
          <w:rFonts w:ascii="Georgia" w:hAnsi="Georgia" w:cs="Georgia" w:eastAsia="Georgia"/>
          <w:spacing w:val="110"/>
          <w:w w:val="93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Hyper-priors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for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spacing w:val="1"/>
          <w:w w:val="95"/>
          <w:sz w:val="24"/>
          <w:szCs w:val="24"/>
        </w:rPr>
        <w:t>model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parameters: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after="0" w:line="430" w:lineRule="auto"/>
        <w:jc w:val="left"/>
        <w:rPr>
          <w:rFonts w:ascii="Georgia" w:hAnsi="Georgia" w:cs="Georgia" w:eastAsia="Georgia"/>
          <w:sz w:val="24"/>
          <w:szCs w:val="24"/>
        </w:rPr>
        <w:sectPr>
          <w:type w:val="continuous"/>
          <w:pgSz w:w="12240" w:h="15840"/>
          <w:pgMar w:top="1500" w:bottom="940" w:left="1720" w:right="1300"/>
        </w:sectPr>
      </w:pPr>
    </w:p>
    <w:p>
      <w:pPr>
        <w:spacing w:before="144"/>
        <w:ind w:left="3644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31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7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(1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2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before="79"/>
        <w:ind w:left="3785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/>
        <w:pict>
          <v:shape style="position:absolute;margin-left:268.638pt;margin-top:4.292367pt;width:11.35pt;height:13.95pt;mso-position-horizontal-relative:page;mso-position-vertical-relative:paragraph;z-index:-309832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7"/>
                      <w:w w:val="90"/>
                      <w:position w:val="-9"/>
                      <w:sz w:val="24"/>
                    </w:rPr>
                    <w:t>σ</w:t>
                  </w:r>
                  <w:r>
                    <w:rPr>
                      <w:rFonts w:ascii="Arial" w:hAnsi="Arial"/>
                      <w:w w:val="90"/>
                      <w:sz w:val="16"/>
                    </w:rPr>
                    <w:t>2</w:t>
                  </w:r>
                  <w:r>
                    <w:rPr>
                      <w:rFonts w:ascii="Arial" w:hAns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Verdana" w:hAnsi="Verdana" w:cs="Verdana" w:eastAsia="Verdana"/>
          <w:i/>
          <w:position w:val="-5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4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6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3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35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line="240" w:lineRule="auto" w:before="5"/>
        <w:rPr>
          <w:rFonts w:ascii="Georgia" w:hAnsi="Georgia" w:cs="Georgia" w:eastAsia="Georgia"/>
          <w:sz w:val="29"/>
          <w:szCs w:val="29"/>
        </w:rPr>
      </w:pPr>
      <w:r>
        <w:rPr/>
        <w:br w:type="column"/>
      </w:r>
      <w:r>
        <w:rPr>
          <w:rFonts w:ascii="Georgia"/>
          <w:sz w:val="29"/>
        </w:rPr>
      </w:r>
    </w:p>
    <w:p>
      <w:pPr>
        <w:pStyle w:val="BodyText"/>
        <w:spacing w:line="240" w:lineRule="auto"/>
        <w:ind w:left="0" w:right="115"/>
        <w:jc w:val="right"/>
      </w:pPr>
      <w:r>
        <w:rPr>
          <w:w w:val="90"/>
        </w:rPr>
        <w:t>(2.5)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720" w:right="1300"/>
          <w:cols w:num="2" w:equalWidth="0">
            <w:col w:w="6006" w:space="40"/>
            <w:col w:w="3174"/>
          </w:cols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4"/>
        <w:spacing w:line="240" w:lineRule="auto" w:before="208"/>
        <w:ind w:left="547" w:right="0"/>
        <w:jc w:val="both"/>
        <w:rPr>
          <w:b w:val="0"/>
          <w:bCs w:val="0"/>
        </w:rPr>
      </w:pPr>
      <w:r>
        <w:rPr>
          <w:w w:val="95"/>
        </w:rPr>
        <w:t>Mo</w:t>
      </w:r>
      <w:r>
        <w:rPr>
          <w:spacing w:val="1"/>
          <w:w w:val="95"/>
        </w:rPr>
        <w:t>del</w:t>
      </w:r>
      <w:r>
        <w:rPr>
          <w:spacing w:val="21"/>
          <w:w w:val="95"/>
        </w:rPr>
        <w:t> </w:t>
      </w:r>
      <w:r>
        <w:rPr>
          <w:w w:val="95"/>
        </w:rPr>
        <w:t>3</w:t>
      </w:r>
      <w:r>
        <w:rPr>
          <w:spacing w:val="22"/>
          <w:w w:val="95"/>
        </w:rPr>
        <w:t> </w:t>
      </w:r>
      <w:r>
        <w:rPr>
          <w:w w:val="95"/>
        </w:rPr>
        <w:t>Normal(1,0.1)</w:t>
      </w:r>
      <w:r>
        <w:rPr>
          <w:spacing w:val="22"/>
          <w:w w:val="95"/>
        </w:rPr>
        <w:t> </w:t>
      </w:r>
      <w:r>
        <w:rPr>
          <w:w w:val="95"/>
        </w:rPr>
        <w:t>Prior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pStyle w:val="BodyText"/>
        <w:spacing w:line="271" w:lineRule="auto"/>
        <w:ind w:left="547" w:right="108"/>
        <w:jc w:val="both"/>
      </w:pPr>
      <w:r>
        <w:rPr>
          <w:spacing w:val="1"/>
        </w:rPr>
        <w:t>Model</w:t>
      </w:r>
      <w:r>
        <w:rPr>
          <w:spacing w:val="31"/>
        </w:rPr>
        <w:t> </w:t>
      </w:r>
      <w:r>
        <w:rPr/>
        <w:t>3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Independent</w:t>
      </w:r>
      <w:r>
        <w:rPr>
          <w:spacing w:val="32"/>
        </w:rPr>
        <w:t> </w:t>
      </w:r>
      <w:r>
        <w:rPr>
          <w:spacing w:val="-2"/>
        </w:rPr>
        <w:t>Bay</w:t>
      </w:r>
      <w:r>
        <w:rPr>
          <w:spacing w:val="-3"/>
        </w:rPr>
        <w:t>esian</w:t>
      </w:r>
      <w:r>
        <w:rPr>
          <w:spacing w:val="32"/>
        </w:rPr>
        <w:t> </w:t>
      </w:r>
      <w:r>
        <w:rPr>
          <w:spacing w:val="1"/>
        </w:rPr>
        <w:t>Model</w:t>
      </w:r>
      <w:r>
        <w:rPr>
          <w:spacing w:val="32"/>
        </w:rPr>
        <w:t> </w:t>
      </w:r>
      <w:r>
        <w:rPr/>
        <w:t>with</w:t>
      </w:r>
      <w:r>
        <w:rPr>
          <w:spacing w:val="33"/>
        </w:rPr>
        <w:t> </w:t>
      </w:r>
      <w:r>
        <w:rPr>
          <w:rFonts w:ascii="Arial" w:hAnsi="Arial" w:cs="Arial" w:eastAsia="Arial"/>
          <w:i/>
        </w:rPr>
        <w:t>ρ</w:t>
      </w:r>
      <w:r>
        <w:rPr>
          <w:rFonts w:ascii="Arial" w:hAnsi="Arial" w:cs="Arial" w:eastAsia="Arial"/>
          <w:i/>
          <w:spacing w:val="29"/>
        </w:rPr>
        <w:t> </w:t>
      </w:r>
      <w:r>
        <w:rPr>
          <w:rFonts w:ascii="DejaVu Sans Condensed" w:hAnsi="DejaVu Sans Condensed" w:cs="DejaVu Sans Condensed" w:eastAsia="DejaVu Sans Condensed"/>
          <w:i/>
        </w:rPr>
        <w:t>∼</w:t>
      </w:r>
      <w:r>
        <w:rPr>
          <w:rFonts w:ascii="DejaVu Sans Condensed" w:hAnsi="DejaVu Sans Condensed" w:cs="DejaVu Sans Condensed" w:eastAsia="DejaVu Sans Condensed"/>
          <w:i/>
          <w:spacing w:val="28"/>
        </w:rPr>
        <w:t> </w:t>
      </w:r>
      <w:r>
        <w:rPr>
          <w:rFonts w:ascii="Arial" w:hAnsi="Arial" w:cs="Arial" w:eastAsia="Arial"/>
          <w:i/>
          <w:spacing w:val="22"/>
        </w:rPr>
        <w:t>N</w:t>
      </w:r>
      <w:r>
        <w:rPr>
          <w:rFonts w:ascii="Arial" w:hAnsi="Arial" w:cs="Arial" w:eastAsia="Arial"/>
          <w:i/>
        </w:rPr>
        <w:t>o</w:t>
      </w:r>
      <w:r>
        <w:rPr>
          <w:rFonts w:ascii="Arial" w:hAnsi="Arial" w:cs="Arial" w:eastAsia="Arial"/>
          <w:i/>
          <w:spacing w:val="5"/>
        </w:rPr>
        <w:t>r</w:t>
      </w:r>
      <w:r>
        <w:rPr>
          <w:rFonts w:ascii="Arial" w:hAnsi="Arial" w:cs="Arial" w:eastAsia="Arial"/>
          <w:i/>
        </w:rPr>
        <w:t>ma</w:t>
      </w:r>
      <w:r>
        <w:rPr>
          <w:rFonts w:ascii="Arial" w:hAnsi="Arial" w:cs="Arial" w:eastAsia="Arial"/>
          <w:i/>
          <w:spacing w:val="4"/>
        </w:rPr>
        <w:t>l</w:t>
      </w:r>
      <w:r>
        <w:rPr/>
        <w:t>(1</w:t>
      </w:r>
      <w:r>
        <w:rPr>
          <w:rFonts w:ascii="Arial" w:hAnsi="Arial" w:cs="Arial" w:eastAsia="Arial"/>
          <w:i/>
        </w:rPr>
        <w:t>,</w:t>
      </w:r>
      <w:r>
        <w:rPr>
          <w:rFonts w:ascii="Arial" w:hAnsi="Arial" w:cs="Arial" w:eastAsia="Arial"/>
          <w:i/>
          <w:spacing w:val="-33"/>
        </w:rPr>
        <w:t> </w:t>
      </w:r>
      <w:r>
        <w:rPr/>
        <w:t>0</w:t>
      </w:r>
      <w:r>
        <w:rPr>
          <w:rFonts w:ascii="Arial" w:hAnsi="Arial" w:cs="Arial" w:eastAsia="Arial"/>
          <w:i/>
        </w:rPr>
        <w:t>.</w:t>
      </w:r>
      <w:r>
        <w:rPr/>
        <w:t>1)</w:t>
      </w:r>
      <w:r>
        <w:rPr>
          <w:spacing w:val="32"/>
        </w:rPr>
        <w:t> </w:t>
      </w:r>
      <w:r>
        <w:rPr>
          <w:spacing w:val="-2"/>
        </w:rPr>
        <w:t>priors</w:t>
      </w:r>
      <w:r>
        <w:rPr>
          <w:spacing w:val="32"/>
        </w:rPr>
        <w:t> </w:t>
      </w:r>
      <w:r>
        <w:rPr/>
        <w:t>that</w:t>
      </w:r>
      <w:r>
        <w:rPr>
          <w:spacing w:val="88"/>
          <w:w w:val="102"/>
        </w:rPr>
        <w:t> </w:t>
      </w:r>
      <w:r>
        <w:rPr>
          <w:spacing w:val="1"/>
        </w:rPr>
        <w:t>models</w:t>
      </w:r>
      <w:r>
        <w:rPr>
          <w:spacing w:val="2"/>
        </w:rPr>
        <w:t> </w:t>
      </w:r>
      <w:r>
        <w:rPr>
          <w:spacing w:val="-3"/>
        </w:rPr>
        <w:t>each</w:t>
      </w:r>
      <w:r>
        <w:rPr>
          <w:spacing w:val="3"/>
        </w:rPr>
        <w:t> </w:t>
      </w:r>
      <w:r>
        <w:rPr/>
        <w:t>categories</w:t>
      </w:r>
      <w:r>
        <w:rPr>
          <w:spacing w:val="4"/>
        </w:rPr>
        <w:t> </w:t>
      </w:r>
      <w:r>
        <w:rPr/>
        <w:t>independently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all</w:t>
      </w:r>
      <w:r>
        <w:rPr>
          <w:spacing w:val="3"/>
        </w:rPr>
        <w:t> </w:t>
      </w:r>
      <w:r>
        <w:rPr>
          <w:spacing w:val="-2"/>
        </w:rPr>
        <w:t>hierarchical</w:t>
      </w:r>
      <w:r>
        <w:rPr>
          <w:spacing w:val="3"/>
        </w:rPr>
        <w:t> </w:t>
      </w:r>
      <w:r>
        <w:rPr>
          <w:spacing w:val="-1"/>
        </w:rPr>
        <w:t>lev</w:t>
      </w:r>
      <w:r>
        <w:rPr>
          <w:spacing w:val="-2"/>
        </w:rPr>
        <w:t>els.</w:t>
      </w:r>
      <w:r>
        <w:rPr>
          <w:spacing w:val="41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1"/>
        </w:rPr>
        <w:t>model</w:t>
      </w:r>
      <w:r>
        <w:rPr>
          <w:spacing w:val="3"/>
        </w:rPr>
        <w:t> </w:t>
      </w:r>
      <w:r>
        <w:rPr>
          <w:spacing w:val="1"/>
        </w:rPr>
        <w:t>does</w:t>
      </w:r>
      <w:r>
        <w:rPr>
          <w:spacing w:val="28"/>
          <w:w w:val="91"/>
        </w:rPr>
        <w:t> </w:t>
      </w:r>
      <w:r>
        <w:rPr>
          <w:spacing w:val="-2"/>
        </w:rPr>
        <w:t>contain</w:t>
      </w:r>
      <w:r>
        <w:rPr>
          <w:spacing w:val="-18"/>
        </w:rPr>
        <w:t> </w:t>
      </w:r>
      <w:r>
        <w:rPr/>
        <w:t>information</w:t>
      </w:r>
      <w:r>
        <w:rPr>
          <w:spacing w:val="-18"/>
        </w:rPr>
        <w:t> </w:t>
      </w:r>
      <w:r>
        <w:rPr/>
        <w:t>for</w:t>
      </w:r>
      <w:r>
        <w:rPr>
          <w:spacing w:val="-17"/>
        </w:rPr>
        <w:t> </w:t>
      </w:r>
      <w:r>
        <w:rPr>
          <w:spacing w:val="-1"/>
        </w:rPr>
        <w:t>t</w:t>
      </w:r>
      <w:r>
        <w:rPr>
          <w:spacing w:val="-2"/>
        </w:rPr>
        <w:t>he</w:t>
      </w:r>
      <w:r>
        <w:rPr>
          <w:spacing w:val="-18"/>
        </w:rPr>
        <w:t> </w:t>
      </w:r>
      <w:r>
        <w:rPr/>
        <w:t>estimation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/>
        <w:t>distribution</w:t>
      </w:r>
      <w:r>
        <w:rPr>
          <w:spacing w:val="-18"/>
        </w:rPr>
        <w:t> </w:t>
      </w:r>
      <w:r>
        <w:rPr/>
        <w:t>parameter</w:t>
      </w:r>
      <w:r>
        <w:rPr>
          <w:spacing w:val="-18"/>
        </w:rPr>
        <w:t> </w:t>
      </w:r>
      <w:r>
        <w:rPr>
          <w:rFonts w:ascii="Arial" w:hAnsi="Arial" w:cs="Arial" w:eastAsia="Arial"/>
          <w:i/>
        </w:rPr>
        <w:t>µ,</w:t>
      </w:r>
      <w:r>
        <w:rPr>
          <w:rFonts w:ascii="Arial" w:hAnsi="Arial" w:cs="Arial" w:eastAsia="Arial"/>
          <w:i/>
          <w:spacing w:val="-46"/>
        </w:rPr>
        <w:t> </w:t>
      </w:r>
      <w:r>
        <w:rPr>
          <w:rFonts w:ascii="Arial" w:hAnsi="Arial" w:cs="Arial" w:eastAsia="Arial"/>
          <w:i/>
        </w:rPr>
        <w:t>t</w:t>
      </w:r>
      <w:r>
        <w:rPr/>
        <w:t>,</w:t>
      </w:r>
      <w:r>
        <w:rPr>
          <w:spacing w:val="-17"/>
        </w:rPr>
        <w:t> </w:t>
      </w:r>
      <w:r>
        <w:rPr/>
        <w:t>and</w:t>
      </w:r>
      <w:r>
        <w:rPr>
          <w:spacing w:val="-18"/>
        </w:rPr>
        <w:t> </w:t>
      </w:r>
      <w:r>
        <w:rPr/>
        <w:t>therefore</w:t>
      </w:r>
      <w:r>
        <w:rPr>
          <w:spacing w:val="22"/>
          <w:w w:val="93"/>
        </w:rPr>
        <w:t> </w:t>
      </w:r>
      <w:r>
        <w:rPr/>
        <w:t>the</w:t>
      </w:r>
      <w:r>
        <w:rPr>
          <w:spacing w:val="-9"/>
        </w:rPr>
        <w:t> </w:t>
      </w:r>
      <w:r>
        <w:rPr/>
        <w:t>prior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>
          <w:spacing w:val="3"/>
        </w:rPr>
        <w:t>be</w:t>
      </w:r>
      <w:r>
        <w:rPr>
          <w:spacing w:val="-9"/>
        </w:rPr>
        <w:t> </w:t>
      </w:r>
      <w:r>
        <w:rPr/>
        <w:t>defi</w:t>
      </w:r>
      <w:r>
        <w:rPr>
          <w:spacing w:val="50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>
          <w:spacing w:val="-2"/>
        </w:rPr>
        <w:t>weak-informative</w:t>
      </w:r>
      <w:r>
        <w:rPr>
          <w:spacing w:val="-8"/>
        </w:rPr>
        <w:t> </w:t>
      </w:r>
      <w:r>
        <w:rPr/>
        <w:t>prior.</w:t>
      </w:r>
      <w:r>
        <w:rPr>
          <w:spacing w:val="8"/>
        </w:rPr>
        <w:t> </w:t>
      </w:r>
      <w:r>
        <w:rPr>
          <w:rFonts w:ascii="Arial" w:hAnsi="Arial" w:cs="Arial" w:eastAsia="Arial"/>
          <w:i/>
        </w:rPr>
        <w:t>T</w:t>
      </w:r>
      <w:r>
        <w:rPr>
          <w:rFonts w:ascii="Arial" w:hAnsi="Arial" w:cs="Arial" w:eastAsia="Arial"/>
          <w:position w:val="-3"/>
          <w:sz w:val="16"/>
          <w:szCs w:val="16"/>
        </w:rPr>
        <w:t>[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λ&gt;</w:t>
      </w:r>
      <w:r>
        <w:rPr>
          <w:rFonts w:ascii="Arial" w:hAnsi="Arial" w:cs="Arial" w:eastAsia="Arial"/>
          <w:position w:val="-3"/>
          <w:sz w:val="16"/>
          <w:szCs w:val="16"/>
        </w:rPr>
        <w:t>0]</w:t>
      </w:r>
      <w:r>
        <w:rPr>
          <w:rFonts w:ascii="Arial" w:hAnsi="Arial" w:cs="Arial" w:eastAsia="Arial"/>
          <w:spacing w:val="12"/>
          <w:position w:val="-3"/>
          <w:sz w:val="16"/>
          <w:szCs w:val="16"/>
        </w:rPr>
        <w:t> </w:t>
      </w:r>
      <w:r>
        <w:rPr/>
        <w:t>indicates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truncation</w:t>
      </w:r>
      <w:r>
        <w:rPr>
          <w:spacing w:val="-8"/>
        </w:rPr>
        <w:t> </w:t>
      </w:r>
      <w:r>
        <w:rPr/>
        <w:t>of</w:t>
      </w:r>
      <w:r>
        <w:rPr>
          <w:spacing w:val="24"/>
          <w:w w:val="89"/>
        </w:rPr>
        <w:t> </w:t>
      </w:r>
      <w:r>
        <w:rPr/>
        <w:t>distribution</w:t>
      </w:r>
      <w:r>
        <w:rPr>
          <w:spacing w:val="-2"/>
        </w:rPr>
        <w:t> </w:t>
      </w:r>
      <w:r>
        <w:rPr/>
        <w:t>at 0</w:t>
      </w:r>
      <w:r>
        <w:rPr>
          <w:spacing w:val="-1"/>
        </w:rPr>
        <w:t> </w:t>
      </w:r>
      <w:r>
        <w:rPr/>
        <w:t>in </w:t>
      </w:r>
      <w:r>
        <w:rPr>
          <w:spacing w:val="-3"/>
        </w:rPr>
        <w:t>which</w:t>
      </w:r>
      <w:r>
        <w:rPr>
          <w:spacing w:val="-1"/>
        </w:rPr>
        <w:t> </w:t>
      </w:r>
      <w:r>
        <w:rPr>
          <w:rFonts w:ascii="Arial" w:hAnsi="Arial" w:cs="Arial" w:eastAsia="Arial"/>
          <w:i/>
        </w:rPr>
        <w:t>λ</w:t>
      </w:r>
      <w:r>
        <w:rPr>
          <w:rFonts w:ascii="Arial" w:hAnsi="Arial" w:cs="Arial" w:eastAsia="Arial"/>
          <w:i/>
          <w:spacing w:val="-9"/>
        </w:rPr>
        <w:t> </w:t>
      </w:r>
      <w:r>
        <w:rPr>
          <w:spacing w:val="-3"/>
        </w:rPr>
        <w:t>v</w:t>
      </w:r>
      <w:r>
        <w:rPr>
          <w:spacing w:val="-4"/>
        </w:rPr>
        <w:t>alues</w:t>
      </w:r>
      <w:r>
        <w:rPr/>
        <w:t> less</w:t>
      </w:r>
      <w:r>
        <w:rPr>
          <w:spacing w:val="-2"/>
        </w:rPr>
        <w:t> </w:t>
      </w:r>
      <w:r>
        <w:rPr/>
        <w:t>than 0</w:t>
      </w:r>
      <w:r>
        <w:rPr>
          <w:spacing w:val="-1"/>
        </w:rPr>
        <w:t> </w:t>
      </w:r>
      <w:r>
        <w:rPr/>
        <w:t>is truncated,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>
          <w:rFonts w:ascii="Arial" w:hAnsi="Arial" w:cs="Arial" w:eastAsia="Arial"/>
          <w:i/>
        </w:rPr>
        <w:t>λ</w:t>
      </w:r>
      <w:r>
        <w:rPr>
          <w:rFonts w:ascii="Arial" w:hAnsi="Arial" w:cs="Arial" w:eastAsia="Arial"/>
          <w:i/>
          <w:spacing w:val="-9"/>
        </w:rPr>
        <w:t> </w:t>
      </w:r>
      <w:r>
        <w:rPr/>
        <w:t>should not</w:t>
      </w:r>
      <w:r>
        <w:rPr>
          <w:spacing w:val="29"/>
          <w:w w:val="97"/>
        </w:rPr>
        <w:t> </w:t>
      </w:r>
      <w:r>
        <w:rPr>
          <w:spacing w:val="-2"/>
        </w:rPr>
        <w:t>contain</w:t>
      </w:r>
      <w:r>
        <w:rPr>
          <w:spacing w:val="-20"/>
        </w:rPr>
        <w:t> </w:t>
      </w:r>
      <w:r>
        <w:rPr>
          <w:spacing w:val="-4"/>
        </w:rPr>
        <w:t>an</w:t>
      </w:r>
      <w:r>
        <w:rPr>
          <w:spacing w:val="-3"/>
        </w:rPr>
        <w:t>y</w:t>
      </w:r>
      <w:r>
        <w:rPr>
          <w:spacing w:val="-20"/>
        </w:rPr>
        <w:t> </w:t>
      </w:r>
      <w:r>
        <w:rPr>
          <w:spacing w:val="-2"/>
        </w:rPr>
        <w:t>negative</w:t>
      </w:r>
      <w:r>
        <w:rPr>
          <w:spacing w:val="-20"/>
        </w:rPr>
        <w:t> </w:t>
      </w:r>
      <w:r>
        <w:rPr>
          <w:spacing w:val="-2"/>
        </w:rPr>
        <w:t>v</w:t>
      </w:r>
      <w:r>
        <w:rPr>
          <w:spacing w:val="-3"/>
        </w:rPr>
        <w:t>alues.</w:t>
      </w:r>
      <w:r>
        <w:rPr>
          <w:spacing w:val="-8"/>
        </w:rPr>
        <w:t> </w:t>
      </w:r>
      <w:r>
        <w:rPr/>
        <w:t>The</w:t>
      </w:r>
      <w:r>
        <w:rPr>
          <w:spacing w:val="-20"/>
        </w:rPr>
        <w:t> </w:t>
      </w:r>
      <w:r>
        <w:rPr/>
        <w:t>likelihood</w:t>
      </w:r>
      <w:r>
        <w:rPr>
          <w:spacing w:val="-20"/>
        </w:rPr>
        <w:t> </w:t>
      </w:r>
      <w:r>
        <w:rPr>
          <w:spacing w:val="1"/>
        </w:rPr>
        <w:t>model</w:t>
      </w:r>
      <w:r>
        <w:rPr>
          <w:spacing w:val="-20"/>
        </w:rPr>
        <w:t> </w:t>
      </w:r>
      <w:r>
        <w:rPr/>
        <w:t>is:</w:t>
      </w:r>
      <w:r>
        <w:rPr/>
      </w:r>
    </w:p>
    <w:p>
      <w:pPr>
        <w:spacing w:line="240" w:lineRule="auto" w:before="9"/>
        <w:rPr>
          <w:rFonts w:ascii="Georgia" w:hAnsi="Georgia" w:cs="Georgia" w:eastAsia="Georgia"/>
          <w:sz w:val="23"/>
          <w:szCs w:val="23"/>
        </w:rPr>
      </w:pPr>
    </w:p>
    <w:p>
      <w:pPr>
        <w:spacing w:after="0" w:line="240" w:lineRule="auto"/>
        <w:rPr>
          <w:rFonts w:ascii="Georgia" w:hAnsi="Georgia" w:cs="Georgia" w:eastAsia="Georgia"/>
          <w:sz w:val="23"/>
          <w:szCs w:val="23"/>
        </w:rPr>
        <w:sectPr>
          <w:type w:val="continuous"/>
          <w:pgSz w:w="12240" w:h="15840"/>
          <w:pgMar w:top="1500" w:bottom="940" w:left="1720" w:right="1300"/>
        </w:sectPr>
      </w:pPr>
    </w:p>
    <w:p>
      <w:pPr>
        <w:spacing w:line="303" w:lineRule="auto" w:before="54"/>
        <w:ind w:left="3588" w:right="0" w:firstLine="517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-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5"/>
          <w:sz w:val="24"/>
          <w:szCs w:val="24"/>
        </w:rPr>
        <w:t> </w:t>
      </w:r>
      <w:r>
        <w:rPr>
          <w:rFonts w:ascii="Arial" w:hAnsi="Arial" w:cs="Arial" w:eastAsia="Arial"/>
          <w:i/>
          <w:spacing w:val="34"/>
          <w:sz w:val="24"/>
          <w:szCs w:val="24"/>
        </w:rPr>
        <w:t>P</w:t>
      </w:r>
      <w:r>
        <w:rPr>
          <w:rFonts w:ascii="Arial" w:hAnsi="Arial" w:cs="Arial" w:eastAsia="Arial"/>
          <w:i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sz w:val="24"/>
          <w:szCs w:val="24"/>
        </w:rPr>
        <w:t>n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</w:t>
      </w:r>
      <w:r>
        <w:rPr>
          <w:rFonts w:ascii="Verdana" w:hAnsi="Verdana" w:cs="Verdana" w:eastAsia="Verdana"/>
          <w:i/>
          <w:spacing w:val="10"/>
          <w:position w:val="-3"/>
          <w:sz w:val="16"/>
          <w:szCs w:val="16"/>
        </w:rPr>
        <w:t>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Georgia" w:hAnsi="Georgia" w:cs="Georgia" w:eastAsia="Georgia"/>
          <w:spacing w:val="82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1"/>
          <w:sz w:val="24"/>
          <w:szCs w:val="24"/>
        </w:rPr>
        <w:t>µ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=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sz w:val="24"/>
          <w:szCs w:val="24"/>
        </w:rPr>
        <w:t>ρ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"/>
          <w:sz w:val="24"/>
          <w:szCs w:val="24"/>
        </w:rPr>
        <w:t>λ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</w:p>
    <w:p>
      <w:pPr>
        <w:spacing w:line="240" w:lineRule="auto" w:before="6"/>
        <w:rPr>
          <w:rFonts w:ascii="Georgia" w:hAnsi="Georgia" w:cs="Georgia" w:eastAsia="Georgia"/>
          <w:sz w:val="21"/>
          <w:szCs w:val="21"/>
        </w:rPr>
      </w:pPr>
      <w:r>
        <w:rPr/>
        <w:br w:type="column"/>
      </w:r>
      <w:r>
        <w:rPr>
          <w:rFonts w:ascii="Georgia"/>
          <w:sz w:val="21"/>
        </w:rPr>
      </w:r>
    </w:p>
    <w:p>
      <w:pPr>
        <w:pStyle w:val="BodyText"/>
        <w:spacing w:line="240" w:lineRule="auto"/>
        <w:ind w:left="0" w:right="115"/>
        <w:jc w:val="right"/>
      </w:pPr>
      <w:r>
        <w:rPr>
          <w:w w:val="90"/>
        </w:rPr>
        <w:t>(2.6)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720" w:right="1300"/>
          <w:cols w:num="2" w:equalWidth="0">
            <w:col w:w="6062" w:space="40"/>
            <w:col w:w="3118"/>
          </w:cols>
        </w:sectPr>
      </w:pPr>
    </w:p>
    <w:p>
      <w:pPr>
        <w:pStyle w:val="BodyText"/>
        <w:spacing w:line="240" w:lineRule="auto" w:before="127"/>
        <w:ind w:left="898" w:right="0"/>
        <w:jc w:val="left"/>
      </w:pPr>
      <w:r>
        <w:rPr>
          <w:w w:val="95"/>
        </w:rPr>
        <w:t>Priors</w:t>
      </w:r>
      <w:r>
        <w:rPr>
          <w:spacing w:val="2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spacing w:val="1"/>
          <w:w w:val="95"/>
        </w:rPr>
        <w:t>model</w:t>
      </w:r>
      <w:r>
        <w:rPr>
          <w:spacing w:val="2"/>
          <w:w w:val="95"/>
        </w:rPr>
        <w:t> </w:t>
      </w:r>
      <w:r>
        <w:rPr>
          <w:w w:val="95"/>
        </w:rPr>
        <w:t>parameters: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tabs>
          <w:tab w:pos="8621" w:val="left" w:leader="none"/>
        </w:tabs>
        <w:spacing w:line="430" w:lineRule="auto" w:before="167"/>
        <w:ind w:left="898" w:right="115" w:firstLine="2456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λ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33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8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</w:t>
      </w:r>
      <w:r>
        <w:rPr>
          <w:rFonts w:ascii="Verdana" w:hAnsi="Verdana" w:cs="Verdana" w:eastAsia="Verdana"/>
          <w:i/>
          <w:spacing w:val="10"/>
          <w:position w:val="-3"/>
          <w:sz w:val="16"/>
          <w:szCs w:val="16"/>
        </w:rPr>
        <w:t>t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0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σ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Arial" w:hAnsi="Arial" w:cs="Arial" w:eastAsia="Arial"/>
          <w:i/>
          <w:sz w:val="24"/>
          <w:szCs w:val="24"/>
        </w:rPr>
        <w:t>T</w:t>
      </w:r>
      <w:r>
        <w:rPr>
          <w:rFonts w:ascii="Arial" w:hAnsi="Arial" w:cs="Arial" w:eastAsia="Arial"/>
          <w:position w:val="-3"/>
          <w:sz w:val="16"/>
          <w:szCs w:val="16"/>
        </w:rPr>
        <w:t>[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λ&gt;</w:t>
      </w:r>
      <w:r>
        <w:rPr>
          <w:rFonts w:ascii="Arial" w:hAnsi="Arial" w:cs="Arial" w:eastAsia="Arial"/>
          <w:position w:val="-3"/>
          <w:sz w:val="16"/>
          <w:szCs w:val="16"/>
        </w:rPr>
        <w:t>0]</w:t>
        <w:tab/>
      </w:r>
      <w:r>
        <w:rPr>
          <w:rFonts w:ascii="Georgia" w:hAnsi="Georgia" w:cs="Georgia" w:eastAsia="Georgia"/>
          <w:w w:val="95"/>
          <w:sz w:val="24"/>
          <w:szCs w:val="24"/>
        </w:rPr>
        <w:t>(2.7)</w:t>
      </w:r>
      <w:r>
        <w:rPr>
          <w:rFonts w:ascii="Georgia" w:hAnsi="Georgia" w:cs="Georgia" w:eastAsia="Georgia"/>
          <w:spacing w:val="110"/>
          <w:w w:val="96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Hyper-priors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for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spacing w:val="1"/>
          <w:w w:val="95"/>
          <w:sz w:val="24"/>
          <w:szCs w:val="24"/>
        </w:rPr>
        <w:t>model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parameters: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after="0" w:line="430" w:lineRule="auto"/>
        <w:jc w:val="left"/>
        <w:rPr>
          <w:rFonts w:ascii="Georgia" w:hAnsi="Georgia" w:cs="Georgia" w:eastAsia="Georgia"/>
          <w:sz w:val="24"/>
          <w:szCs w:val="24"/>
        </w:rPr>
        <w:sectPr>
          <w:type w:val="continuous"/>
          <w:pgSz w:w="12240" w:h="15840"/>
          <w:pgMar w:top="1500" w:bottom="940" w:left="1720" w:right="1300"/>
        </w:sectPr>
      </w:pPr>
    </w:p>
    <w:p>
      <w:pPr>
        <w:spacing w:before="144"/>
        <w:ind w:left="3644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31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7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(1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2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before="79"/>
        <w:ind w:left="3785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/>
        <w:pict>
          <v:shape style="position:absolute;margin-left:268.638pt;margin-top:4.292360pt;width:11.35pt;height:13.95pt;mso-position-horizontal-relative:page;mso-position-vertical-relative:paragraph;z-index:-309808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7"/>
                      <w:w w:val="90"/>
                      <w:position w:val="-9"/>
                      <w:sz w:val="24"/>
                    </w:rPr>
                    <w:t>σ</w:t>
                  </w:r>
                  <w:r>
                    <w:rPr>
                      <w:rFonts w:ascii="Arial" w:hAnsi="Arial"/>
                      <w:w w:val="90"/>
                      <w:sz w:val="16"/>
                    </w:rPr>
                    <w:t>2</w:t>
                  </w:r>
                  <w:r>
                    <w:rPr>
                      <w:rFonts w:ascii="Arial" w:hAns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Verdana" w:hAnsi="Verdana" w:cs="Verdana" w:eastAsia="Verdana"/>
          <w:i/>
          <w:position w:val="-5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16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5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9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line="240" w:lineRule="auto" w:before="5"/>
        <w:rPr>
          <w:rFonts w:ascii="Georgia" w:hAnsi="Georgia" w:cs="Georgia" w:eastAsia="Georgia"/>
          <w:sz w:val="29"/>
          <w:szCs w:val="29"/>
        </w:rPr>
      </w:pPr>
      <w:r>
        <w:rPr/>
        <w:br w:type="column"/>
      </w:r>
      <w:r>
        <w:rPr>
          <w:rFonts w:ascii="Georgia"/>
          <w:sz w:val="29"/>
        </w:rPr>
      </w:r>
    </w:p>
    <w:p>
      <w:pPr>
        <w:pStyle w:val="BodyText"/>
        <w:spacing w:line="240" w:lineRule="auto"/>
        <w:ind w:left="0" w:right="115"/>
        <w:jc w:val="right"/>
      </w:pPr>
      <w:r>
        <w:rPr>
          <w:w w:val="90"/>
        </w:rPr>
        <w:t>(2.8)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720" w:right="1300"/>
          <w:cols w:num="2" w:equalWidth="0">
            <w:col w:w="6006" w:space="40"/>
            <w:col w:w="3174"/>
          </w:cols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19"/>
          <w:szCs w:val="19"/>
        </w:rPr>
      </w:pPr>
    </w:p>
    <w:p>
      <w:pPr>
        <w:pStyle w:val="Heading4"/>
        <w:spacing w:line="240" w:lineRule="auto" w:before="59"/>
        <w:ind w:right="0"/>
        <w:jc w:val="both"/>
        <w:rPr>
          <w:b w:val="0"/>
          <w:bCs w:val="0"/>
        </w:rPr>
      </w:pPr>
      <w:r>
        <w:rPr>
          <w:w w:val="95"/>
        </w:rPr>
        <w:t>Mo</w:t>
      </w:r>
      <w:r>
        <w:rPr>
          <w:spacing w:val="1"/>
          <w:w w:val="95"/>
        </w:rPr>
        <w:t>del</w:t>
      </w:r>
      <w:r>
        <w:rPr>
          <w:spacing w:val="15"/>
          <w:w w:val="95"/>
        </w:rPr>
        <w:t> </w:t>
      </w:r>
      <w:r>
        <w:rPr>
          <w:w w:val="95"/>
        </w:rPr>
        <w:t>4</w:t>
      </w:r>
      <w:r>
        <w:rPr>
          <w:spacing w:val="15"/>
          <w:w w:val="95"/>
        </w:rPr>
        <w:t> </w:t>
      </w:r>
      <w:r>
        <w:rPr>
          <w:w w:val="95"/>
        </w:rPr>
        <w:t>Gamma(4,3)</w:t>
      </w:r>
      <w:r>
        <w:rPr>
          <w:spacing w:val="16"/>
          <w:w w:val="95"/>
        </w:rPr>
        <w:t> </w:t>
      </w:r>
      <w:r>
        <w:rPr>
          <w:w w:val="95"/>
        </w:rPr>
        <w:t>Prior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pStyle w:val="BodyText"/>
        <w:spacing w:line="271" w:lineRule="auto"/>
        <w:ind w:right="537"/>
        <w:jc w:val="both"/>
      </w:pPr>
      <w:r>
        <w:rPr>
          <w:spacing w:val="1"/>
        </w:rPr>
        <w:t>Model</w:t>
      </w:r>
      <w:r>
        <w:rPr>
          <w:spacing w:val="-23"/>
        </w:rPr>
        <w:t> </w:t>
      </w:r>
      <w:r>
        <w:rPr/>
        <w:t>4</w:t>
      </w:r>
      <w:r>
        <w:rPr>
          <w:spacing w:val="-22"/>
        </w:rPr>
        <w:t> </w:t>
      </w:r>
      <w:r>
        <w:rPr/>
        <w:t>is</w:t>
      </w:r>
      <w:r>
        <w:rPr>
          <w:spacing w:val="-23"/>
        </w:rPr>
        <w:t> </w:t>
      </w:r>
      <w:r>
        <w:rPr/>
        <w:t>a</w:t>
      </w:r>
      <w:r>
        <w:rPr>
          <w:spacing w:val="-22"/>
        </w:rPr>
        <w:t> </w:t>
      </w:r>
      <w:r>
        <w:rPr/>
        <w:t>Independent</w:t>
      </w:r>
      <w:r>
        <w:rPr>
          <w:spacing w:val="-23"/>
        </w:rPr>
        <w:t> </w:t>
      </w:r>
      <w:r>
        <w:rPr>
          <w:spacing w:val="-2"/>
        </w:rPr>
        <w:t>Bay</w:t>
      </w:r>
      <w:r>
        <w:rPr>
          <w:spacing w:val="-3"/>
        </w:rPr>
        <w:t>esian</w:t>
      </w:r>
      <w:r>
        <w:rPr>
          <w:spacing w:val="-22"/>
        </w:rPr>
        <w:t> </w:t>
      </w:r>
      <w:r>
        <w:rPr>
          <w:spacing w:val="1"/>
        </w:rPr>
        <w:t>Model</w:t>
      </w:r>
      <w:r>
        <w:rPr>
          <w:spacing w:val="-23"/>
        </w:rPr>
        <w:t> </w:t>
      </w:r>
      <w:r>
        <w:rPr/>
        <w:t>with</w:t>
      </w:r>
      <w:r>
        <w:rPr>
          <w:spacing w:val="-22"/>
        </w:rPr>
        <w:t> </w:t>
      </w:r>
      <w:r>
        <w:rPr>
          <w:rFonts w:ascii="Arial" w:hAnsi="Arial" w:cs="Arial" w:eastAsia="Arial"/>
          <w:i/>
        </w:rPr>
        <w:t>ρ</w:t>
      </w:r>
      <w:r>
        <w:rPr>
          <w:rFonts w:ascii="Arial" w:hAnsi="Arial" w:cs="Arial" w:eastAsia="Arial"/>
          <w:i/>
          <w:spacing w:val="-37"/>
        </w:rPr>
        <w:t> </w:t>
      </w:r>
      <w:r>
        <w:rPr>
          <w:rFonts w:ascii="DejaVu Sans Condensed" w:hAnsi="DejaVu Sans Condensed" w:cs="DejaVu Sans Condensed" w:eastAsia="DejaVu Sans Condensed"/>
          <w:i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8"/>
        </w:rPr>
        <w:t> </w:t>
      </w:r>
      <w:r>
        <w:rPr>
          <w:rFonts w:ascii="Arial" w:hAnsi="Arial" w:cs="Arial" w:eastAsia="Arial"/>
          <w:i/>
          <w:spacing w:val="-1"/>
        </w:rPr>
        <w:t>Gamma</w:t>
      </w:r>
      <w:r>
        <w:rPr>
          <w:spacing w:val="-2"/>
        </w:rPr>
        <w:t>(4</w:t>
      </w:r>
      <w:r>
        <w:rPr>
          <w:rFonts w:ascii="Arial" w:hAnsi="Arial" w:cs="Arial" w:eastAsia="Arial"/>
          <w:i/>
          <w:spacing w:val="-2"/>
        </w:rPr>
        <w:t>,</w:t>
      </w:r>
      <w:r>
        <w:rPr>
          <w:rFonts w:ascii="Arial" w:hAnsi="Arial" w:cs="Arial" w:eastAsia="Arial"/>
          <w:i/>
          <w:spacing w:val="-49"/>
        </w:rPr>
        <w:t> </w:t>
      </w:r>
      <w:r>
        <w:rPr/>
        <w:t>3)</w:t>
      </w:r>
      <w:r>
        <w:rPr>
          <w:spacing w:val="-22"/>
        </w:rPr>
        <w:t> </w:t>
      </w:r>
      <w:r>
        <w:rPr/>
        <w:t>priors</w:t>
      </w:r>
      <w:r>
        <w:rPr>
          <w:spacing w:val="-23"/>
        </w:rPr>
        <w:t> </w:t>
      </w:r>
      <w:r>
        <w:rPr/>
        <w:t>that</w:t>
      </w:r>
      <w:r>
        <w:rPr>
          <w:spacing w:val="-22"/>
        </w:rPr>
        <w:t> </w:t>
      </w:r>
      <w:r>
        <w:rPr>
          <w:spacing w:val="1"/>
        </w:rPr>
        <w:t>models</w:t>
      </w:r>
      <w:r>
        <w:rPr>
          <w:spacing w:val="21"/>
          <w:w w:val="90"/>
        </w:rPr>
        <w:t> </w:t>
      </w:r>
      <w:r>
        <w:rPr>
          <w:spacing w:val="-3"/>
        </w:rPr>
        <w:t>each</w:t>
      </w:r>
      <w:r>
        <w:rPr>
          <w:spacing w:val="2"/>
        </w:rPr>
        <w:t> </w:t>
      </w:r>
      <w:r>
        <w:rPr/>
        <w:t>categories</w:t>
      </w:r>
      <w:r>
        <w:rPr>
          <w:spacing w:val="4"/>
        </w:rPr>
        <w:t> </w:t>
      </w:r>
      <w:r>
        <w:rPr>
          <w:spacing w:val="-2"/>
        </w:rPr>
        <w:t>independen</w:t>
      </w:r>
      <w:r>
        <w:rPr>
          <w:spacing w:val="-1"/>
        </w:rPr>
        <w:t>tly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all</w:t>
      </w:r>
      <w:r>
        <w:rPr>
          <w:spacing w:val="3"/>
        </w:rPr>
        <w:t> </w:t>
      </w:r>
      <w:r>
        <w:rPr>
          <w:spacing w:val="-2"/>
        </w:rPr>
        <w:t>hierarchical</w:t>
      </w:r>
      <w:r>
        <w:rPr>
          <w:spacing w:val="3"/>
        </w:rPr>
        <w:t> </w:t>
      </w:r>
      <w:r>
        <w:rPr>
          <w:spacing w:val="-1"/>
        </w:rPr>
        <w:t>lev</w:t>
      </w:r>
      <w:r>
        <w:rPr>
          <w:spacing w:val="-2"/>
        </w:rPr>
        <w:t>els</w:t>
      </w:r>
      <w:r>
        <w:rPr>
          <w:spacing w:val="-1"/>
        </w:rPr>
        <w:t>.</w:t>
      </w:r>
      <w:r>
        <w:rPr>
          <w:spacing w:val="38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1"/>
        </w:rPr>
        <w:t>model</w:t>
      </w:r>
      <w:r>
        <w:rPr>
          <w:spacing w:val="3"/>
        </w:rPr>
        <w:t> </w:t>
      </w:r>
      <w:r>
        <w:rPr>
          <w:spacing w:val="1"/>
        </w:rPr>
        <w:t>does</w:t>
      </w:r>
      <w:r>
        <w:rPr>
          <w:spacing w:val="2"/>
        </w:rPr>
        <w:t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43"/>
          <w:w w:val="98"/>
        </w:rPr>
        <w:t> </w:t>
      </w:r>
      <w:r>
        <w:rPr/>
        <w:t>information</w:t>
      </w:r>
      <w:r>
        <w:rPr>
          <w:spacing w:val="-28"/>
        </w:rPr>
        <w:t> </w:t>
      </w:r>
      <w:r>
        <w:rPr/>
        <w:t>for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>
          <w:spacing w:val="-2"/>
        </w:rPr>
        <w:t>es</w:t>
      </w:r>
      <w:r>
        <w:rPr>
          <w:spacing w:val="-1"/>
        </w:rPr>
        <w:t>t</w:t>
      </w:r>
      <w:r>
        <w:rPr>
          <w:spacing w:val="-2"/>
        </w:rPr>
        <w:t>imation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distribution</w:t>
      </w:r>
      <w:r>
        <w:rPr>
          <w:spacing w:val="-28"/>
        </w:rPr>
        <w:t> </w:t>
      </w:r>
      <w:r>
        <w:rPr/>
        <w:t>parameter</w:t>
      </w:r>
      <w:r>
        <w:rPr>
          <w:spacing w:val="-27"/>
        </w:rPr>
        <w:t> </w:t>
      </w:r>
      <w:r>
        <w:rPr>
          <w:rFonts w:ascii="Arial" w:hAnsi="Arial" w:cs="Arial" w:eastAsia="Arial"/>
          <w:i/>
        </w:rPr>
        <w:t>µ,</w:t>
      </w:r>
      <w:r>
        <w:rPr>
          <w:rFonts w:ascii="Arial" w:hAnsi="Arial" w:cs="Arial" w:eastAsia="Arial"/>
          <w:i/>
          <w:spacing w:val="-51"/>
        </w:rPr>
        <w:t> </w:t>
      </w:r>
      <w:r>
        <w:rPr>
          <w:rFonts w:ascii="Arial" w:hAnsi="Arial" w:cs="Arial" w:eastAsia="Arial"/>
          <w:i/>
        </w:rPr>
        <w:t>t</w:t>
      </w:r>
      <w:r>
        <w:rPr/>
        <w:t>,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therefore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prior</w:t>
      </w:r>
      <w:r>
        <w:rPr>
          <w:spacing w:val="28"/>
          <w:w w:val="91"/>
        </w:rPr>
        <w:t> </w:t>
      </w:r>
      <w:r>
        <w:rPr/>
        <w:t>can</w:t>
      </w:r>
      <w:r>
        <w:rPr>
          <w:spacing w:val="-31"/>
        </w:rPr>
        <w:t> </w:t>
      </w:r>
      <w:r>
        <w:rPr>
          <w:spacing w:val="3"/>
        </w:rPr>
        <w:t>be</w:t>
      </w:r>
      <w:r>
        <w:rPr>
          <w:spacing w:val="-31"/>
        </w:rPr>
        <w:t> </w:t>
      </w:r>
      <w:r>
        <w:rPr/>
        <w:t>defi</w:t>
      </w:r>
      <w:r>
        <w:rPr>
          <w:spacing w:val="24"/>
        </w:rPr>
        <w:t> </w:t>
      </w:r>
      <w:r>
        <w:rPr/>
        <w:t>as</w:t>
      </w:r>
      <w:r>
        <w:rPr>
          <w:spacing w:val="-30"/>
        </w:rPr>
        <w:t> </w:t>
      </w:r>
      <w:r>
        <w:rPr/>
        <w:t>a</w:t>
      </w:r>
      <w:r>
        <w:rPr>
          <w:spacing w:val="-31"/>
        </w:rPr>
        <w:t> </w:t>
      </w:r>
      <w:r>
        <w:rPr>
          <w:spacing w:val="-2"/>
        </w:rPr>
        <w:t>weak-informative</w:t>
      </w:r>
      <w:r>
        <w:rPr>
          <w:spacing w:val="-30"/>
        </w:rPr>
        <w:t> </w:t>
      </w:r>
      <w:r>
        <w:rPr>
          <w:spacing w:val="-2"/>
        </w:rPr>
        <w:t>prior.</w:t>
      </w:r>
      <w:r>
        <w:rPr>
          <w:spacing w:val="-12"/>
        </w:rPr>
        <w:t> </w:t>
      </w:r>
      <w:r>
        <w:rPr>
          <w:rFonts w:ascii="Arial" w:hAnsi="Arial" w:cs="Arial" w:eastAsia="Arial"/>
          <w:i/>
        </w:rPr>
        <w:t>T</w:t>
      </w:r>
      <w:r>
        <w:rPr>
          <w:rFonts w:ascii="Arial" w:hAnsi="Arial" w:cs="Arial" w:eastAsia="Arial"/>
          <w:position w:val="-3"/>
          <w:sz w:val="16"/>
          <w:szCs w:val="16"/>
        </w:rPr>
        <w:t>[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λ&gt;</w:t>
      </w:r>
      <w:r>
        <w:rPr>
          <w:rFonts w:ascii="Arial" w:hAnsi="Arial" w:cs="Arial" w:eastAsia="Arial"/>
          <w:position w:val="-3"/>
          <w:sz w:val="16"/>
          <w:szCs w:val="16"/>
        </w:rPr>
        <w:t>0]</w:t>
      </w:r>
      <w:r>
        <w:rPr>
          <w:rFonts w:ascii="Arial" w:hAnsi="Arial" w:cs="Arial" w:eastAsia="Arial"/>
          <w:spacing w:val="-13"/>
          <w:position w:val="-3"/>
          <w:sz w:val="16"/>
          <w:szCs w:val="16"/>
        </w:rPr>
        <w:t> </w:t>
      </w:r>
      <w:r>
        <w:rPr/>
        <w:t>indicates</w:t>
      </w:r>
      <w:r>
        <w:rPr>
          <w:spacing w:val="-31"/>
        </w:rPr>
        <w:t> </w:t>
      </w:r>
      <w:r>
        <w:rPr/>
        <w:t>a</w:t>
      </w:r>
      <w:r>
        <w:rPr>
          <w:spacing w:val="-31"/>
        </w:rPr>
        <w:t> </w:t>
      </w:r>
      <w:r>
        <w:rPr/>
        <w:t>truncation</w:t>
      </w:r>
      <w:r>
        <w:rPr>
          <w:spacing w:val="-30"/>
        </w:rPr>
        <w:t> </w:t>
      </w:r>
      <w:r>
        <w:rPr/>
        <w:t>of</w:t>
      </w:r>
      <w:r>
        <w:rPr>
          <w:spacing w:val="-31"/>
        </w:rPr>
        <w:t> </w:t>
      </w:r>
      <w:r>
        <w:rPr/>
        <w:t>distribution</w:t>
      </w:r>
      <w:r>
        <w:rPr>
          <w:spacing w:val="29"/>
          <w:w w:val="92"/>
        </w:rPr>
        <w:t> </w:t>
      </w:r>
      <w:r>
        <w:rPr/>
        <w:t>at</w:t>
      </w:r>
      <w:r>
        <w:rPr>
          <w:spacing w:val="2"/>
        </w:rPr>
        <w:t> </w:t>
      </w:r>
      <w:r>
        <w:rPr/>
        <w:t>0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3"/>
        </w:rPr>
        <w:t>which</w:t>
      </w:r>
      <w:r>
        <w:rPr>
          <w:spacing w:val="2"/>
        </w:rPr>
        <w:t> </w:t>
      </w:r>
      <w:r>
        <w:rPr>
          <w:rFonts w:ascii="Arial" w:hAnsi="Arial" w:cs="Arial" w:eastAsia="Arial"/>
          <w:i/>
        </w:rPr>
        <w:t>λ</w:t>
      </w:r>
      <w:r>
        <w:rPr>
          <w:rFonts w:ascii="Arial" w:hAnsi="Arial" w:cs="Arial" w:eastAsia="Arial"/>
          <w:i/>
          <w:spacing w:val="-7"/>
        </w:rPr>
        <w:t> </w:t>
      </w:r>
      <w:r>
        <w:rPr>
          <w:spacing w:val="-3"/>
        </w:rPr>
        <w:t>v</w:t>
      </w:r>
      <w:r>
        <w:rPr>
          <w:spacing w:val="-4"/>
        </w:rPr>
        <w:t>alues</w:t>
      </w:r>
      <w:r>
        <w:rPr>
          <w:spacing w:val="2"/>
        </w:rPr>
        <w:t> </w:t>
      </w:r>
      <w:r>
        <w:rPr/>
        <w:t>less</w:t>
      </w:r>
      <w:r>
        <w:rPr>
          <w:spacing w:val="2"/>
        </w:rPr>
        <w:t> </w:t>
      </w:r>
      <w:r>
        <w:rPr/>
        <w:t>than</w:t>
      </w:r>
      <w:r>
        <w:rPr>
          <w:spacing w:val="3"/>
        </w:rPr>
        <w:t> </w:t>
      </w:r>
      <w:r>
        <w:rPr/>
        <w:t>0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truncated,</w:t>
      </w:r>
      <w:r>
        <w:rPr>
          <w:spacing w:val="2"/>
        </w:rPr>
        <w:t> </w:t>
      </w:r>
      <w:r>
        <w:rPr/>
        <w:t>therefore</w:t>
      </w:r>
      <w:r>
        <w:rPr>
          <w:spacing w:val="2"/>
        </w:rPr>
        <w:t> </w:t>
      </w:r>
      <w:r>
        <w:rPr>
          <w:rFonts w:ascii="Arial" w:hAnsi="Arial" w:cs="Arial" w:eastAsia="Arial"/>
          <w:i/>
        </w:rPr>
        <w:t>λ</w:t>
      </w:r>
      <w:r>
        <w:rPr>
          <w:rFonts w:ascii="Arial" w:hAnsi="Arial" w:cs="Arial" w:eastAsia="Arial"/>
          <w:i/>
          <w:spacing w:val="-7"/>
        </w:rPr>
        <w:t> </w:t>
      </w:r>
      <w:r>
        <w:rPr/>
        <w:t>should</w:t>
      </w:r>
      <w:r>
        <w:rPr>
          <w:spacing w:val="3"/>
        </w:rPr>
        <w:t> </w:t>
      </w:r>
      <w:r>
        <w:rPr/>
        <w:t>not</w:t>
      </w:r>
      <w:r>
        <w:rPr>
          <w:spacing w:val="2"/>
        </w:rPr>
        <w:t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3"/>
        </w:rPr>
        <w:t> </w:t>
      </w:r>
      <w:r>
        <w:rPr>
          <w:spacing w:val="-4"/>
        </w:rPr>
        <w:t>an</w:t>
      </w:r>
      <w:r>
        <w:rPr>
          <w:spacing w:val="-3"/>
        </w:rPr>
        <w:t>y</w:t>
      </w:r>
      <w:r>
        <w:rPr>
          <w:spacing w:val="25"/>
          <w:w w:val="106"/>
        </w:rPr>
        <w:t> </w:t>
      </w:r>
      <w:r>
        <w:rPr>
          <w:spacing w:val="-2"/>
        </w:rPr>
        <w:t>negative</w:t>
      </w:r>
      <w:r>
        <w:rPr>
          <w:spacing w:val="-26"/>
        </w:rPr>
        <w:t> </w:t>
      </w:r>
      <w:r>
        <w:rPr>
          <w:spacing w:val="-2"/>
        </w:rPr>
        <w:t>v</w:t>
      </w:r>
      <w:r>
        <w:rPr>
          <w:spacing w:val="-3"/>
        </w:rPr>
        <w:t>alues.</w:t>
      </w:r>
      <w:r>
        <w:rPr>
          <w:spacing w:val="-14"/>
        </w:rPr>
        <w:t> </w:t>
      </w:r>
      <w:r>
        <w:rPr/>
        <w:t>The</w:t>
      </w:r>
      <w:r>
        <w:rPr>
          <w:spacing w:val="-25"/>
        </w:rPr>
        <w:t> </w:t>
      </w:r>
      <w:r>
        <w:rPr/>
        <w:t>likelihood</w:t>
      </w:r>
      <w:r>
        <w:rPr>
          <w:spacing w:val="-26"/>
        </w:rPr>
        <w:t> </w:t>
      </w:r>
      <w:r>
        <w:rPr>
          <w:spacing w:val="1"/>
        </w:rPr>
        <w:t>model</w:t>
      </w:r>
      <w:r>
        <w:rPr>
          <w:spacing w:val="-25"/>
        </w:rPr>
        <w:t> </w:t>
      </w:r>
      <w:r>
        <w:rPr/>
        <w:t>is:</w:t>
      </w:r>
      <w:r>
        <w:rPr/>
      </w:r>
    </w:p>
    <w:p>
      <w:pPr>
        <w:spacing w:line="240" w:lineRule="auto" w:before="8"/>
        <w:rPr>
          <w:rFonts w:ascii="Georgia" w:hAnsi="Georgia" w:cs="Georgia" w:eastAsia="Georgia"/>
          <w:sz w:val="23"/>
          <w:szCs w:val="23"/>
        </w:rPr>
      </w:pPr>
    </w:p>
    <w:p>
      <w:pPr>
        <w:spacing w:after="0" w:line="240" w:lineRule="auto"/>
        <w:rPr>
          <w:rFonts w:ascii="Georgia" w:hAnsi="Georgia" w:cs="Georgia" w:eastAsia="Georgia"/>
          <w:sz w:val="23"/>
          <w:szCs w:val="23"/>
        </w:rPr>
        <w:sectPr>
          <w:pgSz w:w="12240" w:h="15840"/>
          <w:pgMar w:header="987" w:footer="749" w:top="1260" w:bottom="940" w:left="1300" w:right="1720"/>
        </w:sectPr>
      </w:pPr>
    </w:p>
    <w:p>
      <w:pPr>
        <w:spacing w:line="303" w:lineRule="auto" w:before="54"/>
        <w:ind w:left="3158" w:right="0" w:firstLine="517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-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5"/>
          <w:sz w:val="24"/>
          <w:szCs w:val="24"/>
        </w:rPr>
        <w:t> </w:t>
      </w:r>
      <w:r>
        <w:rPr>
          <w:rFonts w:ascii="Arial" w:hAnsi="Arial" w:cs="Arial" w:eastAsia="Arial"/>
          <w:i/>
          <w:spacing w:val="34"/>
          <w:sz w:val="24"/>
          <w:szCs w:val="24"/>
        </w:rPr>
        <w:t>P</w:t>
      </w:r>
      <w:r>
        <w:rPr>
          <w:rFonts w:ascii="Arial" w:hAnsi="Arial" w:cs="Arial" w:eastAsia="Arial"/>
          <w:i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sz w:val="24"/>
          <w:szCs w:val="24"/>
        </w:rPr>
        <w:t>n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</w:t>
      </w:r>
      <w:r>
        <w:rPr>
          <w:rFonts w:ascii="Verdana" w:hAnsi="Verdana" w:cs="Verdana" w:eastAsia="Verdana"/>
          <w:i/>
          <w:spacing w:val="10"/>
          <w:position w:val="-3"/>
          <w:sz w:val="16"/>
          <w:szCs w:val="16"/>
        </w:rPr>
        <w:t>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Georgia" w:hAnsi="Georgia" w:cs="Georgia" w:eastAsia="Georgia"/>
          <w:spacing w:val="82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1"/>
          <w:sz w:val="24"/>
          <w:szCs w:val="24"/>
        </w:rPr>
        <w:t>µ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=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sz w:val="24"/>
          <w:szCs w:val="24"/>
        </w:rPr>
        <w:t>ρ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"/>
          <w:sz w:val="24"/>
          <w:szCs w:val="24"/>
        </w:rPr>
        <w:t>λ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</w:p>
    <w:p>
      <w:pPr>
        <w:spacing w:line="240" w:lineRule="auto" w:before="6"/>
        <w:rPr>
          <w:rFonts w:ascii="Georgia" w:hAnsi="Georgia" w:cs="Georgia" w:eastAsia="Georgia"/>
          <w:sz w:val="21"/>
          <w:szCs w:val="21"/>
        </w:rPr>
      </w:pPr>
      <w:r>
        <w:rPr/>
        <w:br w:type="column"/>
      </w:r>
      <w:r>
        <w:rPr>
          <w:rFonts w:ascii="Georgia"/>
          <w:sz w:val="21"/>
        </w:rPr>
      </w:r>
    </w:p>
    <w:p>
      <w:pPr>
        <w:pStyle w:val="BodyText"/>
        <w:spacing w:line="240" w:lineRule="auto"/>
        <w:ind w:left="0" w:right="545"/>
        <w:jc w:val="right"/>
      </w:pPr>
      <w:r>
        <w:rPr>
          <w:w w:val="90"/>
        </w:rPr>
        <w:t>(2.9)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300" w:right="1720"/>
          <w:cols w:num="2" w:equalWidth="0">
            <w:col w:w="5632" w:space="40"/>
            <w:col w:w="3548"/>
          </w:cols>
        </w:sectPr>
      </w:pPr>
    </w:p>
    <w:p>
      <w:pPr>
        <w:pStyle w:val="BodyText"/>
        <w:spacing w:line="240" w:lineRule="auto" w:before="127"/>
        <w:ind w:left="468" w:right="0"/>
        <w:jc w:val="left"/>
      </w:pPr>
      <w:r>
        <w:rPr>
          <w:w w:val="95"/>
        </w:rPr>
        <w:t>Priors</w:t>
      </w:r>
      <w:r>
        <w:rPr>
          <w:spacing w:val="2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spacing w:val="1"/>
          <w:w w:val="95"/>
        </w:rPr>
        <w:t>model</w:t>
      </w:r>
      <w:r>
        <w:rPr>
          <w:spacing w:val="2"/>
          <w:w w:val="95"/>
        </w:rPr>
        <w:t> </w:t>
      </w:r>
      <w:r>
        <w:rPr>
          <w:w w:val="95"/>
        </w:rPr>
        <w:t>parameters: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tabs>
          <w:tab w:pos="8073" w:val="left" w:leader="none"/>
        </w:tabs>
        <w:spacing w:line="430" w:lineRule="auto" w:before="167"/>
        <w:ind w:left="468" w:right="545" w:firstLine="2452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λ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20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Gamma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α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7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β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Arial" w:hAnsi="Arial" w:cs="Arial" w:eastAsia="Arial"/>
          <w:i/>
          <w:sz w:val="24"/>
          <w:szCs w:val="24"/>
        </w:rPr>
        <w:t>T</w:t>
      </w:r>
      <w:r>
        <w:rPr>
          <w:rFonts w:ascii="Arial" w:hAnsi="Arial" w:cs="Arial" w:eastAsia="Arial"/>
          <w:position w:val="-3"/>
          <w:sz w:val="16"/>
          <w:szCs w:val="16"/>
        </w:rPr>
        <w:t>[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λ&gt;</w:t>
      </w:r>
      <w:r>
        <w:rPr>
          <w:rFonts w:ascii="Arial" w:hAnsi="Arial" w:cs="Arial" w:eastAsia="Arial"/>
          <w:position w:val="-3"/>
          <w:sz w:val="16"/>
          <w:szCs w:val="16"/>
        </w:rPr>
        <w:t>0]</w:t>
        <w:tab/>
      </w:r>
      <w:r>
        <w:rPr>
          <w:rFonts w:ascii="Georgia" w:hAnsi="Georgia" w:cs="Georgia" w:eastAsia="Georgia"/>
          <w:w w:val="90"/>
          <w:sz w:val="24"/>
          <w:szCs w:val="24"/>
        </w:rPr>
        <w:t>(2.10)</w:t>
      </w:r>
      <w:r>
        <w:rPr>
          <w:rFonts w:ascii="Georgia" w:hAnsi="Georgia" w:cs="Georgia" w:eastAsia="Georgia"/>
          <w:spacing w:val="36"/>
          <w:w w:val="94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Hyper-priors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for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spacing w:val="1"/>
          <w:w w:val="95"/>
          <w:sz w:val="24"/>
          <w:szCs w:val="24"/>
        </w:rPr>
        <w:t>model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parameters: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after="0" w:line="430" w:lineRule="auto"/>
        <w:jc w:val="left"/>
        <w:rPr>
          <w:rFonts w:ascii="Georgia" w:hAnsi="Georgia" w:cs="Georgia" w:eastAsia="Georgia"/>
          <w:sz w:val="24"/>
          <w:szCs w:val="24"/>
        </w:rPr>
        <w:sectPr>
          <w:type w:val="continuous"/>
          <w:pgSz w:w="12240" w:h="15840"/>
          <w:pgMar w:top="1500" w:bottom="940" w:left="1300" w:right="1720"/>
        </w:sectPr>
      </w:pPr>
    </w:p>
    <w:p>
      <w:pPr>
        <w:spacing w:before="144"/>
        <w:ind w:left="3301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α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22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(4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6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before="79"/>
        <w:ind w:left="3318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pacing w:val="-2"/>
          <w:sz w:val="24"/>
          <w:szCs w:val="24"/>
        </w:rPr>
        <w:t>β</w:t>
      </w:r>
      <w:r>
        <w:rPr>
          <w:rFonts w:ascii="Verdana" w:hAnsi="Verdana" w:cs="Verdana" w:eastAsia="Verdana"/>
          <w:i/>
          <w:spacing w:val="-1"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16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6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(3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8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line="240" w:lineRule="auto" w:before="5"/>
        <w:rPr>
          <w:rFonts w:ascii="Georgia" w:hAnsi="Georgia" w:cs="Georgia" w:eastAsia="Georgia"/>
          <w:sz w:val="29"/>
          <w:szCs w:val="29"/>
        </w:rPr>
      </w:pPr>
      <w:r>
        <w:rPr/>
        <w:br w:type="column"/>
      </w:r>
      <w:r>
        <w:rPr>
          <w:rFonts w:ascii="Georgia"/>
          <w:sz w:val="29"/>
        </w:rPr>
      </w:r>
    </w:p>
    <w:p>
      <w:pPr>
        <w:pStyle w:val="BodyText"/>
        <w:spacing w:line="240" w:lineRule="auto"/>
        <w:ind w:left="0" w:right="545"/>
        <w:jc w:val="right"/>
      </w:pPr>
      <w:r>
        <w:rPr/>
        <w:t>(2.11)</w:t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300" w:right="1720"/>
          <w:cols w:num="2" w:equalWidth="0">
            <w:col w:w="5488" w:space="40"/>
            <w:col w:w="3692"/>
          </w:cols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0"/>
          <w:szCs w:val="20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1"/>
        </w:rPr>
        <w:t>Model</w:t>
      </w:r>
      <w:r>
        <w:rPr>
          <w:spacing w:val="-22"/>
        </w:rPr>
        <w:t> </w:t>
      </w:r>
      <w:r>
        <w:rPr/>
        <w:t>5</w:t>
      </w:r>
      <w:r>
        <w:rPr>
          <w:spacing w:val="-21"/>
        </w:rPr>
        <w:t> </w:t>
      </w:r>
      <w:r>
        <w:rPr/>
        <w:t>Laplace(1,1)</w:t>
      </w:r>
      <w:r>
        <w:rPr>
          <w:spacing w:val="-21"/>
        </w:rPr>
        <w:t> </w:t>
      </w:r>
      <w:r>
        <w:rPr/>
        <w:t>Prior</w:t>
      </w:r>
      <w:r>
        <w:rPr>
          <w:b w:val="0"/>
        </w:rPr>
      </w:r>
    </w:p>
    <w:p>
      <w:pPr>
        <w:spacing w:line="240" w:lineRule="auto" w:before="7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pStyle w:val="BodyText"/>
        <w:spacing w:line="271" w:lineRule="auto"/>
        <w:ind w:right="537"/>
        <w:jc w:val="both"/>
      </w:pPr>
      <w:r>
        <w:rPr>
          <w:spacing w:val="1"/>
        </w:rPr>
        <w:t>Model</w:t>
      </w:r>
      <w:r>
        <w:rPr>
          <w:spacing w:val="-17"/>
        </w:rPr>
        <w:t> </w:t>
      </w:r>
      <w:r>
        <w:rPr/>
        <w:t>5</w:t>
      </w:r>
      <w:r>
        <w:rPr>
          <w:spacing w:val="-17"/>
        </w:rPr>
        <w:t> </w:t>
      </w:r>
      <w:r>
        <w:rPr/>
        <w:t>is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Independent</w:t>
      </w:r>
      <w:r>
        <w:rPr>
          <w:spacing w:val="-17"/>
        </w:rPr>
        <w:t> </w:t>
      </w:r>
      <w:r>
        <w:rPr>
          <w:spacing w:val="-2"/>
        </w:rPr>
        <w:t>Bay</w:t>
      </w:r>
      <w:r>
        <w:rPr>
          <w:spacing w:val="-3"/>
        </w:rPr>
        <w:t>esian</w:t>
      </w:r>
      <w:r>
        <w:rPr>
          <w:spacing w:val="-17"/>
        </w:rPr>
        <w:t> </w:t>
      </w:r>
      <w:r>
        <w:rPr>
          <w:spacing w:val="1"/>
        </w:rPr>
        <w:t>Model</w:t>
      </w:r>
      <w:r>
        <w:rPr>
          <w:spacing w:val="-17"/>
        </w:rPr>
        <w:t> </w:t>
      </w:r>
      <w:r>
        <w:rPr/>
        <w:t>with</w:t>
      </w:r>
      <w:r>
        <w:rPr>
          <w:spacing w:val="-16"/>
        </w:rPr>
        <w:t> </w:t>
      </w:r>
      <w:r>
        <w:rPr>
          <w:rFonts w:ascii="Arial" w:hAnsi="Arial" w:cs="Arial" w:eastAsia="Arial"/>
          <w:i/>
        </w:rPr>
        <w:t>ρ</w:t>
      </w:r>
      <w:r>
        <w:rPr>
          <w:rFonts w:ascii="Arial" w:hAnsi="Arial" w:cs="Arial" w:eastAsia="Arial"/>
          <w:i/>
          <w:spacing w:val="-32"/>
        </w:rPr>
        <w:t> </w:t>
      </w:r>
      <w:r>
        <w:rPr>
          <w:rFonts w:ascii="DejaVu Sans Condensed" w:hAnsi="DejaVu Sans Condensed" w:cs="DejaVu Sans Condensed" w:eastAsia="DejaVu Sans Condensed"/>
          <w:i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34"/>
        </w:rPr>
        <w:t> </w:t>
      </w:r>
      <w:r>
        <w:rPr>
          <w:rFonts w:ascii="Arial" w:hAnsi="Arial" w:cs="Arial" w:eastAsia="Arial"/>
          <w:i/>
        </w:rPr>
        <w:t>Laplace</w:t>
      </w:r>
      <w:r>
        <w:rPr/>
        <w:t>(1</w:t>
      </w:r>
      <w:r>
        <w:rPr>
          <w:rFonts w:ascii="Arial" w:hAnsi="Arial" w:cs="Arial" w:eastAsia="Arial"/>
          <w:i/>
        </w:rPr>
        <w:t>,</w:t>
      </w:r>
      <w:r>
        <w:rPr>
          <w:rFonts w:ascii="Arial" w:hAnsi="Arial" w:cs="Arial" w:eastAsia="Arial"/>
          <w:i/>
          <w:spacing w:val="-46"/>
        </w:rPr>
        <w:t> </w:t>
      </w:r>
      <w:r>
        <w:rPr/>
        <w:t>1)</w:t>
      </w:r>
      <w:r>
        <w:rPr>
          <w:spacing w:val="-17"/>
        </w:rPr>
        <w:t> </w:t>
      </w:r>
      <w:r>
        <w:rPr/>
        <w:t>priors</w:t>
      </w:r>
      <w:r>
        <w:rPr>
          <w:spacing w:val="-17"/>
        </w:rPr>
        <w:t> </w:t>
      </w:r>
      <w:r>
        <w:rPr/>
        <w:t>that</w:t>
      </w:r>
      <w:r>
        <w:rPr>
          <w:spacing w:val="-17"/>
        </w:rPr>
        <w:t> </w:t>
      </w:r>
      <w:r>
        <w:rPr>
          <w:spacing w:val="1"/>
        </w:rPr>
        <w:t>models</w:t>
      </w:r>
      <w:r>
        <w:rPr>
          <w:spacing w:val="29"/>
          <w:w w:val="90"/>
        </w:rPr>
        <w:t> </w:t>
      </w:r>
      <w:r>
        <w:rPr>
          <w:spacing w:val="-3"/>
        </w:rPr>
        <w:t>each</w:t>
      </w:r>
      <w:r>
        <w:rPr>
          <w:spacing w:val="2"/>
        </w:rPr>
        <w:t> </w:t>
      </w:r>
      <w:r>
        <w:rPr/>
        <w:t>categories</w:t>
      </w:r>
      <w:r>
        <w:rPr>
          <w:spacing w:val="4"/>
        </w:rPr>
        <w:t> </w:t>
      </w:r>
      <w:r>
        <w:rPr>
          <w:spacing w:val="-2"/>
        </w:rPr>
        <w:t>independen</w:t>
      </w:r>
      <w:r>
        <w:rPr>
          <w:spacing w:val="-1"/>
        </w:rPr>
        <w:t>tly</w:t>
      </w:r>
      <w:r>
        <w:rPr>
          <w:spacing w:val="3"/>
        </w:rPr>
        <w:t> </w:t>
      </w:r>
      <w:r>
        <w:rPr/>
        <w:t>on</w:t>
      </w:r>
      <w:r>
        <w:rPr>
          <w:spacing w:val="3"/>
        </w:rPr>
        <w:t> </w:t>
      </w:r>
      <w:r>
        <w:rPr/>
        <w:t>all</w:t>
      </w:r>
      <w:r>
        <w:rPr>
          <w:spacing w:val="3"/>
        </w:rPr>
        <w:t> </w:t>
      </w:r>
      <w:r>
        <w:rPr>
          <w:spacing w:val="-2"/>
        </w:rPr>
        <w:t>hierarchical</w:t>
      </w:r>
      <w:r>
        <w:rPr>
          <w:spacing w:val="3"/>
        </w:rPr>
        <w:t> </w:t>
      </w:r>
      <w:r>
        <w:rPr>
          <w:spacing w:val="-1"/>
        </w:rPr>
        <w:t>lev</w:t>
      </w:r>
      <w:r>
        <w:rPr>
          <w:spacing w:val="-2"/>
        </w:rPr>
        <w:t>els</w:t>
      </w:r>
      <w:r>
        <w:rPr>
          <w:spacing w:val="-1"/>
        </w:rPr>
        <w:t>.</w:t>
      </w:r>
      <w:r>
        <w:rPr>
          <w:spacing w:val="38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1"/>
        </w:rPr>
        <w:t>model</w:t>
      </w:r>
      <w:r>
        <w:rPr>
          <w:spacing w:val="3"/>
        </w:rPr>
        <w:t> </w:t>
      </w:r>
      <w:r>
        <w:rPr>
          <w:spacing w:val="1"/>
        </w:rPr>
        <w:t>does</w:t>
      </w:r>
      <w:r>
        <w:rPr>
          <w:spacing w:val="2"/>
        </w:rPr>
        <w:t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43"/>
          <w:w w:val="98"/>
        </w:rPr>
        <w:t> </w:t>
      </w:r>
      <w:r>
        <w:rPr/>
        <w:t>information</w:t>
      </w:r>
      <w:r>
        <w:rPr>
          <w:spacing w:val="-28"/>
        </w:rPr>
        <w:t> </w:t>
      </w:r>
      <w:r>
        <w:rPr/>
        <w:t>for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>
          <w:spacing w:val="-2"/>
        </w:rPr>
        <w:t>es</w:t>
      </w:r>
      <w:r>
        <w:rPr>
          <w:spacing w:val="-1"/>
        </w:rPr>
        <w:t>t</w:t>
      </w:r>
      <w:r>
        <w:rPr>
          <w:spacing w:val="-2"/>
        </w:rPr>
        <w:t>imation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distribution</w:t>
      </w:r>
      <w:r>
        <w:rPr>
          <w:spacing w:val="-28"/>
        </w:rPr>
        <w:t> </w:t>
      </w:r>
      <w:r>
        <w:rPr/>
        <w:t>parameter</w:t>
      </w:r>
      <w:r>
        <w:rPr>
          <w:spacing w:val="-27"/>
        </w:rPr>
        <w:t> </w:t>
      </w:r>
      <w:r>
        <w:rPr>
          <w:rFonts w:ascii="Arial" w:hAnsi="Arial" w:cs="Arial" w:eastAsia="Arial"/>
          <w:i/>
        </w:rPr>
        <w:t>µ,</w:t>
      </w:r>
      <w:r>
        <w:rPr>
          <w:rFonts w:ascii="Arial" w:hAnsi="Arial" w:cs="Arial" w:eastAsia="Arial"/>
          <w:i/>
          <w:spacing w:val="-51"/>
        </w:rPr>
        <w:t> </w:t>
      </w:r>
      <w:r>
        <w:rPr>
          <w:rFonts w:ascii="Arial" w:hAnsi="Arial" w:cs="Arial" w:eastAsia="Arial"/>
          <w:i/>
        </w:rPr>
        <w:t>t</w:t>
      </w:r>
      <w:r>
        <w:rPr/>
        <w:t>,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/>
        <w:t>therefore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prior</w:t>
      </w:r>
      <w:r>
        <w:rPr>
          <w:spacing w:val="28"/>
          <w:w w:val="91"/>
        </w:rPr>
        <w:t> </w:t>
      </w:r>
      <w:r>
        <w:rPr/>
        <w:t>can</w:t>
      </w:r>
      <w:r>
        <w:rPr>
          <w:spacing w:val="-31"/>
        </w:rPr>
        <w:t> </w:t>
      </w:r>
      <w:r>
        <w:rPr>
          <w:spacing w:val="3"/>
        </w:rPr>
        <w:t>be</w:t>
      </w:r>
      <w:r>
        <w:rPr>
          <w:spacing w:val="-31"/>
        </w:rPr>
        <w:t> </w:t>
      </w:r>
      <w:r>
        <w:rPr/>
        <w:t>defi</w:t>
      </w:r>
      <w:r>
        <w:rPr>
          <w:spacing w:val="24"/>
        </w:rPr>
        <w:t> </w:t>
      </w:r>
      <w:r>
        <w:rPr/>
        <w:t>as</w:t>
      </w:r>
      <w:r>
        <w:rPr>
          <w:spacing w:val="-30"/>
        </w:rPr>
        <w:t> </w:t>
      </w:r>
      <w:r>
        <w:rPr/>
        <w:t>a</w:t>
      </w:r>
      <w:r>
        <w:rPr>
          <w:spacing w:val="-31"/>
        </w:rPr>
        <w:t> </w:t>
      </w:r>
      <w:r>
        <w:rPr>
          <w:spacing w:val="-2"/>
        </w:rPr>
        <w:t>weak-informative</w:t>
      </w:r>
      <w:r>
        <w:rPr>
          <w:spacing w:val="-30"/>
        </w:rPr>
        <w:t> </w:t>
      </w:r>
      <w:r>
        <w:rPr>
          <w:spacing w:val="-2"/>
        </w:rPr>
        <w:t>prior.</w:t>
      </w:r>
      <w:r>
        <w:rPr>
          <w:spacing w:val="-12"/>
        </w:rPr>
        <w:t> </w:t>
      </w:r>
      <w:r>
        <w:rPr>
          <w:rFonts w:ascii="Arial" w:hAnsi="Arial" w:cs="Arial" w:eastAsia="Arial"/>
          <w:i/>
        </w:rPr>
        <w:t>T</w:t>
      </w:r>
      <w:r>
        <w:rPr>
          <w:rFonts w:ascii="Arial" w:hAnsi="Arial" w:cs="Arial" w:eastAsia="Arial"/>
          <w:position w:val="-3"/>
          <w:sz w:val="16"/>
          <w:szCs w:val="16"/>
        </w:rPr>
        <w:t>[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λ&gt;</w:t>
      </w:r>
      <w:r>
        <w:rPr>
          <w:rFonts w:ascii="Arial" w:hAnsi="Arial" w:cs="Arial" w:eastAsia="Arial"/>
          <w:position w:val="-3"/>
          <w:sz w:val="16"/>
          <w:szCs w:val="16"/>
        </w:rPr>
        <w:t>0]</w:t>
      </w:r>
      <w:r>
        <w:rPr>
          <w:rFonts w:ascii="Arial" w:hAnsi="Arial" w:cs="Arial" w:eastAsia="Arial"/>
          <w:spacing w:val="-13"/>
          <w:position w:val="-3"/>
          <w:sz w:val="16"/>
          <w:szCs w:val="16"/>
        </w:rPr>
        <w:t> </w:t>
      </w:r>
      <w:r>
        <w:rPr/>
        <w:t>indicates</w:t>
      </w:r>
      <w:r>
        <w:rPr>
          <w:spacing w:val="-31"/>
        </w:rPr>
        <w:t> </w:t>
      </w:r>
      <w:r>
        <w:rPr/>
        <w:t>a</w:t>
      </w:r>
      <w:r>
        <w:rPr>
          <w:spacing w:val="-31"/>
        </w:rPr>
        <w:t> </w:t>
      </w:r>
      <w:r>
        <w:rPr/>
        <w:t>truncation</w:t>
      </w:r>
      <w:r>
        <w:rPr>
          <w:spacing w:val="-30"/>
        </w:rPr>
        <w:t> </w:t>
      </w:r>
      <w:r>
        <w:rPr/>
        <w:t>of</w:t>
      </w:r>
      <w:r>
        <w:rPr>
          <w:spacing w:val="-31"/>
        </w:rPr>
        <w:t> </w:t>
      </w:r>
      <w:r>
        <w:rPr/>
        <w:t>distribution</w:t>
      </w:r>
      <w:r>
        <w:rPr>
          <w:spacing w:val="29"/>
          <w:w w:val="92"/>
        </w:rPr>
        <w:t> </w:t>
      </w:r>
      <w:r>
        <w:rPr/>
        <w:t>at</w:t>
      </w:r>
      <w:r>
        <w:rPr>
          <w:spacing w:val="2"/>
        </w:rPr>
        <w:t> </w:t>
      </w:r>
      <w:r>
        <w:rPr/>
        <w:t>0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3"/>
        </w:rPr>
        <w:t>which</w:t>
      </w:r>
      <w:r>
        <w:rPr>
          <w:spacing w:val="2"/>
        </w:rPr>
        <w:t> </w:t>
      </w:r>
      <w:r>
        <w:rPr>
          <w:rFonts w:ascii="Arial" w:hAnsi="Arial" w:cs="Arial" w:eastAsia="Arial"/>
          <w:i/>
        </w:rPr>
        <w:t>λ</w:t>
      </w:r>
      <w:r>
        <w:rPr>
          <w:rFonts w:ascii="Arial" w:hAnsi="Arial" w:cs="Arial" w:eastAsia="Arial"/>
          <w:i/>
          <w:spacing w:val="-7"/>
        </w:rPr>
        <w:t> </w:t>
      </w:r>
      <w:r>
        <w:rPr>
          <w:spacing w:val="-3"/>
        </w:rPr>
        <w:t>v</w:t>
      </w:r>
      <w:r>
        <w:rPr>
          <w:spacing w:val="-4"/>
        </w:rPr>
        <w:t>alues</w:t>
      </w:r>
      <w:r>
        <w:rPr>
          <w:spacing w:val="2"/>
        </w:rPr>
        <w:t> </w:t>
      </w:r>
      <w:r>
        <w:rPr/>
        <w:t>less</w:t>
      </w:r>
      <w:r>
        <w:rPr>
          <w:spacing w:val="2"/>
        </w:rPr>
        <w:t> </w:t>
      </w:r>
      <w:r>
        <w:rPr/>
        <w:t>than</w:t>
      </w:r>
      <w:r>
        <w:rPr>
          <w:spacing w:val="3"/>
        </w:rPr>
        <w:t> </w:t>
      </w:r>
      <w:r>
        <w:rPr/>
        <w:t>0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truncated,</w:t>
      </w:r>
      <w:r>
        <w:rPr>
          <w:spacing w:val="2"/>
        </w:rPr>
        <w:t> </w:t>
      </w:r>
      <w:r>
        <w:rPr/>
        <w:t>therefore</w:t>
      </w:r>
      <w:r>
        <w:rPr>
          <w:spacing w:val="2"/>
        </w:rPr>
        <w:t> </w:t>
      </w:r>
      <w:r>
        <w:rPr>
          <w:rFonts w:ascii="Arial" w:hAnsi="Arial" w:cs="Arial" w:eastAsia="Arial"/>
          <w:i/>
        </w:rPr>
        <w:t>λ</w:t>
      </w:r>
      <w:r>
        <w:rPr>
          <w:rFonts w:ascii="Arial" w:hAnsi="Arial" w:cs="Arial" w:eastAsia="Arial"/>
          <w:i/>
          <w:spacing w:val="-7"/>
        </w:rPr>
        <w:t> </w:t>
      </w:r>
      <w:r>
        <w:rPr/>
        <w:t>should</w:t>
      </w:r>
      <w:r>
        <w:rPr>
          <w:spacing w:val="3"/>
        </w:rPr>
        <w:t> </w:t>
      </w:r>
      <w:r>
        <w:rPr/>
        <w:t>not</w:t>
      </w:r>
      <w:r>
        <w:rPr>
          <w:spacing w:val="2"/>
        </w:rPr>
        <w:t> </w:t>
      </w:r>
      <w:r>
        <w:rPr>
          <w:spacing w:val="-2"/>
        </w:rPr>
        <w:t>con</w:t>
      </w:r>
      <w:r>
        <w:rPr>
          <w:spacing w:val="-1"/>
        </w:rPr>
        <w:t>tain</w:t>
      </w:r>
      <w:r>
        <w:rPr>
          <w:spacing w:val="3"/>
        </w:rPr>
        <w:t> </w:t>
      </w:r>
      <w:r>
        <w:rPr>
          <w:spacing w:val="-4"/>
        </w:rPr>
        <w:t>an</w:t>
      </w:r>
      <w:r>
        <w:rPr>
          <w:spacing w:val="-3"/>
        </w:rPr>
        <w:t>y</w:t>
      </w:r>
      <w:r>
        <w:rPr>
          <w:spacing w:val="25"/>
          <w:w w:val="106"/>
        </w:rPr>
        <w:t> </w:t>
      </w:r>
      <w:r>
        <w:rPr>
          <w:spacing w:val="-2"/>
        </w:rPr>
        <w:t>negative</w:t>
      </w:r>
      <w:r>
        <w:rPr>
          <w:spacing w:val="-26"/>
        </w:rPr>
        <w:t> </w:t>
      </w:r>
      <w:r>
        <w:rPr>
          <w:spacing w:val="-2"/>
        </w:rPr>
        <w:t>v</w:t>
      </w:r>
      <w:r>
        <w:rPr>
          <w:spacing w:val="-3"/>
        </w:rPr>
        <w:t>alues.</w:t>
      </w:r>
      <w:r>
        <w:rPr>
          <w:spacing w:val="-14"/>
        </w:rPr>
        <w:t> </w:t>
      </w:r>
      <w:r>
        <w:rPr/>
        <w:t>The</w:t>
      </w:r>
      <w:r>
        <w:rPr>
          <w:spacing w:val="-25"/>
        </w:rPr>
        <w:t> </w:t>
      </w:r>
      <w:r>
        <w:rPr/>
        <w:t>likelihood</w:t>
      </w:r>
      <w:r>
        <w:rPr>
          <w:spacing w:val="-26"/>
        </w:rPr>
        <w:t> </w:t>
      </w:r>
      <w:r>
        <w:rPr>
          <w:spacing w:val="1"/>
        </w:rPr>
        <w:t>model</w:t>
      </w:r>
      <w:r>
        <w:rPr>
          <w:spacing w:val="-25"/>
        </w:rPr>
        <w:t> </w:t>
      </w:r>
      <w:r>
        <w:rPr/>
        <w:t>is:</w:t>
      </w:r>
      <w:r>
        <w:rPr/>
      </w:r>
    </w:p>
    <w:p>
      <w:pPr>
        <w:spacing w:line="240" w:lineRule="auto" w:before="9"/>
        <w:rPr>
          <w:rFonts w:ascii="Georgia" w:hAnsi="Georgia" w:cs="Georgia" w:eastAsia="Georgia"/>
          <w:sz w:val="23"/>
          <w:szCs w:val="23"/>
        </w:rPr>
      </w:pPr>
    </w:p>
    <w:p>
      <w:pPr>
        <w:spacing w:after="0" w:line="240" w:lineRule="auto"/>
        <w:rPr>
          <w:rFonts w:ascii="Georgia" w:hAnsi="Georgia" w:cs="Georgia" w:eastAsia="Georgia"/>
          <w:sz w:val="23"/>
          <w:szCs w:val="23"/>
        </w:rPr>
        <w:sectPr>
          <w:type w:val="continuous"/>
          <w:pgSz w:w="12240" w:h="15840"/>
          <w:pgMar w:top="1500" w:bottom="940" w:left="1300" w:right="1720"/>
        </w:sectPr>
      </w:pPr>
    </w:p>
    <w:p>
      <w:pPr>
        <w:spacing w:line="303" w:lineRule="auto" w:before="54"/>
        <w:ind w:left="3158" w:right="0" w:firstLine="517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-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5"/>
          <w:sz w:val="24"/>
          <w:szCs w:val="24"/>
        </w:rPr>
        <w:t> </w:t>
      </w:r>
      <w:r>
        <w:rPr>
          <w:rFonts w:ascii="Arial" w:hAnsi="Arial" w:cs="Arial" w:eastAsia="Arial"/>
          <w:i/>
          <w:spacing w:val="34"/>
          <w:sz w:val="24"/>
          <w:szCs w:val="24"/>
        </w:rPr>
        <w:t>P</w:t>
      </w:r>
      <w:r>
        <w:rPr>
          <w:rFonts w:ascii="Arial" w:hAnsi="Arial" w:cs="Arial" w:eastAsia="Arial"/>
          <w:i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sz w:val="24"/>
          <w:szCs w:val="24"/>
        </w:rPr>
        <w:t>n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</w:t>
      </w:r>
      <w:r>
        <w:rPr>
          <w:rFonts w:ascii="Verdana" w:hAnsi="Verdana" w:cs="Verdana" w:eastAsia="Verdana"/>
          <w:i/>
          <w:spacing w:val="10"/>
          <w:position w:val="-3"/>
          <w:sz w:val="16"/>
          <w:szCs w:val="16"/>
        </w:rPr>
        <w:t>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Georgia" w:hAnsi="Georgia" w:cs="Georgia" w:eastAsia="Georgia"/>
          <w:spacing w:val="82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1"/>
          <w:sz w:val="24"/>
          <w:szCs w:val="24"/>
        </w:rPr>
        <w:t>µ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=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sz w:val="24"/>
          <w:szCs w:val="24"/>
        </w:rPr>
        <w:t>ρ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"/>
          <w:sz w:val="24"/>
          <w:szCs w:val="24"/>
        </w:rPr>
        <w:t>λ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</w:p>
    <w:p>
      <w:pPr>
        <w:spacing w:line="240" w:lineRule="auto" w:before="6"/>
        <w:rPr>
          <w:rFonts w:ascii="Georgia" w:hAnsi="Georgia" w:cs="Georgia" w:eastAsia="Georgia"/>
          <w:sz w:val="21"/>
          <w:szCs w:val="21"/>
        </w:rPr>
      </w:pPr>
      <w:r>
        <w:rPr/>
        <w:br w:type="column"/>
      </w:r>
      <w:r>
        <w:rPr>
          <w:rFonts w:ascii="Georgia"/>
          <w:sz w:val="21"/>
        </w:rPr>
      </w:r>
    </w:p>
    <w:p>
      <w:pPr>
        <w:pStyle w:val="BodyText"/>
        <w:spacing w:line="240" w:lineRule="auto"/>
        <w:ind w:left="0" w:right="545"/>
        <w:jc w:val="right"/>
      </w:pPr>
      <w:r>
        <w:rPr>
          <w:w w:val="95"/>
        </w:rPr>
        <w:t>(2.12)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300" w:right="1720"/>
          <w:cols w:num="2" w:equalWidth="0">
            <w:col w:w="5632" w:space="40"/>
            <w:col w:w="3548"/>
          </w:cols>
        </w:sectPr>
      </w:pPr>
    </w:p>
    <w:p>
      <w:pPr>
        <w:pStyle w:val="BodyText"/>
        <w:spacing w:line="240" w:lineRule="auto" w:before="127"/>
        <w:ind w:left="468" w:right="0"/>
        <w:jc w:val="left"/>
      </w:pPr>
      <w:r>
        <w:rPr>
          <w:w w:val="95"/>
        </w:rPr>
        <w:t>Priors</w:t>
      </w:r>
      <w:r>
        <w:rPr>
          <w:spacing w:val="2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spacing w:val="1"/>
          <w:w w:val="95"/>
        </w:rPr>
        <w:t>model</w:t>
      </w:r>
      <w:r>
        <w:rPr>
          <w:spacing w:val="2"/>
          <w:w w:val="95"/>
        </w:rPr>
        <w:t> </w:t>
      </w:r>
      <w:r>
        <w:rPr>
          <w:w w:val="95"/>
        </w:rPr>
        <w:t>parameters: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tabs>
          <w:tab w:pos="8073" w:val="left" w:leader="none"/>
        </w:tabs>
        <w:spacing w:line="430" w:lineRule="auto" w:before="167"/>
        <w:ind w:left="468" w:right="545" w:firstLine="2469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λ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11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1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Lapl</w:t>
      </w:r>
      <w:r>
        <w:rPr>
          <w:rFonts w:ascii="Arial" w:hAnsi="Arial" w:cs="Arial" w:eastAsia="Arial"/>
          <w:i/>
          <w:spacing w:val="1"/>
          <w:sz w:val="24"/>
          <w:szCs w:val="24"/>
        </w:rPr>
        <w:t>ace</w:t>
      </w:r>
      <w:r>
        <w:rPr>
          <w:rFonts w:ascii="Georgia" w:hAnsi="Georgia" w:cs="Georgia" w:eastAsia="Georgia"/>
          <w:spacing w:val="1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α</w:t>
      </w:r>
      <w:r>
        <w:rPr>
          <w:rFonts w:ascii="Verdana" w:hAnsi="Verdana" w:cs="Verdana" w:eastAsia="Verdana"/>
          <w:i/>
          <w:spacing w:val="1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"/>
          <w:sz w:val="24"/>
          <w:szCs w:val="24"/>
        </w:rPr>
        <w:t>,</w:t>
      </w:r>
      <w:r>
        <w:rPr>
          <w:rFonts w:ascii="Arial" w:hAnsi="Arial" w:cs="Arial" w:eastAsia="Arial"/>
          <w:i/>
          <w:spacing w:val="-31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β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Arial" w:hAnsi="Arial" w:cs="Arial" w:eastAsia="Arial"/>
          <w:i/>
          <w:sz w:val="24"/>
          <w:szCs w:val="24"/>
        </w:rPr>
        <w:t>T</w:t>
      </w:r>
      <w:r>
        <w:rPr>
          <w:rFonts w:ascii="Arial" w:hAnsi="Arial" w:cs="Arial" w:eastAsia="Arial"/>
          <w:position w:val="-3"/>
          <w:sz w:val="16"/>
          <w:szCs w:val="16"/>
        </w:rPr>
        <w:t>[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λ&gt;</w:t>
      </w:r>
      <w:r>
        <w:rPr>
          <w:rFonts w:ascii="Arial" w:hAnsi="Arial" w:cs="Arial" w:eastAsia="Arial"/>
          <w:position w:val="-3"/>
          <w:sz w:val="16"/>
          <w:szCs w:val="16"/>
        </w:rPr>
        <w:t>0]</w:t>
        <w:tab/>
      </w:r>
      <w:r>
        <w:rPr>
          <w:rFonts w:ascii="Georgia" w:hAnsi="Georgia" w:cs="Georgia" w:eastAsia="Georgia"/>
          <w:w w:val="95"/>
          <w:sz w:val="24"/>
          <w:szCs w:val="24"/>
        </w:rPr>
        <w:t>(2.13)</w:t>
      </w:r>
      <w:r>
        <w:rPr>
          <w:rFonts w:ascii="Georgia" w:hAnsi="Georgia" w:cs="Georgia" w:eastAsia="Georgia"/>
          <w:spacing w:val="22"/>
          <w:w w:val="97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Hyper-priors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for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spacing w:val="1"/>
          <w:w w:val="95"/>
          <w:sz w:val="24"/>
          <w:szCs w:val="24"/>
        </w:rPr>
        <w:t>model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parameters: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after="0" w:line="430" w:lineRule="auto"/>
        <w:jc w:val="left"/>
        <w:rPr>
          <w:rFonts w:ascii="Georgia" w:hAnsi="Georgia" w:cs="Georgia" w:eastAsia="Georgia"/>
          <w:sz w:val="24"/>
          <w:szCs w:val="24"/>
        </w:rPr>
        <w:sectPr>
          <w:type w:val="continuous"/>
          <w:pgSz w:w="12240" w:h="15840"/>
          <w:pgMar w:top="1500" w:bottom="940" w:left="1300" w:right="1720"/>
        </w:sectPr>
      </w:pPr>
    </w:p>
    <w:p>
      <w:pPr>
        <w:spacing w:before="144"/>
        <w:ind w:left="3301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α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22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(4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6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before="79"/>
        <w:ind w:left="3318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pacing w:val="-2"/>
          <w:sz w:val="24"/>
          <w:szCs w:val="24"/>
        </w:rPr>
        <w:t>β</w:t>
      </w:r>
      <w:r>
        <w:rPr>
          <w:rFonts w:ascii="Verdana" w:hAnsi="Verdana" w:cs="Verdana" w:eastAsia="Verdana"/>
          <w:i/>
          <w:spacing w:val="-1"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16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6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(3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8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line="240" w:lineRule="auto" w:before="5"/>
        <w:rPr>
          <w:rFonts w:ascii="Georgia" w:hAnsi="Georgia" w:cs="Georgia" w:eastAsia="Georgia"/>
          <w:sz w:val="29"/>
          <w:szCs w:val="29"/>
        </w:rPr>
      </w:pPr>
      <w:r>
        <w:rPr/>
        <w:br w:type="column"/>
      </w:r>
      <w:r>
        <w:rPr>
          <w:rFonts w:ascii="Georgia"/>
          <w:sz w:val="29"/>
        </w:rPr>
      </w:r>
    </w:p>
    <w:p>
      <w:pPr>
        <w:pStyle w:val="BodyText"/>
        <w:spacing w:line="240" w:lineRule="auto"/>
        <w:ind w:left="0" w:right="545"/>
        <w:jc w:val="right"/>
      </w:pPr>
      <w:r>
        <w:rPr>
          <w:w w:val="95"/>
        </w:rPr>
        <w:t>(2.14)</w:t>
      </w:r>
      <w:r>
        <w:rPr/>
      </w:r>
    </w:p>
    <w:p>
      <w:pPr>
        <w:spacing w:after="0" w:line="240" w:lineRule="auto"/>
        <w:jc w:val="right"/>
        <w:sectPr>
          <w:type w:val="continuous"/>
          <w:pgSz w:w="12240" w:h="15840"/>
          <w:pgMar w:top="1500" w:bottom="940" w:left="1300" w:right="1720"/>
          <w:cols w:num="2" w:equalWidth="0">
            <w:col w:w="5488" w:space="40"/>
            <w:col w:w="3692"/>
          </w:cols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19"/>
          <w:szCs w:val="19"/>
        </w:rPr>
      </w:pPr>
    </w:p>
    <w:p>
      <w:pPr>
        <w:pStyle w:val="Heading4"/>
        <w:spacing w:line="240" w:lineRule="auto" w:before="59"/>
        <w:ind w:left="547" w:right="0"/>
        <w:jc w:val="both"/>
        <w:rPr>
          <w:b w:val="0"/>
          <w:bCs w:val="0"/>
        </w:rPr>
      </w:pPr>
      <w:r>
        <w:rPr>
          <w:spacing w:val="1"/>
        </w:rPr>
        <w:t>Model</w:t>
      </w:r>
      <w:r>
        <w:rPr>
          <w:spacing w:val="-23"/>
        </w:rPr>
        <w:t> </w:t>
      </w:r>
      <w:r>
        <w:rPr/>
        <w:t>6</w:t>
      </w:r>
      <w:r>
        <w:rPr>
          <w:spacing w:val="-23"/>
        </w:rPr>
        <w:t> </w:t>
      </w:r>
      <w:r>
        <w:rPr/>
        <w:t>Mixture</w:t>
      </w:r>
      <w:r>
        <w:rPr>
          <w:spacing w:val="-23"/>
        </w:rPr>
        <w:t> </w:t>
      </w:r>
      <w:r>
        <w:rPr/>
        <w:t>Prior</w:t>
      </w:r>
      <w:r>
        <w:rPr>
          <w:b w:val="0"/>
        </w:rPr>
      </w:r>
    </w:p>
    <w:p>
      <w:pPr>
        <w:pStyle w:val="BodyText"/>
        <w:tabs>
          <w:tab w:pos="3432" w:val="left" w:leader="none"/>
        </w:tabs>
        <w:spacing w:line="276" w:lineRule="auto" w:before="199"/>
        <w:ind w:left="539" w:right="110" w:firstLine="8"/>
        <w:jc w:val="both"/>
      </w:pPr>
      <w:r>
        <w:rPr>
          <w:spacing w:val="-4"/>
        </w:rPr>
        <w:t>Lastly,</w:t>
      </w:r>
      <w:r>
        <w:rPr>
          <w:spacing w:val="-18"/>
        </w:rPr>
        <w:t> </w:t>
      </w:r>
      <w:r>
        <w:rPr>
          <w:spacing w:val="1"/>
        </w:rPr>
        <w:t>Model</w:t>
      </w:r>
      <w:r>
        <w:rPr>
          <w:spacing w:val="-18"/>
        </w:rPr>
        <w:t> </w:t>
      </w:r>
      <w:r>
        <w:rPr/>
        <w:t>6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a</w:t>
      </w:r>
      <w:r>
        <w:rPr>
          <w:spacing w:val="-18"/>
        </w:rPr>
        <w:t> </w:t>
      </w:r>
      <w:r>
        <w:rPr/>
        <w:t>Independent</w:t>
      </w:r>
      <w:r>
        <w:rPr>
          <w:spacing w:val="-18"/>
        </w:rPr>
        <w:t> </w:t>
      </w:r>
      <w:r>
        <w:rPr>
          <w:spacing w:val="-2"/>
        </w:rPr>
        <w:t>Bay</w:t>
      </w:r>
      <w:r>
        <w:rPr>
          <w:spacing w:val="-3"/>
        </w:rPr>
        <w:t>esian</w:t>
      </w:r>
      <w:r>
        <w:rPr>
          <w:spacing w:val="-17"/>
        </w:rPr>
        <w:t> </w:t>
      </w:r>
      <w:r>
        <w:rPr>
          <w:spacing w:val="1"/>
        </w:rPr>
        <w:t>Model</w:t>
      </w:r>
      <w:r>
        <w:rPr>
          <w:spacing w:val="-18"/>
        </w:rPr>
        <w:t> </w:t>
      </w:r>
      <w:r>
        <w:rPr/>
        <w:t>with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mixture</w:t>
      </w:r>
      <w:r>
        <w:rPr>
          <w:spacing w:val="-17"/>
        </w:rPr>
        <w:t> </w:t>
      </w:r>
      <w:r>
        <w:rPr/>
        <w:t>priors</w:t>
      </w:r>
      <w:r>
        <w:rPr>
          <w:spacing w:val="-18"/>
        </w:rPr>
        <w:t> </w:t>
      </w:r>
      <w:r>
        <w:rPr/>
        <w:t>that</w:t>
      </w:r>
      <w:r>
        <w:rPr>
          <w:spacing w:val="-18"/>
        </w:rPr>
        <w:t> </w:t>
      </w:r>
      <w:r>
        <w:rPr>
          <w:spacing w:val="1"/>
        </w:rPr>
        <w:t>models</w:t>
      </w:r>
      <w:r>
        <w:rPr>
          <w:spacing w:val="26"/>
          <w:w w:val="90"/>
        </w:rPr>
        <w:t> </w:t>
      </w:r>
      <w:r>
        <w:rPr>
          <w:spacing w:val="-3"/>
        </w:rPr>
        <w:t>each</w:t>
      </w:r>
      <w:r>
        <w:rPr>
          <w:spacing w:val="-29"/>
        </w:rPr>
        <w:t> </w:t>
      </w:r>
      <w:r>
        <w:rPr/>
        <w:t>categories</w:t>
      </w:r>
      <w:r>
        <w:rPr>
          <w:spacing w:val="-29"/>
        </w:rPr>
        <w:t> </w:t>
      </w:r>
      <w:r>
        <w:rPr/>
        <w:t>independently</w:t>
      </w:r>
      <w:r>
        <w:rPr>
          <w:spacing w:val="-29"/>
        </w:rPr>
        <w:t> </w:t>
      </w:r>
      <w:r>
        <w:rPr/>
        <w:t>on</w:t>
      </w:r>
      <w:r>
        <w:rPr>
          <w:spacing w:val="-28"/>
        </w:rPr>
        <w:t> </w:t>
      </w:r>
      <w:r>
        <w:rPr/>
        <w:t>all</w:t>
      </w:r>
      <w:r>
        <w:rPr>
          <w:spacing w:val="-29"/>
        </w:rPr>
        <w:t> </w:t>
      </w:r>
      <w:r>
        <w:rPr>
          <w:spacing w:val="-2"/>
        </w:rPr>
        <w:t>hierarchical</w:t>
      </w:r>
      <w:r>
        <w:rPr>
          <w:spacing w:val="-29"/>
        </w:rPr>
        <w:t> </w:t>
      </w:r>
      <w:r>
        <w:rPr>
          <w:spacing w:val="-2"/>
        </w:rPr>
        <w:t>levels.</w:t>
      </w:r>
      <w:r>
        <w:rPr>
          <w:spacing w:val="-19"/>
        </w:rPr>
        <w:t> </w:t>
      </w:r>
      <w:r>
        <w:rPr/>
        <w:t>It</w:t>
      </w:r>
      <w:r>
        <w:rPr>
          <w:spacing w:val="-29"/>
        </w:rPr>
        <w:t> </w:t>
      </w:r>
      <w:r>
        <w:rPr/>
        <w:t>is</w:t>
      </w:r>
      <w:r>
        <w:rPr>
          <w:spacing w:val="-29"/>
        </w:rPr>
        <w:t> </w:t>
      </w:r>
      <w:r>
        <w:rPr/>
        <w:t>a</w:t>
      </w:r>
      <w:r>
        <w:rPr>
          <w:spacing w:val="-28"/>
        </w:rPr>
        <w:t> </w:t>
      </w:r>
      <w:r>
        <w:rPr/>
        <w:t>mixture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no</w:t>
      </w:r>
      <w:r>
        <w:rPr>
          <w:spacing w:val="-29"/>
        </w:rPr>
        <w:t> </w:t>
      </w:r>
      <w:r>
        <w:rPr>
          <w:spacing w:val="-2"/>
        </w:rPr>
        <w:t>informa-</w:t>
      </w:r>
      <w:r>
        <w:rPr>
          <w:spacing w:val="27"/>
          <w:w w:val="85"/>
        </w:rPr>
        <w:t> </w:t>
      </w:r>
      <w:r>
        <w:rPr/>
        <w:t>tion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3"/>
        </w:rPr>
        <w:t>weak</w:t>
      </w:r>
      <w:r>
        <w:rPr>
          <w:spacing w:val="5"/>
        </w:rPr>
        <w:t> </w:t>
      </w:r>
      <w:r>
        <w:rPr>
          <w:spacing w:val="-2"/>
        </w:rPr>
        <w:t>information,</w:t>
      </w:r>
      <w:r>
        <w:rPr>
          <w:spacing w:val="6"/>
        </w:rPr>
        <w:t> </w:t>
      </w:r>
      <w:r>
        <w:rPr/>
        <w:t>in</w:t>
      </w:r>
      <w:r>
        <w:rPr>
          <w:spacing w:val="4"/>
        </w:rPr>
        <w:t> </w:t>
      </w:r>
      <w:r>
        <w:rPr/>
        <w:t>other</w:t>
      </w:r>
      <w:r>
        <w:rPr>
          <w:spacing w:val="5"/>
        </w:rPr>
        <w:t> </w:t>
      </w:r>
      <w:r>
        <w:rPr>
          <w:spacing w:val="-3"/>
        </w:rPr>
        <w:t>words,</w:t>
      </w:r>
      <w:r>
        <w:rPr>
          <w:spacing w:val="6"/>
        </w:rPr>
        <w:t> </w:t>
      </w:r>
      <w:r>
        <w:rPr>
          <w:spacing w:val="-5"/>
        </w:rPr>
        <w:t>we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proposing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for</w:t>
      </w:r>
      <w:r>
        <w:rPr>
          <w:spacing w:val="4"/>
        </w:rPr>
        <w:t> </w:t>
      </w:r>
      <w:r>
        <w:rPr/>
        <w:t>most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49"/>
          <w:w w:val="97"/>
        </w:rPr>
        <w:t> </w:t>
      </w:r>
      <w:r>
        <w:rPr/>
        <w:t>time</w:t>
      </w:r>
      <w:r>
        <w:rPr>
          <w:spacing w:val="2"/>
        </w:rPr>
        <w:t> </w:t>
      </w:r>
      <w:r>
        <w:rPr/>
        <w:t>there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>
          <w:spacing w:val="-2"/>
        </w:rPr>
        <w:t>v</w:t>
      </w:r>
      <w:r>
        <w:rPr>
          <w:spacing w:val="-3"/>
        </w:rPr>
        <w:t>ariation,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some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time</w:t>
      </w:r>
      <w:r>
        <w:rPr>
          <w:spacing w:val="2"/>
        </w:rPr>
        <w:t> </w:t>
      </w:r>
      <w:r>
        <w:rPr>
          <w:spacing w:val="-1"/>
        </w:rPr>
        <w:t>t</w:t>
      </w:r>
      <w:r>
        <w:rPr>
          <w:spacing w:val="-2"/>
        </w:rPr>
        <w:t>here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informations.</w:t>
      </w:r>
      <w:r>
        <w:rPr>
          <w:spacing w:val="28"/>
        </w:rPr>
        <w:t> </w:t>
      </w:r>
      <w:r>
        <w:rPr/>
        <w:t>The</w:t>
      </w:r>
      <w:r>
        <w:rPr>
          <w:spacing w:val="23"/>
          <w:w w:val="101"/>
        </w:rPr>
        <w:t> </w:t>
      </w:r>
      <w:r>
        <w:rPr/>
        <w:t>idea</w:t>
      </w:r>
      <w:r>
        <w:rPr>
          <w:spacing w:val="-10"/>
        </w:rPr>
        <w:t> </w:t>
      </w:r>
      <w:r>
        <w:rPr/>
        <w:t>comes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prior</w:t>
      </w:r>
      <w:r>
        <w:rPr>
          <w:spacing w:val="-9"/>
        </w:rPr>
        <w:t> </w:t>
      </w:r>
      <w:r>
        <w:rPr/>
        <w:t>Berry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Berry</w:t>
      </w:r>
      <w:r>
        <w:rPr>
          <w:spacing w:val="-10"/>
        </w:rPr>
        <w:t> </w:t>
      </w:r>
      <w:r>
        <w:rPr/>
        <w:t>(2004)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>
          <w:spacing w:val="-2"/>
        </w:rPr>
        <w:t>scenario</w:t>
      </w:r>
      <w:r>
        <w:rPr>
          <w:spacing w:val="26"/>
          <w:w w:val="94"/>
        </w:rPr>
        <w:t> </w:t>
      </w:r>
      <w:r>
        <w:rPr>
          <w:w w:val="95"/>
        </w:rPr>
        <w:t>where</w:t>
      </w:r>
      <w:r>
        <w:rPr>
          <w:spacing w:val="-4"/>
          <w:w w:val="95"/>
        </w:rPr>
        <w:t> </w:t>
      </w:r>
      <w:r>
        <w:rPr>
          <w:w w:val="95"/>
        </w:rPr>
        <w:t>majority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diff</w:t>
        <w:tab/>
      </w:r>
      <w:r>
        <w:rPr/>
        <w:t>is</w:t>
      </w:r>
      <w:r>
        <w:rPr>
          <w:spacing w:val="-23"/>
        </w:rPr>
        <w:t> </w:t>
      </w:r>
      <w:r>
        <w:rPr/>
        <w:t>zero</w:t>
      </w:r>
      <w:r>
        <w:rPr>
          <w:spacing w:val="-23"/>
        </w:rPr>
        <w:t> </w:t>
      </w:r>
      <w:r>
        <w:rPr/>
        <w:t>and</w:t>
      </w:r>
      <w:r>
        <w:rPr>
          <w:spacing w:val="-23"/>
        </w:rPr>
        <w:t> </w:t>
      </w:r>
      <w:r>
        <w:rPr/>
        <w:t>there</w:t>
      </w:r>
      <w:r>
        <w:rPr>
          <w:spacing w:val="-23"/>
        </w:rPr>
        <w:t> </w:t>
      </w:r>
      <w:r>
        <w:rPr/>
        <w:t>are</w:t>
      </w:r>
      <w:r>
        <w:rPr>
          <w:spacing w:val="-23"/>
        </w:rPr>
        <w:t> </w:t>
      </w:r>
      <w:r>
        <w:rPr/>
        <w:t>just</w:t>
      </w:r>
      <w:r>
        <w:rPr>
          <w:spacing w:val="-23"/>
        </w:rPr>
        <w:t> </w:t>
      </w:r>
      <w:r>
        <w:rPr/>
        <w:t>some</w:t>
      </w:r>
      <w:r>
        <w:rPr>
          <w:spacing w:val="-23"/>
        </w:rPr>
        <w:t> </w:t>
      </w:r>
      <w:r>
        <w:rPr>
          <w:spacing w:val="-2"/>
        </w:rPr>
        <w:t>v</w:t>
      </w:r>
      <w:r>
        <w:rPr>
          <w:spacing w:val="-3"/>
        </w:rPr>
        <w:t>ariations.</w:t>
      </w:r>
      <w:r>
        <w:rPr>
          <w:spacing w:val="-11"/>
        </w:rPr>
        <w:t> </w:t>
      </w:r>
      <w:r>
        <w:rPr>
          <w:spacing w:val="-4"/>
        </w:rPr>
        <w:t>However</w:t>
      </w:r>
      <w:r>
        <w:rPr>
          <w:spacing w:val="-23"/>
        </w:rPr>
        <w:t> </w:t>
      </w:r>
      <w:r>
        <w:rPr/>
        <w:t>note</w:t>
      </w:r>
      <w:r>
        <w:rPr>
          <w:spacing w:val="33"/>
          <w:w w:val="93"/>
        </w:rPr>
        <w:t> </w:t>
      </w:r>
      <w:r>
        <w:rPr/>
        <w:t>that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prior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one</w:t>
      </w:r>
      <w:r>
        <w:rPr>
          <w:spacing w:val="1"/>
        </w:rPr>
        <w:t> </w:t>
      </w:r>
      <w:r>
        <w:rPr/>
        <w:t>sided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3"/>
        </w:rPr>
        <w:t>center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0,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prior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1"/>
        </w:rPr>
        <w:t> </w:t>
      </w:r>
      <w:r>
        <w:rPr/>
        <w:t>sided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3"/>
        </w:rPr>
        <w:t>center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/>
        <w:t>1.</w:t>
      </w:r>
      <w:r>
        <w:rPr>
          <w:spacing w:val="23"/>
          <w:w w:val="109"/>
        </w:rPr>
        <w:t> </w:t>
      </w:r>
      <w:r>
        <w:rPr>
          <w:w w:val="95"/>
        </w:rPr>
        <w:t>This</w:t>
      </w:r>
      <w:r>
        <w:rPr>
          <w:spacing w:val="-1"/>
          <w:w w:val="95"/>
        </w:rPr>
        <w:t> </w:t>
      </w:r>
      <w:r>
        <w:rPr>
          <w:spacing w:val="1"/>
          <w:w w:val="95"/>
        </w:rPr>
        <w:t>model</w:t>
      </w:r>
      <w:r>
        <w:rPr>
          <w:spacing w:val="-2"/>
          <w:w w:val="95"/>
        </w:rPr>
        <w:t> </w:t>
      </w:r>
      <w:r>
        <w:rPr>
          <w:spacing w:val="1"/>
          <w:w w:val="95"/>
        </w:rPr>
        <w:t>does</w:t>
      </w:r>
      <w:r>
        <w:rPr>
          <w:spacing w:val="-1"/>
          <w:w w:val="95"/>
        </w:rPr>
        <w:t> </w:t>
      </w:r>
      <w:r>
        <w:rPr>
          <w:spacing w:val="-2"/>
          <w:w w:val="95"/>
        </w:rPr>
        <w:t>con</w:t>
      </w:r>
      <w:r>
        <w:rPr>
          <w:spacing w:val="-1"/>
          <w:w w:val="95"/>
        </w:rPr>
        <w:t>tain </w:t>
      </w:r>
      <w:r>
        <w:rPr>
          <w:w w:val="95"/>
        </w:rPr>
        <w:t>information</w:t>
      </w:r>
      <w:r>
        <w:rPr>
          <w:spacing w:val="-1"/>
          <w:w w:val="95"/>
        </w:rPr>
        <w:t> </w:t>
      </w:r>
      <w:r>
        <w:rPr>
          <w:spacing w:val="-2"/>
          <w:w w:val="95"/>
        </w:rPr>
        <w:t>for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estimation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distributio</w:t>
      </w:r>
      <w:r>
        <w:rPr>
          <w:spacing w:val="-2"/>
          <w:w w:val="95"/>
        </w:rPr>
        <w:t>n</w:t>
      </w:r>
      <w:r>
        <w:rPr>
          <w:spacing w:val="-1"/>
          <w:w w:val="95"/>
        </w:rPr>
        <w:t> </w:t>
      </w:r>
      <w:r>
        <w:rPr>
          <w:w w:val="95"/>
        </w:rPr>
        <w:t>parameter</w:t>
      </w:r>
      <w:r>
        <w:rPr>
          <w:spacing w:val="-1"/>
          <w:w w:val="95"/>
        </w:rPr>
        <w:t> </w:t>
      </w:r>
      <w:r>
        <w:rPr>
          <w:rFonts w:ascii="Arial" w:hAnsi="Arial"/>
          <w:i/>
          <w:w w:val="95"/>
        </w:rPr>
        <w:t>µ,</w:t>
      </w:r>
      <w:r>
        <w:rPr>
          <w:rFonts w:ascii="Arial" w:hAnsi="Arial"/>
          <w:i/>
          <w:spacing w:val="-34"/>
          <w:w w:val="95"/>
        </w:rPr>
        <w:t> </w:t>
      </w:r>
      <w:r>
        <w:rPr>
          <w:rFonts w:ascii="Arial" w:hAnsi="Arial"/>
          <w:i/>
          <w:w w:val="95"/>
        </w:rPr>
        <w:t>t</w:t>
      </w:r>
      <w:r>
        <w:rPr>
          <w:w w:val="95"/>
        </w:rPr>
        <w:t>,</w:t>
      </w:r>
      <w:r>
        <w:rPr>
          <w:spacing w:val="31"/>
          <w:w w:val="97"/>
        </w:rPr>
        <w:t> </w:t>
      </w:r>
      <w:r>
        <w:rPr/>
        <w:t>and</w:t>
      </w:r>
      <w:r>
        <w:rPr>
          <w:spacing w:val="-7"/>
        </w:rPr>
        <w:t> </w:t>
      </w:r>
      <w:r>
        <w:rPr/>
        <w:t>therefore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prior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>
          <w:spacing w:val="3"/>
        </w:rPr>
        <w:t>be</w:t>
      </w:r>
      <w:r>
        <w:rPr>
          <w:spacing w:val="-8"/>
        </w:rPr>
        <w:t> </w:t>
      </w:r>
      <w:r>
        <w:rPr/>
        <w:t>defi</w:t>
      </w:r>
      <w:r>
        <w:rPr>
          <w:spacing w:val="2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2"/>
        </w:rPr>
        <w:t>weak-informative</w:t>
      </w:r>
      <w:r>
        <w:rPr>
          <w:spacing w:val="-6"/>
        </w:rPr>
        <w:t> </w:t>
      </w:r>
      <w:r>
        <w:rPr/>
        <w:t>prior.</w:t>
      </w:r>
      <w:r>
        <w:rPr>
          <w:rFonts w:ascii="Arial" w:hAnsi="Arial"/>
          <w:i/>
        </w:rPr>
        <w:t>T</w:t>
      </w:r>
      <w:r>
        <w:rPr>
          <w:rFonts w:ascii="Arial" w:hAnsi="Arial"/>
          <w:position w:val="-3"/>
          <w:sz w:val="16"/>
        </w:rPr>
        <w:t>[</w:t>
      </w:r>
      <w:r>
        <w:rPr>
          <w:rFonts w:ascii="Verdana" w:hAnsi="Verdana"/>
          <w:i/>
          <w:position w:val="-3"/>
          <w:sz w:val="16"/>
        </w:rPr>
        <w:t>λ&gt;</w:t>
      </w:r>
      <w:r>
        <w:rPr>
          <w:rFonts w:ascii="Arial" w:hAnsi="Arial"/>
          <w:position w:val="-3"/>
          <w:sz w:val="16"/>
        </w:rPr>
        <w:t>0]</w:t>
      </w:r>
      <w:r>
        <w:rPr>
          <w:rFonts w:ascii="Arial" w:hAnsi="Arial"/>
          <w:spacing w:val="13"/>
          <w:position w:val="-3"/>
          <w:sz w:val="16"/>
        </w:rPr>
        <w:t> </w:t>
      </w:r>
      <w:r>
        <w:rPr/>
        <w:t>indicates</w:t>
      </w:r>
      <w:r>
        <w:rPr>
          <w:spacing w:val="-7"/>
        </w:rPr>
        <w:t> </w:t>
      </w:r>
      <w:r>
        <w:rPr/>
        <w:t>a</w:t>
      </w:r>
      <w:r>
        <w:rPr>
          <w:spacing w:val="24"/>
          <w:w w:val="96"/>
        </w:rPr>
        <w:t> </w:t>
      </w:r>
      <w:r>
        <w:rPr/>
        <w:t>truncation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>
          <w:spacing w:val="-2"/>
        </w:rPr>
        <w:t>dis</w:t>
      </w:r>
      <w:r>
        <w:rPr>
          <w:spacing w:val="-1"/>
        </w:rPr>
        <w:t>t</w:t>
      </w:r>
      <w:r>
        <w:rPr>
          <w:spacing w:val="-2"/>
        </w:rPr>
        <w:t>ribution</w:t>
      </w:r>
      <w:r>
        <w:rPr>
          <w:spacing w:val="-15"/>
        </w:rPr>
        <w:t> </w:t>
      </w:r>
      <w:r>
        <w:rPr/>
        <w:t>at</w:t>
      </w:r>
      <w:r>
        <w:rPr>
          <w:spacing w:val="-15"/>
        </w:rPr>
        <w:t> </w:t>
      </w:r>
      <w:r>
        <w:rPr/>
        <w:t>0</w:t>
      </w:r>
      <w:r>
        <w:rPr>
          <w:spacing w:val="-15"/>
        </w:rPr>
        <w:t> </w:t>
      </w:r>
      <w:r>
        <w:rPr/>
        <w:t>in</w:t>
      </w:r>
      <w:r>
        <w:rPr>
          <w:spacing w:val="-15"/>
        </w:rPr>
        <w:t> </w:t>
      </w:r>
      <w:r>
        <w:rPr>
          <w:spacing w:val="-3"/>
        </w:rPr>
        <w:t>which</w:t>
      </w:r>
      <w:r>
        <w:rPr>
          <w:spacing w:val="-15"/>
        </w:rPr>
        <w:t> </w:t>
      </w:r>
      <w:r>
        <w:rPr>
          <w:rFonts w:ascii="Arial" w:hAnsi="Arial"/>
          <w:i/>
        </w:rPr>
        <w:t>λ</w:t>
      </w:r>
      <w:r>
        <w:rPr>
          <w:rFonts w:ascii="Arial" w:hAnsi="Arial"/>
          <w:i/>
          <w:spacing w:val="-24"/>
        </w:rPr>
        <w:t> </w:t>
      </w:r>
      <w:r>
        <w:rPr>
          <w:spacing w:val="-3"/>
        </w:rPr>
        <w:t>v</w:t>
      </w:r>
      <w:r>
        <w:rPr>
          <w:spacing w:val="-4"/>
        </w:rPr>
        <w:t>alues</w:t>
      </w:r>
      <w:r>
        <w:rPr>
          <w:spacing w:val="-15"/>
        </w:rPr>
        <w:t> </w:t>
      </w:r>
      <w:r>
        <w:rPr/>
        <w:t>less</w:t>
      </w:r>
      <w:r>
        <w:rPr>
          <w:spacing w:val="-15"/>
        </w:rPr>
        <w:t> </w:t>
      </w:r>
      <w:r>
        <w:rPr/>
        <w:t>than</w:t>
      </w:r>
      <w:r>
        <w:rPr>
          <w:spacing w:val="-15"/>
        </w:rPr>
        <w:t> </w:t>
      </w:r>
      <w:r>
        <w:rPr/>
        <w:t>0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/>
        <w:t>truncated,</w:t>
      </w:r>
      <w:r>
        <w:rPr>
          <w:spacing w:val="-15"/>
        </w:rPr>
        <w:t> </w:t>
      </w:r>
      <w:r>
        <w:rPr/>
        <w:t>therefore</w:t>
      </w:r>
      <w:r>
        <w:rPr>
          <w:spacing w:val="-15"/>
        </w:rPr>
        <w:t> </w:t>
      </w:r>
      <w:r>
        <w:rPr>
          <w:rFonts w:ascii="Arial" w:hAnsi="Arial"/>
          <w:i/>
        </w:rPr>
        <w:t>λ</w:t>
      </w:r>
      <w:r>
        <w:rPr>
          <w:rFonts w:ascii="Arial" w:hAnsi="Arial"/>
          <w:i/>
          <w:spacing w:val="39"/>
          <w:w w:val="115"/>
        </w:rPr>
        <w:t> </w:t>
      </w:r>
      <w:r>
        <w:rPr/>
        <w:t>should</w:t>
      </w:r>
      <w:r>
        <w:rPr>
          <w:spacing w:val="-19"/>
        </w:rPr>
        <w:t> </w:t>
      </w:r>
      <w:r>
        <w:rPr/>
        <w:t>not</w:t>
      </w:r>
      <w:r>
        <w:rPr>
          <w:spacing w:val="-19"/>
        </w:rPr>
        <w:t> </w:t>
      </w:r>
      <w:r>
        <w:rPr>
          <w:spacing w:val="-2"/>
        </w:rPr>
        <w:t>contain</w:t>
      </w:r>
      <w:r>
        <w:rPr>
          <w:spacing w:val="-20"/>
        </w:rPr>
        <w:t> </w:t>
      </w:r>
      <w:r>
        <w:rPr>
          <w:spacing w:val="-4"/>
        </w:rPr>
        <w:t>an</w:t>
      </w:r>
      <w:r>
        <w:rPr>
          <w:spacing w:val="-3"/>
        </w:rPr>
        <w:t>y</w:t>
      </w:r>
      <w:r>
        <w:rPr>
          <w:spacing w:val="-19"/>
        </w:rPr>
        <w:t> </w:t>
      </w:r>
      <w:r>
        <w:rPr>
          <w:spacing w:val="-2"/>
        </w:rPr>
        <w:t>negative</w:t>
      </w:r>
      <w:r>
        <w:rPr>
          <w:spacing w:val="-19"/>
        </w:rPr>
        <w:t> </w:t>
      </w:r>
      <w:r>
        <w:rPr>
          <w:spacing w:val="-2"/>
        </w:rPr>
        <w:t>v</w:t>
      </w:r>
      <w:r>
        <w:rPr>
          <w:spacing w:val="-3"/>
        </w:rPr>
        <w:t>alues.</w:t>
      </w:r>
      <w:r>
        <w:rPr>
          <w:spacing w:val="-6"/>
        </w:rPr>
        <w:t> </w:t>
      </w:r>
      <w:r>
        <w:rPr/>
        <w:t>The</w:t>
      </w:r>
      <w:r>
        <w:rPr>
          <w:spacing w:val="-20"/>
        </w:rPr>
        <w:t> </w:t>
      </w:r>
      <w:r>
        <w:rPr/>
        <w:t>likelihood</w:t>
      </w:r>
      <w:r>
        <w:rPr>
          <w:spacing w:val="-19"/>
        </w:rPr>
        <w:t> </w:t>
      </w:r>
      <w:r>
        <w:rPr>
          <w:spacing w:val="1"/>
        </w:rPr>
        <w:t>model</w:t>
      </w:r>
      <w:r>
        <w:rPr>
          <w:spacing w:val="-19"/>
        </w:rPr>
        <w:t> </w:t>
      </w:r>
      <w:r>
        <w:rPr/>
        <w:t>is:</w:t>
      </w:r>
      <w:r>
        <w:rPr/>
      </w:r>
    </w:p>
    <w:p>
      <w:pPr>
        <w:spacing w:line="240" w:lineRule="auto" w:before="5"/>
        <w:rPr>
          <w:rFonts w:ascii="Georgia" w:hAnsi="Georgia" w:cs="Georgia" w:eastAsia="Georgia"/>
          <w:sz w:val="16"/>
          <w:szCs w:val="16"/>
        </w:rPr>
      </w:pPr>
    </w:p>
    <w:p>
      <w:pPr>
        <w:spacing w:after="0" w:line="240" w:lineRule="auto"/>
        <w:rPr>
          <w:rFonts w:ascii="Georgia" w:hAnsi="Georgia" w:cs="Georgia" w:eastAsia="Georgia"/>
          <w:sz w:val="16"/>
          <w:szCs w:val="16"/>
        </w:rPr>
        <w:sectPr>
          <w:pgSz w:w="12240" w:h="15840"/>
          <w:pgMar w:header="987" w:footer="749" w:top="1260" w:bottom="940" w:left="1720" w:right="1260"/>
        </w:sectPr>
      </w:pPr>
    </w:p>
    <w:p>
      <w:pPr>
        <w:spacing w:line="303" w:lineRule="auto" w:before="54"/>
        <w:ind w:left="3588" w:right="0" w:firstLine="517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y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-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25"/>
          <w:sz w:val="24"/>
          <w:szCs w:val="24"/>
        </w:rPr>
        <w:t> </w:t>
      </w:r>
      <w:r>
        <w:rPr>
          <w:rFonts w:ascii="Arial" w:hAnsi="Arial" w:cs="Arial" w:eastAsia="Arial"/>
          <w:i/>
          <w:spacing w:val="34"/>
          <w:sz w:val="24"/>
          <w:szCs w:val="24"/>
        </w:rPr>
        <w:t>P</w:t>
      </w:r>
      <w:r>
        <w:rPr>
          <w:rFonts w:ascii="Arial" w:hAnsi="Arial" w:cs="Arial" w:eastAsia="Arial"/>
          <w:i/>
          <w:sz w:val="24"/>
          <w:szCs w:val="24"/>
        </w:rPr>
        <w:t>oisso</w:t>
      </w:r>
      <w:r>
        <w:rPr>
          <w:rFonts w:ascii="Arial" w:hAnsi="Arial" w:cs="Arial" w:eastAsia="Arial"/>
          <w:i/>
          <w:spacing w:val="-2"/>
          <w:sz w:val="24"/>
          <w:szCs w:val="24"/>
        </w:rPr>
        <w:t>n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</w:t>
      </w:r>
      <w:r>
        <w:rPr>
          <w:rFonts w:ascii="Verdana" w:hAnsi="Verdana" w:cs="Verdana" w:eastAsia="Verdana"/>
          <w:i/>
          <w:spacing w:val="10"/>
          <w:position w:val="-3"/>
          <w:sz w:val="16"/>
          <w:szCs w:val="16"/>
        </w:rPr>
        <w:t>t</w:t>
      </w:r>
      <w:r>
        <w:rPr>
          <w:rFonts w:ascii="Georgia" w:hAnsi="Georgia" w:cs="Georgia" w:eastAsia="Georgia"/>
          <w:sz w:val="24"/>
          <w:szCs w:val="24"/>
        </w:rPr>
        <w:t>)</w:t>
      </w:r>
      <w:r>
        <w:rPr>
          <w:rFonts w:ascii="Georgia" w:hAnsi="Georgia" w:cs="Georgia" w:eastAsia="Georgia"/>
          <w:spacing w:val="82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1"/>
          <w:sz w:val="24"/>
          <w:szCs w:val="24"/>
        </w:rPr>
        <w:t>µ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=</w:t>
      </w:r>
      <w:r>
        <w:rPr>
          <w:rFonts w:ascii="Georgia" w:hAnsi="Georgia" w:cs="Georgia" w:eastAsia="Georgia"/>
          <w:spacing w:val="-3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l</w:t>
      </w:r>
      <w:r>
        <w:rPr>
          <w:rFonts w:ascii="Arial" w:hAnsi="Arial" w:cs="Arial" w:eastAsia="Arial"/>
          <w:i/>
          <w:spacing w:val="2"/>
          <w:sz w:val="24"/>
          <w:szCs w:val="24"/>
        </w:rPr>
        <w:t>og</w:t>
      </w:r>
      <w:r>
        <w:rPr>
          <w:rFonts w:ascii="Georgia" w:hAnsi="Georgia" w:cs="Georgia" w:eastAsia="Georgia"/>
          <w:spacing w:val="2"/>
          <w:sz w:val="24"/>
          <w:szCs w:val="24"/>
        </w:rPr>
        <w:t>(</w:t>
      </w:r>
      <w:r>
        <w:rPr>
          <w:rFonts w:ascii="Arial" w:hAnsi="Arial" w:cs="Arial" w:eastAsia="Arial"/>
          <w:i/>
          <w:spacing w:val="2"/>
          <w:sz w:val="24"/>
          <w:szCs w:val="24"/>
        </w:rPr>
        <w:t>ρ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"/>
          <w:sz w:val="24"/>
          <w:szCs w:val="24"/>
        </w:rPr>
        <w:t>λ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</w:p>
    <w:p>
      <w:pPr>
        <w:pStyle w:val="BodyText"/>
        <w:spacing w:line="240" w:lineRule="auto" w:before="39"/>
        <w:ind w:left="898" w:right="0"/>
        <w:jc w:val="left"/>
      </w:pPr>
      <w:r>
        <w:rPr>
          <w:w w:val="95"/>
        </w:rPr>
        <w:t>Priors</w:t>
      </w:r>
      <w:r>
        <w:rPr>
          <w:spacing w:val="2"/>
          <w:w w:val="95"/>
        </w:rPr>
        <w:t> </w:t>
      </w:r>
      <w:r>
        <w:rPr>
          <w:w w:val="95"/>
        </w:rPr>
        <w:t>for</w:t>
      </w:r>
      <w:r>
        <w:rPr>
          <w:spacing w:val="3"/>
          <w:w w:val="95"/>
        </w:rPr>
        <w:t> </w:t>
      </w:r>
      <w:r>
        <w:rPr>
          <w:spacing w:val="1"/>
          <w:w w:val="95"/>
        </w:rPr>
        <w:t>model</w:t>
      </w:r>
      <w:r>
        <w:rPr>
          <w:spacing w:val="2"/>
          <w:w w:val="95"/>
        </w:rPr>
        <w:t> </w:t>
      </w:r>
      <w:r>
        <w:rPr>
          <w:w w:val="95"/>
        </w:rPr>
        <w:t>parameters:</w:t>
      </w:r>
      <w:r>
        <w:rPr/>
      </w:r>
    </w:p>
    <w:p>
      <w:pPr>
        <w:spacing w:line="240" w:lineRule="auto" w:before="6"/>
        <w:rPr>
          <w:rFonts w:ascii="Georgia" w:hAnsi="Georgia" w:cs="Georgia" w:eastAsia="Georgia"/>
          <w:sz w:val="21"/>
          <w:szCs w:val="21"/>
        </w:rPr>
      </w:pPr>
      <w:r>
        <w:rPr/>
        <w:br w:type="column"/>
      </w:r>
      <w:r>
        <w:rPr>
          <w:rFonts w:ascii="Georgia"/>
          <w:sz w:val="21"/>
        </w:rPr>
      </w:r>
    </w:p>
    <w:p>
      <w:pPr>
        <w:pStyle w:val="BodyText"/>
        <w:spacing w:line="240" w:lineRule="auto"/>
        <w:ind w:left="898" w:right="0"/>
        <w:jc w:val="left"/>
      </w:pPr>
      <w:r>
        <w:rPr/>
        <w:t>(2.15)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40" w:left="1720" w:right="1260"/>
          <w:cols w:num="2" w:equalWidth="0">
            <w:col w:w="6062" w:space="1543"/>
            <w:col w:w="1655"/>
          </w:cols>
        </w:sectPr>
      </w:pPr>
    </w:p>
    <w:p>
      <w:pPr>
        <w:spacing w:line="240" w:lineRule="auto" w:before="8"/>
        <w:rPr>
          <w:rFonts w:ascii="Georgia" w:hAnsi="Georgia" w:cs="Georgia" w:eastAsia="Georgia"/>
          <w:sz w:val="26"/>
          <w:szCs w:val="26"/>
        </w:rPr>
      </w:pPr>
    </w:p>
    <w:p>
      <w:pPr>
        <w:tabs>
          <w:tab w:pos="8504" w:val="left" w:leader="none"/>
        </w:tabs>
        <w:spacing w:line="360" w:lineRule="auto" w:before="58"/>
        <w:ind w:left="898" w:right="155" w:firstLine="1166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λ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15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6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spi</w:t>
      </w:r>
      <w:r>
        <w:rPr>
          <w:rFonts w:ascii="Arial" w:hAnsi="Arial" w:cs="Arial" w:eastAsia="Arial"/>
          <w:i/>
          <w:spacing w:val="8"/>
          <w:sz w:val="24"/>
          <w:szCs w:val="24"/>
        </w:rPr>
        <w:t>k</w:t>
      </w:r>
      <w:r>
        <w:rPr>
          <w:rFonts w:ascii="Arial" w:hAnsi="Arial" w:cs="Arial" w:eastAsia="Arial"/>
          <w:i/>
          <w:sz w:val="24"/>
          <w:szCs w:val="24"/>
        </w:rPr>
        <w:t>e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 </w:t>
      </w:r>
      <w:r>
        <w:rPr>
          <w:rFonts w:ascii="Georgia" w:hAnsi="Georgia" w:cs="Georgia" w:eastAsia="Georgia"/>
          <w:sz w:val="24"/>
          <w:szCs w:val="24"/>
        </w:rPr>
        <w:t>+</w:t>
      </w:r>
      <w:r>
        <w:rPr>
          <w:rFonts w:ascii="Georgia" w:hAnsi="Georgia" w:cs="Georgia" w:eastAsia="Georgia"/>
          <w:spacing w:val="-7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(1</w:t>
      </w:r>
      <w:r>
        <w:rPr>
          <w:rFonts w:ascii="Georgia" w:hAnsi="Georgia" w:cs="Georgia" w:eastAsia="Georgia"/>
          <w:spacing w:val="-8"/>
          <w:sz w:val="24"/>
          <w:szCs w:val="24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−</w:t>
      </w:r>
      <w:r>
        <w:rPr>
          <w:rFonts w:ascii="DejaVu Sans Condensed" w:hAnsi="DejaVu Sans Condensed" w:cs="DejaVu Sans Condensed" w:eastAsia="DejaVu Sans Condensed"/>
          <w:i/>
          <w:spacing w:val="-19"/>
          <w:sz w:val="24"/>
          <w:szCs w:val="24"/>
        </w:rPr>
        <w:t> </w:t>
      </w:r>
      <w:r>
        <w:rPr>
          <w:rFonts w:ascii="Arial" w:hAnsi="Arial" w:cs="Arial" w:eastAsia="Arial"/>
          <w:i/>
          <w:spacing w:val="1"/>
          <w:sz w:val="24"/>
          <w:szCs w:val="24"/>
        </w:rPr>
        <w:t>spike</w:t>
      </w:r>
      <w:r>
        <w:rPr>
          <w:rFonts w:ascii="Verdana" w:hAnsi="Verdana" w:cs="Verdana" w:eastAsia="Verdana"/>
          <w:i/>
          <w:spacing w:val="1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1"/>
          <w:sz w:val="24"/>
          <w:szCs w:val="24"/>
        </w:rPr>
        <w:t>)</w:t>
      </w:r>
      <w:r>
        <w:rPr>
          <w:rFonts w:ascii="Arial" w:hAnsi="Arial" w:cs="Arial" w:eastAsia="Arial"/>
          <w:i/>
          <w:sz w:val="24"/>
          <w:szCs w:val="24"/>
        </w:rPr>
        <w:t>sl</w:t>
      </w:r>
      <w:r>
        <w:rPr>
          <w:rFonts w:ascii="Arial" w:hAnsi="Arial" w:cs="Arial" w:eastAsia="Arial"/>
          <w:i/>
          <w:spacing w:val="1"/>
          <w:sz w:val="24"/>
          <w:szCs w:val="24"/>
        </w:rPr>
        <w:t>ab</w:t>
      </w:r>
      <w:r>
        <w:rPr>
          <w:rFonts w:ascii="Verdana" w:hAnsi="Verdana" w:cs="Verdana" w:eastAsia="Verdana"/>
          <w:i/>
          <w:spacing w:val="1"/>
          <w:position w:val="-3"/>
          <w:sz w:val="16"/>
          <w:szCs w:val="16"/>
        </w:rPr>
        <w:t>i,t</w:t>
      </w:r>
      <w:r>
        <w:rPr>
          <w:rFonts w:ascii="Arial" w:hAnsi="Arial" w:cs="Arial" w:eastAsia="Arial"/>
          <w:i/>
          <w:spacing w:val="1"/>
          <w:sz w:val="24"/>
          <w:szCs w:val="24"/>
        </w:rPr>
        <w:t>,</w:t>
      </w:r>
      <w:r>
        <w:rPr>
          <w:rFonts w:ascii="Arial" w:hAnsi="Arial" w:cs="Arial" w:eastAsia="Arial"/>
          <w:i/>
          <w:spacing w:val="-29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Arial" w:hAnsi="Arial" w:cs="Arial" w:eastAsia="Arial"/>
          <w:i/>
          <w:sz w:val="24"/>
          <w:szCs w:val="24"/>
        </w:rPr>
        <w:t>T</w:t>
      </w:r>
      <w:r>
        <w:rPr>
          <w:rFonts w:ascii="Arial" w:hAnsi="Arial" w:cs="Arial" w:eastAsia="Arial"/>
          <w:position w:val="-3"/>
          <w:sz w:val="16"/>
          <w:szCs w:val="16"/>
        </w:rPr>
        <w:t>[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λ&gt;</w:t>
      </w:r>
      <w:r>
        <w:rPr>
          <w:rFonts w:ascii="Arial" w:hAnsi="Arial" w:cs="Arial" w:eastAsia="Arial"/>
          <w:position w:val="-3"/>
          <w:sz w:val="16"/>
          <w:szCs w:val="16"/>
        </w:rPr>
        <w:t>0]</w:t>
        <w:tab/>
      </w:r>
      <w:r>
        <w:rPr>
          <w:rFonts w:ascii="Georgia" w:hAnsi="Georgia" w:cs="Georgia" w:eastAsia="Georgia"/>
          <w:w w:val="95"/>
          <w:sz w:val="24"/>
          <w:szCs w:val="24"/>
        </w:rPr>
        <w:t>(2.16)</w:t>
      </w:r>
      <w:r>
        <w:rPr>
          <w:rFonts w:ascii="Georgia" w:hAnsi="Georgia" w:cs="Georgia" w:eastAsia="Georgia"/>
          <w:spacing w:val="118"/>
          <w:w w:val="96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Hyper-priors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for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spacing w:val="1"/>
          <w:w w:val="95"/>
          <w:sz w:val="24"/>
          <w:szCs w:val="24"/>
        </w:rPr>
        <w:t>model</w:t>
      </w:r>
      <w:r>
        <w:rPr>
          <w:rFonts w:ascii="Georgia" w:hAnsi="Georgia" w:cs="Georgia" w:eastAsia="Georgia"/>
          <w:spacing w:val="-10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parameters: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after="0" w:line="360" w:lineRule="auto"/>
        <w:jc w:val="left"/>
        <w:rPr>
          <w:rFonts w:ascii="Georgia" w:hAnsi="Georgia" w:cs="Georgia" w:eastAsia="Georgia"/>
          <w:sz w:val="24"/>
          <w:szCs w:val="24"/>
        </w:rPr>
        <w:sectPr>
          <w:type w:val="continuous"/>
          <w:pgSz w:w="12240" w:h="15840"/>
          <w:pgMar w:top="1500" w:bottom="940" w:left="1720" w:right="1260"/>
        </w:sectPr>
      </w:pPr>
    </w:p>
    <w:p>
      <w:pPr>
        <w:spacing w:before="146"/>
        <w:ind w:left="3419" w:right="35" w:firstLine="0"/>
        <w:jc w:val="center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pacing w:val="1"/>
          <w:sz w:val="24"/>
          <w:szCs w:val="24"/>
        </w:rPr>
        <w:t>spike</w:t>
      </w:r>
      <w:r>
        <w:rPr>
          <w:rFonts w:ascii="Verdana" w:hAnsi="Verdana" w:cs="Verdana" w:eastAsia="Verdana"/>
          <w:i/>
          <w:spacing w:val="1"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23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"/>
          <w:sz w:val="24"/>
          <w:szCs w:val="24"/>
        </w:rPr>
        <w:t> </w:t>
      </w:r>
      <w:r>
        <w:rPr>
          <w:rFonts w:ascii="Arial" w:hAnsi="Arial" w:cs="Arial" w:eastAsia="Arial"/>
          <w:i/>
          <w:sz w:val="24"/>
          <w:szCs w:val="24"/>
        </w:rPr>
        <w:t>Binomial</w:t>
      </w:r>
      <w:r>
        <w:rPr>
          <w:rFonts w:ascii="Georgia" w:hAnsi="Georgia" w:cs="Georgia" w:eastAsia="Georgia"/>
          <w:spacing w:val="1"/>
          <w:sz w:val="24"/>
          <w:szCs w:val="24"/>
        </w:rPr>
        <w:t>(0</w:t>
      </w:r>
      <w:r>
        <w:rPr>
          <w:rFonts w:ascii="Arial" w:hAnsi="Arial" w:cs="Arial" w:eastAsia="Arial"/>
          <w:i/>
          <w:spacing w:val="1"/>
          <w:sz w:val="24"/>
          <w:szCs w:val="24"/>
        </w:rPr>
        <w:t>.</w:t>
      </w:r>
      <w:r>
        <w:rPr>
          <w:rFonts w:ascii="Georgia" w:hAnsi="Georgia" w:cs="Georgia" w:eastAsia="Georgia"/>
          <w:spacing w:val="1"/>
          <w:sz w:val="24"/>
          <w:szCs w:val="24"/>
        </w:rPr>
        <w:t>9</w:t>
      </w:r>
      <w:r>
        <w:rPr>
          <w:rFonts w:ascii="Arial" w:hAnsi="Arial" w:cs="Arial" w:eastAsia="Arial"/>
          <w:i/>
          <w:spacing w:val="1"/>
          <w:sz w:val="24"/>
          <w:szCs w:val="24"/>
        </w:rPr>
        <w:t>,</w:t>
      </w:r>
      <w:r>
        <w:rPr>
          <w:rFonts w:ascii="Arial" w:hAnsi="Arial" w:cs="Arial" w:eastAsia="Arial"/>
          <w:i/>
          <w:spacing w:val="-25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line="334" w:lineRule="auto" w:before="79"/>
        <w:ind w:left="898" w:right="0" w:firstLine="2668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slab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11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10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</w:t>
      </w: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</w:t>
      </w:r>
      <w:r>
        <w:rPr>
          <w:rFonts w:ascii="Verdana" w:hAnsi="Verdana" w:cs="Verdana" w:eastAsia="Verdana"/>
          <w:i/>
          <w:spacing w:val="10"/>
          <w:position w:val="-3"/>
          <w:sz w:val="16"/>
          <w:szCs w:val="16"/>
        </w:rPr>
        <w:t>t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32"/>
          <w:sz w:val="24"/>
          <w:szCs w:val="24"/>
        </w:rPr>
        <w:t> </w:t>
      </w:r>
      <w:r>
        <w:rPr>
          <w:rFonts w:ascii="Arial" w:hAnsi="Arial" w:cs="Arial" w:eastAsia="Arial"/>
          <w:i/>
          <w:spacing w:val="2"/>
          <w:sz w:val="24"/>
          <w:szCs w:val="24"/>
        </w:rPr>
        <w:t>σ</w:t>
      </w:r>
      <w:r>
        <w:rPr>
          <w:rFonts w:ascii="Verdana" w:hAnsi="Verdana" w:cs="Verdana" w:eastAsia="Verdana"/>
          <w:i/>
          <w:spacing w:val="2"/>
          <w:position w:val="-3"/>
          <w:sz w:val="16"/>
          <w:szCs w:val="16"/>
        </w:rPr>
        <w:t>i,t</w:t>
      </w:r>
      <w:r>
        <w:rPr>
          <w:rFonts w:ascii="Georgia" w:hAnsi="Georgia" w:cs="Georgia" w:eastAsia="Georgia"/>
          <w:spacing w:val="2"/>
          <w:sz w:val="24"/>
          <w:szCs w:val="24"/>
        </w:rPr>
        <w:t>)</w:t>
      </w:r>
      <w:r>
        <w:rPr>
          <w:rFonts w:ascii="Georgia" w:hAnsi="Georgia" w:cs="Georgia" w:eastAsia="Georgia"/>
          <w:spacing w:val="100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Hyper-hyper-priors</w:t>
      </w:r>
      <w:r>
        <w:rPr>
          <w:rFonts w:ascii="Georgia" w:hAnsi="Georgia" w:cs="Georgia" w:eastAsia="Georgia"/>
          <w:spacing w:val="-14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for</w:t>
      </w:r>
      <w:r>
        <w:rPr>
          <w:rFonts w:ascii="Georgia" w:hAnsi="Georgia" w:cs="Georgia" w:eastAsia="Georgia"/>
          <w:spacing w:val="-14"/>
          <w:w w:val="95"/>
          <w:sz w:val="24"/>
          <w:szCs w:val="24"/>
        </w:rPr>
        <w:t> </w:t>
      </w:r>
      <w:r>
        <w:rPr>
          <w:rFonts w:ascii="Georgia" w:hAnsi="Georgia" w:cs="Georgia" w:eastAsia="Georgia"/>
          <w:spacing w:val="1"/>
          <w:w w:val="95"/>
          <w:sz w:val="24"/>
          <w:szCs w:val="24"/>
        </w:rPr>
        <w:t>model</w:t>
      </w:r>
      <w:r>
        <w:rPr>
          <w:rFonts w:ascii="Georgia" w:hAnsi="Georgia" w:cs="Georgia" w:eastAsia="Georgia"/>
          <w:spacing w:val="-14"/>
          <w:w w:val="95"/>
          <w:sz w:val="24"/>
          <w:szCs w:val="24"/>
        </w:rPr>
        <w:t> </w:t>
      </w:r>
      <w:r>
        <w:rPr>
          <w:rFonts w:ascii="Georgia" w:hAnsi="Georgia" w:cs="Georgia" w:eastAsia="Georgia"/>
          <w:w w:val="95"/>
          <w:sz w:val="24"/>
          <w:szCs w:val="24"/>
        </w:rPr>
        <w:t>parameters: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before="175"/>
        <w:ind w:left="3644" w:right="0" w:firstLine="0"/>
        <w:jc w:val="left"/>
        <w:rPr>
          <w:rFonts w:ascii="Georgia" w:hAnsi="Georgia" w:cs="Georgia" w:eastAsia="Georgia"/>
          <w:sz w:val="24"/>
          <w:szCs w:val="24"/>
        </w:rPr>
      </w:pPr>
      <w:r>
        <w:rPr>
          <w:rFonts w:ascii="Arial" w:hAnsi="Arial" w:cs="Arial" w:eastAsia="Arial"/>
          <w:i/>
          <w:sz w:val="24"/>
          <w:szCs w:val="24"/>
        </w:rPr>
        <w:t>µ</w:t>
      </w:r>
      <w:r>
        <w:rPr>
          <w:rFonts w:ascii="Verdana" w:hAnsi="Verdana" w:cs="Verdana" w:eastAsia="Verdana"/>
          <w:i/>
          <w:position w:val="-3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31"/>
          <w:position w:val="-3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7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(1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2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before="79"/>
        <w:ind w:left="3604" w:right="35" w:firstLine="0"/>
        <w:jc w:val="center"/>
        <w:rPr>
          <w:rFonts w:ascii="Georgia" w:hAnsi="Georgia" w:cs="Georgia" w:eastAsia="Georgia"/>
          <w:sz w:val="24"/>
          <w:szCs w:val="24"/>
        </w:rPr>
      </w:pPr>
      <w:r>
        <w:rPr/>
        <w:pict>
          <v:shape style="position:absolute;margin-left:268.638pt;margin-top:4.291366pt;width:11.35pt;height:13.95pt;mso-position-horizontal-relative:page;mso-position-vertical-relative:paragraph;z-index:-309784" type="#_x0000_t202" filled="false" stroked="false">
            <v:textbox inset="0,0,0,0">
              <w:txbxContent>
                <w:p>
                  <w:pPr>
                    <w:spacing w:line="2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>
                    <w:rPr>
                      <w:rFonts w:ascii="Arial" w:hAnsi="Arial"/>
                      <w:i/>
                      <w:spacing w:val="7"/>
                      <w:w w:val="90"/>
                      <w:position w:val="-9"/>
                      <w:sz w:val="24"/>
                    </w:rPr>
                    <w:t>σ</w:t>
                  </w:r>
                  <w:r>
                    <w:rPr>
                      <w:rFonts w:ascii="Arial" w:hAnsi="Arial"/>
                      <w:w w:val="90"/>
                      <w:sz w:val="16"/>
                    </w:rPr>
                    <w:t>2</w:t>
                  </w:r>
                  <w:r>
                    <w:rPr>
                      <w:rFonts w:ascii="Arial" w:hAnsi="Arial"/>
                      <w:sz w:val="1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Verdana" w:hAnsi="Verdana" w:cs="Verdana" w:eastAsia="Verdana"/>
          <w:i/>
          <w:position w:val="-5"/>
          <w:sz w:val="16"/>
          <w:szCs w:val="16"/>
        </w:rPr>
        <w:t>i,t</w:t>
      </w:r>
      <w:r>
        <w:rPr>
          <w:rFonts w:ascii="Verdana" w:hAnsi="Verdana" w:cs="Verdana" w:eastAsia="Verdana"/>
          <w:i/>
          <w:spacing w:val="16"/>
          <w:position w:val="-5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i/>
          <w:sz w:val="24"/>
          <w:szCs w:val="24"/>
        </w:rPr>
        <w:t>∼</w:t>
      </w:r>
      <w:r>
        <w:rPr>
          <w:rFonts w:ascii="DejaVu Sans Condensed" w:hAnsi="DejaVu Sans Condensed" w:cs="DejaVu Sans Condensed" w:eastAsia="DejaVu Sans Condensed"/>
          <w:i/>
          <w:spacing w:val="-5"/>
          <w:sz w:val="24"/>
          <w:szCs w:val="24"/>
        </w:rPr>
        <w:t> </w:t>
      </w:r>
      <w:r>
        <w:rPr>
          <w:rFonts w:ascii="Arial" w:hAnsi="Arial" w:cs="Arial" w:eastAsia="Arial"/>
          <w:i/>
          <w:spacing w:val="22"/>
          <w:sz w:val="24"/>
          <w:szCs w:val="24"/>
        </w:rPr>
        <w:t>N</w:t>
      </w:r>
      <w:r>
        <w:rPr>
          <w:rFonts w:ascii="Arial" w:hAnsi="Arial" w:cs="Arial" w:eastAsia="Arial"/>
          <w:i/>
          <w:sz w:val="24"/>
          <w:szCs w:val="24"/>
        </w:rPr>
        <w:t>o</w:t>
      </w:r>
      <w:r>
        <w:rPr>
          <w:rFonts w:ascii="Arial" w:hAnsi="Arial" w:cs="Arial" w:eastAsia="Arial"/>
          <w:i/>
          <w:spacing w:val="5"/>
          <w:sz w:val="24"/>
          <w:szCs w:val="24"/>
        </w:rPr>
        <w:t>r</w:t>
      </w:r>
      <w:r>
        <w:rPr>
          <w:rFonts w:ascii="Arial" w:hAnsi="Arial" w:cs="Arial" w:eastAsia="Arial"/>
          <w:i/>
          <w:sz w:val="24"/>
          <w:szCs w:val="24"/>
        </w:rPr>
        <w:t>ma</w:t>
      </w:r>
      <w:r>
        <w:rPr>
          <w:rFonts w:ascii="Arial" w:hAnsi="Arial" w:cs="Arial" w:eastAsia="Arial"/>
          <w:i/>
          <w:spacing w:val="4"/>
          <w:sz w:val="24"/>
          <w:szCs w:val="24"/>
        </w:rPr>
        <w:t>l</w:t>
      </w:r>
      <w:r>
        <w:rPr>
          <w:rFonts w:ascii="Georgia" w:hAnsi="Georgia" w:cs="Georgia" w:eastAsia="Georgia"/>
          <w:sz w:val="24"/>
          <w:szCs w:val="24"/>
        </w:rPr>
        <w:t>(0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</w:t>
      </w:r>
      <w:r>
        <w:rPr>
          <w:rFonts w:ascii="Arial" w:hAnsi="Arial" w:cs="Arial" w:eastAsia="Arial"/>
          <w:i/>
          <w:sz w:val="24"/>
          <w:szCs w:val="24"/>
        </w:rPr>
        <w:t>,</w:t>
      </w:r>
      <w:r>
        <w:rPr>
          <w:rFonts w:ascii="Arial" w:hAnsi="Arial" w:cs="Arial" w:eastAsia="Arial"/>
          <w:i/>
          <w:spacing w:val="-29"/>
          <w:sz w:val="24"/>
          <w:szCs w:val="24"/>
        </w:rPr>
        <w:t> </w:t>
      </w:r>
      <w:r>
        <w:rPr>
          <w:rFonts w:ascii="Georgia" w:hAnsi="Georgia" w:cs="Georgia" w:eastAsia="Georgia"/>
          <w:sz w:val="24"/>
          <w:szCs w:val="24"/>
        </w:rPr>
        <w:t>0</w:t>
      </w:r>
      <w:r>
        <w:rPr>
          <w:rFonts w:ascii="Arial" w:hAnsi="Arial" w:cs="Arial" w:eastAsia="Arial"/>
          <w:i/>
          <w:sz w:val="24"/>
          <w:szCs w:val="24"/>
        </w:rPr>
        <w:t>.</w:t>
      </w:r>
      <w:r>
        <w:rPr>
          <w:rFonts w:ascii="Georgia" w:hAnsi="Georgia" w:cs="Georgia" w:eastAsia="Georgia"/>
          <w:sz w:val="24"/>
          <w:szCs w:val="24"/>
        </w:rPr>
        <w:t>1)</w:t>
      </w:r>
      <w:r>
        <w:rPr>
          <w:rFonts w:ascii="Georgia" w:hAnsi="Georgia" w:cs="Georgia" w:eastAsia="Georgia"/>
          <w:sz w:val="24"/>
          <w:szCs w:val="24"/>
        </w:rPr>
      </w:r>
    </w:p>
    <w:p>
      <w:pPr>
        <w:spacing w:line="240" w:lineRule="auto" w:before="7"/>
        <w:rPr>
          <w:rFonts w:ascii="Georgia" w:hAnsi="Georgia" w:cs="Georgia" w:eastAsia="Georgia"/>
          <w:sz w:val="29"/>
          <w:szCs w:val="29"/>
        </w:rPr>
      </w:pPr>
      <w:r>
        <w:rPr/>
        <w:br w:type="column"/>
      </w:r>
      <w:r>
        <w:rPr>
          <w:rFonts w:ascii="Georgia"/>
          <w:sz w:val="29"/>
        </w:rPr>
      </w:r>
    </w:p>
    <w:p>
      <w:pPr>
        <w:pStyle w:val="BodyText"/>
        <w:spacing w:line="240" w:lineRule="auto"/>
        <w:ind w:left="898" w:right="0"/>
        <w:jc w:val="left"/>
      </w:pPr>
      <w:r>
        <w:rPr/>
        <w:t>(2.17)</w:t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8"/>
        <w:rPr>
          <w:rFonts w:ascii="Georgia" w:hAnsi="Georgia" w:cs="Georgia" w:eastAsia="Georgia"/>
          <w:sz w:val="22"/>
          <w:szCs w:val="22"/>
        </w:rPr>
      </w:pPr>
    </w:p>
    <w:p>
      <w:pPr>
        <w:pStyle w:val="BodyText"/>
        <w:spacing w:line="240" w:lineRule="auto"/>
        <w:ind w:left="898" w:right="0"/>
        <w:jc w:val="left"/>
      </w:pPr>
      <w:r>
        <w:rPr/>
        <w:t>(2.18)</w:t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40" w:left="1720" w:right="1260"/>
          <w:cols w:num="2" w:equalWidth="0">
            <w:col w:w="6222" w:space="1384"/>
            <w:col w:w="1654"/>
          </w:cols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8"/>
        <w:rPr>
          <w:rFonts w:ascii="Georgia" w:hAnsi="Georgia" w:cs="Georgia" w:eastAsia="Georgia"/>
          <w:sz w:val="21"/>
          <w:szCs w:val="21"/>
        </w:rPr>
      </w:pPr>
    </w:p>
    <w:p>
      <w:pPr>
        <w:spacing w:after="0" w:line="240" w:lineRule="auto"/>
        <w:rPr>
          <w:rFonts w:ascii="Georgia" w:hAnsi="Georgia" w:cs="Georgia" w:eastAsia="Georgia"/>
          <w:sz w:val="21"/>
          <w:szCs w:val="21"/>
        </w:rPr>
        <w:sectPr>
          <w:pgSz w:w="12240" w:h="15840"/>
          <w:pgMar w:header="987" w:footer="749" w:top="1260" w:bottom="940" w:left="1300" w:right="0"/>
        </w:sectPr>
      </w:pPr>
    </w:p>
    <w:p>
      <w:pPr>
        <w:spacing w:line="240" w:lineRule="auto" w:before="0"/>
        <w:rPr>
          <w:rFonts w:ascii="Georgia" w:hAnsi="Georgia" w:cs="Georgia" w:eastAsia="Georgia"/>
          <w:sz w:val="14"/>
          <w:szCs w:val="14"/>
        </w:rPr>
      </w:pPr>
    </w:p>
    <w:p>
      <w:pPr>
        <w:spacing w:line="240" w:lineRule="auto" w:before="7"/>
        <w:rPr>
          <w:rFonts w:ascii="Georgia" w:hAnsi="Georgia" w:cs="Georgia" w:eastAsia="Georgia"/>
          <w:sz w:val="14"/>
          <w:szCs w:val="14"/>
        </w:rPr>
      </w:pPr>
    </w:p>
    <w:p>
      <w:pPr>
        <w:spacing w:before="0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bookmarkStart w:name="_bookmark2" w:id="11"/>
      <w:bookmarkEnd w:id="11"/>
      <w:r>
        <w:rPr/>
      </w:r>
      <w:r>
        <w:rPr>
          <w:rFonts w:ascii="Arial Unicode MS"/>
          <w:color w:val="595554"/>
          <w:sz w:val="15"/>
        </w:rPr>
        <w:t>10.0</w:t>
      </w:r>
      <w:r>
        <w:rPr>
          <w:rFonts w:ascii="Arial Unicode MS"/>
          <w:sz w:val="15"/>
        </w:rPr>
      </w:r>
    </w:p>
    <w:p>
      <w:pPr>
        <w:spacing w:line="328" w:lineRule="exact" w:before="0"/>
        <w:ind w:left="43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>
          <w:w w:val="70"/>
        </w:rPr>
        <w:br w:type="column"/>
      </w:r>
      <w:r>
        <w:rPr>
          <w:rFonts w:ascii="Arial Unicode MS"/>
          <w:color w:val="252523"/>
          <w:w w:val="70"/>
          <w:sz w:val="22"/>
        </w:rPr>
        <w:t>PRGHO</w:t>
      </w:r>
      <w:r>
        <w:rPr>
          <w:rFonts w:ascii="Arial Unicode MS"/>
          <w:color w:val="252523"/>
          <w:spacing w:val="3"/>
          <w:w w:val="70"/>
          <w:sz w:val="22"/>
        </w:rPr>
        <w:t> </w:t>
      </w:r>
      <w:r>
        <w:rPr>
          <w:rFonts w:ascii="Arial Unicode MS"/>
          <w:color w:val="252523"/>
          <w:w w:val="70"/>
          <w:sz w:val="22"/>
        </w:rPr>
        <w:t>1:</w:t>
      </w:r>
      <w:r>
        <w:rPr>
          <w:rFonts w:ascii="Arial Unicode MS"/>
          <w:color w:val="252523"/>
          <w:spacing w:val="3"/>
          <w:w w:val="70"/>
          <w:sz w:val="22"/>
        </w:rPr>
        <w:t> </w:t>
      </w:r>
      <w:r>
        <w:rPr>
          <w:rFonts w:ascii="Arial Unicode MS"/>
          <w:color w:val="252523"/>
          <w:w w:val="70"/>
          <w:sz w:val="22"/>
        </w:rPr>
        <w:t>1XOO</w:t>
      </w:r>
      <w:r>
        <w:rPr>
          <w:rFonts w:ascii="Arial Unicode MS"/>
          <w:color w:val="252523"/>
          <w:spacing w:val="3"/>
          <w:w w:val="70"/>
          <w:sz w:val="22"/>
        </w:rPr>
        <w:t> </w:t>
      </w:r>
      <w:r>
        <w:rPr>
          <w:rFonts w:ascii="Arial Unicode MS"/>
          <w:color w:val="252523"/>
          <w:w w:val="70"/>
          <w:sz w:val="22"/>
        </w:rPr>
        <w:t>SULRU</w:t>
      </w:r>
      <w:r>
        <w:rPr>
          <w:rFonts w:ascii="Arial Unicode MS"/>
          <w:sz w:val="22"/>
        </w:rPr>
      </w:r>
    </w:p>
    <w:p>
      <w:pPr>
        <w:spacing w:line="240" w:lineRule="auto" w:before="11"/>
        <w:rPr>
          <w:rFonts w:ascii="Arial Unicode MS" w:hAnsi="Arial Unicode MS" w:cs="Arial Unicode MS" w:eastAsia="Arial Unicode MS"/>
          <w:sz w:val="17"/>
          <w:szCs w:val="17"/>
        </w:rPr>
      </w:pPr>
      <w:r>
        <w:rPr/>
        <w:br w:type="column"/>
      </w:r>
      <w:r>
        <w:rPr>
          <w:rFonts w:ascii="Arial Unicode MS"/>
          <w:sz w:val="17"/>
        </w:rPr>
      </w:r>
    </w:p>
    <w:p>
      <w:pPr>
        <w:spacing w:before="0"/>
        <w:ind w:left="0" w:right="0" w:firstLine="0"/>
        <w:jc w:val="righ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pict>
          <v:group style="position:absolute;margin-left:103.054001pt;margin-top:4.344655pt;width:177.55pt;height:98.6pt;mso-position-horizontal-relative:page;mso-position-vertical-relative:paragraph;z-index:-309760" coordorigin="2061,87" coordsize="3551,1972">
            <v:group style="position:absolute;left:2117;top:97;width:3486;height:1906" coordorigin="2117,97" coordsize="3486,1906">
              <v:shape style="position:absolute;left:2117;top:97;width:3486;height:1906" coordorigin="2117,97" coordsize="3486,1906" path="m2117,2003l5602,2003,5602,97,2117,97,2117,2003xe" filled="true" fillcolor="#f1f1f1" stroked="false">
                <v:path arrowok="t"/>
                <v:fill type="solid"/>
              </v:shape>
            </v:group>
            <v:group style="position:absolute;left:2117;top:1700;width:3486;height:2" coordorigin="2117,1700" coordsize="3486,2">
              <v:shape style="position:absolute;left:2117;top:1700;width:3486;height:2" coordorigin="2117,1700" coordsize="3486,0" path="m2117,1700l5602,1700e" filled="false" stroked="true" strokeweight=".549830pt" strokecolor="#ffffff">
                <v:path arrowok="t"/>
              </v:shape>
            </v:group>
            <v:group style="position:absolute;left:2117;top:1266;width:3486;height:2" coordorigin="2117,1266" coordsize="3486,2">
              <v:shape style="position:absolute;left:2117;top:1266;width:3486;height:2" coordorigin="2117,1266" coordsize="3486,0" path="m2117,1266l5602,1266e" filled="false" stroked="true" strokeweight=".45pt" strokecolor="#ffffff">
                <v:path arrowok="t"/>
              </v:shape>
            </v:group>
            <v:group style="position:absolute;left:2117;top:833;width:3486;height:2" coordorigin="2117,833" coordsize="3486,2">
              <v:shape style="position:absolute;left:2117;top:833;width:3486;height:2" coordorigin="2117,833" coordsize="3486,0" path="m2117,833l5602,833e" filled="false" stroked="true" strokeweight=".45pt" strokecolor="#ffffff">
                <v:path arrowok="t"/>
              </v:shape>
            </v:group>
            <v:group style="position:absolute;left:2117;top:400;width:3486;height:2" coordorigin="2117,400" coordsize="3486,2">
              <v:shape style="position:absolute;left:2117;top:400;width:3486;height:2" coordorigin="2117,400" coordsize="3486,0" path="m2117,400l5602,400e" filled="false" stroked="true" strokeweight=".45pt" strokecolor="#ffffff">
                <v:path arrowok="t"/>
              </v:shape>
            </v:group>
            <v:group style="position:absolute;left:2592;top:97;width:2;height:1906" coordorigin="2592,97" coordsize="2,1906">
              <v:shape style="position:absolute;left:2592;top:97;width:2;height:1906" coordorigin="2592,97" coordsize="0,1906" path="m2592,97l2592,2003e" filled="false" stroked="true" strokeweight=".54984pt" strokecolor="#ffffff">
                <v:path arrowok="t"/>
              </v:shape>
            </v:group>
            <v:group style="position:absolute;left:3226;top:97;width:2;height:1906" coordorigin="3226,97" coordsize="2,1906">
              <v:shape style="position:absolute;left:3226;top:97;width:2;height:1906" coordorigin="3226,97" coordsize="0,1906" path="m3226,97l3226,2003e" filled="false" stroked="true" strokeweight=".549660pt" strokecolor="#ffffff">
                <v:path arrowok="t"/>
              </v:shape>
            </v:group>
            <v:group style="position:absolute;left:3859;top:97;width:2;height:1906" coordorigin="3859,97" coordsize="2,1906">
              <v:shape style="position:absolute;left:3859;top:97;width:2;height:1906" coordorigin="3859,97" coordsize="0,1906" path="m3859,97l3859,2003e" filled="false" stroked="true" strokeweight=".54986pt" strokecolor="#ffffff">
                <v:path arrowok="t"/>
              </v:shape>
            </v:group>
            <v:group style="position:absolute;left:4493;top:97;width:2;height:1906" coordorigin="4493,97" coordsize="2,1906">
              <v:shape style="position:absolute;left:4493;top:97;width:2;height:1906" coordorigin="4493,97" coordsize="0,1906" path="m4493,97l4493,2003e" filled="false" stroked="true" strokeweight=".54986pt" strokecolor="#ffffff">
                <v:path arrowok="t"/>
              </v:shape>
            </v:group>
            <v:group style="position:absolute;left:5127;top:97;width:2;height:1906" coordorigin="5127,97" coordsize="2,1906">
              <v:shape style="position:absolute;left:5127;top:97;width:2;height:1906" coordorigin="5127,97" coordsize="0,1906" path="m5127,97l5127,2003e" filled="false" stroked="true" strokeweight=".5498pt" strokecolor="#ffffff">
                <v:path arrowok="t"/>
              </v:shape>
            </v:group>
            <v:group style="position:absolute;left:2117;top:1916;width:3486;height:2" coordorigin="2117,1916" coordsize="3486,2">
              <v:shape style="position:absolute;left:2117;top:1916;width:3486;height:2" coordorigin="2117,1916" coordsize="3486,0" path="m2117,1916l5602,1916e" filled="false" stroked="true" strokeweight="1.0082pt" strokecolor="#ffffff">
                <v:path arrowok="t"/>
              </v:shape>
            </v:group>
            <v:group style="position:absolute;left:2117;top:1483;width:3486;height:2" coordorigin="2117,1483" coordsize="3486,2">
              <v:shape style="position:absolute;left:2117;top:1483;width:3486;height:2" coordorigin="2117,1483" coordsize="3486,0" path="m2117,1483l5602,1483e" filled="false" stroked="true" strokeweight="1.008020pt" strokecolor="#ffffff">
                <v:path arrowok="t"/>
              </v:shape>
            </v:group>
            <v:group style="position:absolute;left:2117;top:1050;width:3486;height:2" coordorigin="2117,1050" coordsize="3486,2">
              <v:shape style="position:absolute;left:2117;top:1050;width:3486;height:2" coordorigin="2117,1050" coordsize="3486,0" path="m2117,1050l5602,1050e" filled="false" stroked="true" strokeweight=".908pt" strokecolor="#ffffff">
                <v:path arrowok="t"/>
              </v:shape>
            </v:group>
            <v:group style="position:absolute;left:2117;top:617;width:3486;height:2" coordorigin="2117,617" coordsize="3486,2">
              <v:shape style="position:absolute;left:2117;top:617;width:3486;height:2" coordorigin="2117,617" coordsize="3486,0" path="m2117,617l5602,617e" filled="false" stroked="true" strokeweight=".908pt" strokecolor="#ffffff">
                <v:path arrowok="t"/>
              </v:shape>
            </v:group>
            <v:group style="position:absolute;left:2117;top:184;width:3486;height:2" coordorigin="2117,184" coordsize="3486,2">
              <v:shape style="position:absolute;left:2117;top:184;width:3486;height:2" coordorigin="2117,184" coordsize="3486,0" path="m2117,184l5602,184e" filled="false" stroked="true" strokeweight=".908pt" strokecolor="#ffffff">
                <v:path arrowok="t"/>
              </v:shape>
              <v:shape style="position:absolute;left:2265;top:87;width:3188;height:1926" type="#_x0000_t75" stroked="false">
                <v:imagedata r:id="rId15" o:title=""/>
              </v:shape>
            </v:group>
            <v:group style="position:absolute;left:2275;top:1433;width:3169;height:486" coordorigin="2275,1433" coordsize="3169,486">
              <v:shape style="position:absolute;left:2275;top:1433;width:3169;height:486" coordorigin="2275,1433" coordsize="3169,486" path="m2275,1916l2275,1916,2492,1916,2511,1916,2531,1916,2551,1916,2572,1916,2633,1911,2691,1890,2739,1832,2768,1772,2794,1702,2816,1630,2823,1607,2830,1584,2850,1522,2877,1462,2906,1433,2917,1434,2955,1492,2976,1549,2994,1606,3000,1625,3006,1644,3024,1701,3050,1773,3081,1837,3091,1854,3147,1899,3225,1916,3269,1918,3291,1918,3313,1917,3335,1916,3357,1915,3378,1915,3398,1914,3418,1914,3436,1915,3453,1916,3466,1916,5443,1916,5437,1916,2281,1916,2275,1916xe" filled="false" stroked="true" strokeweight=".908pt" strokecolor="#252523">
                <v:path arrowok="t"/>
              </v:shape>
            </v:group>
            <v:group style="position:absolute;left:2909;top:97;width:2;height:1906" coordorigin="2909,97" coordsize="2,1906">
              <v:shape style="position:absolute;left:2909;top:97;width:2;height:1906" coordorigin="2909,97" coordsize="0,1906" path="m2909,2003l2909,97e" filled="false" stroked="true" strokeweight=".908pt" strokecolor="#e42225">
                <v:path arrowok="t"/>
                <v:stroke dashstyle="dash"/>
              </v:shape>
            </v:group>
            <v:group style="position:absolute;left:2070;top:1916;width:47;height:2" coordorigin="2070,1916" coordsize="47,2">
              <v:shape style="position:absolute;left:2070;top:1916;width:47;height:2" coordorigin="2070,1916" coordsize="47,0" path="m2070,1916l2117,1916e" filled="false" stroked="true" strokeweight=".908pt" strokecolor="#433f3d">
                <v:path arrowok="t"/>
              </v:shape>
            </v:group>
            <v:group style="position:absolute;left:2070;top:1483;width:47;height:2" coordorigin="2070,1483" coordsize="47,2">
              <v:shape style="position:absolute;left:2070;top:1483;width:47;height:2" coordorigin="2070,1483" coordsize="47,0" path="m2070,1483l2117,1483e" filled="false" stroked="true" strokeweight=".908pt" strokecolor="#433f3d">
                <v:path arrowok="t"/>
              </v:shape>
            </v:group>
            <v:group style="position:absolute;left:2070;top:1050;width:47;height:2" coordorigin="2070,1050" coordsize="47,2">
              <v:shape style="position:absolute;left:2070;top:1050;width:47;height:2" coordorigin="2070,1050" coordsize="47,0" path="m2070,1050l2117,1050e" filled="false" stroked="true" strokeweight=".908pt" strokecolor="#433f3d">
                <v:path arrowok="t"/>
              </v:shape>
            </v:group>
            <v:group style="position:absolute;left:2070;top:617;width:47;height:2" coordorigin="2070,617" coordsize="47,2">
              <v:shape style="position:absolute;left:2070;top:617;width:47;height:2" coordorigin="2070,617" coordsize="47,0" path="m2070,617l2117,617e" filled="false" stroked="true" strokeweight=".908pt" strokecolor="#433f3d">
                <v:path arrowok="t"/>
              </v:shape>
            </v:group>
            <v:group style="position:absolute;left:2070;top:184;width:47;height:2" coordorigin="2070,184" coordsize="47,2">
              <v:shape style="position:absolute;left:2070;top:184;width:47;height:2" coordorigin="2070,184" coordsize="47,0" path="m2070,184l2117,184e" filled="false" stroked="true" strokeweight=".908pt" strokecolor="#433f3d">
                <v:path arrowok="t"/>
              </v:shape>
            </v:group>
            <v:group style="position:absolute;left:2275;top:2003;width:2;height:47" coordorigin="2275,2003" coordsize="2,47">
              <v:shape style="position:absolute;left:2275;top:2003;width:2;height:47" coordorigin="2275,2003" coordsize="0,47" path="m2275,2049l2275,2003e" filled="false" stroked="true" strokeweight=".908pt" strokecolor="#433f3d">
                <v:path arrowok="t"/>
              </v:shape>
            </v:group>
            <v:group style="position:absolute;left:2909;top:2003;width:2;height:47" coordorigin="2909,2003" coordsize="2,47">
              <v:shape style="position:absolute;left:2909;top:2003;width:2;height:47" coordorigin="2909,2003" coordsize="0,47" path="m2909,2049l2909,2003e" filled="false" stroked="true" strokeweight=".908pt" strokecolor="#433f3d">
                <v:path arrowok="t"/>
              </v:shape>
            </v:group>
            <v:group style="position:absolute;left:3543;top:2003;width:2;height:47" coordorigin="3543,2003" coordsize="2,47">
              <v:shape style="position:absolute;left:3543;top:2003;width:2;height:47" coordorigin="3543,2003" coordsize="0,47" path="m3543,2049l3543,2003e" filled="false" stroked="true" strokeweight=".908pt" strokecolor="#433f3d">
                <v:path arrowok="t"/>
              </v:shape>
            </v:group>
            <v:group style="position:absolute;left:4176;top:2003;width:2;height:47" coordorigin="4176,2003" coordsize="2,47">
              <v:shape style="position:absolute;left:4176;top:2003;width:2;height:47" coordorigin="4176,2003" coordsize="0,47" path="m4176,2049l4176,2003e" filled="false" stroked="true" strokeweight=".908pt" strokecolor="#433f3d">
                <v:path arrowok="t"/>
              </v:shape>
            </v:group>
            <v:group style="position:absolute;left:4810;top:2003;width:2;height:47" coordorigin="4810,2003" coordsize="2,47">
              <v:shape style="position:absolute;left:4810;top:2003;width:2;height:47" coordorigin="4810,2003" coordsize="0,47" path="m4810,2049l4810,2003e" filled="false" stroked="true" strokeweight=".908pt" strokecolor="#433f3d">
                <v:path arrowok="t"/>
              </v:shape>
            </v:group>
            <v:group style="position:absolute;left:5444;top:2003;width:2;height:47" coordorigin="5444,2003" coordsize="2,47">
              <v:shape style="position:absolute;left:5444;top:2003;width:2;height:47" coordorigin="5444,2003" coordsize="0,47" path="m5444,2049l5444,2003e" filled="false" stroked="true" strokeweight=".908pt" strokecolor="#433f3d">
                <v:path arrowok="t"/>
              </v:shape>
            </v:group>
            <w10:wrap type="none"/>
          </v:group>
        </w:pict>
      </w:r>
      <w:r>
        <w:rPr>
          <w:rFonts w:ascii="Arial Unicode MS"/>
          <w:color w:val="595554"/>
          <w:sz w:val="15"/>
        </w:rPr>
        <w:t>0.8</w:t>
      </w:r>
      <w:r>
        <w:rPr>
          <w:rFonts w:ascii="Arial Unicode MS"/>
          <w:sz w:val="15"/>
        </w:rPr>
      </w:r>
    </w:p>
    <w:p>
      <w:pPr>
        <w:spacing w:line="328" w:lineRule="exact" w:before="0"/>
        <w:ind w:left="43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>
          <w:w w:val="80"/>
        </w:rPr>
        <w:br w:type="column"/>
      </w:r>
      <w:r>
        <w:rPr>
          <w:rFonts w:ascii="Arial Unicode MS"/>
          <w:color w:val="252523"/>
          <w:w w:val="80"/>
          <w:sz w:val="22"/>
        </w:rPr>
        <w:t>PRGHO</w:t>
      </w:r>
      <w:r>
        <w:rPr>
          <w:rFonts w:ascii="Arial Unicode MS"/>
          <w:color w:val="252523"/>
          <w:spacing w:val="-12"/>
          <w:w w:val="80"/>
          <w:sz w:val="22"/>
        </w:rPr>
        <w:t> </w:t>
      </w:r>
      <w:r>
        <w:rPr>
          <w:rFonts w:ascii="Arial Unicode MS"/>
          <w:color w:val="252523"/>
          <w:w w:val="80"/>
          <w:sz w:val="22"/>
        </w:rPr>
        <w:t>2:</w:t>
      </w:r>
      <w:r>
        <w:rPr>
          <w:rFonts w:ascii="Arial Unicode MS"/>
          <w:color w:val="252523"/>
          <w:spacing w:val="-11"/>
          <w:w w:val="80"/>
          <w:sz w:val="22"/>
        </w:rPr>
        <w:t> </w:t>
      </w:r>
      <w:r>
        <w:rPr>
          <w:rFonts w:ascii="Arial Unicode MS"/>
          <w:color w:val="252523"/>
          <w:w w:val="80"/>
          <w:sz w:val="22"/>
        </w:rPr>
        <w:t>1RUPDO(1,0.3)</w:t>
      </w:r>
      <w:r>
        <w:rPr>
          <w:rFonts w:ascii="Arial Unicode MS"/>
          <w:color w:val="252523"/>
          <w:spacing w:val="-11"/>
          <w:w w:val="80"/>
          <w:sz w:val="22"/>
        </w:rPr>
        <w:t> </w:t>
      </w:r>
      <w:r>
        <w:rPr>
          <w:rFonts w:ascii="Arial Unicode MS"/>
          <w:color w:val="252523"/>
          <w:w w:val="80"/>
          <w:sz w:val="22"/>
        </w:rPr>
        <w:t>SULRU</w:t>
      </w:r>
      <w:r>
        <w:rPr>
          <w:rFonts w:ascii="Arial Unicode MS"/>
          <w:sz w:val="22"/>
        </w:rPr>
      </w:r>
    </w:p>
    <w:p>
      <w:pPr>
        <w:spacing w:after="0" w:line="328" w:lineRule="exact"/>
        <w:jc w:val="left"/>
        <w:rPr>
          <w:rFonts w:ascii="Arial Unicode MS" w:hAnsi="Arial Unicode MS" w:cs="Arial Unicode MS" w:eastAsia="Arial Unicode MS"/>
          <w:sz w:val="22"/>
          <w:szCs w:val="22"/>
        </w:rPr>
        <w:sectPr>
          <w:type w:val="continuous"/>
          <w:pgSz w:w="12240" w:h="15840"/>
          <w:pgMar w:top="1500" w:bottom="940" w:left="1300" w:right="0"/>
          <w:cols w:num="4" w:equalWidth="0">
            <w:col w:w="733" w:space="40"/>
            <w:col w:w="1838" w:space="1667"/>
            <w:col w:w="649" w:space="40"/>
            <w:col w:w="5973"/>
          </w:cols>
        </w:sectPr>
      </w:pPr>
    </w:p>
    <w:p>
      <w:pPr>
        <w:spacing w:line="240" w:lineRule="auto" w:before="6"/>
        <w:rPr>
          <w:rFonts w:ascii="Arial Unicode MS" w:hAnsi="Arial Unicode MS" w:cs="Arial Unicode MS" w:eastAsia="Arial Unicode MS"/>
          <w:sz w:val="9"/>
          <w:szCs w:val="9"/>
        </w:rPr>
      </w:pPr>
    </w:p>
    <w:p>
      <w:pPr>
        <w:spacing w:after="0" w:line="240" w:lineRule="auto"/>
        <w:rPr>
          <w:rFonts w:ascii="Arial Unicode MS" w:hAnsi="Arial Unicode MS" w:cs="Arial Unicode MS" w:eastAsia="Arial Unicode MS"/>
          <w:sz w:val="9"/>
          <w:szCs w:val="9"/>
        </w:rPr>
        <w:sectPr>
          <w:type w:val="continuous"/>
          <w:pgSz w:w="12240" w:h="15840"/>
          <w:pgMar w:top="1500" w:bottom="940" w:left="1300" w:right="0"/>
        </w:sectPr>
      </w:pPr>
    </w:p>
    <w:p>
      <w:pPr>
        <w:spacing w:before="6"/>
        <w:ind w:left="0" w:right="0" w:firstLine="0"/>
        <w:jc w:val="righ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7.5</w:t>
      </w:r>
      <w:r>
        <w:rPr>
          <w:rFonts w:ascii="Arial Unicode MS"/>
          <w:sz w:val="15"/>
        </w:rPr>
      </w:r>
    </w:p>
    <w:p>
      <w:pPr>
        <w:spacing w:line="257" w:lineRule="exact" w:before="0"/>
        <w:ind w:left="520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br w:type="column"/>
      </w:r>
      <w:r>
        <w:rPr>
          <w:rFonts w:ascii="Arial Unicode MS"/>
          <w:color w:val="595554"/>
          <w:sz w:val="15"/>
        </w:rPr>
        <w:t>0.6</w:t>
      </w:r>
      <w:r>
        <w:rPr>
          <w:rFonts w:ascii="Arial Unicode MS"/>
          <w:sz w:val="15"/>
        </w:rPr>
      </w:r>
    </w:p>
    <w:p>
      <w:pPr>
        <w:spacing w:after="0" w:line="257" w:lineRule="exact"/>
        <w:jc w:val="left"/>
        <w:rPr>
          <w:rFonts w:ascii="Arial Unicode MS" w:hAnsi="Arial Unicode MS" w:cs="Arial Unicode MS" w:eastAsia="Arial Unicode MS"/>
          <w:sz w:val="15"/>
          <w:szCs w:val="15"/>
        </w:rPr>
        <w:sectPr>
          <w:type w:val="continuous"/>
          <w:pgSz w:w="12240" w:h="15840"/>
          <w:pgMar w:top="1500" w:bottom="940" w:left="1300" w:right="0"/>
          <w:cols w:num="2" w:equalWidth="0">
            <w:col w:w="733" w:space="3459"/>
            <w:col w:w="6748"/>
          </w:cols>
        </w:sectPr>
      </w:pPr>
    </w:p>
    <w:p>
      <w:pPr>
        <w:spacing w:line="240" w:lineRule="auto" w:before="11"/>
        <w:rPr>
          <w:rFonts w:ascii="Arial Unicode MS" w:hAnsi="Arial Unicode MS" w:cs="Arial Unicode MS" w:eastAsia="Arial Unicode MS"/>
          <w:sz w:val="9"/>
          <w:szCs w:val="9"/>
        </w:rPr>
      </w:pPr>
    </w:p>
    <w:p>
      <w:pPr>
        <w:spacing w:after="0" w:line="240" w:lineRule="auto"/>
        <w:rPr>
          <w:rFonts w:ascii="Arial Unicode MS" w:hAnsi="Arial Unicode MS" w:cs="Arial Unicode MS" w:eastAsia="Arial Unicode MS"/>
          <w:sz w:val="9"/>
          <w:szCs w:val="9"/>
        </w:rPr>
        <w:sectPr>
          <w:type w:val="continuous"/>
          <w:pgSz w:w="12240" w:h="15840"/>
          <w:pgMar w:top="1500" w:bottom="940" w:left="1300" w:right="0"/>
        </w:sectPr>
      </w:pPr>
    </w:p>
    <w:p>
      <w:pPr>
        <w:spacing w:before="2"/>
        <w:ind w:left="0" w:right="0" w:firstLine="0"/>
        <w:jc w:val="righ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pict>
          <v:shape style="position:absolute;margin-left:74.108833pt;margin-top:-7.300116pt;width:11.35pt;height:31.6pt;mso-position-horizontal-relative:page;mso-position-vertical-relative:paragraph;z-index:1336" type="#_x0000_t202" filled="false" stroked="false">
            <v:textbox inset="0,0,0,0" style="layout-flow:vertical;mso-layout-flow-alt:bottom-to-top">
              <w:txbxContent>
                <w:p>
                  <w:pPr>
                    <w:spacing w:line="211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8"/>
                      <w:szCs w:val="18"/>
                    </w:rPr>
                  </w:pPr>
                  <w:r>
                    <w:rPr>
                      <w:rFonts w:ascii="Arial Unicode MS"/>
                      <w:color w:val="252523"/>
                      <w:w w:val="69"/>
                      <w:sz w:val="18"/>
                    </w:rPr>
                    <w:t>GHQVLW\</w:t>
                  </w:r>
                  <w:r>
                    <w:rPr>
                      <w:rFonts w:ascii="Arial Unicode MS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595554"/>
          <w:sz w:val="15"/>
        </w:rPr>
        <w:t>5.0</w:t>
      </w:r>
      <w:r>
        <w:rPr>
          <w:rFonts w:ascii="Arial Unicode MS"/>
          <w:sz w:val="15"/>
        </w:rPr>
      </w:r>
    </w:p>
    <w:p>
      <w:pPr>
        <w:spacing w:line="257" w:lineRule="exact" w:before="0"/>
        <w:ind w:left="520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br w:type="column"/>
      </w:r>
      <w:r>
        <w:rPr>
          <w:rFonts w:ascii="Arial Unicode MS"/>
          <w:color w:val="595554"/>
          <w:sz w:val="15"/>
        </w:rPr>
        <w:t>0.4</w:t>
      </w:r>
      <w:r>
        <w:rPr>
          <w:rFonts w:ascii="Arial Unicode MS"/>
          <w:sz w:val="15"/>
        </w:rPr>
      </w:r>
    </w:p>
    <w:p>
      <w:pPr>
        <w:spacing w:after="0" w:line="257" w:lineRule="exact"/>
        <w:jc w:val="left"/>
        <w:rPr>
          <w:rFonts w:ascii="Arial Unicode MS" w:hAnsi="Arial Unicode MS" w:cs="Arial Unicode MS" w:eastAsia="Arial Unicode MS"/>
          <w:sz w:val="15"/>
          <w:szCs w:val="15"/>
        </w:rPr>
        <w:sectPr>
          <w:type w:val="continuous"/>
          <w:pgSz w:w="12240" w:h="15840"/>
          <w:pgMar w:top="1500" w:bottom="940" w:left="1300" w:right="0"/>
          <w:cols w:num="2" w:equalWidth="0">
            <w:col w:w="733" w:space="3459"/>
            <w:col w:w="6748"/>
          </w:cols>
        </w:sectPr>
      </w:pPr>
    </w:p>
    <w:p>
      <w:pPr>
        <w:spacing w:line="240" w:lineRule="auto" w:before="14"/>
        <w:rPr>
          <w:rFonts w:ascii="Arial Unicode MS" w:hAnsi="Arial Unicode MS" w:cs="Arial Unicode MS" w:eastAsia="Arial Unicode MS"/>
          <w:sz w:val="9"/>
          <w:szCs w:val="9"/>
        </w:rPr>
      </w:pPr>
    </w:p>
    <w:p>
      <w:pPr>
        <w:spacing w:after="0" w:line="240" w:lineRule="auto"/>
        <w:rPr>
          <w:rFonts w:ascii="Arial Unicode MS" w:hAnsi="Arial Unicode MS" w:cs="Arial Unicode MS" w:eastAsia="Arial Unicode MS"/>
          <w:sz w:val="9"/>
          <w:szCs w:val="9"/>
        </w:rPr>
        <w:sectPr>
          <w:type w:val="continuous"/>
          <w:pgSz w:w="12240" w:h="15840"/>
          <w:pgMar w:top="1500" w:bottom="940" w:left="1300" w:right="0"/>
        </w:sectPr>
      </w:pPr>
    </w:p>
    <w:p>
      <w:pPr>
        <w:spacing w:line="261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pict>
          <v:shape style="position:absolute;margin-left:287.986237pt;margin-top:-29.161842pt;width:11.35pt;height:31.6pt;mso-position-horizontal-relative:page;mso-position-vertical-relative:paragraph;z-index:1408" type="#_x0000_t202" filled="false" stroked="false">
            <v:textbox inset="0,0,0,0" style="layout-flow:vertical;mso-layout-flow-alt:bottom-to-top">
              <w:txbxContent>
                <w:p>
                  <w:pPr>
                    <w:spacing w:line="211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8"/>
                      <w:szCs w:val="18"/>
                    </w:rPr>
                  </w:pPr>
                  <w:r>
                    <w:rPr>
                      <w:rFonts w:ascii="Arial Unicode MS"/>
                      <w:color w:val="252523"/>
                      <w:w w:val="69"/>
                      <w:sz w:val="18"/>
                    </w:rPr>
                    <w:t>GHQVLW\</w:t>
                  </w:r>
                  <w:r>
                    <w:rPr>
                      <w:rFonts w:ascii="Arial Unicode MS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595554"/>
          <w:sz w:val="15"/>
        </w:rPr>
        <w:t>2.5</w:t>
      </w:r>
      <w:r>
        <w:rPr>
          <w:rFonts w:ascii="Arial Unicode MS"/>
          <w:sz w:val="15"/>
        </w:rPr>
      </w:r>
    </w:p>
    <w:p>
      <w:pPr>
        <w:spacing w:line="257" w:lineRule="exact" w:before="0"/>
        <w:ind w:left="520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br w:type="column"/>
      </w:r>
      <w:r>
        <w:rPr>
          <w:rFonts w:ascii="Arial Unicode MS"/>
          <w:color w:val="595554"/>
          <w:sz w:val="15"/>
        </w:rPr>
        <w:t>0.2</w:t>
      </w:r>
      <w:r>
        <w:rPr>
          <w:rFonts w:ascii="Arial Unicode MS"/>
          <w:sz w:val="15"/>
        </w:rPr>
      </w:r>
    </w:p>
    <w:p>
      <w:pPr>
        <w:spacing w:after="0" w:line="257" w:lineRule="exact"/>
        <w:jc w:val="left"/>
        <w:rPr>
          <w:rFonts w:ascii="Arial Unicode MS" w:hAnsi="Arial Unicode MS" w:cs="Arial Unicode MS" w:eastAsia="Arial Unicode MS"/>
          <w:sz w:val="15"/>
          <w:szCs w:val="15"/>
        </w:rPr>
        <w:sectPr>
          <w:type w:val="continuous"/>
          <w:pgSz w:w="12240" w:h="15840"/>
          <w:pgMar w:top="1500" w:bottom="940" w:left="1300" w:right="0"/>
          <w:cols w:num="2" w:equalWidth="0">
            <w:col w:w="733" w:space="3459"/>
            <w:col w:w="6748"/>
          </w:cols>
        </w:sectPr>
      </w:pPr>
    </w:p>
    <w:p>
      <w:pPr>
        <w:spacing w:line="240" w:lineRule="auto" w:before="1"/>
        <w:rPr>
          <w:rFonts w:ascii="Arial Unicode MS" w:hAnsi="Arial Unicode MS" w:cs="Arial Unicode MS" w:eastAsia="Arial Unicode MS"/>
          <w:sz w:val="10"/>
          <w:szCs w:val="10"/>
        </w:rPr>
      </w:pPr>
    </w:p>
    <w:p>
      <w:pPr>
        <w:spacing w:after="0" w:line="240" w:lineRule="auto"/>
        <w:rPr>
          <w:rFonts w:ascii="Arial Unicode MS" w:hAnsi="Arial Unicode MS" w:cs="Arial Unicode MS" w:eastAsia="Arial Unicode MS"/>
          <w:sz w:val="10"/>
          <w:szCs w:val="10"/>
        </w:rPr>
        <w:sectPr>
          <w:type w:val="continuous"/>
          <w:pgSz w:w="12240" w:h="15840"/>
          <w:pgMar w:top="1500" w:bottom="940" w:left="1300" w:right="0"/>
        </w:sectPr>
      </w:pPr>
    </w:p>
    <w:p>
      <w:pPr>
        <w:spacing w:line="257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0.0</w:t>
      </w:r>
      <w:r>
        <w:rPr>
          <w:rFonts w:ascii="Arial Unicode MS"/>
          <w:sz w:val="15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40" w:lineRule="auto" w:before="1"/>
        <w:rPr>
          <w:rFonts w:ascii="Arial Unicode MS" w:hAnsi="Arial Unicode MS" w:cs="Arial Unicode MS" w:eastAsia="Arial Unicode MS"/>
          <w:sz w:val="19"/>
          <w:szCs w:val="19"/>
        </w:rPr>
      </w:pPr>
    </w:p>
    <w:p>
      <w:pPr>
        <w:spacing w:before="0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1.25</w:t>
      </w:r>
      <w:r>
        <w:rPr>
          <w:rFonts w:ascii="Arial Unicode MS"/>
          <w:sz w:val="15"/>
        </w:rPr>
      </w:r>
    </w:p>
    <w:p>
      <w:pPr>
        <w:spacing w:before="89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1.00</w:t>
      </w:r>
      <w:r>
        <w:rPr>
          <w:rFonts w:ascii="Arial Unicode MS"/>
          <w:sz w:val="15"/>
        </w:rPr>
      </w:r>
    </w:p>
    <w:p>
      <w:pPr>
        <w:spacing w:line="240" w:lineRule="auto" w:before="9"/>
        <w:rPr>
          <w:rFonts w:ascii="Arial Unicode MS" w:hAnsi="Arial Unicode MS" w:cs="Arial Unicode MS" w:eastAsia="Arial Unicode MS"/>
          <w:sz w:val="12"/>
          <w:szCs w:val="12"/>
        </w:rPr>
      </w:pPr>
      <w:r>
        <w:rPr/>
        <w:br w:type="column"/>
      </w:r>
      <w:r>
        <w:rPr>
          <w:rFonts w:ascii="Arial Unicode MS"/>
          <w:sz w:val="12"/>
        </w:rPr>
      </w:r>
    </w:p>
    <w:p>
      <w:pPr>
        <w:tabs>
          <w:tab w:pos="793" w:val="left" w:leader="none"/>
          <w:tab w:pos="1426" w:val="left" w:leader="none"/>
          <w:tab w:pos="2060" w:val="left" w:leader="none"/>
          <w:tab w:pos="2694" w:val="left" w:leader="none"/>
          <w:tab w:pos="3327" w:val="left" w:leader="none"/>
        </w:tabs>
        <w:spacing w:line="222" w:lineRule="exact" w:before="0"/>
        <w:ind w:left="159" w:right="0" w:firstLine="0"/>
        <w:jc w:val="center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 Unicode MS"/>
          <w:sz w:val="15"/>
        </w:rPr>
      </w:r>
    </w:p>
    <w:p>
      <w:pPr>
        <w:spacing w:line="275" w:lineRule="exact" w:before="0"/>
        <w:ind w:left="159" w:right="0" w:firstLine="0"/>
        <w:jc w:val="center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Arial Unicode MS"/>
          <w:color w:val="252523"/>
          <w:w w:val="130"/>
          <w:sz w:val="18"/>
        </w:rPr>
        <w:t>\1</w:t>
      </w:r>
      <w:r>
        <w:rPr>
          <w:rFonts w:ascii="Arial Unicode MS"/>
          <w:sz w:val="18"/>
        </w:rPr>
      </w:r>
    </w:p>
    <w:p>
      <w:pPr>
        <w:spacing w:before="14"/>
        <w:ind w:left="43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>
          <w:rFonts w:ascii="Arial Unicode MS"/>
          <w:color w:val="252523"/>
          <w:w w:val="80"/>
          <w:sz w:val="22"/>
        </w:rPr>
        <w:t>PRGHO</w:t>
      </w:r>
      <w:r>
        <w:rPr>
          <w:rFonts w:ascii="Arial Unicode MS"/>
          <w:color w:val="252523"/>
          <w:spacing w:val="-12"/>
          <w:w w:val="80"/>
          <w:sz w:val="22"/>
        </w:rPr>
        <w:t> </w:t>
      </w:r>
      <w:r>
        <w:rPr>
          <w:rFonts w:ascii="Arial Unicode MS"/>
          <w:color w:val="252523"/>
          <w:w w:val="80"/>
          <w:sz w:val="22"/>
        </w:rPr>
        <w:t>3:</w:t>
      </w:r>
      <w:r>
        <w:rPr>
          <w:rFonts w:ascii="Arial Unicode MS"/>
          <w:color w:val="252523"/>
          <w:spacing w:val="-11"/>
          <w:w w:val="80"/>
          <w:sz w:val="22"/>
        </w:rPr>
        <w:t> </w:t>
      </w:r>
      <w:r>
        <w:rPr>
          <w:rFonts w:ascii="Arial Unicode MS"/>
          <w:color w:val="252523"/>
          <w:w w:val="80"/>
          <w:sz w:val="22"/>
        </w:rPr>
        <w:t>1RUPDO(1,0.1)</w:t>
      </w:r>
      <w:r>
        <w:rPr>
          <w:rFonts w:ascii="Arial Unicode MS"/>
          <w:color w:val="252523"/>
          <w:spacing w:val="-11"/>
          <w:w w:val="80"/>
          <w:sz w:val="22"/>
        </w:rPr>
        <w:t> </w:t>
      </w:r>
      <w:r>
        <w:rPr>
          <w:rFonts w:ascii="Arial Unicode MS"/>
          <w:color w:val="252523"/>
          <w:w w:val="80"/>
          <w:sz w:val="22"/>
        </w:rPr>
        <w:t>SULRU</w:t>
      </w:r>
      <w:r>
        <w:rPr>
          <w:rFonts w:ascii="Arial Unicode MS"/>
          <w:sz w:val="22"/>
        </w:rPr>
      </w:r>
    </w:p>
    <w:p>
      <w:pPr>
        <w:spacing w:line="257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br w:type="column"/>
      </w:r>
      <w:r>
        <w:rPr>
          <w:rFonts w:ascii="Arial Unicode MS"/>
          <w:color w:val="595554"/>
          <w:sz w:val="15"/>
        </w:rPr>
        <w:t>0.0</w:t>
      </w:r>
      <w:r>
        <w:rPr>
          <w:rFonts w:ascii="Arial Unicode MS"/>
          <w:sz w:val="15"/>
        </w:rPr>
      </w:r>
    </w:p>
    <w:p>
      <w:pPr>
        <w:spacing w:line="240" w:lineRule="auto" w:before="0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40" w:lineRule="auto" w:before="0"/>
        <w:rPr>
          <w:rFonts w:ascii="Arial Unicode MS" w:hAnsi="Arial Unicode MS" w:cs="Arial Unicode MS" w:eastAsia="Arial Unicode MS"/>
          <w:sz w:val="14"/>
          <w:szCs w:val="14"/>
        </w:rPr>
      </w:pPr>
    </w:p>
    <w:p>
      <w:pPr>
        <w:spacing w:line="240" w:lineRule="auto" w:before="13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spacing w:before="0"/>
        <w:ind w:left="0" w:right="0" w:firstLine="0"/>
        <w:jc w:val="righ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pict>
          <v:group style="position:absolute;margin-left:103.054001pt;margin-top:-2.506969pt;width:177.55pt;height:98.6pt;mso-position-horizontal-relative:page;mso-position-vertical-relative:paragraph;z-index:-309712" coordorigin="2061,-50" coordsize="3551,1972">
            <v:group style="position:absolute;left:2117;top:-40;width:3486;height:1906" coordorigin="2117,-40" coordsize="3486,1906">
              <v:shape style="position:absolute;left:2117;top:-40;width:3486;height:1906" coordorigin="2117,-40" coordsize="3486,1906" path="m2117,1866l5602,1866,5602,-40,2117,-40,2117,1866xe" filled="true" fillcolor="#f1f1f1" stroked="false">
                <v:path arrowok="t"/>
                <v:fill type="solid"/>
              </v:shape>
            </v:group>
            <v:group style="position:absolute;left:2117;top:1603;width:3486;height:2" coordorigin="2117,1603" coordsize="3486,2">
              <v:shape style="position:absolute;left:2117;top:1603;width:3486;height:2" coordorigin="2117,1603" coordsize="3486,0" path="m2117,1603l5602,1603e" filled="false" stroked="true" strokeweight=".54989pt" strokecolor="#ffffff">
                <v:path arrowok="t"/>
              </v:shape>
            </v:group>
            <v:group style="position:absolute;left:2117;top:1250;width:3486;height:2" coordorigin="2117,1250" coordsize="3486,2">
              <v:shape style="position:absolute;left:2117;top:1250;width:3486;height:2" coordorigin="2117,1250" coordsize="3486,0" path="m2117,1250l5602,1250e" filled="false" stroked="true" strokeweight=".549830pt" strokecolor="#ffffff">
                <v:path arrowok="t"/>
              </v:shape>
            </v:group>
            <v:group style="position:absolute;left:2117;top:898;width:3486;height:2" coordorigin="2117,898" coordsize="3486,2">
              <v:shape style="position:absolute;left:2117;top:898;width:3486;height:2" coordorigin="2117,898" coordsize="3486,0" path="m2117,898l5602,898e" filled="false" stroked="true" strokeweight=".54971pt" strokecolor="#ffffff">
                <v:path arrowok="t"/>
              </v:shape>
            </v:group>
            <v:group style="position:absolute;left:2117;top:545;width:3486;height:2" coordorigin="2117,545" coordsize="3486,2">
              <v:shape style="position:absolute;left:2117;top:545;width:3486;height:2" coordorigin="2117,545" coordsize="3486,0" path="m2117,545l5602,545e" filled="false" stroked="true" strokeweight=".54989pt" strokecolor="#ffffff">
                <v:path arrowok="t"/>
              </v:shape>
            </v:group>
            <v:group style="position:absolute;left:2117;top:192;width:3486;height:2" coordorigin="2117,192" coordsize="3486,2">
              <v:shape style="position:absolute;left:2117;top:192;width:3486;height:2" coordorigin="2117,192" coordsize="3486,0" path="m2117,192l5602,192e" filled="false" stroked="true" strokeweight=".54989pt" strokecolor="#ffffff">
                <v:path arrowok="t"/>
              </v:shape>
            </v:group>
            <v:group style="position:absolute;left:2592;top:-40;width:2;height:1906" coordorigin="2592,-40" coordsize="2,1906">
              <v:shape style="position:absolute;left:2592;top:-40;width:2;height:1906" coordorigin="2592,-40" coordsize="0,1906" path="m2592,-40l2592,1866e" filled="false" stroked="true" strokeweight=".54984pt" strokecolor="#ffffff">
                <v:path arrowok="t"/>
              </v:shape>
            </v:group>
            <v:group style="position:absolute;left:3226;top:-40;width:2;height:1906" coordorigin="3226,-40" coordsize="2,1906">
              <v:shape style="position:absolute;left:3226;top:-40;width:2;height:1906" coordorigin="3226,-40" coordsize="0,1906" path="m3226,-40l3226,1866e" filled="false" stroked="true" strokeweight=".549660pt" strokecolor="#ffffff">
                <v:path arrowok="t"/>
              </v:shape>
            </v:group>
            <v:group style="position:absolute;left:3859;top:-40;width:2;height:1906" coordorigin="3859,-40" coordsize="2,1906">
              <v:shape style="position:absolute;left:3859;top:-40;width:2;height:1906" coordorigin="3859,-40" coordsize="0,1906" path="m3859,-40l3859,1866e" filled="false" stroked="true" strokeweight=".54986pt" strokecolor="#ffffff">
                <v:path arrowok="t"/>
              </v:shape>
            </v:group>
            <v:group style="position:absolute;left:4493;top:-40;width:2;height:1906" coordorigin="4493,-40" coordsize="2,1906">
              <v:shape style="position:absolute;left:4493;top:-40;width:2;height:1906" coordorigin="4493,-40" coordsize="0,1906" path="m4493,-40l4493,1866e" filled="false" stroked="true" strokeweight=".54986pt" strokecolor="#ffffff">
                <v:path arrowok="t"/>
              </v:shape>
            </v:group>
            <v:group style="position:absolute;left:5127;top:-40;width:2;height:1906" coordorigin="5127,-40" coordsize="2,1906">
              <v:shape style="position:absolute;left:5127;top:-40;width:2;height:1906" coordorigin="5127,-40" coordsize="0,1906" path="m5127,-40l5127,1866e" filled="false" stroked="true" strokeweight=".5498pt" strokecolor="#ffffff">
                <v:path arrowok="t"/>
              </v:shape>
            </v:group>
            <v:group style="position:absolute;left:2117;top:1779;width:3486;height:2" coordorigin="2117,1779" coordsize="3486,2">
              <v:shape style="position:absolute;left:2117;top:1779;width:3486;height:2" coordorigin="2117,1779" coordsize="3486,0" path="m2117,1779l5602,1779e" filled="false" stroked="true" strokeweight="1.008020pt" strokecolor="#ffffff">
                <v:path arrowok="t"/>
              </v:shape>
            </v:group>
            <v:group style="position:absolute;left:2117;top:1427;width:3486;height:2" coordorigin="2117,1427" coordsize="3486,2">
              <v:shape style="position:absolute;left:2117;top:1427;width:3486;height:2" coordorigin="2117,1427" coordsize="3486,0" path="m2117,1427l5602,1427e" filled="false" stroked="true" strokeweight="1.0082pt" strokecolor="#ffffff">
                <v:path arrowok="t"/>
              </v:shape>
            </v:group>
            <v:group style="position:absolute;left:2117;top:1074;width:3486;height:2" coordorigin="2117,1074" coordsize="3486,2">
              <v:shape style="position:absolute;left:2117;top:1074;width:3486;height:2" coordorigin="2117,1074" coordsize="3486,0" path="m2117,1074l5602,1074e" filled="false" stroked="true" strokeweight="1.0082pt" strokecolor="#ffffff">
                <v:path arrowok="t"/>
              </v:shape>
            </v:group>
            <v:group style="position:absolute;left:2117;top:721;width:3486;height:2" coordorigin="2117,721" coordsize="3486,2">
              <v:shape style="position:absolute;left:2117;top:721;width:3486;height:2" coordorigin="2117,721" coordsize="3486,0" path="m2117,721l5602,721e" filled="false" stroked="true" strokeweight="1.0082pt" strokecolor="#ffffff">
                <v:path arrowok="t"/>
              </v:shape>
            </v:group>
            <v:group style="position:absolute;left:2117;top:369;width:3486;height:2" coordorigin="2117,369" coordsize="3486,2">
              <v:shape style="position:absolute;left:2117;top:369;width:3486;height:2" coordorigin="2117,369" coordsize="3486,0" path="m2117,369l5602,369e" filled="false" stroked="true" strokeweight="1.008020pt" strokecolor="#ffffff">
                <v:path arrowok="t"/>
              </v:shape>
            </v:group>
            <v:group style="position:absolute;left:2117;top:16;width:3486;height:2" coordorigin="2117,16" coordsize="3486,2">
              <v:shape style="position:absolute;left:2117;top:16;width:3486;height:2" coordorigin="2117,16" coordsize="3486,0" path="m2117,16l5602,16e" filled="false" stroked="true" strokeweight=".908pt" strokecolor="#ffffff">
                <v:path arrowok="t"/>
              </v:shape>
              <v:shape style="position:absolute;left:2265;top:-50;width:3188;height:1926" type="#_x0000_t75" stroked="false">
                <v:imagedata r:id="rId16" o:title=""/>
              </v:shape>
            </v:group>
            <v:group style="position:absolute;left:3447;top:1691;width:64;height:88" coordorigin="3447,1691" coordsize="64,88">
              <v:shape style="position:absolute;left:3447;top:1691;width:64;height:88" coordorigin="3447,1691" coordsize="64,88" path="m3479,1691l3479,1779e" filled="false" stroked="true" strokeweight="3.2657pt" strokecolor="#bddeeb">
                <v:path arrowok="t"/>
              </v:shape>
            </v:group>
            <v:group style="position:absolute;left:3511;top:1732;width:64;height:48" coordorigin="3511,1732" coordsize="64,48">
              <v:shape style="position:absolute;left:3511;top:1732;width:64;height:48" coordorigin="3511,1732" coordsize="64,48" path="m3511,1756l3574,1756e" filled="false" stroked="true" strokeweight="2.468pt" strokecolor="#bddeeb">
                <v:path arrowok="t"/>
              </v:shape>
            </v:group>
            <v:group style="position:absolute;left:2284;top:1770;width:14;height:10" coordorigin="2284,1770" coordsize="14,10">
              <v:shape style="position:absolute;left:2284;top:1770;width:14;height:10" coordorigin="2284,1770" coordsize="14,10" path="m2284,1775l2298,1775e" filled="false" stroked="true" strokeweight=".554pt" strokecolor="#f6fbfd">
                <v:path arrowok="t"/>
              </v:shape>
            </v:group>
            <v:group style="position:absolute;left:3520;top:1741;width:46;height:30" coordorigin="3520,1741" coordsize="46,30">
              <v:shape style="position:absolute;left:3520;top:1741;width:46;height:30" coordorigin="3520,1741" coordsize="46,30" path="m3520,1756l3565,1756e" filled="false" stroked="true" strokeweight="1.56pt" strokecolor="#bddeeb">
                <v:path arrowok="t"/>
              </v:shape>
            </v:group>
            <v:group style="position:absolute;left:3583;top:1755;width:46;height:16" coordorigin="3583,1755" coordsize="46,16">
              <v:shape style="position:absolute;left:3583;top:1755;width:46;height:16" coordorigin="3583,1755" coordsize="46,16" path="m3583,1762l3628,1762e" filled="false" stroked="true" strokeweight=".88082pt" strokecolor="#bddeeb">
                <v:path arrowok="t"/>
              </v:shape>
            </v:group>
            <v:group style="position:absolute;left:3647;top:1763;width:46;height:8" coordorigin="3647,1763" coordsize="46,8">
              <v:shape style="position:absolute;left:3647;top:1763;width:46;height:8" coordorigin="3647,1763" coordsize="46,8" path="m3647,1767l3692,1767e" filled="false" stroked="true" strokeweight=".45641pt" strokecolor="#bddeeb">
                <v:path arrowok="t"/>
              </v:shape>
            </v:group>
            <v:group style="position:absolute;left:2275;top:63;width:3169;height:1718" coordorigin="2275,63" coordsize="3169,1718">
              <v:shape style="position:absolute;left:2275;top:63;width:3169;height:1718" coordorigin="2275,63" coordsize="3169,1718" path="m2275,1735l2281,1728,2288,1720,2294,1713,2300,1707,2306,1700,2323,1688,2339,1676,2400,1624,2452,1565,2492,1505,2524,1440,2546,1384,2567,1327,2579,1293,2585,1276,2606,1220,2622,1183,2629,1165,2657,1090,2678,1006,2691,938,2700,877,2710,810,2716,765,2720,742,2730,675,2740,608,2752,540,2766,473,2771,451,2777,423,2784,395,2788,377,2792,357,2797,338,2801,318,2805,298,2809,278,2823,218,2839,159,2864,92,2900,63,2916,64,2963,127,2987,199,3003,257,3017,316,3029,376,3037,415,3041,434,3056,513,3069,585,3081,663,3087,703,3097,764,3106,824,3121,902,3138,979,3154,1037,3174,1096,3204,1169,3212,1187,3220,1205,3248,1279,3261,1323,3267,1344,3285,1404,3306,1461,3332,1517,3366,1570,3384,1586,3397,1600,3409,1613,3419,1627,3431,1644,3447,1666,3504,1709,3561,1733,3621,1750,3678,1757,3698,1758,3717,1761,3737,1764,3757,1767,3776,1770,3796,1773,3816,1774,3844,1775,3850,1775,3856,1775,3862,1774,3941,1776,4019,1777,4098,1778,4176,1779,4254,1779,4333,1780,4411,1780,4490,1780,4568,1780,4647,1780,4725,1780,4803,1779,4882,1779,4960,1779,5039,1779,5117,1779,5196,1779,5274,1779,5353,1779,5431,1779,5443,1779,2275,1779,2275,1735xe" filled="false" stroked="true" strokeweight=".908pt" strokecolor="#252523">
                <v:path arrowok="t"/>
              </v:shape>
            </v:group>
            <v:group style="position:absolute;left:2909;top:-40;width:2;height:1906" coordorigin="2909,-40" coordsize="2,1906">
              <v:shape style="position:absolute;left:2909;top:-40;width:2;height:1906" coordorigin="2909,-40" coordsize="0,1906" path="m2909,1866l2909,-40e" filled="false" stroked="true" strokeweight=".908pt" strokecolor="#e42225">
                <v:path arrowok="t"/>
                <v:stroke dashstyle="dash"/>
              </v:shape>
            </v:group>
            <v:group style="position:absolute;left:2070;top:1779;width:47;height:2" coordorigin="2070,1779" coordsize="47,2">
              <v:shape style="position:absolute;left:2070;top:1779;width:47;height:2" coordorigin="2070,1779" coordsize="47,0" path="m2070,1779l2117,1779e" filled="false" stroked="true" strokeweight=".908pt" strokecolor="#433f3d">
                <v:path arrowok="t"/>
              </v:shape>
            </v:group>
            <v:group style="position:absolute;left:2070;top:1427;width:47;height:2" coordorigin="2070,1427" coordsize="47,2">
              <v:shape style="position:absolute;left:2070;top:1427;width:47;height:2" coordorigin="2070,1427" coordsize="47,0" path="m2070,1427l2117,1427e" filled="false" stroked="true" strokeweight=".908pt" strokecolor="#433f3d">
                <v:path arrowok="t"/>
              </v:shape>
            </v:group>
            <v:group style="position:absolute;left:2070;top:1074;width:47;height:2" coordorigin="2070,1074" coordsize="47,2">
              <v:shape style="position:absolute;left:2070;top:1074;width:47;height:2" coordorigin="2070,1074" coordsize="47,0" path="m2070,1074l2117,1074e" filled="false" stroked="true" strokeweight=".908pt" strokecolor="#433f3d">
                <v:path arrowok="t"/>
              </v:shape>
            </v:group>
            <v:group style="position:absolute;left:2070;top:721;width:47;height:2" coordorigin="2070,721" coordsize="47,2">
              <v:shape style="position:absolute;left:2070;top:721;width:47;height:2" coordorigin="2070,721" coordsize="47,0" path="m2070,721l2117,721e" filled="false" stroked="true" strokeweight=".908pt" strokecolor="#433f3d">
                <v:path arrowok="t"/>
              </v:shape>
            </v:group>
            <v:group style="position:absolute;left:2070;top:369;width:47;height:2" coordorigin="2070,369" coordsize="47,2">
              <v:shape style="position:absolute;left:2070;top:369;width:47;height:2" coordorigin="2070,369" coordsize="47,0" path="m2070,369l2117,369e" filled="false" stroked="true" strokeweight=".908pt" strokecolor="#433f3d">
                <v:path arrowok="t"/>
              </v:shape>
            </v:group>
            <v:group style="position:absolute;left:2070;top:16;width:47;height:2" coordorigin="2070,16" coordsize="47,2">
              <v:shape style="position:absolute;left:2070;top:16;width:47;height:2" coordorigin="2070,16" coordsize="47,0" path="m2070,16l2117,16e" filled="false" stroked="true" strokeweight=".908pt" strokecolor="#433f3d">
                <v:path arrowok="t"/>
              </v:shape>
            </v:group>
            <v:group style="position:absolute;left:2275;top:1866;width:2;height:47" coordorigin="2275,1866" coordsize="2,47">
              <v:shape style="position:absolute;left:2275;top:1866;width:2;height:47" coordorigin="2275,1866" coordsize="0,47" path="m2275,1912l2275,1866e" filled="false" stroked="true" strokeweight=".908pt" strokecolor="#433f3d">
                <v:path arrowok="t"/>
              </v:shape>
            </v:group>
            <v:group style="position:absolute;left:2909;top:1866;width:2;height:47" coordorigin="2909,1866" coordsize="2,47">
              <v:shape style="position:absolute;left:2909;top:1866;width:2;height:47" coordorigin="2909,1866" coordsize="0,47" path="m2909,1912l2909,1866e" filled="false" stroked="true" strokeweight=".908pt" strokecolor="#433f3d">
                <v:path arrowok="t"/>
              </v:shape>
            </v:group>
            <v:group style="position:absolute;left:3543;top:1866;width:2;height:47" coordorigin="3543,1866" coordsize="2,47">
              <v:shape style="position:absolute;left:3543;top:1866;width:2;height:47" coordorigin="3543,1866" coordsize="0,47" path="m3543,1912l3543,1866e" filled="false" stroked="true" strokeweight=".908pt" strokecolor="#433f3d">
                <v:path arrowok="t"/>
              </v:shape>
            </v:group>
            <v:group style="position:absolute;left:4176;top:1866;width:2;height:47" coordorigin="4176,1866" coordsize="2,47">
              <v:shape style="position:absolute;left:4176;top:1866;width:2;height:47" coordorigin="4176,1866" coordsize="0,47" path="m4176,1912l4176,1866e" filled="false" stroked="true" strokeweight=".908pt" strokecolor="#433f3d">
                <v:path arrowok="t"/>
              </v:shape>
            </v:group>
            <v:group style="position:absolute;left:4810;top:1866;width:2;height:47" coordorigin="4810,1866" coordsize="2,47">
              <v:shape style="position:absolute;left:4810;top:1866;width:2;height:47" coordorigin="4810,1866" coordsize="0,47" path="m4810,1912l4810,1866e" filled="false" stroked="true" strokeweight=".908pt" strokecolor="#433f3d">
                <v:path arrowok="t"/>
              </v:shape>
            </v:group>
            <v:group style="position:absolute;left:5444;top:1866;width:2;height:47" coordorigin="5444,1866" coordsize="2,47">
              <v:shape style="position:absolute;left:5444;top:1866;width:2;height:47" coordorigin="5444,1866" coordsize="0,47" path="m5444,1912l5444,1866e" filled="false" stroked="true" strokeweight=".908pt" strokecolor="#433f3d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87.986237pt;margin-top:29.860596pt;width:11.35pt;height:31.6pt;mso-position-horizontal-relative:page;mso-position-vertical-relative:paragraph;z-index:1384" type="#_x0000_t202" filled="false" stroked="false">
            <v:textbox inset="0,0,0,0" style="layout-flow:vertical;mso-layout-flow-alt:bottom-to-top">
              <w:txbxContent>
                <w:p>
                  <w:pPr>
                    <w:spacing w:line="211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8"/>
                      <w:szCs w:val="18"/>
                    </w:rPr>
                  </w:pPr>
                  <w:r>
                    <w:rPr>
                      <w:rFonts w:ascii="Arial Unicode MS"/>
                      <w:color w:val="252523"/>
                      <w:w w:val="69"/>
                      <w:sz w:val="18"/>
                    </w:rPr>
                    <w:t>GHQVLW\</w:t>
                  </w:r>
                  <w:r>
                    <w:rPr>
                      <w:rFonts w:ascii="Arial Unicode MS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595554"/>
          <w:sz w:val="15"/>
        </w:rPr>
        <w:t>0.6</w:t>
      </w:r>
      <w:r>
        <w:rPr>
          <w:rFonts w:ascii="Arial Unicode MS"/>
          <w:sz w:val="15"/>
        </w:rPr>
      </w:r>
    </w:p>
    <w:p>
      <w:pPr>
        <w:spacing w:line="240" w:lineRule="auto" w:before="9"/>
        <w:rPr>
          <w:rFonts w:ascii="Arial Unicode MS" w:hAnsi="Arial Unicode MS" w:cs="Arial Unicode MS" w:eastAsia="Arial Unicode MS"/>
          <w:sz w:val="12"/>
          <w:szCs w:val="12"/>
        </w:rPr>
      </w:pPr>
      <w:r>
        <w:rPr/>
        <w:br w:type="column"/>
      </w:r>
      <w:r>
        <w:rPr>
          <w:rFonts w:ascii="Arial Unicode MS"/>
          <w:sz w:val="12"/>
        </w:rPr>
      </w:r>
    </w:p>
    <w:p>
      <w:pPr>
        <w:tabs>
          <w:tab w:pos="649" w:val="left" w:leader="none"/>
          <w:tab w:pos="1298" w:val="left" w:leader="none"/>
          <w:tab w:pos="1947" w:val="left" w:leader="none"/>
          <w:tab w:pos="2596" w:val="left" w:leader="none"/>
          <w:tab w:pos="3245" w:val="left" w:leader="none"/>
        </w:tabs>
        <w:spacing w:line="222" w:lineRule="exact" w:before="0"/>
        <w:ind w:left="0" w:right="2314" w:firstLine="0"/>
        <w:jc w:val="center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pict>
          <v:group style="position:absolute;margin-left:312.687988pt;margin-top:-94.347237pt;width:181.8pt;height:98.6pt;mso-position-horizontal-relative:page;mso-position-vertical-relative:paragraph;z-index:-309736" coordorigin="6254,-1887" coordsize="3636,1972">
            <v:group style="position:absolute;left:6309;top:-1877;width:3571;height:1906" coordorigin="6309,-1877" coordsize="3571,1906">
              <v:shape style="position:absolute;left:6309;top:-1877;width:3571;height:1906" coordorigin="6309,-1877" coordsize="3571,1906" path="m6309,29l9879,29,9879,-1877,6309,-1877,6309,29xe" filled="true" fillcolor="#f1f1f1" stroked="false">
                <v:path arrowok="t"/>
                <v:fill type="solid"/>
              </v:shape>
            </v:group>
            <v:group style="position:absolute;left:6309;top:-276;width:3571;height:2" coordorigin="6309,-276" coordsize="3571,2">
              <v:shape style="position:absolute;left:6309;top:-276;width:3571;height:2" coordorigin="6309,-276" coordsize="3571,0" path="m6309,-276l9879,-276e" filled="false" stroked="true" strokeweight=".549830pt" strokecolor="#ffffff">
                <v:path arrowok="t"/>
              </v:shape>
            </v:group>
            <v:group style="position:absolute;left:6309;top:-713;width:3571;height:2" coordorigin="6309,-713" coordsize="3571,2">
              <v:shape style="position:absolute;left:6309;top:-713;width:3571;height:2" coordorigin="6309,-713" coordsize="3571,0" path="m6309,-713l9879,-713e" filled="false" stroked="true" strokeweight=".54989pt" strokecolor="#ffffff">
                <v:path arrowok="t"/>
              </v:shape>
            </v:group>
            <v:group style="position:absolute;left:6309;top:-1151;width:3571;height:2" coordorigin="6309,-1151" coordsize="3571,2">
              <v:shape style="position:absolute;left:6309;top:-1151;width:3571;height:2" coordorigin="6309,-1151" coordsize="3571,0" path="m6309,-1151l9879,-1151e" filled="false" stroked="true" strokeweight=".549580pt" strokecolor="#ffffff">
                <v:path arrowok="t"/>
              </v:shape>
            </v:group>
            <v:group style="position:absolute;left:6309;top:-1588;width:3571;height:2" coordorigin="6309,-1588" coordsize="3571,2">
              <v:shape style="position:absolute;left:6309;top:-1588;width:3571;height:2" coordorigin="6309,-1588" coordsize="3571,0" path="m6309,-1588l9879,-1588e" filled="false" stroked="true" strokeweight=".549830pt" strokecolor="#ffffff">
                <v:path arrowok="t"/>
              </v:shape>
            </v:group>
            <v:group style="position:absolute;left:6796;top:-1877;width:2;height:1906" coordorigin="6796,-1877" coordsize="2,1906">
              <v:shape style="position:absolute;left:6796;top:-1877;width:2;height:1906" coordorigin="6796,-1877" coordsize="0,1906" path="m6796,-1877l6796,29e" filled="false" stroked="true" strokeweight=".54986pt" strokecolor="#ffffff">
                <v:path arrowok="t"/>
              </v:shape>
            </v:group>
            <v:group style="position:absolute;left:7445;top:-1877;width:2;height:1906" coordorigin="7445,-1877" coordsize="2,1906">
              <v:shape style="position:absolute;left:7445;top:-1877;width:2;height:1906" coordorigin="7445,-1877" coordsize="0,1906" path="m7445,-1877l7445,29e" filled="false" stroked="true" strokeweight=".54965pt" strokecolor="#ffffff">
                <v:path arrowok="t"/>
              </v:shape>
            </v:group>
            <v:group style="position:absolute;left:8094;top:-1877;width:2;height:1906" coordorigin="8094,-1877" coordsize="2,1906">
              <v:shape style="position:absolute;left:8094;top:-1877;width:2;height:1906" coordorigin="8094,-1877" coordsize="0,1906" path="m8094,-1877l8094,29e" filled="false" stroked="true" strokeweight=".549830pt" strokecolor="#ffffff">
                <v:path arrowok="t"/>
              </v:shape>
            </v:group>
            <v:group style="position:absolute;left:8743;top:-1877;width:2;height:1906" coordorigin="8743,-1877" coordsize="2,1906">
              <v:shape style="position:absolute;left:8743;top:-1877;width:2;height:1906" coordorigin="8743,-1877" coordsize="0,1906" path="m8743,-1877l8743,29e" filled="false" stroked="true" strokeweight=".549830pt" strokecolor="#ffffff">
                <v:path arrowok="t"/>
              </v:shape>
            </v:group>
            <v:group style="position:absolute;left:9393;top:-1877;width:2;height:1906" coordorigin="9393,-1877" coordsize="2,1906">
              <v:shape style="position:absolute;left:9393;top:-1877;width:2;height:1906" coordorigin="9393,-1877" coordsize="0,1906" path="m9393,-1877l9393,29e" filled="false" stroked="true" strokeweight=".549830pt" strokecolor="#ffffff">
                <v:path arrowok="t"/>
              </v:shape>
            </v:group>
            <v:group style="position:absolute;left:6309;top:-58;width:3571;height:2" coordorigin="6309,-58" coordsize="3571,2">
              <v:shape style="position:absolute;left:6309;top:-58;width:3571;height:2" coordorigin="6309,-58" coordsize="3571,0" path="m6309,-58l9879,-58e" filled="false" stroked="true" strokeweight="1.0082pt" strokecolor="#ffffff">
                <v:path arrowok="t"/>
              </v:shape>
            </v:group>
            <v:group style="position:absolute;left:6309;top:-495;width:3571;height:2" coordorigin="6309,-495" coordsize="3571,2">
              <v:shape style="position:absolute;left:6309;top:-495;width:3571;height:2" coordorigin="6309,-495" coordsize="3571,0" path="m6309,-495l9879,-495e" filled="false" stroked="true" strokeweight="1.0082pt" strokecolor="#ffffff">
                <v:path arrowok="t"/>
              </v:shape>
            </v:group>
            <v:group style="position:absolute;left:6309;top:-932;width:3571;height:2" coordorigin="6309,-932" coordsize="3571,2">
              <v:shape style="position:absolute;left:6309;top:-932;width:3571;height:2" coordorigin="6309,-932" coordsize="3571,0" path="m6309,-932l9879,-932e" filled="false" stroked="true" strokeweight="1.008020pt" strokecolor="#ffffff">
                <v:path arrowok="t"/>
              </v:shape>
            </v:group>
            <v:group style="position:absolute;left:6309;top:-1369;width:3571;height:2" coordorigin="6309,-1369" coordsize="3571,2">
              <v:shape style="position:absolute;left:6309;top:-1369;width:3571;height:2" coordorigin="6309,-1369" coordsize="3571,0" path="m6309,-1369l9879,-1369e" filled="false" stroked="true" strokeweight="1.0082pt" strokecolor="#ffffff">
                <v:path arrowok="t"/>
              </v:shape>
            </v:group>
            <v:group style="position:absolute;left:6309;top:-1806;width:3571;height:2" coordorigin="6309,-1806" coordsize="3571,2">
              <v:shape style="position:absolute;left:6309;top:-1806;width:3571;height:2" coordorigin="6309,-1806" coordsize="3571,0" path="m6309,-1806l9879,-1806e" filled="false" stroked="true" strokeweight=".908pt" strokecolor="#ffffff">
                <v:path arrowok="t"/>
              </v:shape>
              <v:shape style="position:absolute;left:6462;top:-1887;width:3266;height:1926" type="#_x0000_t75" stroked="false">
                <v:imagedata r:id="rId17" o:title=""/>
              </v:shape>
            </v:group>
            <v:group style="position:absolute;left:6472;top:-1758;width:3246;height:1700" coordorigin="6472,-1758" coordsize="3246,1700">
              <v:shape style="position:absolute;left:6472;top:-1758;width:3246;height:1700" coordorigin="6472,-1758" coordsize="3246,1700" path="m6472,-253l6478,-276,6484,-299,6491,-322,6497,-345,6503,-367,6510,-391,6531,-457,6558,-519,6586,-578,6606,-618,6616,-638,6645,-698,6673,-761,6702,-841,6710,-865,6735,-937,6761,-1007,6788,-1076,6815,-1146,6843,-1216,6853,-1239,6862,-1263,6884,-1321,6897,-1357,6902,-1368,6927,-1443,6935,-1468,6943,-1494,6972,-1576,7002,-1655,7034,-1718,7081,-1758,7088,-1757,7148,-1720,7205,-1671,7251,-1624,7285,-1573,7314,-1506,7343,-1427,7367,-1347,7391,-1267,7399,-1240,7423,-1160,7450,-1081,7481,-1003,7488,-988,7494,-974,7526,-906,7554,-841,7580,-776,7605,-711,7629,-645,7638,-622,7663,-554,7691,-490,7732,-420,7777,-351,7828,-287,7884,-229,7948,-180,8019,-142,8072,-124,8078,-122,8085,-120,8091,-117,8098,-115,8164,-97,8223,-87,8286,-79,8349,-74,8412,-70,8451,-68,8470,-67,8488,-66,8504,-65,8524,-63,8603,-60,8664,-58,8724,-58,8764,-58,8784,-58,8804,-58,8824,-58,8844,-58,8864,-58,8884,-58,8904,-58,8944,-58,8984,-58,9023,-58,9063,-58,9103,-58,9142,-58,9182,-58,9222,-58,9261,-58,9301,-58,9717,-58,9711,-58,9549,-58,9388,-58,9226,-58,9064,-58,8903,-58,8741,-58,8579,-58,8418,-58,8256,-58,8094,-58,6472,-58,6472,-253xe" filled="false" stroked="true" strokeweight=".908pt" strokecolor="#252523">
                <v:path arrowok="t"/>
              </v:shape>
            </v:group>
            <v:group style="position:absolute;left:7121;top:-1877;width:2;height:1906" coordorigin="7121,-1877" coordsize="2,1906">
              <v:shape style="position:absolute;left:7121;top:-1877;width:2;height:1906" coordorigin="7121,-1877" coordsize="0,1906" path="m7121,29l7121,-1877e" filled="false" stroked="true" strokeweight=".908pt" strokecolor="#e42225">
                <v:path arrowok="t"/>
                <v:stroke dashstyle="dash"/>
              </v:shape>
            </v:group>
            <v:group style="position:absolute;left:6263;top:-58;width:47;height:2" coordorigin="6263,-58" coordsize="47,2">
              <v:shape style="position:absolute;left:6263;top:-58;width:47;height:2" coordorigin="6263,-58" coordsize="47,0" path="m6263,-58l6309,-58e" filled="false" stroked="true" strokeweight=".908pt" strokecolor="#433f3d">
                <v:path arrowok="t"/>
              </v:shape>
            </v:group>
            <v:group style="position:absolute;left:6263;top:-495;width:47;height:2" coordorigin="6263,-495" coordsize="47,2">
              <v:shape style="position:absolute;left:6263;top:-495;width:47;height:2" coordorigin="6263,-495" coordsize="47,0" path="m6263,-495l6309,-495e" filled="false" stroked="true" strokeweight=".908pt" strokecolor="#433f3d">
                <v:path arrowok="t"/>
              </v:shape>
            </v:group>
            <v:group style="position:absolute;left:6263;top:-932;width:47;height:2" coordorigin="6263,-932" coordsize="47,2">
              <v:shape style="position:absolute;left:6263;top:-932;width:47;height:2" coordorigin="6263,-932" coordsize="47,0" path="m6263,-932l6309,-932e" filled="false" stroked="true" strokeweight=".908pt" strokecolor="#433f3d">
                <v:path arrowok="t"/>
              </v:shape>
            </v:group>
            <v:group style="position:absolute;left:6263;top:-1369;width:47;height:2" coordorigin="6263,-1369" coordsize="47,2">
              <v:shape style="position:absolute;left:6263;top:-1369;width:47;height:2" coordorigin="6263,-1369" coordsize="47,0" path="m6263,-1369l6309,-1369e" filled="false" stroked="true" strokeweight=".908pt" strokecolor="#433f3d">
                <v:path arrowok="t"/>
              </v:shape>
            </v:group>
            <v:group style="position:absolute;left:6263;top:-1806;width:47;height:2" coordorigin="6263,-1806" coordsize="47,2">
              <v:shape style="position:absolute;left:6263;top:-1806;width:47;height:2" coordorigin="6263,-1806" coordsize="47,0" path="m6263,-1806l6309,-1806e" filled="false" stroked="true" strokeweight=".908pt" strokecolor="#433f3d">
                <v:path arrowok="t"/>
              </v:shape>
            </v:group>
            <v:group style="position:absolute;left:6472;top:29;width:2;height:47" coordorigin="6472,29" coordsize="2,47">
              <v:shape style="position:absolute;left:6472;top:29;width:2;height:47" coordorigin="6472,29" coordsize="0,47" path="m6472,76l6472,29e" filled="false" stroked="true" strokeweight=".908pt" strokecolor="#433f3d">
                <v:path arrowok="t"/>
              </v:shape>
            </v:group>
            <v:group style="position:absolute;left:7121;top:29;width:2;height:47" coordorigin="7121,29" coordsize="2,47">
              <v:shape style="position:absolute;left:7121;top:29;width:2;height:47" coordorigin="7121,29" coordsize="0,47" path="m7121,76l7121,29e" filled="false" stroked="true" strokeweight=".908pt" strokecolor="#433f3d">
                <v:path arrowok="t"/>
              </v:shape>
            </v:group>
            <v:group style="position:absolute;left:7770;top:29;width:2;height:47" coordorigin="7770,29" coordsize="2,47">
              <v:shape style="position:absolute;left:7770;top:29;width:2;height:47" coordorigin="7770,29" coordsize="0,47" path="m7770,76l7770,29e" filled="false" stroked="true" strokeweight=".908pt" strokecolor="#433f3d">
                <v:path arrowok="t"/>
              </v:shape>
            </v:group>
            <v:group style="position:absolute;left:8419;top:29;width:2;height:47" coordorigin="8419,29" coordsize="2,47">
              <v:shape style="position:absolute;left:8419;top:29;width:2;height:47" coordorigin="8419,29" coordsize="0,47" path="m8419,76l8419,29e" filled="false" stroked="true" strokeweight=".908pt" strokecolor="#433f3d">
                <v:path arrowok="t"/>
              </v:shape>
            </v:group>
            <v:group style="position:absolute;left:9068;top:29;width:2;height:47" coordorigin="9068,29" coordsize="2,47">
              <v:shape style="position:absolute;left:9068;top:29;width:2;height:47" coordorigin="9068,29" coordsize="0,47" path="m9068,76l9068,29e" filled="false" stroked="true" strokeweight=".908pt" strokecolor="#433f3d">
                <v:path arrowok="t"/>
              </v:shape>
            </v:group>
            <v:group style="position:absolute;left:9717;top:29;width:2;height:47" coordorigin="9717,29" coordsize="2,47">
              <v:shape style="position:absolute;left:9717;top:29;width:2;height:47" coordorigin="9717,29" coordsize="0,47" path="m9717,76l9717,29e" filled="false" stroked="true" strokeweight=".908pt" strokecolor="#433f3d">
                <v:path arrowok="t"/>
              </v:shape>
            </v:group>
            <w10:wrap type="none"/>
          </v:group>
        </w:pict>
      </w:r>
      <w:r>
        <w:rPr>
          <w:rFonts w:ascii="Arial Unicode MS"/>
          <w:color w:val="595554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 Unicode MS"/>
          <w:sz w:val="15"/>
        </w:rPr>
      </w:r>
    </w:p>
    <w:p>
      <w:pPr>
        <w:spacing w:line="275" w:lineRule="exact" w:before="0"/>
        <w:ind w:left="1711" w:right="4027" w:firstLine="0"/>
        <w:jc w:val="center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Arial Unicode MS"/>
          <w:color w:val="252523"/>
          <w:w w:val="130"/>
          <w:sz w:val="18"/>
        </w:rPr>
        <w:t>\2</w:t>
      </w:r>
      <w:r>
        <w:rPr>
          <w:rFonts w:ascii="Arial Unicode MS"/>
          <w:sz w:val="18"/>
        </w:rPr>
      </w:r>
    </w:p>
    <w:p>
      <w:pPr>
        <w:spacing w:before="14"/>
        <w:ind w:left="43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/>
        <w:pict>
          <v:group style="position:absolute;margin-left:312.687988pt;margin-top:23.393646pt;width:181.8pt;height:98.6pt;mso-position-horizontal-relative:page;mso-position-vertical-relative:paragraph;z-index:-309688" coordorigin="6254,468" coordsize="3636,1972">
            <v:group style="position:absolute;left:6309;top:478;width:3571;height:1906" coordorigin="6309,478" coordsize="3571,1906">
              <v:shape style="position:absolute;left:6309;top:478;width:3571;height:1906" coordorigin="6309,478" coordsize="3571,1906" path="m6309,2384l9879,2384,9879,478,6309,478,6309,2384xe" filled="true" fillcolor="#f1f1f1" stroked="false">
                <v:path arrowok="t"/>
                <v:fill type="solid"/>
              </v:shape>
            </v:group>
            <v:group style="position:absolute;left:6309;top:2029;width:3571;height:2" coordorigin="6309,2029" coordsize="3571,2">
              <v:shape style="position:absolute;left:6309;top:2029;width:3571;height:2" coordorigin="6309,2029" coordsize="3571,0" path="m6309,2029l9879,2029e" filled="false" stroked="true" strokeweight=".549830pt" strokecolor="#ffffff">
                <v:path arrowok="t"/>
              </v:shape>
            </v:group>
            <v:group style="position:absolute;left:6309;top:1491;width:3571;height:2" coordorigin="6309,1491" coordsize="3571,2">
              <v:shape style="position:absolute;left:6309;top:1491;width:3571;height:2" coordorigin="6309,1491" coordsize="3571,0" path="m6309,1491l9879,1491e" filled="false" stroked="true" strokeweight=".549680pt" strokecolor="#ffffff">
                <v:path arrowok="t"/>
              </v:shape>
            </v:group>
            <v:group style="position:absolute;left:6309;top:954;width:3571;height:2" coordorigin="6309,954" coordsize="3571,2">
              <v:shape style="position:absolute;left:6309;top:954;width:3571;height:2" coordorigin="6309,954" coordsize="3571,0" path="m6309,954l9879,954e" filled="false" stroked="true" strokeweight=".549830pt" strokecolor="#ffffff">
                <v:path arrowok="t"/>
              </v:shape>
            </v:group>
            <v:group style="position:absolute;left:6796;top:478;width:2;height:1906" coordorigin="6796,478" coordsize="2,1906">
              <v:shape style="position:absolute;left:6796;top:478;width:2;height:1906" coordorigin="6796,478" coordsize="0,1906" path="m6796,478l6796,2384e" filled="false" stroked="true" strokeweight=".54986pt" strokecolor="#ffffff">
                <v:path arrowok="t"/>
              </v:shape>
            </v:group>
            <v:group style="position:absolute;left:7445;top:478;width:2;height:1906" coordorigin="7445,478" coordsize="2,1906">
              <v:shape style="position:absolute;left:7445;top:478;width:2;height:1906" coordorigin="7445,478" coordsize="0,1906" path="m7445,478l7445,2384e" filled="false" stroked="true" strokeweight=".54965pt" strokecolor="#ffffff">
                <v:path arrowok="t"/>
              </v:shape>
            </v:group>
            <v:group style="position:absolute;left:8094;top:478;width:2;height:1906" coordorigin="8094,478" coordsize="2,1906">
              <v:shape style="position:absolute;left:8094;top:478;width:2;height:1906" coordorigin="8094,478" coordsize="0,1906" path="m8094,478l8094,2384e" filled="false" stroked="true" strokeweight=".549830pt" strokecolor="#ffffff">
                <v:path arrowok="t"/>
              </v:shape>
            </v:group>
            <v:group style="position:absolute;left:8743;top:478;width:2;height:1906" coordorigin="8743,478" coordsize="2,1906">
              <v:shape style="position:absolute;left:8743;top:478;width:2;height:1906" coordorigin="8743,478" coordsize="0,1906" path="m8743,478l8743,2384e" filled="false" stroked="true" strokeweight=".549830pt" strokecolor="#ffffff">
                <v:path arrowok="t"/>
              </v:shape>
            </v:group>
            <v:group style="position:absolute;left:9393;top:478;width:2;height:1906" coordorigin="9393,478" coordsize="2,1906">
              <v:shape style="position:absolute;left:9393;top:478;width:2;height:1906" coordorigin="9393,478" coordsize="0,1906" path="m9393,478l9393,2384e" filled="false" stroked="true" strokeweight=".549830pt" strokecolor="#ffffff">
                <v:path arrowok="t"/>
              </v:shape>
            </v:group>
            <v:group style="position:absolute;left:6309;top:2297;width:3571;height:2" coordorigin="6309,2297" coordsize="3571,2">
              <v:shape style="position:absolute;left:6309;top:2297;width:3571;height:2" coordorigin="6309,2297" coordsize="3571,0" path="m6309,2297l9879,2297e" filled="false" stroked="true" strokeweight="1.008020pt" strokecolor="#ffffff">
                <v:path arrowok="t"/>
              </v:shape>
            </v:group>
            <v:group style="position:absolute;left:6309;top:1760;width:3571;height:2" coordorigin="6309,1760" coordsize="3571,2">
              <v:shape style="position:absolute;left:6309;top:1760;width:3571;height:2" coordorigin="6309,1760" coordsize="3571,0" path="m6309,1760l9879,1760e" filled="false" stroked="true" strokeweight="1.0082pt" strokecolor="#ffffff">
                <v:path arrowok="t"/>
              </v:shape>
            </v:group>
            <v:group style="position:absolute;left:6309;top:1223;width:3571;height:2" coordorigin="6309,1223" coordsize="3571,2">
              <v:shape style="position:absolute;left:6309;top:1223;width:3571;height:2" coordorigin="6309,1223" coordsize="3571,0" path="m6309,1223l9879,1223e" filled="false" stroked="true" strokeweight="1.0082pt" strokecolor="#ffffff">
                <v:path arrowok="t"/>
              </v:shape>
            </v:group>
            <v:group style="position:absolute;left:6309;top:686;width:3571;height:2" coordorigin="6309,686" coordsize="3571,2">
              <v:shape style="position:absolute;left:6309;top:686;width:3571;height:2" coordorigin="6309,686" coordsize="3571,0" path="m6309,686l9879,686e" filled="false" stroked="true" strokeweight="1.00796pt" strokecolor="#ffffff">
                <v:path arrowok="t"/>
              </v:shape>
              <v:shape style="position:absolute;left:6462;top:468;width:3266;height:1926" type="#_x0000_t75" stroked="false">
                <v:imagedata r:id="rId18" o:title=""/>
              </v:shape>
            </v:group>
            <v:group style="position:absolute;left:6472;top:577;width:3246;height:1720" coordorigin="6472,577" coordsize="3246,1720">
              <v:shape style="position:absolute;left:6472;top:577;width:3246;height:1720" coordorigin="6472,577" coordsize="3246,1720" path="m6472,2281l6531,2232,6568,2175,6599,2105,6625,2030,6648,1954,6666,1883,6671,1861,6676,1841,6694,1769,6711,1692,6728,1615,6745,1538,6753,1499,6762,1461,6778,1384,6795,1307,6813,1230,6831,1153,6851,1077,6872,1001,6891,938,6912,874,6935,813,6963,745,6995,679,7030,624,7081,586,7108,582,7128,580,7148,578,7167,577,7185,578,7253,608,7272,626,7278,633,7285,639,7291,646,7297,653,7343,707,7377,756,7417,825,7451,898,7473,954,7494,1011,7501,1031,7523,1094,7537,1139,7544,1161,7567,1230,7593,1296,7623,1358,7659,1412,7685,1443,7691,1451,7733,1507,7774,1575,7794,1610,7804,1627,7835,1678,7870,1727,7901,1763,7915,1777,7929,1792,7942,1807,7956,1822,7999,1866,8042,1908,8091,1950,8098,1954,8104,1958,8110,1963,8117,1967,8134,1978,8181,2015,8226,2054,8241,2067,8301,2113,8361,2137,8399,2145,8418,2148,8437,2152,8455,2157,8473,2164,8491,2173,8498,2176,8566,2206,8623,2226,8695,2243,8769,2254,8829,2261,8850,2263,8910,2269,8931,2271,8991,2275,9071,2278,9090,2278,9110,2279,9189,2282,9269,2288,9289,2291,9298,2291,9364,2294,9444,2296,9524,2297,9544,2297,9564,2297,9584,2297,9604,2297,9624,2296,9644,2296,9664,2296,9684,2296,9698,2297,9711,2297,9717,2297,9717,2297,9711,2297,9549,2297,6472,2297,6472,2281xe" filled="false" stroked="true" strokeweight=".908pt" strokecolor="#252523">
                <v:path arrowok="t"/>
              </v:shape>
            </v:group>
            <v:group style="position:absolute;left:7121;top:478;width:2;height:1906" coordorigin="7121,478" coordsize="2,1906">
              <v:shape style="position:absolute;left:7121;top:478;width:2;height:1906" coordorigin="7121,478" coordsize="0,1906" path="m7121,2384l7121,478e" filled="false" stroked="true" strokeweight=".908pt" strokecolor="#e42225">
                <v:path arrowok="t"/>
                <v:stroke dashstyle="dash"/>
              </v:shape>
            </v:group>
            <v:group style="position:absolute;left:6263;top:2297;width:47;height:2" coordorigin="6263,2297" coordsize="47,2">
              <v:shape style="position:absolute;left:6263;top:2297;width:47;height:2" coordorigin="6263,2297" coordsize="47,0" path="m6263,2297l6309,2297e" filled="false" stroked="true" strokeweight=".908pt" strokecolor="#433f3d">
                <v:path arrowok="t"/>
              </v:shape>
            </v:group>
            <v:group style="position:absolute;left:6263;top:1760;width:47;height:2" coordorigin="6263,1760" coordsize="47,2">
              <v:shape style="position:absolute;left:6263;top:1760;width:47;height:2" coordorigin="6263,1760" coordsize="47,0" path="m6263,1760l6309,1760e" filled="false" stroked="true" strokeweight=".908pt" strokecolor="#433f3d">
                <v:path arrowok="t"/>
              </v:shape>
            </v:group>
            <v:group style="position:absolute;left:6263;top:1223;width:47;height:2" coordorigin="6263,1223" coordsize="47,2">
              <v:shape style="position:absolute;left:6263;top:1223;width:47;height:2" coordorigin="6263,1223" coordsize="47,0" path="m6263,1223l6309,1223e" filled="false" stroked="true" strokeweight=".908pt" strokecolor="#433f3d">
                <v:path arrowok="t"/>
              </v:shape>
            </v:group>
            <v:group style="position:absolute;left:6263;top:686;width:47;height:2" coordorigin="6263,686" coordsize="47,2">
              <v:shape style="position:absolute;left:6263;top:686;width:47;height:2" coordorigin="6263,686" coordsize="47,0" path="m6263,686l6309,686e" filled="false" stroked="true" strokeweight=".908pt" strokecolor="#433f3d">
                <v:path arrowok="t"/>
              </v:shape>
            </v:group>
            <v:group style="position:absolute;left:6472;top:2384;width:2;height:47" coordorigin="6472,2384" coordsize="2,47">
              <v:shape style="position:absolute;left:6472;top:2384;width:2;height:47" coordorigin="6472,2384" coordsize="0,47" path="m6472,2430l6472,2384e" filled="false" stroked="true" strokeweight=".908pt" strokecolor="#433f3d">
                <v:path arrowok="t"/>
              </v:shape>
            </v:group>
            <v:group style="position:absolute;left:7121;top:2384;width:2;height:47" coordorigin="7121,2384" coordsize="2,47">
              <v:shape style="position:absolute;left:7121;top:2384;width:2;height:47" coordorigin="7121,2384" coordsize="0,47" path="m7121,2430l7121,2384e" filled="false" stroked="true" strokeweight=".908pt" strokecolor="#433f3d">
                <v:path arrowok="t"/>
              </v:shape>
            </v:group>
            <v:group style="position:absolute;left:7770;top:2384;width:2;height:47" coordorigin="7770,2384" coordsize="2,47">
              <v:shape style="position:absolute;left:7770;top:2384;width:2;height:47" coordorigin="7770,2384" coordsize="0,47" path="m7770,2430l7770,2384e" filled="false" stroked="true" strokeweight=".908pt" strokecolor="#433f3d">
                <v:path arrowok="t"/>
              </v:shape>
            </v:group>
            <v:group style="position:absolute;left:8419;top:2384;width:2;height:47" coordorigin="8419,2384" coordsize="2,47">
              <v:shape style="position:absolute;left:8419;top:2384;width:2;height:47" coordorigin="8419,2384" coordsize="0,47" path="m8419,2430l8419,2384e" filled="false" stroked="true" strokeweight=".908pt" strokecolor="#433f3d">
                <v:path arrowok="t"/>
              </v:shape>
            </v:group>
            <v:group style="position:absolute;left:9068;top:2384;width:2;height:47" coordorigin="9068,2384" coordsize="2,47">
              <v:shape style="position:absolute;left:9068;top:2384;width:2;height:47" coordorigin="9068,2384" coordsize="0,47" path="m9068,2430l9068,2384e" filled="false" stroked="true" strokeweight=".908pt" strokecolor="#433f3d">
                <v:path arrowok="t"/>
              </v:shape>
            </v:group>
            <v:group style="position:absolute;left:9717;top:2384;width:2;height:47" coordorigin="9717,2384" coordsize="2,47">
              <v:shape style="position:absolute;left:9717;top:2384;width:2;height:47" coordorigin="9717,2384" coordsize="0,47" path="m9717,2430l9717,2384e" filled="false" stroked="true" strokeweight=".908pt" strokecolor="#433f3d">
                <v:path arrowok="t"/>
              </v:shape>
            </v:group>
            <w10:wrap type="none"/>
          </v:group>
        </w:pict>
      </w:r>
      <w:r>
        <w:rPr>
          <w:rFonts w:ascii="Arial Unicode MS"/>
          <w:color w:val="252523"/>
          <w:w w:val="85"/>
          <w:sz w:val="22"/>
        </w:rPr>
        <w:t>PRGHO</w:t>
      </w:r>
      <w:r>
        <w:rPr>
          <w:rFonts w:ascii="Arial Unicode MS"/>
          <w:color w:val="252523"/>
          <w:spacing w:val="7"/>
          <w:w w:val="85"/>
          <w:sz w:val="22"/>
        </w:rPr>
        <w:t> </w:t>
      </w:r>
      <w:r>
        <w:rPr>
          <w:rFonts w:ascii="Arial Unicode MS"/>
          <w:color w:val="252523"/>
          <w:w w:val="85"/>
          <w:sz w:val="22"/>
        </w:rPr>
        <w:t>4:</w:t>
      </w:r>
      <w:r>
        <w:rPr>
          <w:rFonts w:ascii="Arial Unicode MS"/>
          <w:color w:val="252523"/>
          <w:spacing w:val="8"/>
          <w:w w:val="85"/>
          <w:sz w:val="22"/>
        </w:rPr>
        <w:t> </w:t>
      </w:r>
      <w:r>
        <w:rPr>
          <w:rFonts w:ascii="Arial Unicode MS"/>
          <w:color w:val="252523"/>
          <w:w w:val="85"/>
          <w:sz w:val="22"/>
        </w:rPr>
        <w:t>*DPPD(4,3)</w:t>
      </w:r>
      <w:r>
        <w:rPr>
          <w:rFonts w:ascii="Arial Unicode MS"/>
          <w:color w:val="252523"/>
          <w:spacing w:val="7"/>
          <w:w w:val="85"/>
          <w:sz w:val="22"/>
        </w:rPr>
        <w:t> </w:t>
      </w:r>
      <w:r>
        <w:rPr>
          <w:rFonts w:ascii="Arial Unicode MS"/>
          <w:color w:val="252523"/>
          <w:w w:val="85"/>
          <w:sz w:val="22"/>
        </w:rPr>
        <w:t>SULRU</w:t>
      </w:r>
      <w:r>
        <w:rPr>
          <w:rFonts w:ascii="Arial Unicode MS"/>
          <w:sz w:val="22"/>
        </w:rPr>
      </w:r>
    </w:p>
    <w:p>
      <w:pPr>
        <w:spacing w:after="0"/>
        <w:jc w:val="left"/>
        <w:rPr>
          <w:rFonts w:ascii="Arial Unicode MS" w:hAnsi="Arial Unicode MS" w:cs="Arial Unicode MS" w:eastAsia="Arial Unicode MS"/>
          <w:sz w:val="22"/>
          <w:szCs w:val="22"/>
        </w:rPr>
        <w:sectPr>
          <w:type w:val="continuous"/>
          <w:pgSz w:w="12240" w:h="15840"/>
          <w:pgMar w:top="1500" w:bottom="940" w:left="1300" w:right="0"/>
          <w:cols w:num="4" w:equalWidth="0">
            <w:col w:w="734" w:space="40"/>
            <w:col w:w="3413" w:space="91"/>
            <w:col w:w="649" w:space="40"/>
            <w:col w:w="5973"/>
          </w:cols>
        </w:sectPr>
      </w:pPr>
    </w:p>
    <w:p>
      <w:pPr>
        <w:spacing w:before="89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pict>
          <v:shape style="position:absolute;margin-left:74.108833pt;margin-top:6.628711pt;width:11.35pt;height:31.6pt;mso-position-horizontal-relative:page;mso-position-vertical-relative:paragraph;z-index:1312" type="#_x0000_t202" filled="false" stroked="false">
            <v:textbox inset="0,0,0,0" style="layout-flow:vertical;mso-layout-flow-alt:bottom-to-top">
              <w:txbxContent>
                <w:p>
                  <w:pPr>
                    <w:spacing w:line="211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8"/>
                      <w:szCs w:val="18"/>
                    </w:rPr>
                  </w:pPr>
                  <w:r>
                    <w:rPr>
                      <w:rFonts w:ascii="Arial Unicode MS"/>
                      <w:color w:val="252523"/>
                      <w:w w:val="69"/>
                      <w:sz w:val="18"/>
                    </w:rPr>
                    <w:t>GHQVLW\</w:t>
                  </w:r>
                  <w:r>
                    <w:rPr>
                      <w:rFonts w:ascii="Arial Unicode MS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595554"/>
          <w:sz w:val="15"/>
        </w:rPr>
        <w:t>0.75</w:t>
      </w:r>
      <w:r>
        <w:rPr>
          <w:rFonts w:ascii="Arial Unicode MS"/>
          <w:sz w:val="15"/>
        </w:rPr>
      </w:r>
    </w:p>
    <w:p>
      <w:pPr>
        <w:spacing w:before="73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br w:type="column"/>
      </w:r>
      <w:r>
        <w:rPr>
          <w:rFonts w:ascii="Arial Unicode MS"/>
          <w:color w:val="595554"/>
          <w:sz w:val="15"/>
        </w:rPr>
        <w:t>0.4</w:t>
      </w:r>
      <w:r>
        <w:rPr>
          <w:rFonts w:ascii="Arial Unicode MS"/>
          <w:sz w:val="15"/>
        </w:rPr>
      </w:r>
    </w:p>
    <w:p>
      <w:pPr>
        <w:spacing w:after="0"/>
        <w:jc w:val="left"/>
        <w:rPr>
          <w:rFonts w:ascii="Arial Unicode MS" w:hAnsi="Arial Unicode MS" w:cs="Arial Unicode MS" w:eastAsia="Arial Unicode MS"/>
          <w:sz w:val="15"/>
          <w:szCs w:val="15"/>
        </w:rPr>
        <w:sectPr>
          <w:type w:val="continuous"/>
          <w:pgSz w:w="12240" w:h="15840"/>
          <w:pgMar w:top="1500" w:bottom="940" w:left="1300" w:right="0"/>
          <w:cols w:num="2" w:equalWidth="0">
            <w:col w:w="734" w:space="3544"/>
            <w:col w:w="6662"/>
          </w:cols>
        </w:sectPr>
      </w:pPr>
    </w:p>
    <w:p>
      <w:pPr>
        <w:spacing w:before="89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0.50</w:t>
      </w:r>
      <w:r>
        <w:rPr>
          <w:rFonts w:ascii="Arial Unicode MS"/>
          <w:sz w:val="15"/>
        </w:rPr>
      </w:r>
    </w:p>
    <w:p>
      <w:pPr>
        <w:spacing w:before="89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0.25</w:t>
      </w:r>
      <w:r>
        <w:rPr>
          <w:rFonts w:ascii="Arial Unicode MS"/>
          <w:sz w:val="15"/>
        </w:rPr>
      </w:r>
    </w:p>
    <w:p>
      <w:pPr>
        <w:spacing w:line="240" w:lineRule="auto" w:before="12"/>
        <w:rPr>
          <w:rFonts w:ascii="Arial Unicode MS" w:hAnsi="Arial Unicode MS" w:cs="Arial Unicode MS" w:eastAsia="Arial Unicode MS"/>
          <w:sz w:val="14"/>
          <w:szCs w:val="14"/>
        </w:rPr>
      </w:pPr>
      <w:r>
        <w:rPr/>
        <w:br w:type="column"/>
      </w:r>
      <w:r>
        <w:rPr>
          <w:rFonts w:ascii="Arial Unicode MS"/>
          <w:sz w:val="14"/>
        </w:rPr>
      </w:r>
    </w:p>
    <w:p>
      <w:pPr>
        <w:spacing w:before="0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0.2</w:t>
      </w:r>
      <w:r>
        <w:rPr>
          <w:rFonts w:ascii="Arial Unicode MS"/>
          <w:sz w:val="15"/>
        </w:rPr>
      </w:r>
    </w:p>
    <w:p>
      <w:pPr>
        <w:spacing w:after="0"/>
        <w:jc w:val="left"/>
        <w:rPr>
          <w:rFonts w:ascii="Arial Unicode MS" w:hAnsi="Arial Unicode MS" w:cs="Arial Unicode MS" w:eastAsia="Arial Unicode MS"/>
          <w:sz w:val="15"/>
          <w:szCs w:val="15"/>
        </w:rPr>
        <w:sectPr>
          <w:type w:val="continuous"/>
          <w:pgSz w:w="12240" w:h="15840"/>
          <w:pgMar w:top="1500" w:bottom="940" w:left="1300" w:right="0"/>
          <w:cols w:num="2" w:equalWidth="0">
            <w:col w:w="734" w:space="3544"/>
            <w:col w:w="6662"/>
          </w:cols>
        </w:sectPr>
      </w:pPr>
    </w:p>
    <w:p>
      <w:pPr>
        <w:spacing w:before="89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0.00</w:t>
      </w:r>
      <w:r>
        <w:rPr>
          <w:rFonts w:ascii="Arial Unicode MS"/>
          <w:sz w:val="15"/>
        </w:rPr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17"/>
          <w:szCs w:val="17"/>
        </w:rPr>
      </w:pPr>
      <w:r>
        <w:rPr/>
        <w:br w:type="column"/>
      </w:r>
      <w:r>
        <w:rPr>
          <w:rFonts w:ascii="Arial Unicode MS"/>
          <w:sz w:val="17"/>
        </w:rPr>
      </w:r>
    </w:p>
    <w:p>
      <w:pPr>
        <w:tabs>
          <w:tab w:pos="793" w:val="left" w:leader="none"/>
          <w:tab w:pos="1426" w:val="left" w:leader="none"/>
          <w:tab w:pos="2060" w:val="left" w:leader="none"/>
          <w:tab w:pos="2694" w:val="left" w:leader="none"/>
          <w:tab w:pos="3327" w:val="left" w:leader="none"/>
        </w:tabs>
        <w:spacing w:line="222" w:lineRule="exact" w:before="0"/>
        <w:ind w:left="159" w:right="0" w:firstLine="0"/>
        <w:jc w:val="center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 Unicode MS"/>
          <w:sz w:val="15"/>
        </w:rPr>
      </w:r>
    </w:p>
    <w:p>
      <w:pPr>
        <w:spacing w:line="275" w:lineRule="exact" w:before="0"/>
        <w:ind w:left="159" w:right="0" w:firstLine="0"/>
        <w:jc w:val="center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Arial Unicode MS"/>
          <w:color w:val="252523"/>
          <w:w w:val="130"/>
          <w:sz w:val="18"/>
        </w:rPr>
        <w:t>\3</w:t>
      </w:r>
      <w:r>
        <w:rPr>
          <w:rFonts w:ascii="Arial Unicode MS"/>
          <w:sz w:val="18"/>
        </w:rPr>
      </w:r>
    </w:p>
    <w:p>
      <w:pPr>
        <w:spacing w:before="89"/>
        <w:ind w:left="0" w:right="0" w:firstLine="0"/>
        <w:jc w:val="righ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br w:type="column"/>
      </w:r>
      <w:r>
        <w:rPr>
          <w:rFonts w:ascii="Arial Unicode MS"/>
          <w:color w:val="595554"/>
          <w:sz w:val="15"/>
        </w:rPr>
        <w:t>0.0</w:t>
      </w:r>
      <w:r>
        <w:rPr>
          <w:rFonts w:ascii="Arial Unicode MS"/>
          <w:sz w:val="15"/>
        </w:rPr>
      </w:r>
    </w:p>
    <w:p>
      <w:pPr>
        <w:spacing w:line="240" w:lineRule="auto" w:before="17"/>
        <w:rPr>
          <w:rFonts w:ascii="Arial Unicode MS" w:hAnsi="Arial Unicode MS" w:cs="Arial Unicode MS" w:eastAsia="Arial Unicode MS"/>
          <w:sz w:val="17"/>
          <w:szCs w:val="17"/>
        </w:rPr>
      </w:pPr>
      <w:r>
        <w:rPr/>
        <w:br w:type="column"/>
      </w:r>
      <w:r>
        <w:rPr>
          <w:rFonts w:ascii="Arial Unicode MS"/>
          <w:sz w:val="17"/>
        </w:rPr>
      </w:r>
    </w:p>
    <w:p>
      <w:pPr>
        <w:tabs>
          <w:tab w:pos="649" w:val="left" w:leader="none"/>
          <w:tab w:pos="1298" w:val="left" w:leader="none"/>
          <w:tab w:pos="1947" w:val="left" w:leader="none"/>
          <w:tab w:pos="2596" w:val="left" w:leader="none"/>
          <w:tab w:pos="3245" w:val="left" w:leader="none"/>
        </w:tabs>
        <w:spacing w:line="222" w:lineRule="exact" w:before="0"/>
        <w:ind w:left="0" w:right="2314" w:firstLine="0"/>
        <w:jc w:val="center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 Unicode MS"/>
          <w:sz w:val="15"/>
        </w:rPr>
      </w:r>
    </w:p>
    <w:p>
      <w:pPr>
        <w:spacing w:line="275" w:lineRule="exact" w:before="0"/>
        <w:ind w:left="1711" w:right="4027" w:firstLine="0"/>
        <w:jc w:val="center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Arial Unicode MS"/>
          <w:color w:val="252523"/>
          <w:w w:val="130"/>
          <w:sz w:val="18"/>
        </w:rPr>
        <w:t>\4</w:t>
      </w:r>
      <w:r>
        <w:rPr>
          <w:rFonts w:ascii="Arial Unicode MS"/>
          <w:sz w:val="18"/>
        </w:rPr>
      </w:r>
    </w:p>
    <w:p>
      <w:pPr>
        <w:spacing w:after="0" w:line="275" w:lineRule="exact"/>
        <w:jc w:val="center"/>
        <w:rPr>
          <w:rFonts w:ascii="Arial Unicode MS" w:hAnsi="Arial Unicode MS" w:cs="Arial Unicode MS" w:eastAsia="Arial Unicode MS"/>
          <w:sz w:val="18"/>
          <w:szCs w:val="18"/>
        </w:rPr>
        <w:sectPr>
          <w:type w:val="continuous"/>
          <w:pgSz w:w="12240" w:h="15840"/>
          <w:pgMar w:top="1500" w:bottom="940" w:left="1300" w:right="0"/>
          <w:cols w:num="4" w:equalWidth="0">
            <w:col w:w="734" w:space="40"/>
            <w:col w:w="3413" w:space="91"/>
            <w:col w:w="649" w:space="40"/>
            <w:col w:w="5973"/>
          </w:cols>
        </w:sectPr>
      </w:pPr>
    </w:p>
    <w:p>
      <w:pPr>
        <w:spacing w:before="14"/>
        <w:ind w:left="731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>
          <w:rFonts w:ascii="Arial Unicode MS"/>
          <w:color w:val="252523"/>
          <w:w w:val="80"/>
          <w:sz w:val="22"/>
        </w:rPr>
        <w:t>PRGHO</w:t>
      </w:r>
      <w:r>
        <w:rPr>
          <w:rFonts w:ascii="Arial Unicode MS"/>
          <w:color w:val="252523"/>
          <w:spacing w:val="-21"/>
          <w:w w:val="80"/>
          <w:sz w:val="22"/>
        </w:rPr>
        <w:t> </w:t>
      </w:r>
      <w:r>
        <w:rPr>
          <w:rFonts w:ascii="Arial Unicode MS"/>
          <w:color w:val="252523"/>
          <w:w w:val="80"/>
          <w:sz w:val="22"/>
        </w:rPr>
        <w:t>5:</w:t>
      </w:r>
      <w:r>
        <w:rPr>
          <w:rFonts w:ascii="Arial Unicode MS"/>
          <w:color w:val="252523"/>
          <w:spacing w:val="-21"/>
          <w:w w:val="80"/>
          <w:sz w:val="22"/>
        </w:rPr>
        <w:t> </w:t>
      </w:r>
      <w:r>
        <w:rPr>
          <w:rFonts w:ascii="Arial Unicode MS"/>
          <w:color w:val="252523"/>
          <w:w w:val="80"/>
          <w:sz w:val="22"/>
        </w:rPr>
        <w:t>/DSODFH(1,1)</w:t>
      </w:r>
      <w:r>
        <w:rPr>
          <w:rFonts w:ascii="Arial Unicode MS"/>
          <w:color w:val="252523"/>
          <w:spacing w:val="-20"/>
          <w:w w:val="80"/>
          <w:sz w:val="22"/>
        </w:rPr>
        <w:t> </w:t>
      </w:r>
      <w:r>
        <w:rPr>
          <w:rFonts w:ascii="Arial Unicode MS"/>
          <w:color w:val="252523"/>
          <w:w w:val="80"/>
          <w:sz w:val="22"/>
        </w:rPr>
        <w:t>SULRU</w:t>
      </w:r>
      <w:r>
        <w:rPr>
          <w:rFonts w:ascii="Arial Unicode MS"/>
          <w:sz w:val="22"/>
        </w:rPr>
      </w:r>
    </w:p>
    <w:p>
      <w:pPr>
        <w:spacing w:before="14"/>
        <w:ind w:left="731" w:right="0" w:firstLine="0"/>
        <w:jc w:val="left"/>
        <w:rPr>
          <w:rFonts w:ascii="Arial Unicode MS" w:hAnsi="Arial Unicode MS" w:cs="Arial Unicode MS" w:eastAsia="Arial Unicode MS"/>
          <w:sz w:val="22"/>
          <w:szCs w:val="22"/>
        </w:rPr>
      </w:pPr>
      <w:r>
        <w:rPr>
          <w:w w:val="75"/>
        </w:rPr>
        <w:br w:type="column"/>
      </w:r>
      <w:r>
        <w:rPr>
          <w:rFonts w:ascii="Arial Unicode MS"/>
          <w:color w:val="252523"/>
          <w:w w:val="75"/>
          <w:sz w:val="22"/>
        </w:rPr>
        <w:t>PRGHO</w:t>
      </w:r>
      <w:r>
        <w:rPr>
          <w:rFonts w:ascii="Arial Unicode MS"/>
          <w:color w:val="252523"/>
          <w:spacing w:val="8"/>
          <w:w w:val="75"/>
          <w:sz w:val="22"/>
        </w:rPr>
        <w:t> </w:t>
      </w:r>
      <w:r>
        <w:rPr>
          <w:rFonts w:ascii="Arial Unicode MS"/>
          <w:color w:val="252523"/>
          <w:w w:val="75"/>
          <w:sz w:val="22"/>
        </w:rPr>
        <w:t>6:</w:t>
      </w:r>
      <w:r>
        <w:rPr>
          <w:rFonts w:ascii="Arial Unicode MS"/>
          <w:color w:val="252523"/>
          <w:spacing w:val="9"/>
          <w:w w:val="75"/>
          <w:sz w:val="22"/>
        </w:rPr>
        <w:t> </w:t>
      </w:r>
      <w:r>
        <w:rPr>
          <w:rFonts w:ascii="Arial Unicode MS"/>
          <w:color w:val="252523"/>
          <w:w w:val="75"/>
          <w:sz w:val="22"/>
        </w:rPr>
        <w:t>0.5</w:t>
      </w:r>
      <w:r>
        <w:rPr>
          <w:rFonts w:ascii="Arial Unicode MS"/>
          <w:color w:val="252523"/>
          <w:spacing w:val="8"/>
          <w:w w:val="75"/>
          <w:sz w:val="22"/>
        </w:rPr>
        <w:t> </w:t>
      </w:r>
      <w:r>
        <w:rPr>
          <w:rFonts w:ascii="Arial Unicode MS"/>
          <w:color w:val="252523"/>
          <w:w w:val="75"/>
          <w:sz w:val="22"/>
        </w:rPr>
        <w:t>0L[WXUH</w:t>
      </w:r>
      <w:r>
        <w:rPr>
          <w:rFonts w:ascii="Arial Unicode MS"/>
          <w:color w:val="252523"/>
          <w:spacing w:val="9"/>
          <w:w w:val="75"/>
          <w:sz w:val="22"/>
        </w:rPr>
        <w:t> </w:t>
      </w:r>
      <w:r>
        <w:rPr>
          <w:rFonts w:ascii="Arial Unicode MS"/>
          <w:color w:val="252523"/>
          <w:w w:val="75"/>
          <w:sz w:val="22"/>
        </w:rPr>
        <w:t>SULRU</w:t>
      </w:r>
      <w:r>
        <w:rPr>
          <w:rFonts w:ascii="Arial Unicode MS"/>
          <w:sz w:val="22"/>
        </w:rPr>
      </w:r>
    </w:p>
    <w:p>
      <w:pPr>
        <w:spacing w:after="0"/>
        <w:jc w:val="left"/>
        <w:rPr>
          <w:rFonts w:ascii="Arial Unicode MS" w:hAnsi="Arial Unicode MS" w:cs="Arial Unicode MS" w:eastAsia="Arial Unicode MS"/>
          <w:sz w:val="22"/>
          <w:szCs w:val="22"/>
        </w:rPr>
        <w:sectPr>
          <w:type w:val="continuous"/>
          <w:pgSz w:w="12240" w:h="15840"/>
          <w:pgMar w:top="1500" w:bottom="940" w:left="1300" w:right="0"/>
          <w:cols w:num="2" w:equalWidth="0">
            <w:col w:w="3372" w:space="778"/>
            <w:col w:w="6790"/>
          </w:cols>
        </w:sectPr>
      </w:pPr>
    </w:p>
    <w:p>
      <w:pPr>
        <w:spacing w:line="240" w:lineRule="auto" w:before="3"/>
        <w:rPr>
          <w:rFonts w:ascii="Arial Unicode MS" w:hAnsi="Arial Unicode MS" w:cs="Arial Unicode MS" w:eastAsia="Arial Unicode MS"/>
          <w:sz w:val="18"/>
          <w:szCs w:val="18"/>
        </w:rPr>
      </w:pPr>
    </w:p>
    <w:p>
      <w:pPr>
        <w:spacing w:line="209" w:lineRule="exact" w:before="0"/>
        <w:ind w:left="0" w:right="1426" w:firstLine="0"/>
        <w:jc w:val="center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pict>
          <v:group style="position:absolute;margin-left:98.809998pt;margin-top:-12.54459pt;width:181.8pt;height:98.6pt;mso-position-horizontal-relative:page;mso-position-vertical-relative:paragraph;z-index:-309664" coordorigin="1976,-251" coordsize="3636,1972">
            <v:group style="position:absolute;left:2032;top:-241;width:3571;height:1906" coordorigin="2032,-241" coordsize="3571,1906">
              <v:shape style="position:absolute;left:2032;top:-241;width:3571;height:1906" coordorigin="2032,-241" coordsize="3571,1906" path="m2032,1665l5602,1665,5602,-241,2032,-241,2032,1665xe" filled="true" fillcolor="#f1f1f1" stroked="false">
                <v:path arrowok="t"/>
                <v:fill type="solid"/>
              </v:shape>
            </v:group>
            <v:group style="position:absolute;left:2032;top:1266;width:3571;height:2" coordorigin="2032,1266" coordsize="3571,2">
              <v:shape style="position:absolute;left:2032;top:1266;width:3571;height:2" coordorigin="2032,1266" coordsize="3571,0" path="m2032,1266l5602,1266e" filled="false" stroked="true" strokeweight=".54989pt" strokecolor="#ffffff">
                <v:path arrowok="t"/>
              </v:shape>
            </v:group>
            <v:group style="position:absolute;left:2032;top:642;width:3571;height:2" coordorigin="2032,642" coordsize="3571,2">
              <v:shape style="position:absolute;left:2032;top:642;width:3571;height:2" coordorigin="2032,642" coordsize="3571,0" path="m2032,642l5602,642e" filled="false" stroked="true" strokeweight=".5498pt" strokecolor="#ffffff">
                <v:path arrowok="t"/>
              </v:shape>
            </v:group>
            <v:group style="position:absolute;left:2032;top:17;width:3571;height:2" coordorigin="2032,17" coordsize="3571,2">
              <v:shape style="position:absolute;left:2032;top:17;width:3571;height:2" coordorigin="2032,17" coordsize="3571,0" path="m2032,17l5602,17e" filled="false" stroked="true" strokeweight=".549830pt" strokecolor="#ffffff">
                <v:path arrowok="t"/>
              </v:shape>
            </v:group>
            <v:group style="position:absolute;left:2519;top:-241;width:2;height:1906" coordorigin="2519,-241" coordsize="2,1906">
              <v:shape style="position:absolute;left:2519;top:-241;width:2;height:1906" coordorigin="2519,-241" coordsize="0,1906" path="m2519,-241l2519,1665e" filled="false" stroked="true" strokeweight=".54986pt" strokecolor="#ffffff">
                <v:path arrowok="t"/>
              </v:shape>
            </v:group>
            <v:group style="position:absolute;left:3168;top:-241;width:2;height:1906" coordorigin="3168,-241" coordsize="2,1906">
              <v:shape style="position:absolute;left:3168;top:-241;width:2;height:1906" coordorigin="3168,-241" coordsize="0,1906" path="m3168,-241l3168,1665e" filled="false" stroked="true" strokeweight=".54984pt" strokecolor="#ffffff">
                <v:path arrowok="t"/>
              </v:shape>
            </v:group>
            <v:group style="position:absolute;left:3817;top:-241;width:2;height:1906" coordorigin="3817,-241" coordsize="2,1906">
              <v:shape style="position:absolute;left:3817;top:-241;width:2;height:1906" coordorigin="3817,-241" coordsize="0,1906" path="m3817,-241l3817,1665e" filled="false" stroked="true" strokeweight=".54984pt" strokecolor="#ffffff">
                <v:path arrowok="t"/>
              </v:shape>
            </v:group>
            <v:group style="position:absolute;left:4466;top:-241;width:2;height:1906" coordorigin="4466,-241" coordsize="2,1906">
              <v:shape style="position:absolute;left:4466;top:-241;width:2;height:1906" coordorigin="4466,-241" coordsize="0,1906" path="m4466,-241l4466,1665e" filled="false" stroked="true" strokeweight=".54986pt" strokecolor="#ffffff">
                <v:path arrowok="t"/>
              </v:shape>
            </v:group>
            <v:group style="position:absolute;left:5115;top:-241;width:2;height:1906" coordorigin="5115,-241" coordsize="2,1906">
              <v:shape style="position:absolute;left:5115;top:-241;width:2;height:1906" coordorigin="5115,-241" coordsize="0,1906" path="m5115,-241l5115,1665e" filled="false" stroked="true" strokeweight=".54965pt" strokecolor="#ffffff">
                <v:path arrowok="t"/>
              </v:shape>
            </v:group>
            <v:group style="position:absolute;left:2032;top:1579;width:3571;height:2" coordorigin="2032,1579" coordsize="3571,2">
              <v:shape style="position:absolute;left:2032;top:1579;width:3571;height:2" coordorigin="2032,1579" coordsize="3571,0" path="m2032,1579l5602,1579e" filled="false" stroked="true" strokeweight="1.0082pt" strokecolor="#ffffff">
                <v:path arrowok="t"/>
              </v:shape>
            </v:group>
            <v:group style="position:absolute;left:2032;top:954;width:3571;height:2" coordorigin="2032,954" coordsize="3571,2">
              <v:shape style="position:absolute;left:2032;top:954;width:3571;height:2" coordorigin="2032,954" coordsize="3571,0" path="m2032,954l5602,954e" filled="false" stroked="true" strokeweight="1.0082pt" strokecolor="#ffffff">
                <v:path arrowok="t"/>
              </v:shape>
            </v:group>
            <v:group style="position:absolute;left:2032;top:329;width:3571;height:2" coordorigin="2032,329" coordsize="3571,2">
              <v:shape style="position:absolute;left:2032;top:329;width:3571;height:2" coordorigin="2032,329" coordsize="3571,0" path="m2032,329l5602,329e" filled="false" stroked="true" strokeweight="1.0082pt" strokecolor="#ffffff">
                <v:path arrowok="t"/>
              </v:shape>
              <v:shape style="position:absolute;left:2184;top:-251;width:3266;height:1926" type="#_x0000_t75" stroked="false">
                <v:imagedata r:id="rId19" o:title=""/>
              </v:shape>
            </v:group>
            <v:group style="position:absolute;left:2194;top:-97;width:3246;height:1676" coordorigin="2194,-97" coordsize="3246,1676">
              <v:shape style="position:absolute;left:2194;top:-97;width:3246;height:1676" coordorigin="2194,-97" coordsize="3246,1676" path="m2194,1175l2200,1148,2207,1120,2213,1093,2220,1065,2226,1038,2232,1011,2251,934,2271,858,2294,784,2320,711,2352,639,2390,569,2404,545,2416,524,2447,473,2489,405,2509,370,2520,353,2561,285,2592,233,2601,220,2607,209,2613,198,2620,187,2629,172,2639,156,2648,139,2658,121,2668,102,2679,84,2711,27,2746,-25,2796,-80,2842,-97,2858,-96,2915,-58,2962,1,2972,15,2981,28,2994,46,3001,55,3007,65,3013,74,3020,83,3026,93,3037,109,3070,160,3111,228,3150,298,3178,351,3197,387,3210,412,3217,425,3226,442,3235,459,3261,513,3279,550,3288,568,3315,623,3344,677,3387,742,3434,792,3455,811,3514,868,3571,925,3627,983,3682,1041,3719,1080,3738,1100,3795,1160,3855,1206,3907,1237,3963,1264,4023,1286,4089,1299,4108,1303,4184,1324,4249,1356,4270,1367,4327,1395,4395,1419,4464,1434,4542,1443,4588,1446,4614,1448,4620,1449,4627,1450,4633,1450,4656,1452,4721,1458,4797,1469,4869,1484,4925,1496,4944,1500,5007,1514,5066,1522,5126,1527,5186,1532,5247,1536,5267,1537,5327,1542,5406,1549,5433,1554,5440,1555,5440,1579,5433,1579,5272,1579,3978,1579,3817,1579,3655,1579,3494,1579,3332,1579,3170,1579,3009,1579,2847,1579,2194,1579,2194,1175xe" filled="false" stroked="true" strokeweight=".908pt" strokecolor="#252523">
                <v:path arrowok="t"/>
              </v:shape>
            </v:group>
            <v:group style="position:absolute;left:2843;top:-241;width:2;height:1906" coordorigin="2843,-241" coordsize="2,1906">
              <v:shape style="position:absolute;left:2843;top:-241;width:2;height:1906" coordorigin="2843,-241" coordsize="0,1906" path="m2843,1665l2843,-241e" filled="false" stroked="true" strokeweight=".908pt" strokecolor="#e42225">
                <v:path arrowok="t"/>
                <v:stroke dashstyle="dash"/>
              </v:shape>
            </v:group>
            <v:group style="position:absolute;left:1985;top:1579;width:47;height:2" coordorigin="1985,1579" coordsize="47,2">
              <v:shape style="position:absolute;left:1985;top:1579;width:47;height:2" coordorigin="1985,1579" coordsize="47,0" path="m1985,1579l2032,1579e" filled="false" stroked="true" strokeweight=".908pt" strokecolor="#433f3d">
                <v:path arrowok="t"/>
              </v:shape>
            </v:group>
            <v:group style="position:absolute;left:1985;top:954;width:47;height:2" coordorigin="1985,954" coordsize="47,2">
              <v:shape style="position:absolute;left:1985;top:954;width:47;height:2" coordorigin="1985,954" coordsize="47,0" path="m1985,954l2032,954e" filled="false" stroked="true" strokeweight=".908pt" strokecolor="#433f3d">
                <v:path arrowok="t"/>
              </v:shape>
            </v:group>
            <v:group style="position:absolute;left:1985;top:329;width:47;height:2" coordorigin="1985,329" coordsize="47,2">
              <v:shape style="position:absolute;left:1985;top:329;width:47;height:2" coordorigin="1985,329" coordsize="47,0" path="m1985,329l2032,329e" filled="false" stroked="true" strokeweight=".908pt" strokecolor="#433f3d">
                <v:path arrowok="t"/>
              </v:shape>
            </v:group>
            <v:group style="position:absolute;left:2194;top:1665;width:2;height:47" coordorigin="2194,1665" coordsize="2,47">
              <v:shape style="position:absolute;left:2194;top:1665;width:2;height:47" coordorigin="2194,1665" coordsize="0,47" path="m2194,1712l2194,1665e" filled="false" stroked="true" strokeweight=".908pt" strokecolor="#433f3d">
                <v:path arrowok="t"/>
              </v:shape>
            </v:group>
            <v:group style="position:absolute;left:2843;top:1665;width:2;height:47" coordorigin="2843,1665" coordsize="2,47">
              <v:shape style="position:absolute;left:2843;top:1665;width:2;height:47" coordorigin="2843,1665" coordsize="0,47" path="m2843,1712l2843,1665e" filled="false" stroked="true" strokeweight=".908pt" strokecolor="#433f3d">
                <v:path arrowok="t"/>
              </v:shape>
            </v:group>
            <v:group style="position:absolute;left:3492;top:1665;width:2;height:47" coordorigin="3492,1665" coordsize="2,47">
              <v:shape style="position:absolute;left:3492;top:1665;width:2;height:47" coordorigin="3492,1665" coordsize="0,47" path="m3492,1712l3492,1665e" filled="false" stroked="true" strokeweight=".908pt" strokecolor="#433f3d">
                <v:path arrowok="t"/>
              </v:shape>
            </v:group>
            <v:group style="position:absolute;left:4141;top:1665;width:2;height:47" coordorigin="4141,1665" coordsize="2,47">
              <v:shape style="position:absolute;left:4141;top:1665;width:2;height:47" coordorigin="4141,1665" coordsize="0,47" path="m4141,1712l4141,1665e" filled="false" stroked="true" strokeweight=".908pt" strokecolor="#433f3d">
                <v:path arrowok="t"/>
              </v:shape>
            </v:group>
            <v:group style="position:absolute;left:4790;top:1665;width:2;height:47" coordorigin="4790,1665" coordsize="2,47">
              <v:shape style="position:absolute;left:4790;top:1665;width:2;height:47" coordorigin="4790,1665" coordsize="0,47" path="m4790,1712l4790,1665e" filled="false" stroked="true" strokeweight=".908pt" strokecolor="#433f3d">
                <v:path arrowok="t"/>
              </v:shape>
            </v:group>
            <v:group style="position:absolute;left:5440;top:1665;width:2;height:47" coordorigin="5440,1665" coordsize="2,47">
              <v:shape style="position:absolute;left:5440;top:1665;width:2;height:47" coordorigin="5440,1665" coordsize="0,47" path="m5440,1712l5440,1665e" filled="false" stroked="true" strokeweight=".908pt" strokecolor="#433f3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6.313995pt;margin-top:-12.54459pt;width:188.2pt;height:98.6pt;mso-position-horizontal-relative:page;mso-position-vertical-relative:paragraph;z-index:-309640" coordorigin="6126,-251" coordsize="3764,1972">
            <v:group style="position:absolute;left:6182;top:-241;width:3698;height:1906" coordorigin="6182,-241" coordsize="3698,1906">
              <v:shape style="position:absolute;left:6182;top:-241;width:3698;height:1906" coordorigin="6182,-241" coordsize="3698,1906" path="m6182,1665l9879,1665,9879,-241,6182,-241,6182,1665xe" filled="true" fillcolor="#f1f1f1" stroked="false">
                <v:path arrowok="t"/>
                <v:fill type="solid"/>
              </v:shape>
            </v:group>
            <v:group style="position:absolute;left:6182;top:1342;width:3698;height:2" coordorigin="6182,1342" coordsize="3698,2">
              <v:shape style="position:absolute;left:6182;top:1342;width:3698;height:2" coordorigin="6182,1342" coordsize="3698,0" path="m6182,1342l9879,1342e" filled="false" stroked="true" strokeweight=".549830pt" strokecolor="#ffffff">
                <v:path arrowok="t"/>
              </v:shape>
            </v:group>
            <v:group style="position:absolute;left:6182;top:870;width:3698;height:2" coordorigin="6182,870" coordsize="3698,2">
              <v:shape style="position:absolute;left:6182;top:870;width:3698;height:2" coordorigin="6182,870" coordsize="3698,0" path="m6182,870l9879,870e" filled="false" stroked="true" strokeweight=".54989pt" strokecolor="#ffffff">
                <v:path arrowok="t"/>
              </v:shape>
            </v:group>
            <v:group style="position:absolute;left:6182;top:398;width:3698;height:2" coordorigin="6182,398" coordsize="3698,2">
              <v:shape style="position:absolute;left:6182;top:398;width:3698;height:2" coordorigin="6182,398" coordsize="3698,0" path="m6182,398l9879,398e" filled="false" stroked="true" strokeweight=".549830pt" strokecolor="#ffffff">
                <v:path arrowok="t"/>
              </v:shape>
            </v:group>
            <v:group style="position:absolute;left:6182;top:-75;width:3698;height:2" coordorigin="6182,-75" coordsize="3698,2">
              <v:shape style="position:absolute;left:6182;top:-75;width:3698;height:2" coordorigin="6182,-75" coordsize="3698,0" path="m6182,-75l9879,-75e" filled="false" stroked="true" strokeweight=".54989pt" strokecolor="#ffffff">
                <v:path arrowok="t"/>
              </v:shape>
            </v:group>
            <v:group style="position:absolute;left:6686;top:-241;width:2;height:1906" coordorigin="6686,-241" coordsize="2,1906">
              <v:shape style="position:absolute;left:6686;top:-241;width:2;height:1906" coordorigin="6686,-241" coordsize="0,1906" path="m6686,-241l6686,1665e" filled="false" stroked="true" strokeweight=".54986pt" strokecolor="#ffffff">
                <v:path arrowok="t"/>
              </v:shape>
            </v:group>
            <v:group style="position:absolute;left:7358;top:-241;width:2;height:1906" coordorigin="7358,-241" coordsize="2,1906">
              <v:shape style="position:absolute;left:7358;top:-241;width:2;height:1906" coordorigin="7358,-241" coordsize="0,1906" path="m7358,-241l7358,1665e" filled="false" stroked="true" strokeweight=".54971pt" strokecolor="#ffffff">
                <v:path arrowok="t"/>
              </v:shape>
            </v:group>
            <v:group style="position:absolute;left:8031;top:-241;width:2;height:1906" coordorigin="8031,-241" coordsize="2,1906">
              <v:shape style="position:absolute;left:8031;top:-241;width:2;height:1906" coordorigin="8031,-241" coordsize="0,1906" path="m8031,-241l8031,1665e" filled="false" stroked="true" strokeweight=".54989pt" strokecolor="#ffffff">
                <v:path arrowok="t"/>
              </v:shape>
            </v:group>
            <v:group style="position:absolute;left:8703;top:-241;width:2;height:1906" coordorigin="8703,-241" coordsize="2,1906">
              <v:shape style="position:absolute;left:8703;top:-241;width:2;height:1906" coordorigin="8703,-241" coordsize="0,1906" path="m8703,-241l8703,1665e" filled="false" stroked="true" strokeweight=".549830pt" strokecolor="#ffffff">
                <v:path arrowok="t"/>
              </v:shape>
            </v:group>
            <v:group style="position:absolute;left:9375;top:-241;width:2;height:1906" coordorigin="9375,-241" coordsize="2,1906">
              <v:shape style="position:absolute;left:9375;top:-241;width:2;height:1906" coordorigin="9375,-241" coordsize="0,1906" path="m9375,-241l9375,1665e" filled="false" stroked="true" strokeweight=".549830pt" strokecolor="#ffffff">
                <v:path arrowok="t"/>
              </v:shape>
            </v:group>
            <v:group style="position:absolute;left:6182;top:1579;width:3698;height:2" coordorigin="6182,1579" coordsize="3698,2">
              <v:shape style="position:absolute;left:6182;top:1579;width:3698;height:2" coordorigin="6182,1579" coordsize="3698,0" path="m6182,1579l9879,1579e" filled="false" stroked="true" strokeweight="1.0082pt" strokecolor="#ffffff">
                <v:path arrowok="t"/>
              </v:shape>
            </v:group>
            <v:group style="position:absolute;left:6182;top:1106;width:3698;height:2" coordorigin="6182,1106" coordsize="3698,2">
              <v:shape style="position:absolute;left:6182;top:1106;width:3698;height:2" coordorigin="6182,1106" coordsize="3698,0" path="m6182,1106l9879,1106e" filled="false" stroked="true" strokeweight="1.0082pt" strokecolor="#ffffff">
                <v:path arrowok="t"/>
              </v:shape>
            </v:group>
            <v:group style="position:absolute;left:6182;top:634;width:3698;height:2" coordorigin="6182,634" coordsize="3698,2">
              <v:shape style="position:absolute;left:6182;top:634;width:3698;height:2" coordorigin="6182,634" coordsize="3698,0" path="m6182,634l9879,634e" filled="false" stroked="true" strokeweight="1.0082pt" strokecolor="#ffffff">
                <v:path arrowok="t"/>
              </v:shape>
            </v:group>
            <v:group style="position:absolute;left:6182;top:161;width:3698;height:2" coordorigin="6182,161" coordsize="3698,2">
              <v:shape style="position:absolute;left:6182;top:161;width:3698;height:2" coordorigin="6182,161" coordsize="3698,0" path="m6182,161l9879,161e" filled="false" stroked="true" strokeweight="1.00799pt" strokecolor="#ffffff">
                <v:path arrowok="t"/>
              </v:shape>
              <v:shape style="position:absolute;left:6340;top:-251;width:3382;height:1926" type="#_x0000_t75" stroked="false">
                <v:imagedata r:id="rId20" o:title=""/>
              </v:shape>
            </v:group>
            <v:group style="position:absolute;left:6350;top:-154;width:3362;height:1733" coordorigin="6350,-154" coordsize="3362,1733">
              <v:shape style="position:absolute;left:6350;top:-154;width:3362;height:1733" coordorigin="6350,-154" coordsize="3362,1733" path="m6350,1570l6357,1566,6363,1564,6370,1566,6376,1569,6388,1571,6396,1568,6407,1564,6435,1564,6442,1564,6462,1566,6477,1570,6495,1570,6508,1566,6514,1564,6521,1564,6528,1564,6545,1564,6562,1560,6581,1560,6593,1563,6600,1564,6623,1562,6642,1558,6659,1556,6666,1558,6672,1561,6679,1562,6685,1561,6692,1561,6699,1561,6719,1564,6729,1563,6738,1560,6753,1558,6764,1558,6771,1558,6794,1560,6843,1505,6866,1413,6880,1339,6892,1265,6903,1190,6912,1115,6920,1040,6927,965,6933,890,6939,814,6943,739,6948,663,6952,588,6956,512,6960,436,6964,361,6969,285,6974,210,6980,135,6987,59,6995,-16,7001,-79,7008,-127,7014,-153,7021,-154,7028,-135,7041,-69,7054,30,7060,107,7063,145,7065,182,7071,257,7076,331,7081,406,7086,481,7092,555,7097,630,7102,705,7108,779,7110,817,7113,854,7120,939,7126,1013,7129,1034,7131,1056,7138,1123,7142,1168,7145,1191,7152,1259,7160,1326,7171,1392,7185,1456,7205,1514,7255,1561,7267,1563,7279,1562,7291,1559,7303,1556,7314,1554,7326,1553,7338,1554,7356,1560,7363,1561,7376,1561,7383,1561,7402,1564,7412,1563,7421,1558,7442,1553,7448,1555,7467,1562,7476,1564,7482,1565,7490,1563,7506,1563,7514,1562,7521,1560,7527,1558,7534,1558,7553,1564,7572,1569,7593,1571,7600,1570,7606,1568,7623,1567,7647,1568,7672,1570,7679,1569,7685,1569,7692,1570,7699,1571,7705,1570,7712,1569,7718,1567,7725,1566,7731,1565,7738,1565,7745,1567,7751,1568,7758,1567,7764,1567,7777,1569,7784,1569,7791,1568,7797,1568,7804,1568,7810,1567,7817,1567,7823,1566,7830,1566,7837,1566,7850,1570,7856,1572,7863,1572,7869,1573,7890,1573,7910,1572,7935,1570,7942,1571,7964,1575,7979,1574,7999,1572,8008,1572,8014,1572,8021,1573,8027,1574,8034,1575,8041,1576,8061,1575,8079,1575,8099,1571,8106,1571,8113,1572,8131,1575,8152,1574,8171,1573,8179,1574,8185,1574,8192,1575,8212,1577,8232,1578,8251,1577,8271,1577,8291,1576,8311,1575,8331,1575,8343,1575,8356,1574,8363,1574,8369,1575,8436,1576,8502,1576,8568,1577,8635,1577,8701,1578,8767,1578,8834,1578,8900,1578,8967,1578,9033,1578,9100,1578,9166,1578,9233,1578,9299,1578,9366,1578,9432,1578,9499,1578,9565,1578,9632,1578,9698,1579,9711,1579,6350,1579,6350,1570xe" filled="false" stroked="true" strokeweight=".908pt" strokecolor="#252523">
                <v:path arrowok="t"/>
              </v:shape>
            </v:group>
            <v:group style="position:absolute;left:7022;top:-241;width:2;height:1906" coordorigin="7022,-241" coordsize="2,1906">
              <v:shape style="position:absolute;left:7022;top:-241;width:2;height:1906" coordorigin="7022,-241" coordsize="0,1906" path="m7022,1665l7022,-241e" filled="false" stroked="true" strokeweight=".908pt" strokecolor="#e42225">
                <v:path arrowok="t"/>
                <v:stroke dashstyle="dash"/>
              </v:shape>
            </v:group>
            <v:group style="position:absolute;left:6135;top:1579;width:47;height:2" coordorigin="6135,1579" coordsize="47,2">
              <v:shape style="position:absolute;left:6135;top:1579;width:47;height:2" coordorigin="6135,1579" coordsize="47,0" path="m6135,1579l6182,1579e" filled="false" stroked="true" strokeweight=".908pt" strokecolor="#433f3d">
                <v:path arrowok="t"/>
              </v:shape>
            </v:group>
            <v:group style="position:absolute;left:6135;top:1106;width:47;height:2" coordorigin="6135,1106" coordsize="47,2">
              <v:shape style="position:absolute;left:6135;top:1106;width:47;height:2" coordorigin="6135,1106" coordsize="47,0" path="m6135,1106l6182,1106e" filled="false" stroked="true" strokeweight=".908pt" strokecolor="#433f3d">
                <v:path arrowok="t"/>
              </v:shape>
            </v:group>
            <v:group style="position:absolute;left:6135;top:634;width:47;height:2" coordorigin="6135,634" coordsize="47,2">
              <v:shape style="position:absolute;left:6135;top:634;width:47;height:2" coordorigin="6135,634" coordsize="47,0" path="m6135,634l6182,634e" filled="false" stroked="true" strokeweight=".908pt" strokecolor="#433f3d">
                <v:path arrowok="t"/>
              </v:shape>
            </v:group>
            <v:group style="position:absolute;left:6135;top:161;width:47;height:2" coordorigin="6135,161" coordsize="47,2">
              <v:shape style="position:absolute;left:6135;top:161;width:47;height:2" coordorigin="6135,161" coordsize="47,0" path="m6135,161l6182,161e" filled="false" stroked="true" strokeweight=".908pt" strokecolor="#433f3d">
                <v:path arrowok="t"/>
              </v:shape>
            </v:group>
            <v:group style="position:absolute;left:6350;top:1665;width:2;height:47" coordorigin="6350,1665" coordsize="2,47">
              <v:shape style="position:absolute;left:6350;top:1665;width:2;height:47" coordorigin="6350,1665" coordsize="0,47" path="m6350,1712l6350,1665e" filled="false" stroked="true" strokeweight=".908pt" strokecolor="#433f3d">
                <v:path arrowok="t"/>
              </v:shape>
            </v:group>
            <v:group style="position:absolute;left:7022;top:1665;width:2;height:47" coordorigin="7022,1665" coordsize="2,47">
              <v:shape style="position:absolute;left:7022;top:1665;width:2;height:47" coordorigin="7022,1665" coordsize="0,47" path="m7022,1712l7022,1665e" filled="false" stroked="true" strokeweight=".908pt" strokecolor="#433f3d">
                <v:path arrowok="t"/>
              </v:shape>
            </v:group>
            <v:group style="position:absolute;left:7694;top:1665;width:2;height:47" coordorigin="7694,1665" coordsize="2,47">
              <v:shape style="position:absolute;left:7694;top:1665;width:2;height:47" coordorigin="7694,1665" coordsize="0,47" path="m7694,1712l7694,1665e" filled="false" stroked="true" strokeweight=".908pt" strokecolor="#433f3d">
                <v:path arrowok="t"/>
              </v:shape>
            </v:group>
            <v:group style="position:absolute;left:8367;top:1665;width:2;height:47" coordorigin="8367,1665" coordsize="2,47">
              <v:shape style="position:absolute;left:8367;top:1665;width:2;height:47" coordorigin="8367,1665" coordsize="0,47" path="m8367,1712l8367,1665e" filled="false" stroked="true" strokeweight=".908pt" strokecolor="#433f3d">
                <v:path arrowok="t"/>
              </v:shape>
            </v:group>
            <v:group style="position:absolute;left:9039;top:1665;width:2;height:47" coordorigin="9039,1665" coordsize="2,47">
              <v:shape style="position:absolute;left:9039;top:1665;width:2;height:47" coordorigin="9039,1665" coordsize="0,47" path="m9039,1712l9039,1665e" filled="false" stroked="true" strokeweight=".908pt" strokecolor="#433f3d">
                <v:path arrowok="t"/>
              </v:shape>
            </v:group>
            <v:group style="position:absolute;left:9711;top:1665;width:2;height:47" coordorigin="9711,1665" coordsize="2,47">
              <v:shape style="position:absolute;left:9711;top:1665;width:2;height:47" coordorigin="9711,1665" coordsize="0,47" path="m9711,1712l9711,1665e" filled="false" stroked="true" strokeweight=".908pt" strokecolor="#433f3d">
                <v:path arrowok="t"/>
              </v:shape>
            </v:group>
            <w10:wrap type="none"/>
          </v:group>
        </w:pict>
      </w:r>
      <w:r>
        <w:rPr>
          <w:rFonts w:ascii="Arial Unicode MS"/>
          <w:color w:val="595554"/>
          <w:sz w:val="15"/>
        </w:rPr>
        <w:t>3</w:t>
      </w:r>
      <w:r>
        <w:rPr>
          <w:rFonts w:ascii="Arial Unicode MS"/>
          <w:sz w:val="15"/>
        </w:rPr>
      </w:r>
    </w:p>
    <w:p>
      <w:pPr>
        <w:spacing w:line="215" w:lineRule="exact" w:before="0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pict>
          <v:shape style="position:absolute;margin-left:74.108833pt;margin-top:9.352985pt;width:11.35pt;height:31.6pt;mso-position-horizontal-relative:page;mso-position-vertical-relative:paragraph;z-index:1288" type="#_x0000_t202" filled="false" stroked="false">
            <v:textbox inset="0,0,0,0" style="layout-flow:vertical;mso-layout-flow-alt:bottom-to-top">
              <w:txbxContent>
                <w:p>
                  <w:pPr>
                    <w:spacing w:line="211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8"/>
                      <w:szCs w:val="18"/>
                    </w:rPr>
                  </w:pPr>
                  <w:r>
                    <w:rPr>
                      <w:rFonts w:ascii="Arial Unicode MS"/>
                      <w:color w:val="252523"/>
                      <w:w w:val="69"/>
                      <w:sz w:val="18"/>
                    </w:rPr>
                    <w:t>GHQVLW\</w:t>
                  </w:r>
                  <w:r>
                    <w:rPr>
                      <w:rFonts w:ascii="Arial Unicode MS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986237pt;margin-top:9.352985pt;width:11.35pt;height:31.6pt;mso-position-horizontal-relative:page;mso-position-vertical-relative:paragraph;z-index:1360" type="#_x0000_t202" filled="false" stroked="false">
            <v:textbox inset="0,0,0,0" style="layout-flow:vertical;mso-layout-flow-alt:bottom-to-top">
              <w:txbxContent>
                <w:p>
                  <w:pPr>
                    <w:spacing w:line="211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8"/>
                      <w:szCs w:val="18"/>
                    </w:rPr>
                  </w:pPr>
                  <w:r>
                    <w:rPr>
                      <w:rFonts w:ascii="Arial Unicode MS"/>
                      <w:color w:val="252523"/>
                      <w:w w:val="69"/>
                      <w:sz w:val="18"/>
                    </w:rPr>
                    <w:t>GHQVLW\</w:t>
                  </w:r>
                  <w:r>
                    <w:rPr>
                      <w:rFonts w:ascii="Arial Unicode MS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595554"/>
          <w:sz w:val="15"/>
        </w:rPr>
        <w:t>0.4</w:t>
      </w:r>
      <w:r>
        <w:rPr>
          <w:rFonts w:ascii="Arial Unicode MS"/>
          <w:sz w:val="15"/>
        </w:rPr>
      </w:r>
    </w:p>
    <w:p>
      <w:pPr>
        <w:spacing w:before="41"/>
        <w:ind w:left="0" w:right="1426" w:firstLine="0"/>
        <w:jc w:val="center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2</w:t>
      </w:r>
      <w:r>
        <w:rPr>
          <w:rFonts w:ascii="Arial Unicode MS"/>
          <w:sz w:val="15"/>
        </w:rPr>
      </w:r>
    </w:p>
    <w:p>
      <w:pPr>
        <w:spacing w:line="208" w:lineRule="exact" w:before="57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0.2</w:t>
      </w:r>
      <w:r>
        <w:rPr>
          <w:rFonts w:ascii="Arial Unicode MS"/>
          <w:sz w:val="15"/>
        </w:rPr>
      </w:r>
    </w:p>
    <w:p>
      <w:pPr>
        <w:spacing w:line="208" w:lineRule="exact" w:before="0"/>
        <w:ind w:left="0" w:right="1426" w:firstLine="0"/>
        <w:jc w:val="center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1</w:t>
      </w:r>
      <w:r>
        <w:rPr>
          <w:rFonts w:ascii="Arial Unicode MS"/>
          <w:sz w:val="15"/>
        </w:rPr>
      </w:r>
    </w:p>
    <w:p>
      <w:pPr>
        <w:spacing w:line="240" w:lineRule="auto" w:before="5"/>
        <w:rPr>
          <w:rFonts w:ascii="Arial Unicode MS" w:hAnsi="Arial Unicode MS" w:cs="Arial Unicode MS" w:eastAsia="Arial Unicode MS"/>
          <w:sz w:val="12"/>
          <w:szCs w:val="12"/>
        </w:rPr>
      </w:pPr>
    </w:p>
    <w:p>
      <w:pPr>
        <w:spacing w:after="0" w:line="240" w:lineRule="auto"/>
        <w:rPr>
          <w:rFonts w:ascii="Arial Unicode MS" w:hAnsi="Arial Unicode MS" w:cs="Arial Unicode MS" w:eastAsia="Arial Unicode MS"/>
          <w:sz w:val="12"/>
          <w:szCs w:val="12"/>
        </w:rPr>
        <w:sectPr>
          <w:type w:val="continuous"/>
          <w:pgSz w:w="12240" w:h="15840"/>
          <w:pgMar w:top="1500" w:bottom="940" w:left="1300" w:right="0"/>
        </w:sectPr>
      </w:pPr>
    </w:p>
    <w:p>
      <w:pPr>
        <w:spacing w:line="257" w:lineRule="exact" w:before="0"/>
        <w:ind w:left="0" w:right="0" w:firstLine="0"/>
        <w:jc w:val="right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0.0</w:t>
      </w:r>
      <w:r>
        <w:rPr>
          <w:rFonts w:ascii="Arial Unicode MS"/>
          <w:sz w:val="15"/>
        </w:rPr>
      </w:r>
    </w:p>
    <w:p>
      <w:pPr>
        <w:spacing w:line="240" w:lineRule="auto" w:before="9"/>
        <w:rPr>
          <w:rFonts w:ascii="Arial Unicode MS" w:hAnsi="Arial Unicode MS" w:cs="Arial Unicode MS" w:eastAsia="Arial Unicode MS"/>
          <w:sz w:val="12"/>
          <w:szCs w:val="12"/>
        </w:rPr>
      </w:pPr>
      <w:r>
        <w:rPr/>
        <w:br w:type="column"/>
      </w:r>
      <w:r>
        <w:rPr>
          <w:rFonts w:ascii="Arial Unicode MS"/>
          <w:sz w:val="12"/>
        </w:rPr>
      </w:r>
    </w:p>
    <w:p>
      <w:pPr>
        <w:tabs>
          <w:tab w:pos="812" w:val="left" w:leader="none"/>
          <w:tab w:pos="1461" w:val="left" w:leader="none"/>
          <w:tab w:pos="2110" w:val="left" w:leader="none"/>
          <w:tab w:pos="2759" w:val="left" w:leader="none"/>
          <w:tab w:pos="3408" w:val="left" w:leader="none"/>
        </w:tabs>
        <w:spacing w:line="222" w:lineRule="exact" w:before="0"/>
        <w:ind w:left="163" w:right="0" w:firstLine="0"/>
        <w:jc w:val="center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 Unicode MS"/>
          <w:sz w:val="15"/>
        </w:rPr>
      </w:r>
    </w:p>
    <w:p>
      <w:pPr>
        <w:spacing w:line="275" w:lineRule="exact" w:before="0"/>
        <w:ind w:left="163" w:right="0" w:firstLine="0"/>
        <w:jc w:val="center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Arial Unicode MS"/>
          <w:color w:val="252523"/>
          <w:w w:val="130"/>
          <w:sz w:val="18"/>
        </w:rPr>
        <w:t>\5</w:t>
      </w:r>
      <w:r>
        <w:rPr>
          <w:rFonts w:ascii="Arial Unicode MS"/>
          <w:sz w:val="18"/>
        </w:rPr>
      </w:r>
    </w:p>
    <w:p>
      <w:pPr>
        <w:spacing w:line="238" w:lineRule="exact" w:before="0"/>
        <w:ind w:left="435" w:right="0" w:firstLine="0"/>
        <w:jc w:val="left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br w:type="column"/>
      </w:r>
      <w:r>
        <w:rPr>
          <w:rFonts w:ascii="Arial Unicode MS"/>
          <w:color w:val="595554"/>
          <w:sz w:val="15"/>
        </w:rPr>
        <w:t>0</w:t>
      </w:r>
      <w:r>
        <w:rPr>
          <w:rFonts w:ascii="Arial Unicode MS"/>
          <w:sz w:val="15"/>
        </w:rPr>
      </w:r>
    </w:p>
    <w:p>
      <w:pPr>
        <w:tabs>
          <w:tab w:pos="672" w:val="left" w:leader="none"/>
          <w:tab w:pos="1344" w:val="left" w:leader="none"/>
          <w:tab w:pos="2016" w:val="left" w:leader="none"/>
          <w:tab w:pos="2689" w:val="left" w:leader="none"/>
          <w:tab w:pos="3361" w:val="left" w:leader="none"/>
        </w:tabs>
        <w:spacing w:line="203" w:lineRule="exact" w:before="0"/>
        <w:ind w:left="0" w:right="1754" w:firstLine="0"/>
        <w:jc w:val="center"/>
        <w:rPr>
          <w:rFonts w:ascii="Arial Unicode MS" w:hAnsi="Arial Unicode MS" w:cs="Arial Unicode MS" w:eastAsia="Arial Unicode MS"/>
          <w:sz w:val="15"/>
          <w:szCs w:val="15"/>
        </w:rPr>
      </w:pPr>
      <w:r>
        <w:rPr>
          <w:rFonts w:ascii="Arial Unicode MS"/>
          <w:color w:val="595554"/>
          <w:sz w:val="15"/>
        </w:rPr>
        <w:t>0</w:t>
        <w:tab/>
        <w:t>1</w:t>
        <w:tab/>
        <w:t>2</w:t>
        <w:tab/>
        <w:t>3</w:t>
        <w:tab/>
        <w:t>4</w:t>
        <w:tab/>
        <w:t>5</w:t>
      </w:r>
      <w:r>
        <w:rPr>
          <w:rFonts w:ascii="Arial Unicode MS"/>
          <w:sz w:val="15"/>
        </w:rPr>
      </w:r>
    </w:p>
    <w:p>
      <w:pPr>
        <w:spacing w:line="275" w:lineRule="exact" w:before="0"/>
        <w:ind w:left="0" w:right="1754" w:firstLine="0"/>
        <w:jc w:val="center"/>
        <w:rPr>
          <w:rFonts w:ascii="Arial Unicode MS" w:hAnsi="Arial Unicode MS" w:cs="Arial Unicode MS" w:eastAsia="Arial Unicode MS"/>
          <w:sz w:val="18"/>
          <w:szCs w:val="18"/>
        </w:rPr>
      </w:pPr>
      <w:r>
        <w:rPr>
          <w:rFonts w:ascii="Arial Unicode MS"/>
          <w:color w:val="252523"/>
          <w:w w:val="130"/>
          <w:sz w:val="18"/>
        </w:rPr>
        <w:t>\6</w:t>
      </w:r>
      <w:r>
        <w:rPr>
          <w:rFonts w:ascii="Arial Unicode MS"/>
          <w:sz w:val="18"/>
        </w:rPr>
      </w:r>
    </w:p>
    <w:p>
      <w:pPr>
        <w:spacing w:after="0" w:line="275" w:lineRule="exact"/>
        <w:jc w:val="center"/>
        <w:rPr>
          <w:rFonts w:ascii="Arial Unicode MS" w:hAnsi="Arial Unicode MS" w:cs="Arial Unicode MS" w:eastAsia="Arial Unicode MS"/>
          <w:sz w:val="18"/>
          <w:szCs w:val="18"/>
        </w:rPr>
        <w:sectPr>
          <w:type w:val="continuous"/>
          <w:pgSz w:w="12240" w:h="15840"/>
          <w:pgMar w:top="1500" w:bottom="940" w:left="1300" w:right="0"/>
          <w:cols w:num="3" w:equalWidth="0">
            <w:col w:w="649" w:space="40"/>
            <w:col w:w="3494" w:space="95"/>
            <w:col w:w="6662"/>
          </w:cols>
        </w:sectPr>
      </w:pPr>
    </w:p>
    <w:p>
      <w:pPr>
        <w:spacing w:line="240" w:lineRule="auto" w:before="4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pStyle w:val="BodyText"/>
        <w:spacing w:line="276" w:lineRule="auto" w:before="55"/>
        <w:ind w:left="108" w:right="2233" w:firstLine="8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/>
          <w:color w:val="2B2A29"/>
          <w:w w:val="105"/>
        </w:rPr>
        <w:t>Figure</w:t>
      </w:r>
      <w:r>
        <w:rPr>
          <w:rFonts w:ascii="Times New Roman"/>
          <w:color w:val="2B2A29"/>
          <w:spacing w:val="9"/>
          <w:w w:val="105"/>
        </w:rPr>
        <w:t> </w:t>
      </w:r>
      <w:r>
        <w:rPr>
          <w:rFonts w:ascii="Times New Roman"/>
          <w:color w:val="2B2A29"/>
          <w:w w:val="105"/>
        </w:rPr>
        <w:t>2.5:</w:t>
      </w:r>
      <w:r>
        <w:rPr>
          <w:rFonts w:ascii="Times New Roman"/>
          <w:color w:val="2B2A29"/>
          <w:spacing w:val="33"/>
          <w:w w:val="105"/>
        </w:rPr>
        <w:t> </w:t>
      </w:r>
      <w:r>
        <w:rPr>
          <w:rFonts w:ascii="Times New Roman"/>
          <w:color w:val="2B2A29"/>
          <w:spacing w:val="-1"/>
          <w:w w:val="105"/>
        </w:rPr>
        <w:t>Histo-densit</w:t>
      </w:r>
      <w:r>
        <w:rPr>
          <w:rFonts w:ascii="Times New Roman"/>
          <w:color w:val="2B2A29"/>
          <w:spacing w:val="-2"/>
          <w:w w:val="105"/>
        </w:rPr>
        <w:t>y</w:t>
      </w:r>
      <w:r>
        <w:rPr>
          <w:rFonts w:ascii="Times New Roman"/>
          <w:color w:val="2B2A29"/>
          <w:spacing w:val="10"/>
          <w:w w:val="105"/>
        </w:rPr>
        <w:t> </w:t>
      </w:r>
      <w:r>
        <w:rPr>
          <w:rFonts w:ascii="Times New Roman"/>
          <w:color w:val="2B2A29"/>
          <w:w w:val="105"/>
        </w:rPr>
        <w:t>plot</w:t>
      </w:r>
      <w:r>
        <w:rPr>
          <w:rFonts w:ascii="Times New Roman"/>
          <w:color w:val="2B2A29"/>
          <w:spacing w:val="9"/>
          <w:w w:val="105"/>
        </w:rPr>
        <w:t> </w:t>
      </w:r>
      <w:r>
        <w:rPr>
          <w:rFonts w:ascii="Times New Roman"/>
          <w:color w:val="2B2A29"/>
          <w:w w:val="105"/>
        </w:rPr>
        <w:t>of</w:t>
      </w:r>
      <w:r>
        <w:rPr>
          <w:rFonts w:ascii="Times New Roman"/>
          <w:color w:val="2B2A29"/>
          <w:spacing w:val="9"/>
          <w:w w:val="105"/>
        </w:rPr>
        <w:t> </w:t>
      </w:r>
      <w:r>
        <w:rPr>
          <w:rFonts w:ascii="Times New Roman"/>
          <w:color w:val="2B2A29"/>
          <w:w w:val="105"/>
        </w:rPr>
        <w:t>the</w:t>
      </w:r>
      <w:r>
        <w:rPr>
          <w:rFonts w:ascii="Times New Roman"/>
          <w:color w:val="2B2A29"/>
          <w:spacing w:val="10"/>
          <w:w w:val="105"/>
        </w:rPr>
        <w:t> </w:t>
      </w:r>
      <w:r>
        <w:rPr>
          <w:rFonts w:ascii="Times New Roman"/>
          <w:color w:val="2B2A29"/>
          <w:w w:val="105"/>
        </w:rPr>
        <w:t>prior</w:t>
      </w:r>
      <w:r>
        <w:rPr>
          <w:rFonts w:ascii="Times New Roman"/>
          <w:color w:val="2B2A29"/>
          <w:spacing w:val="9"/>
          <w:w w:val="105"/>
        </w:rPr>
        <w:t> </w:t>
      </w:r>
      <w:r>
        <w:rPr>
          <w:rFonts w:ascii="Times New Roman"/>
          <w:color w:val="2B2A29"/>
          <w:spacing w:val="-1"/>
          <w:w w:val="105"/>
        </w:rPr>
        <w:t>probabilit</w:t>
      </w:r>
      <w:r>
        <w:rPr>
          <w:rFonts w:ascii="Times New Roman"/>
          <w:color w:val="2B2A29"/>
          <w:spacing w:val="-2"/>
          <w:w w:val="105"/>
        </w:rPr>
        <w:t>y</w:t>
      </w:r>
      <w:r>
        <w:rPr>
          <w:rFonts w:ascii="Times New Roman"/>
          <w:color w:val="2B2A29"/>
          <w:spacing w:val="9"/>
          <w:w w:val="105"/>
        </w:rPr>
        <w:t> </w:t>
      </w:r>
      <w:r>
        <w:rPr>
          <w:rFonts w:ascii="Times New Roman"/>
          <w:color w:val="2B2A29"/>
          <w:w w:val="105"/>
        </w:rPr>
        <w:t>distribution</w:t>
      </w:r>
      <w:r>
        <w:rPr>
          <w:rFonts w:ascii="Times New Roman"/>
          <w:color w:val="2B2A29"/>
          <w:spacing w:val="9"/>
          <w:w w:val="105"/>
        </w:rPr>
        <w:t> </w:t>
      </w:r>
      <w:r>
        <w:rPr>
          <w:rFonts w:ascii="Times New Roman"/>
          <w:color w:val="2B2A29"/>
          <w:w w:val="105"/>
        </w:rPr>
        <w:t>of</w:t>
      </w:r>
      <w:r>
        <w:rPr>
          <w:rFonts w:ascii="Times New Roman"/>
          <w:color w:val="2B2A29"/>
          <w:spacing w:val="10"/>
          <w:w w:val="105"/>
        </w:rPr>
        <w:t> </w:t>
      </w:r>
      <w:r>
        <w:rPr>
          <w:rFonts w:ascii="Times New Roman"/>
          <w:color w:val="2B2A29"/>
          <w:w w:val="105"/>
        </w:rPr>
        <w:t>proposed</w:t>
      </w:r>
      <w:r>
        <w:rPr>
          <w:rFonts w:ascii="Times New Roman"/>
          <w:color w:val="2B2A29"/>
          <w:spacing w:val="9"/>
          <w:w w:val="105"/>
        </w:rPr>
        <w:t> </w:t>
      </w:r>
      <w:r>
        <w:rPr>
          <w:rFonts w:ascii="Times New Roman"/>
          <w:color w:val="2B2A29"/>
          <w:w w:val="105"/>
        </w:rPr>
        <w:t>prior</w:t>
      </w:r>
      <w:r>
        <w:rPr>
          <w:rFonts w:ascii="Times New Roman"/>
          <w:color w:val="2B2A29"/>
          <w:spacing w:val="33"/>
          <w:w w:val="105"/>
        </w:rPr>
        <w:t> </w:t>
      </w:r>
      <w:r>
        <w:rPr>
          <w:rFonts w:ascii="Times New Roman"/>
          <w:color w:val="2B2A29"/>
          <w:spacing w:val="-1"/>
          <w:w w:val="105"/>
        </w:rPr>
        <w:t>densit</w:t>
      </w:r>
      <w:r>
        <w:rPr>
          <w:rFonts w:ascii="Times New Roman"/>
          <w:color w:val="2B2A29"/>
          <w:spacing w:val="-2"/>
          <w:w w:val="105"/>
        </w:rPr>
        <w:t>y</w:t>
      </w:r>
      <w:r>
        <w:rPr>
          <w:rFonts w:ascii="Times New Roman"/>
          <w:color w:val="2B2A29"/>
          <w:spacing w:val="6"/>
          <w:w w:val="105"/>
        </w:rPr>
        <w:t> </w:t>
      </w:r>
      <w:r>
        <w:rPr>
          <w:rFonts w:ascii="Times New Roman"/>
          <w:color w:val="2B2A29"/>
          <w:w w:val="105"/>
        </w:rPr>
        <w:t>models.</w:t>
      </w:r>
      <w:r>
        <w:rPr>
          <w:rFonts w:ascii="Times New Roman"/>
          <w:color w:val="2B2A29"/>
          <w:spacing w:val="31"/>
          <w:w w:val="105"/>
        </w:rPr>
        <w:t> </w:t>
      </w:r>
      <w:r>
        <w:rPr>
          <w:rFonts w:ascii="Times New Roman"/>
          <w:color w:val="2B2A29"/>
          <w:w w:val="105"/>
        </w:rPr>
        <w:t>The</w:t>
      </w:r>
      <w:r>
        <w:rPr>
          <w:rFonts w:ascii="Times New Roman"/>
          <w:color w:val="2B2A29"/>
          <w:spacing w:val="6"/>
          <w:w w:val="105"/>
        </w:rPr>
        <w:t> </w:t>
      </w:r>
      <w:r>
        <w:rPr>
          <w:rFonts w:ascii="Times New Roman"/>
          <w:color w:val="2B2A29"/>
          <w:w w:val="105"/>
        </w:rPr>
        <w:t>red</w:t>
      </w:r>
      <w:r>
        <w:rPr>
          <w:rFonts w:ascii="Times New Roman"/>
          <w:color w:val="2B2A29"/>
          <w:spacing w:val="7"/>
          <w:w w:val="105"/>
        </w:rPr>
        <w:t> </w:t>
      </w:r>
      <w:r>
        <w:rPr>
          <w:rFonts w:ascii="Times New Roman"/>
          <w:color w:val="2B2A29"/>
          <w:w w:val="105"/>
        </w:rPr>
        <w:t>dashed</w:t>
      </w:r>
      <w:r>
        <w:rPr>
          <w:rFonts w:ascii="Times New Roman"/>
          <w:color w:val="2B2A29"/>
          <w:spacing w:val="7"/>
          <w:w w:val="105"/>
        </w:rPr>
        <w:t> </w:t>
      </w:r>
      <w:r>
        <w:rPr>
          <w:rFonts w:ascii="Times New Roman"/>
          <w:color w:val="2B2A29"/>
          <w:w w:val="105"/>
        </w:rPr>
        <w:t>line</w:t>
      </w:r>
      <w:r>
        <w:rPr>
          <w:rFonts w:ascii="Times New Roman"/>
          <w:color w:val="2B2A29"/>
          <w:spacing w:val="7"/>
          <w:w w:val="105"/>
        </w:rPr>
        <w:t> </w:t>
      </w:r>
      <w:r>
        <w:rPr>
          <w:rFonts w:ascii="Times New Roman"/>
          <w:color w:val="2B2A29"/>
          <w:w w:val="105"/>
        </w:rPr>
        <w:t>indicates</w:t>
      </w:r>
      <w:r>
        <w:rPr>
          <w:rFonts w:ascii="Times New Roman"/>
          <w:color w:val="2B2A29"/>
          <w:spacing w:val="7"/>
          <w:w w:val="105"/>
        </w:rPr>
        <w:t> </w:t>
      </w:r>
      <w:r>
        <w:rPr>
          <w:rFonts w:ascii="Times New Roman"/>
          <w:color w:val="2B2A29"/>
          <w:w w:val="105"/>
        </w:rPr>
        <w:t>the</w:t>
      </w:r>
      <w:r>
        <w:rPr>
          <w:rFonts w:ascii="Times New Roman"/>
          <w:color w:val="2B2A29"/>
          <w:spacing w:val="7"/>
          <w:w w:val="105"/>
        </w:rPr>
        <w:t> </w:t>
      </w:r>
      <w:r>
        <w:rPr>
          <w:rFonts w:ascii="Times New Roman"/>
          <w:color w:val="2B2A29"/>
          <w:spacing w:val="-3"/>
          <w:w w:val="105"/>
        </w:rPr>
        <w:t>cen</w:t>
      </w:r>
      <w:r>
        <w:rPr>
          <w:rFonts w:ascii="Times New Roman"/>
          <w:color w:val="2B2A29"/>
          <w:spacing w:val="-2"/>
          <w:w w:val="105"/>
        </w:rPr>
        <w:t>ter</w:t>
      </w:r>
      <w:r>
        <w:rPr>
          <w:rFonts w:ascii="Times New Roman"/>
          <w:color w:val="2B2A29"/>
          <w:spacing w:val="6"/>
          <w:w w:val="105"/>
        </w:rPr>
        <w:t> </w:t>
      </w:r>
      <w:r>
        <w:rPr>
          <w:rFonts w:ascii="Times New Roman"/>
          <w:color w:val="2B2A29"/>
          <w:spacing w:val="-1"/>
          <w:w w:val="105"/>
        </w:rPr>
        <w:t>p</w:t>
      </w:r>
      <w:r>
        <w:rPr>
          <w:rFonts w:ascii="Times New Roman"/>
          <w:color w:val="2B2A29"/>
          <w:spacing w:val="-2"/>
          <w:w w:val="105"/>
        </w:rPr>
        <w:t>oin</w:t>
      </w:r>
      <w:r>
        <w:rPr>
          <w:rFonts w:ascii="Times New Roman"/>
          <w:color w:val="2B2A29"/>
          <w:spacing w:val="-1"/>
          <w:w w:val="105"/>
        </w:rPr>
        <w:t>t</w:t>
      </w:r>
      <w:r>
        <w:rPr>
          <w:rFonts w:ascii="Times New Roman"/>
          <w:color w:val="2B2A29"/>
          <w:spacing w:val="7"/>
          <w:w w:val="105"/>
        </w:rPr>
        <w:t> </w:t>
      </w:r>
      <w:r>
        <w:rPr>
          <w:rFonts w:ascii="Times New Roman"/>
          <w:color w:val="2B2A29"/>
          <w:w w:val="105"/>
        </w:rPr>
        <w:t>of</w:t>
      </w:r>
      <w:r>
        <w:rPr>
          <w:rFonts w:ascii="Times New Roman"/>
          <w:color w:val="2B2A29"/>
          <w:spacing w:val="7"/>
          <w:w w:val="105"/>
        </w:rPr>
        <w:t> </w:t>
      </w:r>
      <w:r>
        <w:rPr>
          <w:rFonts w:ascii="Times New Roman"/>
          <w:color w:val="2B2A29"/>
          <w:w w:val="105"/>
        </w:rPr>
        <w:t>these</w:t>
      </w:r>
      <w:r>
        <w:rPr>
          <w:rFonts w:ascii="Times New Roman"/>
          <w:color w:val="2B2A29"/>
          <w:spacing w:val="7"/>
          <w:w w:val="105"/>
        </w:rPr>
        <w:t> </w:t>
      </w:r>
      <w:r>
        <w:rPr>
          <w:rFonts w:ascii="Times New Roman"/>
          <w:color w:val="2B2A29"/>
          <w:w w:val="105"/>
        </w:rPr>
        <w:t>distributions,</w:t>
      </w:r>
      <w:r>
        <w:rPr>
          <w:rFonts w:ascii="Times New Roman"/>
          <w:color w:val="2B2A29"/>
          <w:spacing w:val="31"/>
          <w:w w:val="105"/>
        </w:rPr>
        <w:t> </w:t>
      </w:r>
      <w:r>
        <w:rPr>
          <w:rFonts w:ascii="Times New Roman"/>
          <w:color w:val="2B2A29"/>
          <w:spacing w:val="-3"/>
          <w:w w:val="105"/>
        </w:rPr>
        <w:t>whic</w:t>
      </w:r>
      <w:r>
        <w:rPr>
          <w:rFonts w:ascii="Times New Roman"/>
          <w:color w:val="2B2A29"/>
          <w:spacing w:val="-2"/>
          <w:w w:val="105"/>
        </w:rPr>
        <w:t>h</w:t>
      </w:r>
      <w:r>
        <w:rPr>
          <w:rFonts w:ascii="Times New Roman"/>
          <w:color w:val="2B2A29"/>
          <w:spacing w:val="-3"/>
          <w:w w:val="105"/>
        </w:rPr>
        <w:t> </w:t>
      </w:r>
      <w:r>
        <w:rPr>
          <w:rFonts w:ascii="Times New Roman"/>
          <w:color w:val="2B2A29"/>
          <w:w w:val="105"/>
        </w:rPr>
        <w:t>is</w:t>
      </w:r>
      <w:r>
        <w:rPr>
          <w:rFonts w:ascii="Times New Roman"/>
          <w:color w:val="2B2A29"/>
          <w:spacing w:val="-3"/>
          <w:w w:val="105"/>
        </w:rPr>
        <w:t> </w:t>
      </w:r>
      <w:r>
        <w:rPr>
          <w:rFonts w:ascii="Times New Roman"/>
          <w:color w:val="2B2A29"/>
          <w:w w:val="105"/>
        </w:rPr>
        <w:t>1.</w:t>
      </w:r>
      <w:r>
        <w:rPr>
          <w:rFonts w:ascii="Times New Roman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pStyle w:val="BodyText"/>
        <w:spacing w:line="275" w:lineRule="auto"/>
        <w:ind w:right="2233" w:firstLine="35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color w:val="2B2A29"/>
          <w:w w:val="105"/>
        </w:rPr>
        <w:t>Figure</w:t>
      </w:r>
      <w:r>
        <w:rPr>
          <w:rFonts w:ascii="Times New Roman" w:hAnsi="Times New Roman" w:cs="Times New Roman" w:eastAsia="Times New Roman"/>
          <w:color w:val="2B2A29"/>
          <w:spacing w:val="-10"/>
          <w:w w:val="105"/>
        </w:rPr>
        <w:t> </w:t>
      </w:r>
      <w:hyperlink w:history="true" w:anchor="_bookmark2">
        <w:r>
          <w:rPr>
            <w:rFonts w:ascii="Times New Roman" w:hAnsi="Times New Roman" w:cs="Times New Roman" w:eastAsia="Times New Roman"/>
            <w:color w:val="2B2A29"/>
            <w:w w:val="105"/>
          </w:rPr>
          <w:t>2.5</w:t>
        </w:r>
      </w:hyperlink>
      <w:r>
        <w:rPr>
          <w:rFonts w:ascii="Times New Roman" w:hAnsi="Times New Roman" w:cs="Times New Roman" w:eastAsia="Times New Roman"/>
          <w:color w:val="2B2A29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show</w:t>
      </w:r>
      <w:r>
        <w:rPr>
          <w:rFonts w:ascii="Times New Roman" w:hAnsi="Times New Roman" w:cs="Times New Roman" w:eastAsia="Times New Roman"/>
          <w:color w:val="2B2A29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the</w:t>
      </w:r>
      <w:r>
        <w:rPr>
          <w:rFonts w:ascii="Times New Roman" w:hAnsi="Times New Roman" w:cs="Times New Roman" w:eastAsia="Times New Roman"/>
          <w:color w:val="2B2A29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distribution</w:t>
      </w:r>
      <w:r>
        <w:rPr>
          <w:rFonts w:ascii="Times New Roman" w:hAnsi="Times New Roman" w:cs="Times New Roman" w:eastAsia="Times New Roman"/>
          <w:color w:val="2B2A29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of</w:t>
      </w:r>
      <w:r>
        <w:rPr>
          <w:rFonts w:ascii="Times New Roman" w:hAnsi="Times New Roman" w:cs="Times New Roman" w:eastAsia="Times New Roman"/>
          <w:color w:val="2B2A29"/>
          <w:spacing w:val="-9"/>
          <w:w w:val="105"/>
        </w:rPr>
        <w:t> </w:t>
      </w:r>
      <w:r>
        <w:rPr>
          <w:rFonts w:ascii="Arial" w:hAnsi="Arial" w:cs="Arial" w:eastAsia="Arial"/>
          <w:i/>
          <w:color w:val="2B2A29"/>
          <w:w w:val="105"/>
        </w:rPr>
        <w:t>λ</w:t>
      </w:r>
      <w:r>
        <w:rPr>
          <w:rFonts w:ascii="Times New Roman" w:hAnsi="Times New Roman" w:cs="Times New Roman" w:eastAsia="Times New Roman"/>
          <w:color w:val="2B2A29"/>
          <w:w w:val="105"/>
        </w:rPr>
        <w:t>,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because</w:t>
      </w:r>
      <w:r>
        <w:rPr>
          <w:rFonts w:ascii="Times New Roman" w:hAnsi="Times New Roman" w:cs="Times New Roman" w:eastAsia="Times New Roman"/>
          <w:color w:val="2B2A29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5"/>
          <w:w w:val="105"/>
        </w:rPr>
        <w:t>we</w:t>
      </w:r>
      <w:r>
        <w:rPr>
          <w:rFonts w:ascii="Times New Roman" w:hAnsi="Times New Roman" w:cs="Times New Roman" w:eastAsia="Times New Roman"/>
          <w:color w:val="2B2A29"/>
          <w:spacing w:val="-10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assign</w:t>
      </w:r>
      <w:r>
        <w:rPr>
          <w:rFonts w:ascii="Times New Roman" w:hAnsi="Times New Roman" w:cs="Times New Roman" w:eastAsia="Times New Roman"/>
          <w:color w:val="2B2A29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prior</w:t>
      </w:r>
      <w:r>
        <w:rPr>
          <w:rFonts w:ascii="Times New Roman" w:hAnsi="Times New Roman" w:cs="Times New Roman" w:eastAsia="Times New Roman"/>
          <w:color w:val="2B2A29"/>
          <w:spacing w:val="-9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distribution</w:t>
      </w:r>
      <w:r>
        <w:rPr>
          <w:rFonts w:ascii="Times New Roman" w:hAnsi="Times New Roman" w:cs="Times New Roman" w:eastAsia="Times New Roman"/>
          <w:color w:val="2B2A29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to</w:t>
      </w:r>
      <w:r>
        <w:rPr>
          <w:rFonts w:ascii="Times New Roman" w:hAnsi="Times New Roman" w:cs="Times New Roman" w:eastAsia="Times New Roman"/>
          <w:color w:val="2B2A29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our</w:t>
      </w:r>
      <w:r>
        <w:rPr>
          <w:rFonts w:ascii="Times New Roman" w:hAnsi="Times New Roman" w:cs="Times New Roman" w:eastAsia="Times New Roman"/>
          <w:color w:val="2B2A29"/>
          <w:spacing w:val="-9"/>
          <w:w w:val="105"/>
        </w:rPr>
        <w:t> </w:t>
      </w:r>
      <w:r>
        <w:rPr>
          <w:rFonts w:ascii="Arial" w:hAnsi="Arial" w:cs="Arial" w:eastAsia="Arial"/>
          <w:i/>
          <w:color w:val="2B2A29"/>
          <w:w w:val="105"/>
        </w:rPr>
        <w:t>μ</w:t>
      </w:r>
      <w:r>
        <w:rPr>
          <w:rFonts w:ascii="Arial" w:hAnsi="Arial" w:cs="Arial" w:eastAsia="Arial"/>
          <w:i/>
          <w:color w:val="2B2A29"/>
          <w:spacing w:val="28"/>
          <w:w w:val="107"/>
        </w:rPr>
        <w:t> </w:t>
      </w:r>
      <w:r>
        <w:rPr>
          <w:rFonts w:ascii="Times New Roman" w:hAnsi="Times New Roman" w:cs="Times New Roman" w:eastAsia="Times New Roman"/>
          <w:color w:val="2B2A29"/>
          <w:spacing w:val="-4"/>
          <w:w w:val="105"/>
        </w:rPr>
        <w:t>b</w:t>
      </w:r>
      <w:r>
        <w:rPr>
          <w:rFonts w:ascii="Times New Roman" w:hAnsi="Times New Roman" w:cs="Times New Roman" w:eastAsia="Times New Roman"/>
          <w:color w:val="2B2A29"/>
          <w:spacing w:val="-5"/>
          <w:w w:val="105"/>
        </w:rPr>
        <w:t>y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directly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multiplying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4"/>
          <w:w w:val="105"/>
        </w:rPr>
        <w:t>b</w:t>
      </w:r>
      <w:r>
        <w:rPr>
          <w:rFonts w:ascii="Times New Roman" w:hAnsi="Times New Roman" w:cs="Times New Roman" w:eastAsia="Times New Roman"/>
          <w:color w:val="2B2A29"/>
          <w:spacing w:val="-5"/>
          <w:w w:val="105"/>
        </w:rPr>
        <w:t>y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Arial" w:hAnsi="Arial" w:cs="Arial" w:eastAsia="Arial"/>
          <w:i/>
          <w:color w:val="2B2A29"/>
          <w:w w:val="105"/>
        </w:rPr>
        <w:t>λ</w:t>
      </w:r>
      <w:r>
        <w:rPr>
          <w:rFonts w:ascii="Times New Roman" w:hAnsi="Times New Roman" w:cs="Times New Roman" w:eastAsia="Times New Roman"/>
          <w:color w:val="2B2A29"/>
          <w:w w:val="105"/>
        </w:rPr>
        <w:t>,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the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distribution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of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Arial" w:hAnsi="Arial" w:cs="Arial" w:eastAsia="Arial"/>
          <w:i/>
          <w:color w:val="2B2A29"/>
          <w:w w:val="105"/>
        </w:rPr>
        <w:t>λ</w:t>
      </w:r>
      <w:r>
        <w:rPr>
          <w:rFonts w:ascii="Arial" w:hAnsi="Arial" w:cs="Arial" w:eastAsia="Arial"/>
          <w:i/>
          <w:color w:val="2B2A29"/>
          <w:spacing w:val="-14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are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the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equivalen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t</w:t>
      </w:r>
      <w:r>
        <w:rPr>
          <w:rFonts w:ascii="Times New Roman" w:hAnsi="Times New Roman" w:cs="Times New Roman" w:eastAsia="Times New Roman"/>
          <w:color w:val="2B2A29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to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the</w:t>
      </w:r>
      <w:r>
        <w:rPr>
          <w:rFonts w:ascii="Times New Roman" w:hAnsi="Times New Roman" w:cs="Times New Roman" w:eastAsia="Times New Roman"/>
          <w:color w:val="2B2A29"/>
          <w:spacing w:val="-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distribution</w:t>
      </w:r>
      <w:r>
        <w:rPr>
          <w:rFonts w:ascii="Times New Roman" w:hAnsi="Times New Roman" w:cs="Times New Roman" w:eastAsia="Times New Roman"/>
          <w:color w:val="2B2A29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of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our</w:t>
      </w:r>
      <w:r>
        <w:rPr>
          <w:rFonts w:ascii="Times New Roman" w:hAnsi="Times New Roman" w:cs="Times New Roman" w:eastAsia="Times New Roman"/>
          <w:color w:val="2B2A29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prior.</w:t>
      </w:r>
      <w:r>
        <w:rPr>
          <w:rFonts w:ascii="Times New Roman" w:hAnsi="Times New Roman" w:cs="Times New Roman" w:eastAsia="Times New Roman"/>
          <w:color w:val="2B2A29"/>
          <w:spacing w:val="39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As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it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is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p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resen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ted,</w:t>
      </w:r>
      <w:r>
        <w:rPr>
          <w:rFonts w:ascii="Times New Roman" w:hAnsi="Times New Roman" w:cs="Times New Roman" w:eastAsia="Times New Roman"/>
          <w:color w:val="2B2A29"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our</w:t>
      </w:r>
      <w:r>
        <w:rPr>
          <w:rFonts w:ascii="Times New Roman" w:hAnsi="Times New Roman" w:cs="Times New Roman" w:eastAsia="Times New Roman"/>
          <w:color w:val="2B2A29"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priors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4"/>
          <w:w w:val="105"/>
        </w:rPr>
        <w:t>ha</w:t>
      </w:r>
      <w:r>
        <w:rPr>
          <w:rFonts w:ascii="Times New Roman" w:hAnsi="Times New Roman" w:cs="Times New Roman" w:eastAsia="Times New Roman"/>
          <w:color w:val="2B2A29"/>
          <w:spacing w:val="-5"/>
          <w:w w:val="105"/>
        </w:rPr>
        <w:t>ve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diﬀeren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t</w:t>
      </w:r>
      <w:r>
        <w:rPr>
          <w:rFonts w:ascii="Times New Roman" w:hAnsi="Times New Roman" w:cs="Times New Roman" w:eastAsia="Times New Roman"/>
          <w:color w:val="2B2A29"/>
          <w:spacing w:val="13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distributions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that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suggest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</w:t>
      </w:r>
      <w:r>
        <w:rPr>
          <w:rFonts w:ascii="Times New Roman" w:hAnsi="Times New Roman" w:cs="Times New Roman" w:eastAsia="Times New Roman"/>
          <w:color w:val="2B2A29"/>
          <w:spacing w:val="27"/>
          <w:w w:val="108"/>
        </w:rPr>
        <w:t> 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diﬀerent</w:t>
      </w:r>
      <w:r>
        <w:rPr>
          <w:rFonts w:ascii="Times New Roman" w:hAnsi="Times New Roman" w:cs="Times New Roman" w:eastAsia="Times New Roman"/>
          <w:color w:val="2B2A29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b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elieve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.</w:t>
      </w:r>
      <w:r>
        <w:rPr>
          <w:rFonts w:ascii="Times New Roman" w:hAnsi="Times New Roman" w:cs="Times New Roman" w:eastAsia="Times New Roman"/>
          <w:color w:val="2B2A29"/>
          <w:spacing w:val="3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1"/>
          <w:w w:val="105"/>
        </w:rPr>
        <w:t>Mo</w:t>
      </w:r>
      <w:r>
        <w:rPr>
          <w:rFonts w:ascii="Times New Roman" w:hAnsi="Times New Roman" w:cs="Times New Roman" w:eastAsia="Times New Roman"/>
          <w:color w:val="2B2A29"/>
          <w:w w:val="105"/>
        </w:rPr>
        <w:t>d</w:t>
      </w:r>
      <w:r>
        <w:rPr>
          <w:rFonts w:ascii="Times New Roman" w:hAnsi="Times New Roman" w:cs="Times New Roman" w:eastAsia="Times New Roman"/>
          <w:color w:val="2B2A29"/>
          <w:spacing w:val="1"/>
          <w:w w:val="105"/>
        </w:rPr>
        <w:t>el</w:t>
      </w:r>
      <w:r>
        <w:rPr>
          <w:rFonts w:ascii="Times New Roman" w:hAnsi="Times New Roman" w:cs="Times New Roman" w:eastAsia="Times New Roman"/>
          <w:color w:val="2B2A29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1</w:t>
      </w:r>
      <w:r>
        <w:rPr>
          <w:rFonts w:ascii="Times New Roman" w:hAnsi="Times New Roman" w:cs="Times New Roman" w:eastAsia="Times New Roman"/>
          <w:color w:val="2B2A29"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is</w:t>
      </w:r>
      <w:r>
        <w:rPr>
          <w:rFonts w:ascii="Times New Roman" w:hAnsi="Times New Roman" w:cs="Times New Roman" w:eastAsia="Times New Roman"/>
          <w:color w:val="2B2A29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</w:t>
      </w:r>
      <w:r>
        <w:rPr>
          <w:rFonts w:ascii="Times New Roman" w:hAnsi="Times New Roman" w:cs="Times New Roman" w:eastAsia="Times New Roman"/>
          <w:color w:val="2B2A29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non-informativ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color w:val="2B2A29"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prior,</w:t>
      </w:r>
      <w:r>
        <w:rPr>
          <w:rFonts w:ascii="Times New Roman" w:hAnsi="Times New Roman" w:cs="Times New Roman" w:eastAsia="Times New Roman"/>
          <w:color w:val="2B2A29"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that</w:t>
      </w:r>
      <w:r>
        <w:rPr>
          <w:rFonts w:ascii="Times New Roman" w:hAnsi="Times New Roman" w:cs="Times New Roman" w:eastAsia="Times New Roman"/>
          <w:color w:val="2B2A29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contain</w:t>
      </w:r>
      <w:r>
        <w:rPr>
          <w:rFonts w:ascii="Times New Roman" w:hAnsi="Times New Roman" w:cs="Times New Roman" w:eastAsia="Times New Roman"/>
          <w:color w:val="2B2A29"/>
          <w:spacing w:val="2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no</w:t>
      </w:r>
      <w:r>
        <w:rPr>
          <w:rFonts w:ascii="Times New Roman" w:hAnsi="Times New Roman" w:cs="Times New Roman" w:eastAsia="Times New Roman"/>
          <w:color w:val="2B2A29"/>
          <w:spacing w:val="2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information,</w:t>
      </w:r>
      <w:r>
        <w:rPr>
          <w:rFonts w:ascii="Times New Roman" w:hAnsi="Times New Roman" w:cs="Times New Roman" w:eastAsia="Times New Roman"/>
          <w:color w:val="2B2A29"/>
          <w:spacing w:val="35"/>
          <w:w w:val="107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and</w:t>
      </w:r>
      <w:r>
        <w:rPr>
          <w:rFonts w:ascii="Times New Roman" w:hAnsi="Times New Roman" w:cs="Times New Roman" w:eastAsia="Times New Roman"/>
          <w:color w:val="2B2A29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hence</w:t>
      </w:r>
      <w:r>
        <w:rPr>
          <w:rFonts w:ascii="Times New Roman" w:hAnsi="Times New Roman" w:cs="Times New Roman" w:eastAsia="Times New Roman"/>
          <w:color w:val="2B2A29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no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distribution</w:t>
      </w:r>
      <w:r>
        <w:rPr>
          <w:rFonts w:ascii="Times New Roman" w:hAnsi="Times New Roman" w:cs="Times New Roman" w:eastAsia="Times New Roman"/>
          <w:color w:val="2B2A29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is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o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bserv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d.</w:t>
      </w:r>
      <w:r>
        <w:rPr>
          <w:rFonts w:ascii="Times New Roman" w:hAnsi="Times New Roman" w:cs="Times New Roman" w:eastAsia="Times New Roman"/>
          <w:color w:val="2B2A29"/>
          <w:spacing w:val="3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1"/>
          <w:w w:val="105"/>
        </w:rPr>
        <w:t>Model</w:t>
      </w:r>
      <w:r>
        <w:rPr>
          <w:rFonts w:ascii="Times New Roman" w:hAnsi="Times New Roman" w:cs="Times New Roman" w:eastAsia="Times New Roman"/>
          <w:color w:val="2B2A29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2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is</w:t>
      </w:r>
      <w:r>
        <w:rPr>
          <w:rFonts w:ascii="Times New Roman" w:hAnsi="Times New Roman" w:cs="Times New Roman" w:eastAsia="Times New Roman"/>
          <w:color w:val="2B2A29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Arial" w:hAnsi="Arial" w:cs="Arial" w:eastAsia="Arial"/>
          <w:i/>
          <w:color w:val="2B2A29"/>
          <w:spacing w:val="23"/>
          <w:w w:val="105"/>
        </w:rPr>
        <w:t>N</w:t>
      </w:r>
      <w:r>
        <w:rPr>
          <w:rFonts w:ascii="Arial" w:hAnsi="Arial" w:cs="Arial" w:eastAsia="Arial"/>
          <w:i/>
          <w:color w:val="2B2A29"/>
          <w:w w:val="105"/>
        </w:rPr>
        <w:t>o</w:t>
      </w:r>
      <w:r>
        <w:rPr>
          <w:rFonts w:ascii="Arial" w:hAnsi="Arial" w:cs="Arial" w:eastAsia="Arial"/>
          <w:i/>
          <w:color w:val="2B2A29"/>
          <w:spacing w:val="4"/>
          <w:w w:val="105"/>
        </w:rPr>
        <w:t>r</w:t>
      </w:r>
      <w:r>
        <w:rPr>
          <w:rFonts w:ascii="Arial" w:hAnsi="Arial" w:cs="Arial" w:eastAsia="Arial"/>
          <w:i/>
          <w:color w:val="2B2A29"/>
          <w:w w:val="105"/>
        </w:rPr>
        <w:t>ma</w:t>
      </w:r>
      <w:r>
        <w:rPr>
          <w:rFonts w:ascii="Arial" w:hAnsi="Arial" w:cs="Arial" w:eastAsia="Arial"/>
          <w:i/>
          <w:color w:val="2B2A29"/>
          <w:spacing w:val="4"/>
          <w:w w:val="105"/>
        </w:rPr>
        <w:t>l</w:t>
      </w:r>
      <w:r>
        <w:rPr>
          <w:rFonts w:ascii="Times New Roman" w:hAnsi="Times New Roman" w:cs="Times New Roman" w:eastAsia="Times New Roman"/>
          <w:color w:val="2B2A29"/>
          <w:w w:val="105"/>
        </w:rPr>
        <w:t>(1</w:t>
      </w:r>
      <w:r>
        <w:rPr>
          <w:rFonts w:ascii="Arial" w:hAnsi="Arial" w:cs="Arial" w:eastAsia="Arial"/>
          <w:i/>
          <w:color w:val="2B2A29"/>
          <w:w w:val="105"/>
        </w:rPr>
        <w:t>,</w:t>
      </w:r>
      <w:r>
        <w:rPr>
          <w:rFonts w:ascii="Arial" w:hAnsi="Arial" w:cs="Arial" w:eastAsia="Arial"/>
          <w:i/>
          <w:color w:val="2B2A29"/>
          <w:spacing w:val="-3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0</w:t>
      </w:r>
      <w:r>
        <w:rPr>
          <w:rFonts w:ascii="Arial" w:hAnsi="Arial" w:cs="Arial" w:eastAsia="Arial"/>
          <w:i/>
          <w:color w:val="2B2A29"/>
          <w:w w:val="105"/>
        </w:rPr>
        <w:t>.</w:t>
      </w:r>
      <w:r>
        <w:rPr>
          <w:rFonts w:ascii="Times New Roman" w:hAnsi="Times New Roman" w:cs="Times New Roman" w:eastAsia="Times New Roman"/>
          <w:color w:val="2B2A29"/>
          <w:w w:val="105"/>
        </w:rPr>
        <w:t>3)</w:t>
      </w:r>
      <w:r>
        <w:rPr>
          <w:rFonts w:ascii="Times New Roman" w:hAnsi="Times New Roman" w:cs="Times New Roman" w:eastAsia="Times New Roman"/>
          <w:color w:val="2B2A29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prior</w:t>
      </w:r>
      <w:r>
        <w:rPr>
          <w:rFonts w:ascii="Times New Roman" w:hAnsi="Times New Roman" w:cs="Times New Roman" w:eastAsia="Times New Roman"/>
          <w:color w:val="2B2A29"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that</w:t>
      </w:r>
      <w:r>
        <w:rPr>
          <w:rFonts w:ascii="Times New Roman" w:hAnsi="Times New Roman" w:cs="Times New Roman" w:eastAsia="Times New Roman"/>
          <w:color w:val="2B2A29"/>
          <w:spacing w:val="12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seem</w:t>
      </w:r>
      <w:r>
        <w:rPr>
          <w:rFonts w:ascii="Times New Roman" w:hAnsi="Times New Roman" w:cs="Times New Roman" w:eastAsia="Times New Roman"/>
          <w:color w:val="2B2A29"/>
          <w:spacing w:val="76"/>
        </w:rPr>
        <w:t> 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reasonably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,</w:t>
      </w:r>
      <w:r>
        <w:rPr>
          <w:rFonts w:ascii="Times New Roman" w:hAnsi="Times New Roman" w:cs="Times New Roman" w:eastAsia="Times New Roman"/>
          <w:color w:val="2B2A29"/>
          <w:spacing w:val="-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h</w:t>
      </w:r>
      <w:r>
        <w:rPr>
          <w:rFonts w:ascii="Times New Roman" w:hAnsi="Times New Roman" w:cs="Times New Roman" w:eastAsia="Times New Roman"/>
          <w:color w:val="2B2A29"/>
          <w:spacing w:val="-4"/>
          <w:w w:val="105"/>
        </w:rPr>
        <w:t>owever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1"/>
          <w:w w:val="105"/>
        </w:rPr>
        <w:t>becaus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eit’s</w:t>
      </w:r>
      <w:r>
        <w:rPr>
          <w:rFonts w:ascii="Times New Roman" w:hAnsi="Times New Roman" w:cs="Times New Roman" w:eastAsia="Times New Roman"/>
          <w:color w:val="2B2A29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left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tail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4"/>
          <w:w w:val="105"/>
        </w:rPr>
        <w:t>w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a</w:t>
      </w:r>
      <w:r>
        <w:rPr>
          <w:rFonts w:ascii="Times New Roman" w:hAnsi="Times New Roman" w:cs="Times New Roman" w:eastAsia="Times New Roman"/>
          <w:color w:val="2B2A29"/>
          <w:spacing w:val="-4"/>
          <w:w w:val="105"/>
        </w:rPr>
        <w:t>s</w:t>
      </w:r>
      <w:r>
        <w:rPr>
          <w:rFonts w:ascii="Times New Roman" w:hAnsi="Times New Roman" w:cs="Times New Roman" w:eastAsia="Times New Roman"/>
          <w:color w:val="2B2A29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truncated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at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0,</w:t>
      </w:r>
      <w:r>
        <w:rPr>
          <w:rFonts w:ascii="Times New Roman" w:hAnsi="Times New Roman" w:cs="Times New Roman" w:eastAsia="Times New Roman"/>
          <w:color w:val="2B2A29"/>
          <w:spacing w:val="-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the</w:t>
      </w:r>
      <w:r>
        <w:rPr>
          <w:rFonts w:ascii="Times New Roman" w:hAnsi="Times New Roman" w:cs="Times New Roman" w:eastAsia="Times New Roman"/>
          <w:color w:val="2B2A29"/>
          <w:spacing w:val="-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symmetrical</w:t>
      </w:r>
      <w:r>
        <w:rPr>
          <w:rFonts w:ascii="Times New Roman" w:hAnsi="Times New Roman" w:cs="Times New Roman" w:eastAsia="Times New Roman"/>
          <w:color w:val="2B2A29"/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prop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rt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y</w:t>
      </w:r>
      <w:r>
        <w:rPr>
          <w:rFonts w:ascii="Times New Roman" w:hAnsi="Times New Roman" w:cs="Times New Roman" w:eastAsia="Times New Roman"/>
          <w:color w:val="2B2A29"/>
          <w:spacing w:val="23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has</w:t>
      </w:r>
      <w:r>
        <w:rPr>
          <w:rFonts w:ascii="Times New Roman" w:hAnsi="Times New Roman" w:cs="Times New Roman" w:eastAsia="Times New Roman"/>
          <w:color w:val="2B2A29"/>
          <w:spacing w:val="23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b</w:t>
      </w:r>
      <w:r>
        <w:rPr>
          <w:rFonts w:ascii="Times New Roman" w:hAnsi="Times New Roman" w:cs="Times New Roman" w:eastAsia="Times New Roman"/>
          <w:color w:val="2B2A29"/>
          <w:spacing w:val="1"/>
          <w:w w:val="105"/>
        </w:rPr>
        <w:t>een</w:t>
      </w:r>
      <w:r>
        <w:rPr>
          <w:rFonts w:ascii="Times New Roman" w:hAnsi="Times New Roman" w:cs="Times New Roman" w:eastAsia="Times New Roman"/>
          <w:color w:val="2B2A29"/>
          <w:spacing w:val="2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lost.</w:t>
      </w:r>
      <w:r>
        <w:rPr>
          <w:rFonts w:ascii="Times New Roman" w:hAnsi="Times New Roman" w:cs="Times New Roman" w:eastAsia="Times New Roman"/>
          <w:color w:val="2B2A29"/>
          <w:spacing w:val="6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1"/>
          <w:w w:val="105"/>
        </w:rPr>
        <w:t>Mo</w:t>
      </w:r>
      <w:r>
        <w:rPr>
          <w:rFonts w:ascii="Times New Roman" w:hAnsi="Times New Roman" w:cs="Times New Roman" w:eastAsia="Times New Roman"/>
          <w:color w:val="2B2A29"/>
          <w:w w:val="105"/>
        </w:rPr>
        <w:t>d</w:t>
      </w:r>
      <w:r>
        <w:rPr>
          <w:rFonts w:ascii="Times New Roman" w:hAnsi="Times New Roman" w:cs="Times New Roman" w:eastAsia="Times New Roman"/>
          <w:color w:val="2B2A29"/>
          <w:spacing w:val="1"/>
          <w:w w:val="105"/>
        </w:rPr>
        <w:t>el</w:t>
      </w:r>
      <w:r>
        <w:rPr>
          <w:rFonts w:ascii="Times New Roman" w:hAnsi="Times New Roman" w:cs="Times New Roman" w:eastAsia="Times New Roman"/>
          <w:color w:val="2B2A29"/>
          <w:spacing w:val="2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3</w:t>
      </w:r>
      <w:r>
        <w:rPr>
          <w:rFonts w:ascii="Times New Roman" w:hAnsi="Times New Roman" w:cs="Times New Roman" w:eastAsia="Times New Roman"/>
          <w:color w:val="2B2A29"/>
          <w:spacing w:val="2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is</w:t>
      </w:r>
      <w:r>
        <w:rPr>
          <w:rFonts w:ascii="Times New Roman" w:hAnsi="Times New Roman" w:cs="Times New Roman" w:eastAsia="Times New Roman"/>
          <w:color w:val="2B2A29"/>
          <w:spacing w:val="23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</w:t>
      </w:r>
      <w:r>
        <w:rPr>
          <w:rFonts w:ascii="Times New Roman" w:hAnsi="Times New Roman" w:cs="Times New Roman" w:eastAsia="Times New Roman"/>
          <w:color w:val="2B2A29"/>
          <w:spacing w:val="25"/>
          <w:w w:val="105"/>
        </w:rPr>
        <w:t> </w:t>
      </w:r>
      <w:r>
        <w:rPr>
          <w:rFonts w:ascii="Arial" w:hAnsi="Arial" w:cs="Arial" w:eastAsia="Arial"/>
          <w:i/>
          <w:color w:val="2B2A29"/>
          <w:spacing w:val="23"/>
          <w:w w:val="105"/>
        </w:rPr>
        <w:t>N</w:t>
      </w:r>
      <w:r>
        <w:rPr>
          <w:rFonts w:ascii="Arial" w:hAnsi="Arial" w:cs="Arial" w:eastAsia="Arial"/>
          <w:i/>
          <w:color w:val="2B2A29"/>
          <w:w w:val="105"/>
        </w:rPr>
        <w:t>o</w:t>
      </w:r>
      <w:r>
        <w:rPr>
          <w:rFonts w:ascii="Arial" w:hAnsi="Arial" w:cs="Arial" w:eastAsia="Arial"/>
          <w:i/>
          <w:color w:val="2B2A29"/>
          <w:spacing w:val="4"/>
          <w:w w:val="105"/>
        </w:rPr>
        <w:t>r</w:t>
      </w:r>
      <w:r>
        <w:rPr>
          <w:rFonts w:ascii="Arial" w:hAnsi="Arial" w:cs="Arial" w:eastAsia="Arial"/>
          <w:i/>
          <w:color w:val="2B2A29"/>
          <w:w w:val="105"/>
        </w:rPr>
        <w:t>ma</w:t>
      </w:r>
      <w:r>
        <w:rPr>
          <w:rFonts w:ascii="Arial" w:hAnsi="Arial" w:cs="Arial" w:eastAsia="Arial"/>
          <w:i/>
          <w:color w:val="2B2A29"/>
          <w:spacing w:val="4"/>
          <w:w w:val="105"/>
        </w:rPr>
        <w:t>l</w:t>
      </w:r>
      <w:r>
        <w:rPr>
          <w:rFonts w:ascii="Times New Roman" w:hAnsi="Times New Roman" w:cs="Times New Roman" w:eastAsia="Times New Roman"/>
          <w:color w:val="2B2A29"/>
          <w:w w:val="105"/>
        </w:rPr>
        <w:t>(1</w:t>
      </w:r>
      <w:r>
        <w:rPr>
          <w:rFonts w:ascii="Arial" w:hAnsi="Arial" w:cs="Arial" w:eastAsia="Arial"/>
          <w:i/>
          <w:color w:val="2B2A29"/>
          <w:w w:val="105"/>
        </w:rPr>
        <w:t>,</w:t>
      </w:r>
      <w:r>
        <w:rPr>
          <w:rFonts w:ascii="Arial" w:hAnsi="Arial" w:cs="Arial" w:eastAsia="Arial"/>
          <w:i/>
          <w:color w:val="2B2A29"/>
          <w:spacing w:val="-2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0</w:t>
      </w:r>
      <w:r>
        <w:rPr>
          <w:rFonts w:ascii="Arial" w:hAnsi="Arial" w:cs="Arial" w:eastAsia="Arial"/>
          <w:i/>
          <w:color w:val="2B2A29"/>
          <w:w w:val="105"/>
        </w:rPr>
        <w:t>.</w:t>
      </w:r>
      <w:r>
        <w:rPr>
          <w:rFonts w:ascii="Times New Roman" w:hAnsi="Times New Roman" w:cs="Times New Roman" w:eastAsia="Times New Roman"/>
          <w:color w:val="2B2A29"/>
          <w:w w:val="105"/>
        </w:rPr>
        <w:t>1)</w:t>
      </w:r>
      <w:r>
        <w:rPr>
          <w:rFonts w:ascii="Times New Roman" w:hAnsi="Times New Roman" w:cs="Times New Roman" w:eastAsia="Times New Roman"/>
          <w:color w:val="2B2A29"/>
          <w:spacing w:val="24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that</w:t>
      </w:r>
      <w:r>
        <w:rPr>
          <w:rFonts w:ascii="Times New Roman" w:hAnsi="Times New Roman" w:cs="Times New Roman" w:eastAsia="Times New Roman"/>
          <w:color w:val="2B2A29"/>
          <w:spacing w:val="2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has</w:t>
      </w:r>
      <w:r>
        <w:rPr>
          <w:rFonts w:ascii="Times New Roman" w:hAnsi="Times New Roman" w:cs="Times New Roman" w:eastAsia="Times New Roman"/>
          <w:color w:val="2B2A29"/>
          <w:spacing w:val="24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</w:t>
      </w:r>
      <w:r>
        <w:rPr>
          <w:rFonts w:ascii="Times New Roman" w:hAnsi="Times New Roman" w:cs="Times New Roman" w:eastAsia="Times New Roman"/>
          <w:color w:val="2B2A29"/>
          <w:spacing w:val="24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smaller</w:t>
      </w:r>
      <w:r>
        <w:rPr>
          <w:rFonts w:ascii="Times New Roman" w:hAnsi="Times New Roman" w:cs="Times New Roman" w:eastAsia="Times New Roman"/>
          <w:color w:val="2B2A29"/>
          <w:spacing w:val="2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variance,</w:t>
      </w:r>
      <w:r>
        <w:rPr>
          <w:rFonts w:ascii="Times New Roman" w:hAnsi="Times New Roman" w:cs="Times New Roman" w:eastAsia="Times New Roman"/>
          <w:color w:val="2B2A29"/>
          <w:spacing w:val="2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hence</w:t>
      </w:r>
      <w:r>
        <w:rPr>
          <w:rFonts w:ascii="Times New Roman" w:hAnsi="Times New Roman" w:cs="Times New Roman" w:eastAsia="Times New Roman"/>
          <w:color w:val="2B2A29"/>
          <w:spacing w:val="23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the</w:t>
      </w:r>
      <w:r>
        <w:rPr>
          <w:rFonts w:ascii="Times New Roman" w:hAnsi="Times New Roman" w:cs="Times New Roman" w:eastAsia="Times New Roman"/>
          <w:color w:val="2B2A29"/>
          <w:spacing w:val="8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distribution</w:t>
      </w:r>
      <w:r>
        <w:rPr>
          <w:rFonts w:ascii="Times New Roman" w:hAnsi="Times New Roman" w:cs="Times New Roman" w:eastAsia="Times New Roman"/>
          <w:color w:val="2B2A29"/>
          <w:spacing w:val="4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is</w:t>
      </w:r>
      <w:r>
        <w:rPr>
          <w:rFonts w:ascii="Times New Roman" w:hAnsi="Times New Roman" w:cs="Times New Roman" w:eastAsia="Times New Roman"/>
          <w:color w:val="2B2A29"/>
          <w:spacing w:val="4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</w:t>
      </w:r>
      <w:r>
        <w:rPr>
          <w:rFonts w:ascii="Times New Roman" w:hAnsi="Times New Roman" w:cs="Times New Roman" w:eastAsia="Times New Roman"/>
          <w:color w:val="2B2A29"/>
          <w:spacing w:val="4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little</w:t>
      </w:r>
      <w:r>
        <w:rPr>
          <w:rFonts w:ascii="Times New Roman" w:hAnsi="Times New Roman" w:cs="Times New Roman" w:eastAsia="Times New Roman"/>
          <w:color w:val="2B2A29"/>
          <w:spacing w:val="4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bit</w:t>
      </w:r>
      <w:r>
        <w:rPr>
          <w:rFonts w:ascii="Times New Roman" w:hAnsi="Times New Roman" w:cs="Times New Roman" w:eastAsia="Times New Roman"/>
          <w:color w:val="2B2A29"/>
          <w:spacing w:val="4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taller,</w:t>
      </w:r>
      <w:r>
        <w:rPr>
          <w:rFonts w:ascii="Times New Roman" w:hAnsi="Times New Roman" w:cs="Times New Roman" w:eastAsia="Times New Roman"/>
          <w:color w:val="2B2A29"/>
          <w:spacing w:val="51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indicating</w:t>
      </w:r>
      <w:r>
        <w:rPr>
          <w:rFonts w:ascii="Times New Roman" w:hAnsi="Times New Roman" w:cs="Times New Roman" w:eastAsia="Times New Roman"/>
          <w:color w:val="2B2A29"/>
          <w:spacing w:val="4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</w:t>
      </w:r>
      <w:r>
        <w:rPr>
          <w:rFonts w:ascii="Times New Roman" w:hAnsi="Times New Roman" w:cs="Times New Roman" w:eastAsia="Times New Roman"/>
          <w:color w:val="2B2A29"/>
          <w:spacing w:val="4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sligh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t</w:t>
      </w:r>
      <w:r>
        <w:rPr>
          <w:rFonts w:ascii="Times New Roman" w:hAnsi="Times New Roman" w:cs="Times New Roman" w:eastAsia="Times New Roman"/>
          <w:color w:val="2B2A29"/>
          <w:spacing w:val="4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more</w:t>
      </w:r>
      <w:r>
        <w:rPr>
          <w:rFonts w:ascii="Times New Roman" w:hAnsi="Times New Roman" w:cs="Times New Roman" w:eastAsia="Times New Roman"/>
          <w:color w:val="2B2A29"/>
          <w:spacing w:val="4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observations</w:t>
      </w:r>
      <w:r>
        <w:rPr>
          <w:rFonts w:ascii="Times New Roman" w:hAnsi="Times New Roman" w:cs="Times New Roman" w:eastAsia="Times New Roman"/>
          <w:color w:val="2B2A29"/>
          <w:spacing w:val="4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tend</w:t>
      </w:r>
      <w:r>
        <w:rPr>
          <w:rFonts w:ascii="Times New Roman" w:hAnsi="Times New Roman" w:cs="Times New Roman" w:eastAsia="Times New Roman"/>
          <w:color w:val="2B2A29"/>
          <w:spacing w:val="45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to</w:t>
      </w:r>
      <w:r>
        <w:rPr>
          <w:rFonts w:ascii="Times New Roman" w:hAnsi="Times New Roman" w:cs="Times New Roman" w:eastAsia="Times New Roman"/>
          <w:color w:val="2B2A29"/>
          <w:spacing w:val="46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2"/>
          <w:w w:val="105"/>
        </w:rPr>
        <w:t>b</w:t>
      </w:r>
      <w:r>
        <w:rPr>
          <w:rFonts w:ascii="Times New Roman" w:hAnsi="Times New Roman" w:cs="Times New Roman" w:eastAsia="Times New Roman"/>
          <w:color w:val="2B2A29"/>
          <w:spacing w:val="3"/>
          <w:w w:val="105"/>
        </w:rPr>
        <w:t>e</w:t>
      </w:r>
      <w:r>
        <w:rPr>
          <w:rFonts w:ascii="Times New Roman" w:hAnsi="Times New Roman" w:cs="Times New Roman" w:eastAsia="Times New Roman"/>
          <w:color w:val="2B2A29"/>
          <w:spacing w:val="33"/>
          <w:w w:val="99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close</w:t>
      </w:r>
      <w:r>
        <w:rPr>
          <w:rFonts w:ascii="Times New Roman" w:hAnsi="Times New Roman" w:cs="Times New Roman" w:eastAsia="Times New Roman"/>
          <w:color w:val="2B2A29"/>
          <w:spacing w:val="1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to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the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mean.</w:t>
      </w:r>
      <w:r>
        <w:rPr>
          <w:rFonts w:ascii="Times New Roman" w:hAnsi="Times New Roman" w:cs="Times New Roman" w:eastAsia="Times New Roman"/>
          <w:color w:val="2B2A29"/>
          <w:spacing w:val="47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1"/>
          <w:w w:val="105"/>
        </w:rPr>
        <w:t>Mo</w:t>
      </w:r>
      <w:r>
        <w:rPr>
          <w:rFonts w:ascii="Times New Roman" w:hAnsi="Times New Roman" w:cs="Times New Roman" w:eastAsia="Times New Roman"/>
          <w:color w:val="2B2A29"/>
          <w:w w:val="105"/>
        </w:rPr>
        <w:t>d</w:t>
      </w:r>
      <w:r>
        <w:rPr>
          <w:rFonts w:ascii="Times New Roman" w:hAnsi="Times New Roman" w:cs="Times New Roman" w:eastAsia="Times New Roman"/>
          <w:color w:val="2B2A29"/>
          <w:spacing w:val="1"/>
          <w:w w:val="105"/>
        </w:rPr>
        <w:t>el</w:t>
      </w:r>
      <w:r>
        <w:rPr>
          <w:rFonts w:ascii="Times New Roman" w:hAnsi="Times New Roman" w:cs="Times New Roman" w:eastAsia="Times New Roman"/>
          <w:color w:val="2B2A29"/>
          <w:spacing w:val="19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4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is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a</w:t>
      </w:r>
      <w:r>
        <w:rPr>
          <w:rFonts w:ascii="Times New Roman" w:hAnsi="Times New Roman" w:cs="Times New Roman" w:eastAsia="Times New Roman"/>
          <w:color w:val="2B2A29"/>
          <w:spacing w:val="19"/>
          <w:w w:val="105"/>
        </w:rPr>
        <w:t> </w:t>
      </w:r>
      <w:r>
        <w:rPr>
          <w:rFonts w:ascii="Arial" w:hAnsi="Arial" w:cs="Arial" w:eastAsia="Arial"/>
          <w:i/>
          <w:color w:val="2B2A29"/>
          <w:spacing w:val="-2"/>
          <w:w w:val="105"/>
        </w:rPr>
        <w:t>Gamma</w:t>
      </w:r>
      <w:r>
        <w:rPr>
          <w:rFonts w:ascii="Times New Roman" w:hAnsi="Times New Roman" w:cs="Times New Roman" w:eastAsia="Times New Roman"/>
          <w:color w:val="2B2A29"/>
          <w:spacing w:val="-1"/>
          <w:w w:val="105"/>
        </w:rPr>
        <w:t>(4</w:t>
      </w:r>
      <w:r>
        <w:rPr>
          <w:rFonts w:ascii="Arial" w:hAnsi="Arial" w:cs="Arial" w:eastAsia="Arial"/>
          <w:i/>
          <w:color w:val="2B2A29"/>
          <w:spacing w:val="-2"/>
          <w:w w:val="105"/>
        </w:rPr>
        <w:t>,</w:t>
      </w:r>
      <w:r>
        <w:rPr>
          <w:rFonts w:ascii="Arial" w:hAnsi="Arial" w:cs="Arial" w:eastAsia="Arial"/>
          <w:i/>
          <w:color w:val="2B2A29"/>
          <w:spacing w:val="-29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3)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prior,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It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skew</w:t>
      </w:r>
      <w:r>
        <w:rPr>
          <w:rFonts w:ascii="Times New Roman" w:hAnsi="Times New Roman" w:cs="Times New Roman" w:eastAsia="Times New Roman"/>
          <w:color w:val="2B2A29"/>
          <w:spacing w:val="19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to</w:t>
      </w:r>
      <w:r>
        <w:rPr>
          <w:rFonts w:ascii="Times New Roman" w:hAnsi="Times New Roman" w:cs="Times New Roman" w:eastAsia="Times New Roman"/>
          <w:color w:val="2B2A29"/>
          <w:spacing w:val="-4"/>
          <w:w w:val="105"/>
        </w:rPr>
        <w:t>w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ars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the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r</w:t>
      </w:r>
      <w:r>
        <w:rPr>
          <w:rFonts w:ascii="Times New Roman" w:hAnsi="Times New Roman" w:cs="Times New Roman" w:eastAsia="Times New Roman"/>
          <w:color w:val="2B2A29"/>
          <w:spacing w:val="-3"/>
          <w:w w:val="105"/>
        </w:rPr>
        <w:t>igh</w:t>
      </w:r>
      <w:r>
        <w:rPr>
          <w:rFonts w:ascii="Times New Roman" w:hAnsi="Times New Roman" w:cs="Times New Roman" w:eastAsia="Times New Roman"/>
          <w:color w:val="2B2A29"/>
          <w:spacing w:val="-2"/>
          <w:w w:val="105"/>
        </w:rPr>
        <w:t>t</w:t>
      </w:r>
      <w:r>
        <w:rPr>
          <w:rFonts w:ascii="Times New Roman" w:hAnsi="Times New Roman" w:cs="Times New Roman" w:eastAsia="Times New Roman"/>
          <w:color w:val="2B2A29"/>
          <w:spacing w:val="18"/>
          <w:w w:val="105"/>
        </w:rPr>
        <w:t> </w:t>
      </w:r>
      <w:r>
        <w:rPr>
          <w:rFonts w:ascii="Times New Roman" w:hAnsi="Times New Roman" w:cs="Times New Roman" w:eastAsia="Times New Roman"/>
          <w:color w:val="2B2A29"/>
          <w:w w:val="105"/>
        </w:rPr>
        <w:t>hand</w:t>
      </w:r>
      <w:r>
        <w:rPr>
          <w:rFonts w:ascii="Times New Roman" w:hAnsi="Times New Roman" w:cs="Times New Roman" w:eastAsia="Times New Roman"/>
        </w:rPr>
      </w:r>
    </w:p>
    <w:p>
      <w:pPr>
        <w:spacing w:after="0" w:line="275" w:lineRule="auto"/>
        <w:jc w:val="both"/>
        <w:rPr>
          <w:rFonts w:ascii="Times New Roman" w:hAnsi="Times New Roman" w:cs="Times New Roman" w:eastAsia="Times New Roman"/>
        </w:rPr>
        <w:sectPr>
          <w:type w:val="continuous"/>
          <w:pgSz w:w="12240" w:h="15840"/>
          <w:pgMar w:top="1500" w:bottom="940" w:left="1300" w:right="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79" w:lineRule="auto" w:before="59"/>
        <w:ind w:left="547" w:right="111"/>
        <w:jc w:val="both"/>
      </w:pPr>
      <w:r>
        <w:rPr/>
        <w:t>side,</w:t>
      </w:r>
      <w:r>
        <w:rPr>
          <w:spacing w:val="6"/>
        </w:rPr>
        <w:t> </w:t>
      </w:r>
      <w:r>
        <w:rPr/>
        <w:t>this</w:t>
      </w:r>
      <w:r>
        <w:rPr>
          <w:spacing w:val="4"/>
        </w:rPr>
        <w:t> </w:t>
      </w:r>
      <w:r>
        <w:rPr/>
        <w:t>trans</w:t>
      </w:r>
      <w:r>
        <w:rPr>
          <w:spacing w:val="4"/>
        </w:rPr>
        <w:t> </w:t>
      </w:r>
      <w:r>
        <w:rPr/>
        <w:t>lates</w:t>
      </w:r>
      <w:r>
        <w:rPr>
          <w:spacing w:val="4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4"/>
        </w:rPr>
        <w:t> </w:t>
      </w:r>
      <w:r>
        <w:rPr>
          <w:spacing w:val="-5"/>
        </w:rPr>
        <w:t>we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observing</w:t>
      </w:r>
      <w:r>
        <w:rPr>
          <w:spacing w:val="4"/>
        </w:rPr>
        <w:t> </w:t>
      </w:r>
      <w:r>
        <w:rPr>
          <w:spacing w:val="-2"/>
        </w:rPr>
        <w:t>more</w:t>
      </w:r>
      <w:r>
        <w:rPr>
          <w:spacing w:val="4"/>
        </w:rPr>
        <w:t> </w:t>
      </w:r>
      <w:r>
        <w:rPr>
          <w:spacing w:val="-2"/>
        </w:rPr>
        <w:t>positive</w:t>
      </w:r>
      <w:r>
        <w:rPr>
          <w:spacing w:val="4"/>
        </w:rPr>
        <w:t> </w:t>
      </w:r>
      <w:r>
        <w:rPr/>
        <w:t>anomalies.</w:t>
      </w:r>
      <w:r>
        <w:rPr>
          <w:spacing w:val="35"/>
        </w:rPr>
        <w:t> </w:t>
      </w:r>
      <w:r>
        <w:rPr>
          <w:spacing w:val="1"/>
        </w:rPr>
        <w:t>Modle</w:t>
      </w:r>
      <w:r>
        <w:rPr>
          <w:spacing w:val="4"/>
        </w:rPr>
        <w:t> </w:t>
      </w:r>
      <w:r>
        <w:rPr/>
        <w:t>5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a</w:t>
      </w:r>
      <w:r>
        <w:rPr>
          <w:spacing w:val="27"/>
          <w:w w:val="98"/>
        </w:rPr>
        <w:t> </w:t>
      </w:r>
      <w:r>
        <w:rPr/>
        <w:t>Laplace(4,3)prior,</w:t>
      </w:r>
      <w:r>
        <w:rPr>
          <w:spacing w:val="-18"/>
        </w:rPr>
        <w:t> </w:t>
      </w:r>
      <w:r>
        <w:rPr/>
        <w:t>it</w:t>
      </w:r>
      <w:r>
        <w:rPr>
          <w:spacing w:val="-17"/>
        </w:rPr>
        <w:t> </w:t>
      </w:r>
      <w:r>
        <w:rPr/>
        <w:t>also</w:t>
      </w:r>
      <w:r>
        <w:rPr>
          <w:spacing w:val="-16"/>
        </w:rPr>
        <w:t> </w:t>
      </w:r>
      <w:r>
        <w:rPr>
          <w:spacing w:val="-3"/>
        </w:rPr>
        <w:t>skew</w:t>
      </w:r>
      <w:r>
        <w:rPr>
          <w:spacing w:val="-17"/>
        </w:rPr>
        <w:t> </w:t>
      </w:r>
      <w:r>
        <w:rPr/>
        <w:t>to</w:t>
      </w:r>
      <w:r>
        <w:rPr>
          <w:spacing w:val="-17"/>
        </w:rPr>
        <w:t> </w:t>
      </w:r>
      <w:r>
        <w:rPr/>
        <w:t>the</w:t>
      </w:r>
      <w:r>
        <w:rPr>
          <w:spacing w:val="-17"/>
        </w:rPr>
        <w:t> </w:t>
      </w:r>
      <w:r>
        <w:rPr>
          <w:spacing w:val="-3"/>
        </w:rPr>
        <w:t>righ</w:t>
      </w:r>
      <w:r>
        <w:rPr>
          <w:spacing w:val="-2"/>
        </w:rPr>
        <w:t>t</w:t>
      </w:r>
      <w:r>
        <w:rPr>
          <w:spacing w:val="-16"/>
        </w:rPr>
        <w:t> </w:t>
      </w:r>
      <w:r>
        <w:rPr/>
        <w:t>but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spacing w:val="-2"/>
        </w:rPr>
        <w:t>heavier</w:t>
      </w:r>
      <w:r>
        <w:rPr>
          <w:spacing w:val="-16"/>
        </w:rPr>
        <w:t> </w:t>
      </w:r>
      <w:r>
        <w:rPr/>
        <w:t>tail</w:t>
      </w:r>
      <w:r>
        <w:rPr>
          <w:spacing w:val="-17"/>
        </w:rPr>
        <w:t> </w:t>
      </w:r>
      <w:r>
        <w:rPr/>
        <w:t>and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>
          <w:spacing w:val="-5"/>
        </w:rPr>
        <w:t>much</w:t>
      </w:r>
      <w:r>
        <w:rPr>
          <w:spacing w:val="-17"/>
        </w:rPr>
        <w:t> </w:t>
      </w:r>
      <w:r>
        <w:rPr/>
        <w:t>higher</w:t>
      </w:r>
      <w:r>
        <w:rPr>
          <w:spacing w:val="27"/>
          <w:w w:val="90"/>
        </w:rPr>
        <w:t> </w:t>
      </w:r>
      <w:r>
        <w:rPr/>
        <w:t>distribution</w:t>
      </w:r>
      <w:r>
        <w:rPr>
          <w:spacing w:val="9"/>
        </w:rPr>
        <w:t> </w:t>
      </w:r>
      <w:r>
        <w:rPr/>
        <w:t>at</w:t>
      </w:r>
      <w:r>
        <w:rPr>
          <w:spacing w:val="10"/>
        </w:rPr>
        <w:t> </w:t>
      </w:r>
      <w:r>
        <w:rPr/>
        <w:t>xtreme</w:t>
      </w:r>
      <w:r>
        <w:rPr>
          <w:spacing w:val="10"/>
        </w:rPr>
        <w:t> </w:t>
      </w:r>
      <w:r>
        <w:rPr/>
        <w:t>positive</w:t>
      </w:r>
      <w:r>
        <w:rPr>
          <w:spacing w:val="10"/>
        </w:rPr>
        <w:t> </w:t>
      </w:r>
      <w:r>
        <w:rPr>
          <w:spacing w:val="-2"/>
        </w:rPr>
        <w:t>v</w:t>
      </w:r>
      <w:r>
        <w:rPr>
          <w:spacing w:val="-3"/>
        </w:rPr>
        <w:t>alues,</w:t>
      </w:r>
      <w:r>
        <w:rPr>
          <w:spacing w:val="12"/>
        </w:rPr>
        <w:t> </w:t>
      </w:r>
      <w:r>
        <w:rPr/>
        <w:t>This</w:t>
      </w:r>
      <w:r>
        <w:rPr>
          <w:spacing w:val="11"/>
        </w:rPr>
        <w:t> </w:t>
      </w:r>
      <w:r>
        <w:rPr/>
        <w:t>translates</w:t>
      </w:r>
      <w:r>
        <w:rPr>
          <w:spacing w:val="9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10"/>
        </w:rPr>
        <w:t> </w:t>
      </w:r>
      <w:r>
        <w:rPr/>
        <w:t>information</w:t>
      </w:r>
      <w:r>
        <w:rPr>
          <w:spacing w:val="10"/>
        </w:rPr>
        <w:t> </w:t>
      </w:r>
      <w:r>
        <w:rPr/>
        <w:t>at</w:t>
      </w:r>
      <w:r>
        <w:rPr>
          <w:spacing w:val="11"/>
        </w:rPr>
        <w:t> </w:t>
      </w:r>
      <w:r>
        <w:rPr>
          <w:spacing w:val="-5"/>
        </w:rPr>
        <w:t>we</w:t>
      </w:r>
      <w:r>
        <w:rPr>
          <w:spacing w:val="9"/>
        </w:rPr>
        <w:t> </w:t>
      </w:r>
      <w:r>
        <w:rPr/>
        <w:t>are</w:t>
      </w:r>
      <w:r>
        <w:rPr>
          <w:spacing w:val="24"/>
          <w:w w:val="94"/>
        </w:rPr>
        <w:t> </w:t>
      </w:r>
      <w:r>
        <w:rPr>
          <w:spacing w:val="-2"/>
          <w:w w:val="95"/>
        </w:rPr>
        <w:t>consisten</w:t>
      </w:r>
      <w:r>
        <w:rPr>
          <w:spacing w:val="-1"/>
          <w:w w:val="95"/>
        </w:rPr>
        <w:t>tly</w:t>
      </w:r>
      <w:r>
        <w:rPr>
          <w:spacing w:val="-7"/>
          <w:w w:val="95"/>
        </w:rPr>
        <w:t> </w:t>
      </w:r>
      <w:r>
        <w:rPr>
          <w:w w:val="95"/>
        </w:rPr>
        <w:t>obsering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7"/>
          <w:w w:val="95"/>
        </w:rPr>
        <w:t> </w:t>
      </w:r>
      <w:r>
        <w:rPr>
          <w:w w:val="95"/>
        </w:rPr>
        <w:t>large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ab</w:t>
      </w:r>
      <w:r>
        <w:rPr>
          <w:spacing w:val="-3"/>
          <w:w w:val="95"/>
        </w:rPr>
        <w:t>omaly</w:t>
      </w:r>
      <w:r>
        <w:rPr>
          <w:spacing w:val="-2"/>
          <w:w w:val="95"/>
        </w:rPr>
        <w:t>.</w:t>
      </w:r>
      <w:r>
        <w:rPr>
          <w:spacing w:val="19"/>
          <w:w w:val="95"/>
        </w:rPr>
        <w:t> </w:t>
      </w:r>
      <w:r>
        <w:rPr>
          <w:w w:val="95"/>
        </w:rPr>
        <w:t>Lastly</w:t>
      </w:r>
      <w:r>
        <w:rPr>
          <w:spacing w:val="-7"/>
          <w:w w:val="95"/>
        </w:rPr>
        <w:t> </w:t>
      </w:r>
      <w:r>
        <w:rPr>
          <w:spacing w:val="-5"/>
          <w:w w:val="95"/>
        </w:rPr>
        <w:t>we</w:t>
      </w:r>
      <w:r>
        <w:rPr>
          <w:spacing w:val="-7"/>
          <w:w w:val="95"/>
        </w:rPr>
        <w:t> </w:t>
      </w:r>
      <w:r>
        <w:rPr>
          <w:spacing w:val="-5"/>
          <w:w w:val="95"/>
        </w:rPr>
        <w:t>ha</w:t>
      </w:r>
      <w:r>
        <w:rPr>
          <w:spacing w:val="-4"/>
          <w:w w:val="95"/>
        </w:rPr>
        <w:t>v</w:t>
      </w:r>
      <w:r>
        <w:rPr>
          <w:spacing w:val="-5"/>
          <w:w w:val="95"/>
        </w:rPr>
        <w:t>e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mixture</w:t>
      </w:r>
      <w:r>
        <w:rPr>
          <w:spacing w:val="-6"/>
          <w:w w:val="95"/>
        </w:rPr>
        <w:t> </w:t>
      </w:r>
      <w:r>
        <w:rPr>
          <w:spacing w:val="1"/>
          <w:w w:val="95"/>
        </w:rPr>
        <w:t>model,</w:t>
      </w:r>
      <w:r>
        <w:rPr>
          <w:spacing w:val="-5"/>
          <w:w w:val="95"/>
        </w:rPr>
        <w:t> </w:t>
      </w:r>
      <w:r>
        <w:rPr>
          <w:w w:val="95"/>
        </w:rPr>
        <w:t>Information</w:t>
      </w:r>
      <w:r>
        <w:rPr>
          <w:spacing w:val="23"/>
          <w:w w:val="92"/>
        </w:rPr>
        <w:t> </w:t>
      </w:r>
      <w:r>
        <w:rPr/>
        <w:t>from</w:t>
      </w:r>
      <w:r>
        <w:rPr/>
      </w:r>
    </w:p>
    <w:p>
      <w:pPr>
        <w:spacing w:after="0" w:line="279" w:lineRule="auto"/>
        <w:jc w:val="both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16"/>
          <w:szCs w:val="16"/>
        </w:rPr>
      </w:pPr>
    </w:p>
    <w:p>
      <w:pPr>
        <w:pStyle w:val="Heading2"/>
        <w:numPr>
          <w:ilvl w:val="2"/>
          <w:numId w:val="1"/>
        </w:numPr>
        <w:tabs>
          <w:tab w:pos="1104" w:val="left" w:leader="none"/>
        </w:tabs>
        <w:spacing w:line="240" w:lineRule="auto" w:before="58" w:after="0"/>
        <w:ind w:left="1103" w:right="0" w:hanging="986"/>
        <w:jc w:val="both"/>
        <w:rPr>
          <w:b w:val="0"/>
          <w:bCs w:val="0"/>
        </w:rPr>
      </w:pPr>
      <w:bookmarkStart w:name="Simulation setups " w:id="12"/>
      <w:bookmarkEnd w:id="12"/>
      <w:r>
        <w:rPr>
          <w:b w:val="0"/>
        </w:rPr>
      </w:r>
      <w:bookmarkStart w:name="Simulation setups " w:id="13"/>
      <w:bookmarkEnd w:id="13"/>
      <w:r>
        <w:rPr>
          <w:spacing w:val="-1"/>
          <w:w w:val="95"/>
        </w:rPr>
        <w:t>Si</w:t>
      </w:r>
      <w:r>
        <w:rPr>
          <w:spacing w:val="-1"/>
          <w:w w:val="95"/>
        </w:rPr>
        <w:t>mulation</w:t>
      </w:r>
      <w:r>
        <w:rPr>
          <w:spacing w:val="21"/>
          <w:w w:val="95"/>
        </w:rPr>
        <w:t> </w:t>
      </w:r>
      <w:r>
        <w:rPr>
          <w:w w:val="95"/>
        </w:rPr>
        <w:t>setups</w:t>
      </w:r>
      <w:r>
        <w:rPr>
          <w:b w:val="0"/>
        </w:rPr>
      </w:r>
    </w:p>
    <w:p>
      <w:pPr>
        <w:pStyle w:val="BodyText"/>
        <w:spacing w:line="279" w:lineRule="auto" w:before="190"/>
        <w:ind w:right="537"/>
        <w:jc w:val="both"/>
      </w:pPr>
      <w:r>
        <w:rPr/>
        <w:t>In</w:t>
      </w:r>
      <w:r>
        <w:rPr>
          <w:spacing w:val="-19"/>
        </w:rPr>
        <w:t> </w:t>
      </w:r>
      <w:r>
        <w:rPr>
          <w:spacing w:val="-2"/>
        </w:rPr>
        <w:t>section</w:t>
      </w:r>
      <w:r>
        <w:rPr>
          <w:spacing w:val="-19"/>
        </w:rPr>
        <w:t> </w:t>
      </w:r>
      <w:r>
        <w:rPr/>
        <w:t>2.3.2</w:t>
      </w:r>
      <w:r>
        <w:rPr>
          <w:spacing w:val="-18"/>
        </w:rPr>
        <w:t> </w:t>
      </w:r>
      <w:r>
        <w:rPr>
          <w:spacing w:val="-5"/>
        </w:rPr>
        <w:t>we</w:t>
      </w:r>
      <w:r>
        <w:rPr>
          <w:spacing w:val="-19"/>
        </w:rPr>
        <w:t> </w:t>
      </w:r>
      <w:r>
        <w:rPr>
          <w:spacing w:val="-2"/>
        </w:rPr>
        <w:t>presen</w:t>
      </w:r>
      <w:r>
        <w:rPr>
          <w:spacing w:val="-1"/>
        </w:rPr>
        <w:t>t</w:t>
      </w:r>
      <w:r>
        <w:rPr>
          <w:spacing w:val="-2"/>
        </w:rPr>
        <w:t>s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results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posterior</w:t>
      </w:r>
      <w:r>
        <w:rPr>
          <w:spacing w:val="-18"/>
        </w:rPr>
        <w:t> </w:t>
      </w:r>
      <w:r>
        <w:rPr/>
        <w:t>distribution</w:t>
      </w:r>
      <w:r>
        <w:rPr>
          <w:spacing w:val="-19"/>
        </w:rPr>
        <w:t> </w:t>
      </w:r>
      <w:r>
        <w:rPr/>
        <w:t>calculations</w:t>
      </w:r>
      <w:r>
        <w:rPr>
          <w:spacing w:val="-19"/>
        </w:rPr>
        <w:t> </w:t>
      </w:r>
      <w:r>
        <w:rPr/>
        <w:t>for</w:t>
      </w:r>
      <w:r>
        <w:rPr>
          <w:spacing w:val="27"/>
          <w:w w:val="9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synthesised</w:t>
      </w:r>
      <w:r>
        <w:rPr>
          <w:spacing w:val="-4"/>
        </w:rPr>
        <w:t> </w:t>
      </w:r>
      <w:r>
        <w:rPr/>
        <w:t>data,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anomalies</w:t>
      </w:r>
      <w:r>
        <w:rPr>
          <w:spacing w:val="-4"/>
        </w:rPr>
        <w:t> </w:t>
      </w:r>
      <w:r>
        <w:rPr/>
        <w:t>added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/>
        <w:t>category</w:t>
      </w:r>
      <w:r>
        <w:rPr>
          <w:spacing w:val="-3"/>
        </w:rPr>
        <w:t> </w:t>
      </w:r>
      <w:r>
        <w:rPr/>
        <w:t>AA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3"/>
        </w:rPr>
        <w:t>level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>
          <w:spacing w:val="2"/>
        </w:rPr>
        <w:t>(leaf</w:t>
      </w:r>
      <w:r>
        <w:rPr>
          <w:spacing w:val="1"/>
        </w:rPr>
        <w:t>)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25"/>
          <w:w w:val="96"/>
        </w:rPr>
        <w:t> </w:t>
      </w:r>
      <w:r>
        <w:rPr>
          <w:spacing w:val="-5"/>
        </w:rPr>
        <w:t>hierarch</w:t>
      </w:r>
      <w:r>
        <w:rPr>
          <w:spacing w:val="-4"/>
        </w:rPr>
        <w:t>y</w:t>
      </w:r>
      <w:r>
        <w:rPr>
          <w:spacing w:val="-5"/>
        </w:rPr>
        <w:t>.</w:t>
      </w:r>
      <w:r>
        <w:rPr>
          <w:spacing w:val="-1"/>
        </w:rPr>
        <w:t> </w:t>
      </w:r>
      <w:r>
        <w:rPr/>
        <w:t>Default</w:t>
      </w:r>
      <w:r>
        <w:rPr>
          <w:spacing w:val="-16"/>
        </w:rPr>
        <w:t> </w:t>
      </w:r>
      <w:r>
        <w:rPr/>
        <w:t>setting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6"/>
        </w:rPr>
        <w:t> </w:t>
      </w:r>
      <w:r>
        <w:rPr/>
        <w:t>data</w:t>
      </w:r>
      <w:r>
        <w:rPr>
          <w:spacing w:val="-15"/>
        </w:rPr>
        <w:t> </w:t>
      </w:r>
      <w:r>
        <w:rPr>
          <w:spacing w:val="-2"/>
        </w:rPr>
        <w:t>synthesis</w:t>
      </w:r>
      <w:r>
        <w:rPr>
          <w:spacing w:val="-15"/>
        </w:rPr>
        <w:t> </w:t>
      </w:r>
      <w:r>
        <w:rPr/>
        <w:t>process</w:t>
      </w:r>
      <w:r>
        <w:rPr>
          <w:spacing w:val="-16"/>
        </w:rPr>
        <w:t> </w:t>
      </w:r>
      <w:r>
        <w:rPr/>
        <w:t>is</w:t>
      </w:r>
      <w:r>
        <w:rPr>
          <w:spacing w:val="-15"/>
        </w:rPr>
        <w:t> </w:t>
      </w:r>
      <w:r>
        <w:rPr/>
        <w:t>used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a</w:t>
      </w:r>
      <w:r>
        <w:rPr>
          <w:spacing w:val="-15"/>
        </w:rPr>
        <w:t> </w:t>
      </w:r>
      <w:r>
        <w:rPr/>
        <w:t>25%</w:t>
      </w:r>
      <w:r>
        <w:rPr>
          <w:spacing w:val="-15"/>
        </w:rPr>
        <w:t> </w:t>
      </w:r>
      <w:r>
        <w:rPr/>
        <w:t>anomaly</w:t>
      </w:r>
      <w:r>
        <w:rPr>
          <w:spacing w:val="29"/>
          <w:w w:val="94"/>
        </w:rPr>
        <w:t> </w:t>
      </w:r>
      <w:r>
        <w:rPr/>
        <w:t>is</w:t>
      </w:r>
      <w:r>
        <w:rPr>
          <w:spacing w:val="-12"/>
        </w:rPr>
        <w:t> </w:t>
      </w:r>
      <w:r>
        <w:rPr/>
        <w:t>added.</w:t>
      </w:r>
      <w:r>
        <w:rPr>
          <w:spacing w:val="3"/>
        </w:rPr>
        <w:t> </w:t>
      </w:r>
      <w:r>
        <w:rPr/>
        <w:t>Note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25%</w:t>
      </w:r>
      <w:r>
        <w:rPr>
          <w:spacing w:val="-12"/>
        </w:rPr>
        <w:t> </w:t>
      </w:r>
      <w:r>
        <w:rPr/>
        <w:t>anomaly</w:t>
      </w:r>
      <w:r>
        <w:rPr>
          <w:spacing w:val="-12"/>
        </w:rPr>
        <w:t> </w:t>
      </w:r>
      <w:r>
        <w:rPr>
          <w:spacing w:val="-3"/>
        </w:rPr>
        <w:t>mean</w:t>
      </w:r>
      <w:r>
        <w:rPr>
          <w:spacing w:val="-2"/>
        </w:rPr>
        <w:t>t</w:t>
      </w:r>
      <w:r>
        <w:rPr>
          <w:spacing w:val="-12"/>
        </w:rPr>
        <w:t> </w:t>
      </w:r>
      <w:r>
        <w:rPr/>
        <w:t>25%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>
          <w:spacing w:val="-3"/>
        </w:rPr>
        <w:t>coun</w:t>
      </w:r>
      <w:r>
        <w:rPr>
          <w:spacing w:val="-2"/>
        </w:rPr>
        <w:t>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total</w:t>
      </w:r>
      <w:r>
        <w:rPr>
          <w:spacing w:val="-12"/>
        </w:rPr>
        <w:t> </w:t>
      </w:r>
      <w:r>
        <w:rPr/>
        <w:t>category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top</w:t>
      </w:r>
      <w:r>
        <w:rPr>
          <w:spacing w:val="-12"/>
        </w:rPr>
        <w:t> </w:t>
      </w:r>
      <w:r>
        <w:rPr/>
        <w:t>of</w:t>
      </w:r>
      <w:r>
        <w:rPr>
          <w:spacing w:val="26"/>
          <w:w w:val="89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5"/>
        </w:rPr>
        <w:t>hierarch</w:t>
      </w:r>
      <w:r>
        <w:rPr>
          <w:spacing w:val="-4"/>
        </w:rPr>
        <w:t>y</w:t>
      </w:r>
      <w:r>
        <w:rPr>
          <w:spacing w:val="-5"/>
        </w:rPr>
        <w:t>,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addition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25%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AA.</w:t>
      </w:r>
      <w:r>
        <w:rPr/>
      </w:r>
    </w:p>
    <w:p>
      <w:pPr>
        <w:spacing w:line="240" w:lineRule="auto" w:before="6"/>
        <w:rPr>
          <w:rFonts w:ascii="Georgia" w:hAnsi="Georgia" w:cs="Georgia" w:eastAsia="Georgia"/>
          <w:sz w:val="31"/>
          <w:szCs w:val="31"/>
        </w:rPr>
      </w:pPr>
    </w:p>
    <w:p>
      <w:pPr>
        <w:pStyle w:val="Heading2"/>
        <w:numPr>
          <w:ilvl w:val="2"/>
          <w:numId w:val="1"/>
        </w:numPr>
        <w:tabs>
          <w:tab w:pos="1104" w:val="left" w:leader="none"/>
        </w:tabs>
        <w:spacing w:line="240" w:lineRule="auto" w:before="0" w:after="0"/>
        <w:ind w:left="1103" w:right="0" w:hanging="986"/>
        <w:jc w:val="both"/>
        <w:rPr>
          <w:b w:val="0"/>
          <w:bCs w:val="0"/>
        </w:rPr>
      </w:pPr>
      <w:bookmarkStart w:name="Results" w:id="14"/>
      <w:bookmarkEnd w:id="14"/>
      <w:r>
        <w:rPr>
          <w:b w:val="0"/>
        </w:rPr>
      </w:r>
      <w:bookmarkStart w:name="Results" w:id="15"/>
      <w:bookmarkEnd w:id="15"/>
      <w:r>
        <w:rPr/>
        <w:t>Results</w:t>
      </w:r>
      <w:r>
        <w:rPr>
          <w:b w:val="0"/>
        </w:rPr>
      </w:r>
    </w:p>
    <w:p>
      <w:pPr>
        <w:pStyle w:val="BodyText"/>
        <w:spacing w:line="279" w:lineRule="auto" w:before="190"/>
        <w:ind w:right="541"/>
        <w:jc w:val="both"/>
      </w:pPr>
      <w:r>
        <w:rPr/>
        <w:t>In</w:t>
      </w:r>
      <w:r>
        <w:rPr>
          <w:spacing w:val="-19"/>
        </w:rPr>
        <w:t> </w:t>
      </w:r>
      <w:r>
        <w:rPr>
          <w:spacing w:val="-2"/>
        </w:rPr>
        <w:t>section</w:t>
      </w:r>
      <w:r>
        <w:rPr>
          <w:spacing w:val="-19"/>
        </w:rPr>
        <w:t> </w:t>
      </w:r>
      <w:r>
        <w:rPr/>
        <w:t>2.3.2</w:t>
      </w:r>
      <w:r>
        <w:rPr>
          <w:spacing w:val="-19"/>
        </w:rPr>
        <w:t> </w:t>
      </w:r>
      <w:r>
        <w:rPr>
          <w:spacing w:val="-5"/>
        </w:rPr>
        <w:t>we</w:t>
      </w:r>
      <w:r>
        <w:rPr>
          <w:spacing w:val="-19"/>
        </w:rPr>
        <w:t> </w:t>
      </w:r>
      <w:r>
        <w:rPr>
          <w:spacing w:val="-2"/>
        </w:rPr>
        <w:t>presen</w:t>
      </w:r>
      <w:r>
        <w:rPr>
          <w:spacing w:val="-1"/>
        </w:rPr>
        <w:t>t</w:t>
      </w:r>
      <w:r>
        <w:rPr>
          <w:spacing w:val="-2"/>
        </w:rPr>
        <w:t>s</w:t>
      </w:r>
      <w:r>
        <w:rPr>
          <w:spacing w:val="-18"/>
        </w:rPr>
        <w:t> </w:t>
      </w:r>
      <w:r>
        <w:rPr/>
        <w:t>the</w:t>
      </w:r>
      <w:r>
        <w:rPr>
          <w:spacing w:val="-20"/>
        </w:rPr>
        <w:t> </w:t>
      </w:r>
      <w:r>
        <w:rPr/>
        <w:t>results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the</w:t>
      </w:r>
      <w:r>
        <w:rPr>
          <w:spacing w:val="-19"/>
        </w:rPr>
        <w:t> </w:t>
      </w:r>
      <w:r>
        <w:rPr/>
        <w:t>posterior</w:t>
      </w:r>
      <w:r>
        <w:rPr>
          <w:spacing w:val="-19"/>
        </w:rPr>
        <w:t> </w:t>
      </w:r>
      <w:r>
        <w:rPr/>
        <w:t>distribution</w:t>
      </w:r>
      <w:r>
        <w:rPr>
          <w:spacing w:val="-19"/>
        </w:rPr>
        <w:t> </w:t>
      </w:r>
      <w:r>
        <w:rPr/>
        <w:t>calculations</w:t>
      </w:r>
      <w:r>
        <w:rPr>
          <w:spacing w:val="-18"/>
        </w:rPr>
        <w:t> </w:t>
      </w:r>
      <w:r>
        <w:rPr/>
        <w:t>for</w:t>
      </w:r>
      <w:r>
        <w:rPr>
          <w:spacing w:val="27"/>
          <w:w w:val="9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synthesised</w:t>
      </w:r>
      <w:r>
        <w:rPr>
          <w:spacing w:val="-4"/>
        </w:rPr>
        <w:t> </w:t>
      </w:r>
      <w:r>
        <w:rPr/>
        <w:t>data,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anomalies</w:t>
      </w:r>
      <w:r>
        <w:rPr>
          <w:spacing w:val="-4"/>
        </w:rPr>
        <w:t> </w:t>
      </w:r>
      <w:r>
        <w:rPr/>
        <w:t>added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AA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3"/>
        </w:rPr>
        <w:t>level</w:t>
      </w:r>
      <w:r>
        <w:rPr>
          <w:spacing w:val="-4"/>
        </w:rPr>
        <w:t> </w:t>
      </w:r>
      <w:r>
        <w:rPr/>
        <w:t>2</w:t>
      </w:r>
      <w:r>
        <w:rPr>
          <w:spacing w:val="-4"/>
        </w:rPr>
        <w:t> </w:t>
      </w:r>
      <w:r>
        <w:rPr>
          <w:spacing w:val="2"/>
        </w:rPr>
        <w:t>(leaf</w:t>
      </w:r>
      <w:r>
        <w:rPr>
          <w:spacing w:val="1"/>
        </w:rPr>
        <w:t>)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25"/>
          <w:w w:val="96"/>
        </w:rPr>
        <w:t> </w:t>
      </w:r>
      <w:r>
        <w:rPr>
          <w:spacing w:val="-5"/>
        </w:rPr>
        <w:t>hierarch</w:t>
      </w:r>
      <w:r>
        <w:rPr>
          <w:spacing w:val="-4"/>
        </w:rPr>
        <w:t>y</w:t>
      </w:r>
      <w:r>
        <w:rPr>
          <w:spacing w:val="-5"/>
        </w:rPr>
        <w:t>.</w:t>
      </w:r>
      <w:r>
        <w:rPr>
          <w:spacing w:val="-13"/>
        </w:rPr>
        <w:t> </w:t>
      </w:r>
      <w:r>
        <w:rPr/>
        <w:t>Default</w:t>
      </w:r>
      <w:r>
        <w:rPr>
          <w:spacing w:val="-25"/>
        </w:rPr>
        <w:t> </w:t>
      </w:r>
      <w:r>
        <w:rPr/>
        <w:t>setting</w:t>
      </w:r>
      <w:r>
        <w:rPr>
          <w:spacing w:val="-25"/>
        </w:rPr>
        <w:t> </w:t>
      </w:r>
      <w:r>
        <w:rPr/>
        <w:t>for</w:t>
      </w:r>
      <w:r>
        <w:rPr>
          <w:spacing w:val="-25"/>
        </w:rPr>
        <w:t> </w:t>
      </w:r>
      <w:r>
        <w:rPr/>
        <w:t>the</w:t>
      </w:r>
      <w:r>
        <w:rPr>
          <w:spacing w:val="-25"/>
        </w:rPr>
        <w:t> </w:t>
      </w:r>
      <w:r>
        <w:rPr>
          <w:spacing w:val="-2"/>
        </w:rPr>
        <w:t>da</w:t>
      </w:r>
      <w:r>
        <w:rPr>
          <w:spacing w:val="-1"/>
        </w:rPr>
        <w:t>ta</w:t>
      </w:r>
      <w:r>
        <w:rPr>
          <w:spacing w:val="-26"/>
        </w:rPr>
        <w:t> </w:t>
      </w:r>
      <w:r>
        <w:rPr>
          <w:spacing w:val="-2"/>
        </w:rPr>
        <w:t>s</w:t>
      </w:r>
      <w:r>
        <w:rPr>
          <w:spacing w:val="-1"/>
        </w:rPr>
        <w:t>y</w:t>
      </w:r>
      <w:r>
        <w:rPr>
          <w:spacing w:val="-2"/>
        </w:rPr>
        <w:t>nthesis</w:t>
      </w:r>
      <w:r>
        <w:rPr>
          <w:spacing w:val="-25"/>
        </w:rPr>
        <w:t> </w:t>
      </w:r>
      <w:r>
        <w:rPr/>
        <w:t>process</w:t>
      </w:r>
      <w:r>
        <w:rPr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used</w:t>
      </w:r>
      <w:r>
        <w:rPr>
          <w:spacing w:val="-25"/>
        </w:rPr>
        <w:t> </w:t>
      </w:r>
      <w:r>
        <w:rPr/>
        <w:t>and</w:t>
      </w:r>
      <w:r>
        <w:rPr>
          <w:spacing w:val="-25"/>
        </w:rPr>
        <w:t> </w:t>
      </w:r>
      <w:r>
        <w:rPr/>
        <w:t>a</w:t>
      </w:r>
      <w:r>
        <w:rPr>
          <w:spacing w:val="-25"/>
        </w:rPr>
        <w:t> </w:t>
      </w:r>
      <w:r>
        <w:rPr/>
        <w:t>255</w:t>
      </w:r>
      <w:r>
        <w:rPr>
          <w:spacing w:val="-25"/>
        </w:rPr>
        <w:t> </w:t>
      </w:r>
      <w:r>
        <w:rPr/>
        <w:t>anomaly</w:t>
      </w:r>
      <w:r>
        <w:rPr>
          <w:spacing w:val="-25"/>
        </w:rPr>
        <w:t> </w:t>
      </w:r>
      <w:r>
        <w:rPr/>
        <w:t>is</w:t>
      </w:r>
      <w:r>
        <w:rPr>
          <w:spacing w:val="33"/>
          <w:w w:val="88"/>
        </w:rPr>
        <w:t> </w:t>
      </w:r>
      <w:r>
        <w:rPr/>
        <w:t>added.</w:t>
      </w:r>
      <w:r>
        <w:rPr>
          <w:spacing w:val="20"/>
        </w:rPr>
        <w:t> </w:t>
      </w:r>
      <w:r>
        <w:rPr>
          <w:spacing w:val="-2"/>
        </w:rPr>
        <w:t>No</w:t>
      </w:r>
      <w:r>
        <w:rPr>
          <w:spacing w:val="-1"/>
        </w:rPr>
        <w:t>te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25%</w:t>
      </w:r>
      <w:r>
        <w:rPr>
          <w:spacing w:val="1"/>
        </w:rPr>
        <w:t> </w:t>
      </w:r>
      <w:r>
        <w:rPr/>
        <w:t>anomaly</w:t>
      </w:r>
      <w:r>
        <w:rPr>
          <w:spacing w:val="1"/>
        </w:rPr>
        <w:t> </w:t>
      </w:r>
      <w:r>
        <w:rPr/>
        <w:t>menat</w:t>
      </w:r>
      <w:r>
        <w:rPr>
          <w:spacing w:val="1"/>
        </w:rPr>
        <w:t> </w:t>
      </w:r>
      <w:r>
        <w:rPr/>
        <w:t>25%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3"/>
        </w:rPr>
        <w:t>coun</w:t>
      </w:r>
      <w:r>
        <w:rPr>
          <w:spacing w:val="-2"/>
        </w:rPr>
        <w:t>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total</w:t>
      </w:r>
      <w:r>
        <w:rPr>
          <w:spacing w:val="2"/>
        </w:rPr>
        <w:t> </w:t>
      </w:r>
      <w:r>
        <w:rPr/>
        <w:t>category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top</w:t>
      </w:r>
      <w:r>
        <w:rPr>
          <w:spacing w:val="1"/>
        </w:rPr>
        <w:t> </w:t>
      </w:r>
      <w:r>
        <w:rPr/>
        <w:t>of</w:t>
      </w:r>
      <w:r>
        <w:rPr>
          <w:spacing w:val="26"/>
          <w:w w:val="92"/>
        </w:rPr>
        <w:t> </w:t>
      </w:r>
      <w:r>
        <w:rPr/>
        <w:t>the</w:t>
      </w:r>
      <w:r>
        <w:rPr>
          <w:spacing w:val="-5"/>
        </w:rPr>
        <w:t> ierarch</w:t>
      </w:r>
      <w:r>
        <w:rPr>
          <w:spacing w:val="-4"/>
        </w:rPr>
        <w:t>y</w:t>
      </w:r>
      <w:r>
        <w:rPr>
          <w:spacing w:val="-5"/>
        </w:rPr>
        <w:t>, </w:t>
      </w:r>
      <w:r>
        <w:rPr>
          <w:spacing w:val="-2"/>
        </w:rPr>
        <w:t>no</w:t>
      </w:r>
      <w:r>
        <w:rPr>
          <w:spacing w:val="-1"/>
        </w:rPr>
        <w:t>t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addition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25%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Catergory</w:t>
      </w:r>
      <w:r>
        <w:rPr>
          <w:spacing w:val="-4"/>
        </w:rPr>
        <w:t> </w:t>
      </w:r>
      <w:r>
        <w:rPr/>
        <w:t>AA.</w:t>
      </w:r>
      <w:r>
        <w:rPr/>
      </w:r>
    </w:p>
    <w:p>
      <w:pPr>
        <w:spacing w:line="240" w:lineRule="auto" w:before="3"/>
        <w:rPr>
          <w:rFonts w:ascii="Georgia" w:hAnsi="Georgia" w:cs="Georgia" w:eastAsia="Georgia"/>
          <w:sz w:val="15"/>
          <w:szCs w:val="15"/>
        </w:rPr>
      </w:pPr>
    </w:p>
    <w:tbl>
      <w:tblPr>
        <w:tblW w:w="0" w:type="auto"/>
        <w:jc w:val="left"/>
        <w:tblInd w:w="112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7"/>
        <w:gridCol w:w="850"/>
        <w:gridCol w:w="995"/>
        <w:gridCol w:w="1000"/>
        <w:gridCol w:w="850"/>
        <w:gridCol w:w="1032"/>
        <w:gridCol w:w="851"/>
      </w:tblGrid>
      <w:tr>
        <w:trPr>
          <w:trHeight w:val="326" w:hRule="exact"/>
        </w:trPr>
        <w:tc>
          <w:tcPr>
            <w:tcW w:w="96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bookmarkStart w:name="_bookmark3" w:id="16"/>
            <w:bookmarkEnd w:id="16"/>
            <w:r>
              <w:rPr/>
            </w:r>
            <w:r>
              <w:rPr>
                <w:rFonts w:ascii="Georgia"/>
                <w:sz w:val="24"/>
              </w:rPr>
              <w:t>Min.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1st</w:t>
            </w:r>
            <w:r>
              <w:rPr>
                <w:rFonts w:ascii="Georgia"/>
                <w:spacing w:val="21"/>
                <w:sz w:val="24"/>
              </w:rPr>
              <w:t> </w:t>
            </w:r>
            <w:r>
              <w:rPr>
                <w:rFonts w:ascii="Georgia"/>
                <w:sz w:val="24"/>
              </w:rPr>
              <w:t>Qu.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Median</w:t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6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103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3rd</w:t>
            </w:r>
            <w:r>
              <w:rPr>
                <w:rFonts w:ascii="Georgia"/>
                <w:spacing w:val="-21"/>
                <w:sz w:val="24"/>
              </w:rPr>
              <w:t> </w:t>
            </w:r>
            <w:r>
              <w:rPr>
                <w:rFonts w:ascii="Georgia"/>
                <w:sz w:val="24"/>
              </w:rPr>
              <w:t>Qu.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1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Max.</w:t>
            </w:r>
          </w:p>
        </w:tc>
      </w:tr>
      <w:tr>
        <w:trPr>
          <w:trHeight w:val="322" w:hRule="exact"/>
        </w:trPr>
        <w:tc>
          <w:tcPr>
            <w:tcW w:w="96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M1:M2</w:t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-2.126</w:t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-1.574</w:t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-0.599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-0.868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0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-0.158</w:t>
            </w:r>
          </w:p>
        </w:tc>
        <w:tc>
          <w:tcPr>
            <w:tcW w:w="85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0.113</w:t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M1:M3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-4.456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-3.295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-2.069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-2.032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0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-0.650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0.189</w:t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M1:M4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-2.992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-1.729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-1.174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-1.303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0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-0.800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0.106</w:t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M1:M5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-2.645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-1.745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-0.764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-1.172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0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-0.590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-0.124</w:t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M1:M6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-3.383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-2.200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-1.645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-1.683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0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-1.047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-0.258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M2:M3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-4.555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-2.288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-1.884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-1.164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0.713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1.440</w:t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M2:M4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-2.393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-1.009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-0.552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-0.434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0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-0.155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2.232</w:t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M2:M5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-2.382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-0.494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-0.071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-0.304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0.267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0.782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M2:M6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-3.331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-1.571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-0.626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-0.815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0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-0.122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1.639</w:t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M3:M4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-2.450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-0.285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0.895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0.730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1.787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3.658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M3:M5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-1.020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-0.578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-0.168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0.860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2.345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3.677</w:t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M3:M6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-1.995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-1.322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-0.412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0.349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1.649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4.198</w:t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M4:M5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-1.884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-0.905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0.501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0.131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0.913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w w:val="95"/>
                <w:sz w:val="24"/>
              </w:rPr>
              <w:t>2.282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M4:M6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-2.858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-1.537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-0.829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-0.380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1.029</w:t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2.039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6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M5:M6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-3.259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-0.929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-0.672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-0.511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0.378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1.454</w:t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spacing w:line="279" w:lineRule="auto" w:before="59"/>
        <w:ind w:right="0" w:hanging="9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16"/>
        </w:rPr>
        <w:t> </w:t>
      </w:r>
      <w:r>
        <w:rPr/>
        <w:t>2.1:</w:t>
      </w:r>
      <w:r>
        <w:rPr>
          <w:spacing w:val="1"/>
        </w:rPr>
        <w:t> </w:t>
      </w:r>
      <w:r>
        <w:rPr/>
        <w:t>DIC</w:t>
      </w:r>
      <w:r>
        <w:rPr>
          <w:spacing w:val="-15"/>
        </w:rPr>
        <w:t> </w:t>
      </w:r>
      <w:r>
        <w:rPr/>
        <w:t>(with</w:t>
      </w:r>
      <w:r>
        <w:rPr>
          <w:spacing w:val="-16"/>
        </w:rPr>
        <w:t> </w:t>
      </w:r>
      <w:r>
        <w:rPr/>
        <w:t>1,000,000</w:t>
      </w:r>
      <w:r>
        <w:rPr>
          <w:spacing w:val="-15"/>
        </w:rPr>
        <w:t> </w:t>
      </w:r>
      <w:r>
        <w:rPr/>
        <w:t>iteration)</w:t>
      </w:r>
      <w:r>
        <w:rPr>
          <w:spacing w:val="-16"/>
        </w:rPr>
        <w:t> </w:t>
      </w:r>
      <w:r>
        <w:rPr/>
        <w:t>summary</w:t>
      </w:r>
      <w:r>
        <w:rPr>
          <w:spacing w:val="-15"/>
        </w:rPr>
        <w:t> </w:t>
      </w:r>
      <w:r>
        <w:rPr/>
        <w:t>distribution</w:t>
      </w:r>
      <w:r>
        <w:rPr>
          <w:spacing w:val="-15"/>
        </w:rPr>
        <w:t> </w:t>
      </w:r>
      <w:r>
        <w:rPr/>
        <w:t>cross</w:t>
      </w:r>
      <w:r>
        <w:rPr>
          <w:spacing w:val="-16"/>
        </w:rPr>
        <w:t> </w:t>
      </w:r>
      <w:r>
        <w:rPr/>
        <w:t>comparison</w:t>
      </w:r>
      <w:r>
        <w:rPr>
          <w:w w:val="94"/>
        </w:rPr>
        <w:t> </w:t>
      </w:r>
      <w:r>
        <w:rPr/>
        <w:t>results</w:t>
      </w:r>
      <w:r>
        <w:rPr>
          <w:spacing w:val="-15"/>
        </w:rPr>
        <w:t> </w:t>
      </w:r>
      <w:r>
        <w:rPr/>
        <w:t>for</w:t>
      </w:r>
      <w:r>
        <w:rPr>
          <w:spacing w:val="-13"/>
        </w:rPr>
        <w:t> </w:t>
      </w:r>
      <w:r>
        <w:rPr>
          <w:spacing w:val="1"/>
        </w:rPr>
        <w:t>model</w:t>
      </w:r>
      <w:r>
        <w:rPr>
          <w:spacing w:val="-13"/>
        </w:rPr>
        <w:t> </w:t>
      </w:r>
      <w:r>
        <w:rPr/>
        <w:t>1</w:t>
      </w:r>
      <w:r>
        <w:rPr>
          <w:spacing w:val="-14"/>
        </w:rPr>
        <w:t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13"/>
        </w:rPr>
        <w:t> </w:t>
      </w:r>
      <w:r>
        <w:rPr>
          <w:spacing w:val="1"/>
        </w:rPr>
        <w:t>model</w:t>
      </w:r>
      <w:r>
        <w:rPr>
          <w:spacing w:val="-14"/>
        </w:rPr>
        <w:t> </w:t>
      </w:r>
      <w:r>
        <w:rPr/>
        <w:t>6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23"/>
          <w:szCs w:val="23"/>
        </w:rPr>
      </w:pPr>
    </w:p>
    <w:p>
      <w:pPr>
        <w:pStyle w:val="BodyText"/>
        <w:spacing w:line="240" w:lineRule="auto"/>
        <w:ind w:left="468" w:right="0"/>
        <w:jc w:val="left"/>
      </w:pPr>
      <w:r>
        <w:rPr/>
        <w:t>DIC</w:t>
      </w:r>
      <w:r>
        <w:rPr>
          <w:spacing w:val="-22"/>
        </w:rPr>
        <w:t> </w:t>
      </w:r>
      <w:r>
        <w:rPr/>
        <w:t>is</w:t>
      </w:r>
      <w:r>
        <w:rPr>
          <w:spacing w:val="-22"/>
        </w:rPr>
        <w:t> </w:t>
      </w:r>
      <w:r>
        <w:rPr/>
        <w:t>used</w:t>
      </w:r>
      <w:r>
        <w:rPr>
          <w:spacing w:val="-22"/>
        </w:rPr>
        <w:t> </w:t>
      </w:r>
      <w:r>
        <w:rPr/>
        <w:t>to</w:t>
      </w:r>
      <w:r>
        <w:rPr>
          <w:spacing w:val="-22"/>
        </w:rPr>
        <w:t> </w:t>
      </w:r>
      <w:r>
        <w:rPr/>
        <w:t>comapre</w:t>
      </w:r>
      <w:r>
        <w:rPr>
          <w:spacing w:val="-21"/>
        </w:rPr>
        <w:t> </w:t>
      </w:r>
      <w:r>
        <w:rPr>
          <w:spacing w:val="-3"/>
        </w:rPr>
        <w:t>between</w:t>
      </w:r>
      <w:r>
        <w:rPr>
          <w:spacing w:val="-22"/>
        </w:rPr>
        <w:t> </w:t>
      </w:r>
      <w:r>
        <w:rPr>
          <w:spacing w:val="1"/>
        </w:rPr>
        <w:t>models</w:t>
      </w:r>
      <w:r>
        <w:rPr/>
      </w:r>
    </w:p>
    <w:p>
      <w:pPr>
        <w:pStyle w:val="BodyText"/>
        <w:spacing w:line="279" w:lineRule="auto" w:before="45"/>
        <w:ind w:left="108" w:right="537" w:firstLine="359"/>
        <w:jc w:val="both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24"/>
        </w:rPr>
        <w:t> </w:t>
      </w:r>
      <w:hyperlink w:history="true" w:anchor="_bookmark3">
        <w:r>
          <w:rPr/>
          <w:t>2.1</w:t>
        </w:r>
      </w:hyperlink>
      <w:r>
        <w:rPr>
          <w:spacing w:val="25"/>
        </w:rPr>
        <w:t> </w:t>
      </w:r>
      <w:r>
        <w:rPr>
          <w:spacing w:val="-2"/>
        </w:rPr>
        <w:t>giv</w:t>
      </w:r>
      <w:r>
        <w:rPr>
          <w:spacing w:val="-3"/>
        </w:rPr>
        <w:t>es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comparison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DIC</w:t>
      </w:r>
      <w:r>
        <w:rPr>
          <w:spacing w:val="25"/>
        </w:rPr>
        <w:t> </w:t>
      </w:r>
      <w:r>
        <w:rPr/>
        <w:t>distributions.</w:t>
      </w:r>
      <w:r>
        <w:rPr>
          <w:spacing w:val="22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24"/>
        </w:rPr>
        <w:t> </w:t>
      </w:r>
      <w:r>
        <w:rPr/>
        <w:t>note</w:t>
      </w:r>
      <w:r>
        <w:rPr>
          <w:spacing w:val="25"/>
        </w:rPr>
        <w:t> </w:t>
      </w:r>
      <w:r>
        <w:rPr/>
        <w:t>is</w:t>
      </w:r>
      <w:r>
        <w:rPr>
          <w:spacing w:val="23"/>
          <w:w w:val="92"/>
        </w:rPr>
        <w:t> </w:t>
      </w:r>
      <w:r>
        <w:rPr/>
        <w:t>that</w:t>
      </w:r>
      <w:r>
        <w:rPr>
          <w:spacing w:val="-17"/>
        </w:rPr>
        <w:t> </w:t>
      </w:r>
      <w:r>
        <w:rPr/>
        <w:t>initial</w:t>
      </w:r>
      <w:r>
        <w:rPr>
          <w:spacing w:val="-17"/>
        </w:rPr>
        <w:t> </w:t>
      </w:r>
      <w:r>
        <w:rPr/>
        <w:t>dic</w:t>
      </w:r>
      <w:r>
        <w:rPr>
          <w:spacing w:val="-17"/>
        </w:rPr>
        <w:t> </w:t>
      </w:r>
      <w:r>
        <w:rPr/>
        <w:t>results</w:t>
      </w:r>
      <w:r>
        <w:rPr>
          <w:spacing w:val="-17"/>
        </w:rPr>
        <w:t> </w:t>
      </w:r>
      <w:r>
        <w:rPr/>
        <w:t>with</w:t>
      </w:r>
      <w:r>
        <w:rPr>
          <w:spacing w:val="-16"/>
        </w:rPr>
        <w:t> </w:t>
      </w:r>
      <w:r>
        <w:rPr/>
        <w:t>1000</w:t>
      </w:r>
      <w:r>
        <w:rPr>
          <w:spacing w:val="-17"/>
        </w:rPr>
        <w:t> </w:t>
      </w:r>
      <w:r>
        <w:rPr/>
        <w:t>iterations</w:t>
      </w:r>
      <w:r>
        <w:rPr>
          <w:spacing w:val="-17"/>
        </w:rPr>
        <w:t> </w:t>
      </w:r>
      <w:r>
        <w:rPr/>
        <w:t>are</w:t>
      </w:r>
      <w:r>
        <w:rPr>
          <w:spacing w:val="-17"/>
        </w:rPr>
        <w:t> </w:t>
      </w:r>
      <w:r>
        <w:rPr>
          <w:spacing w:val="-2"/>
        </w:rPr>
        <w:t>v</w:t>
      </w:r>
      <w:r>
        <w:rPr>
          <w:spacing w:val="-3"/>
        </w:rPr>
        <w:t>ery</w:t>
      </w:r>
      <w:r>
        <w:rPr>
          <w:spacing w:val="-17"/>
        </w:rPr>
        <w:t> </w:t>
      </w:r>
      <w:r>
        <w:rPr>
          <w:spacing w:val="-2"/>
        </w:rPr>
        <w:t>unstable</w:t>
      </w:r>
      <w:r>
        <w:rPr>
          <w:spacing w:val="-1"/>
        </w:rPr>
        <w:t>,</w:t>
      </w:r>
      <w:r>
        <w:rPr>
          <w:spacing w:val="-17"/>
        </w:rPr>
        <w:t> </w:t>
      </w:r>
      <w:r>
        <w:rPr>
          <w:spacing w:val="-2"/>
        </w:rPr>
        <w:t>showiing</w:t>
      </w:r>
      <w:r>
        <w:rPr>
          <w:spacing w:val="-16"/>
        </w:rPr>
        <w:t> </w:t>
      </w:r>
      <w:r>
        <w:rPr/>
        <w:t>signs</w:t>
      </w:r>
      <w:r>
        <w:rPr>
          <w:spacing w:val="-17"/>
        </w:rPr>
        <w:t> </w:t>
      </w:r>
      <w:r>
        <w:rPr/>
        <w:t>of</w:t>
      </w:r>
      <w:r>
        <w:rPr>
          <w:spacing w:val="-17"/>
        </w:rPr>
        <w:t> </w:t>
      </w:r>
      <w:r>
        <w:rPr>
          <w:spacing w:val="-3"/>
        </w:rPr>
        <w:t>slow</w:t>
      </w:r>
      <w:r>
        <w:rPr>
          <w:spacing w:val="23"/>
          <w:w w:val="95"/>
        </w:rPr>
        <w:t> </w:t>
      </w:r>
      <w:r>
        <w:rPr>
          <w:spacing w:val="-3"/>
        </w:rPr>
        <w:t>con</w:t>
      </w:r>
      <w:r>
        <w:rPr>
          <w:spacing w:val="-2"/>
        </w:rPr>
        <w:t>v</w:t>
      </w:r>
      <w:r>
        <w:rPr>
          <w:spacing w:val="-3"/>
        </w:rPr>
        <w:t>ergence</w:t>
      </w:r>
      <w:r>
        <w:rPr>
          <w:spacing w:val="-6"/>
        </w:rPr>
        <w:t> </w:t>
      </w:r>
      <w:r>
        <w:rPr/>
        <w:t>,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>
          <w:spacing w:val="-3"/>
        </w:rPr>
        <w:t>mean</w:t>
      </w:r>
      <w:r>
        <w:rPr>
          <w:spacing w:val="-2"/>
        </w:rPr>
        <w:t>t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dic</w:t>
      </w:r>
      <w:r>
        <w:rPr>
          <w:spacing w:val="-6"/>
        </w:rPr>
        <w:t> </w:t>
      </w:r>
      <w:r>
        <w:rPr>
          <w:spacing w:val="-3"/>
        </w:rPr>
        <w:t>v</w:t>
      </w:r>
      <w:r>
        <w:rPr>
          <w:spacing w:val="-4"/>
        </w:rPr>
        <w:t>alues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>
          <w:spacing w:val="-3"/>
        </w:rPr>
        <w:t>each</w:t>
      </w:r>
      <w:r>
        <w:rPr>
          <w:spacing w:val="-5"/>
        </w:rPr>
        <w:t> </w:t>
      </w:r>
      <w:r>
        <w:rPr>
          <w:spacing w:val="1"/>
        </w:rPr>
        <w:t>model</w:t>
      </w:r>
      <w:r>
        <w:rPr>
          <w:spacing w:val="-6"/>
        </w:rPr>
        <w:t> </w:t>
      </w:r>
      <w:r>
        <w:rPr/>
        <w:t>diff</w:t>
      </w:r>
      <w:r>
        <w:rPr>
          <w:spacing w:val="9"/>
        </w:rPr>
        <w:t> </w:t>
      </w:r>
      <w:r>
        <w:rPr>
          <w:spacing w:val="-5"/>
        </w:rPr>
        <w:t>b</w:t>
      </w:r>
      <w:r>
        <w:rPr>
          <w:spacing w:val="-4"/>
        </w:rPr>
        <w:t>y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large</w:t>
      </w:r>
      <w:r>
        <w:rPr>
          <w:spacing w:val="-6"/>
        </w:rPr>
        <w:t> </w:t>
      </w:r>
      <w:r>
        <w:rPr/>
        <w:t>margin</w:t>
      </w:r>
      <w:r>
        <w:rPr>
          <w:spacing w:val="37"/>
          <w:w w:val="93"/>
        </w:rPr>
        <w:t> </w:t>
      </w:r>
      <w:r>
        <w:rPr>
          <w:spacing w:val="-3"/>
        </w:rPr>
        <w:t>each</w:t>
      </w:r>
      <w:r>
        <w:rPr>
          <w:spacing w:val="9"/>
        </w:rPr>
        <w:t> </w:t>
      </w:r>
      <w:r>
        <w:rPr/>
        <w:t>time</w:t>
      </w:r>
      <w:r>
        <w:rPr>
          <w:spacing w:val="9"/>
        </w:rPr>
        <w:t> </w:t>
      </w:r>
      <w:r>
        <w:rPr/>
        <w:t>dic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ran</w:t>
      </w:r>
      <w:r>
        <w:rPr>
          <w:spacing w:val="9"/>
        </w:rPr>
        <w:t> </w:t>
      </w:r>
      <w:r>
        <w:rPr/>
        <w:t>for</w:t>
      </w:r>
      <w:r>
        <w:rPr>
          <w:spacing w:val="8"/>
        </w:rPr>
        <w:t> </w:t>
      </w:r>
      <w:r>
        <w:rPr/>
        <w:t>diff</w:t>
      </w:r>
      <w:r>
        <w:rPr>
          <w:spacing w:val="7"/>
        </w:rPr>
        <w:t> </w:t>
      </w:r>
      <w:r>
        <w:rPr/>
        <w:t>t</w:t>
      </w:r>
      <w:r>
        <w:rPr>
          <w:spacing w:val="9"/>
        </w:rPr>
        <w:t> </w:t>
      </w:r>
      <w:r>
        <w:rPr/>
        <w:t>jags</w:t>
      </w:r>
      <w:r>
        <w:rPr>
          <w:spacing w:val="9"/>
        </w:rPr>
        <w:t> </w:t>
      </w:r>
      <w:r>
        <w:rPr/>
        <w:t>modles,</w:t>
      </w:r>
      <w:r>
        <w:rPr>
          <w:spacing w:val="9"/>
        </w:rPr>
        <w:t> </w:t>
      </w:r>
      <w:r>
        <w:rPr/>
        <w:t>therrefor</w:t>
      </w:r>
      <w:r>
        <w:rPr>
          <w:spacing w:val="9"/>
        </w:rPr>
        <w:t> </w:t>
      </w:r>
      <w:r>
        <w:rPr/>
        <w:t>it</w:t>
      </w:r>
      <w:r>
        <w:rPr>
          <w:spacing w:val="8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8"/>
        </w:rPr>
        <w:t> </w:t>
      </w:r>
      <w:r>
        <w:rPr>
          <w:spacing w:val="-2"/>
        </w:rPr>
        <w:t>v</w:t>
      </w:r>
      <w:r>
        <w:rPr>
          <w:spacing w:val="-3"/>
        </w:rPr>
        <w:t>ery</w:t>
      </w:r>
      <w:r>
        <w:rPr>
          <w:spacing w:val="10"/>
        </w:rPr>
        <w:t> </w:t>
      </w:r>
      <w:r>
        <w:rPr/>
        <w:t>hard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/>
        <w:t>decide</w:t>
      </w:r>
      <w:r>
        <w:rPr>
          <w:spacing w:val="28"/>
          <w:w w:val="94"/>
        </w:rPr>
        <w:t> </w:t>
      </w:r>
      <w:r>
        <w:rPr>
          <w:spacing w:val="-3"/>
        </w:rPr>
        <w:t>which</w:t>
      </w:r>
      <w:r>
        <w:rPr>
          <w:spacing w:val="-18"/>
        </w:rPr>
        <w:t> </w:t>
      </w:r>
      <w:r>
        <w:rPr>
          <w:spacing w:val="1"/>
        </w:rPr>
        <w:t>model</w:t>
      </w:r>
      <w:r>
        <w:rPr>
          <w:spacing w:val="-18"/>
        </w:rPr>
        <w:t> </w:t>
      </w:r>
      <w:r>
        <w:rPr/>
        <w:t>is</w:t>
      </w:r>
      <w:r>
        <w:rPr>
          <w:spacing w:val="-17"/>
        </w:rPr>
        <w:t> </w:t>
      </w:r>
      <w:r>
        <w:rPr/>
        <w:t>the</w:t>
      </w:r>
      <w:r>
        <w:rPr>
          <w:spacing w:val="-18"/>
        </w:rPr>
        <w:t> </w:t>
      </w:r>
      <w:r>
        <w:rPr>
          <w:spacing w:val="1"/>
        </w:rPr>
        <w:t>best.</w:t>
      </w:r>
      <w:r>
        <w:rPr/>
      </w:r>
    </w:p>
    <w:p>
      <w:pPr>
        <w:spacing w:after="0" w:line="279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19"/>
          <w:szCs w:val="19"/>
        </w:rPr>
      </w:pPr>
    </w:p>
    <w:p>
      <w:pPr>
        <w:pStyle w:val="BodyText"/>
        <w:spacing w:line="279" w:lineRule="auto" w:before="59"/>
        <w:ind w:left="547" w:right="0" w:firstLine="351"/>
        <w:jc w:val="left"/>
      </w:pPr>
      <w:r>
        <w:rPr>
          <w:w w:val="95"/>
        </w:rPr>
        <w:t>so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spacing w:val="-3"/>
          <w:w w:val="95"/>
        </w:rPr>
        <w:t>num</w:t>
      </w:r>
      <w:r>
        <w:rPr>
          <w:spacing w:val="-2"/>
          <w:w w:val="95"/>
        </w:rPr>
        <w:t>b</w:t>
      </w:r>
      <w:r>
        <w:rPr>
          <w:spacing w:val="-3"/>
          <w:w w:val="95"/>
        </w:rPr>
        <w:t>er</w:t>
      </w:r>
      <w:r>
        <w:rPr>
          <w:spacing w:val="-15"/>
          <w:w w:val="95"/>
        </w:rPr>
        <w:t> </w:t>
      </w:r>
      <w:r>
        <w:rPr>
          <w:w w:val="95"/>
        </w:rPr>
        <w:t>o</w:t>
      </w:r>
      <w:r>
        <w:rPr>
          <w:spacing w:val="-15"/>
          <w:w w:val="95"/>
        </w:rPr>
        <w:t> </w:t>
      </w:r>
      <w:r>
        <w:rPr>
          <w:w w:val="95"/>
        </w:rPr>
        <w:t>iteration</w:t>
      </w:r>
      <w:r>
        <w:rPr>
          <w:spacing w:val="-15"/>
          <w:w w:val="95"/>
        </w:rPr>
        <w:t> </w:t>
      </w:r>
      <w:r>
        <w:rPr>
          <w:spacing w:val="-4"/>
          <w:w w:val="95"/>
        </w:rPr>
        <w:t>was</w:t>
      </w:r>
      <w:r>
        <w:rPr>
          <w:spacing w:val="-15"/>
          <w:w w:val="95"/>
        </w:rPr>
        <w:t> </w:t>
      </w:r>
      <w:r>
        <w:rPr>
          <w:w w:val="95"/>
        </w:rPr>
        <w:t>increased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increasing</w:t>
      </w:r>
      <w:r>
        <w:rPr>
          <w:spacing w:val="-16"/>
          <w:w w:val="95"/>
        </w:rPr>
        <w:t> </w:t>
      </w:r>
      <w:r>
        <w:rPr>
          <w:w w:val="95"/>
        </w:rPr>
        <w:t>iteration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1,000,000</w:t>
      </w:r>
      <w:r>
        <w:rPr>
          <w:spacing w:val="-15"/>
          <w:w w:val="95"/>
        </w:rPr>
        <w:t> </w:t>
      </w:r>
      <w:r>
        <w:rPr>
          <w:spacing w:val="1"/>
          <w:w w:val="95"/>
        </w:rPr>
        <w:t>does</w:t>
      </w:r>
      <w:r>
        <w:rPr>
          <w:spacing w:val="28"/>
          <w:w w:val="87"/>
        </w:rPr>
        <w:t> </w:t>
      </w:r>
      <w:r>
        <w:rPr/>
        <w:t>stioll</w:t>
      </w:r>
      <w:r>
        <w:rPr>
          <w:spacing w:val="-19"/>
        </w:rPr>
        <w:t> </w:t>
      </w:r>
      <w:r>
        <w:rPr/>
        <w:t>yields</w:t>
      </w:r>
      <w:r>
        <w:rPr>
          <w:spacing w:val="-18"/>
        </w:rPr>
        <w:t> </w:t>
      </w:r>
      <w:r>
        <w:rPr/>
        <w:t>unstable</w:t>
      </w:r>
      <w:r>
        <w:rPr>
          <w:spacing w:val="-19"/>
        </w:rPr>
        <w:t> </w:t>
      </w:r>
      <w:r>
        <w:rPr/>
        <w:t>DIC.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>
          <w:spacing w:val="-2"/>
        </w:rPr>
        <w:t>problem</w:t>
      </w:r>
      <w:r>
        <w:rPr>
          <w:spacing w:val="-18"/>
        </w:rPr>
        <w:t> </w:t>
      </w:r>
      <w:r>
        <w:rPr/>
        <w:t>has</w:t>
      </w:r>
      <w:r>
        <w:rPr>
          <w:spacing w:val="-18"/>
        </w:rPr>
        <w:t> </w:t>
      </w:r>
      <w:r>
        <w:rPr>
          <w:spacing w:val="1"/>
        </w:rPr>
        <w:t>been</w:t>
      </w:r>
      <w:r>
        <w:rPr>
          <w:spacing w:val="-18"/>
        </w:rPr>
        <w:t> </w:t>
      </w:r>
      <w:r>
        <w:rPr/>
        <w:t>raised</w:t>
      </w:r>
      <w:r>
        <w:rPr/>
      </w:r>
    </w:p>
    <w:p>
      <w:pPr>
        <w:pStyle w:val="BodyText"/>
        <w:spacing w:line="240" w:lineRule="auto"/>
        <w:ind w:left="898" w:right="0"/>
        <w:jc w:val="left"/>
      </w:pPr>
      <w:r>
        <w:rPr/>
        <w:t>and</w:t>
      </w:r>
      <w:r>
        <w:rPr>
          <w:spacing w:val="-20"/>
        </w:rPr>
        <w:t> </w:t>
      </w:r>
      <w:r>
        <w:rPr/>
        <w:t>other</w:t>
      </w:r>
      <w:r>
        <w:rPr>
          <w:spacing w:val="-20"/>
        </w:rPr>
        <w:t> </w:t>
      </w:r>
      <w:r>
        <w:rPr>
          <w:spacing w:val="-2"/>
        </w:rPr>
        <w:t>research</w:t>
      </w:r>
      <w:r>
        <w:rPr>
          <w:spacing w:val="-19"/>
        </w:rPr>
        <w:t> </w:t>
      </w:r>
      <w:r>
        <w:rPr>
          <w:spacing w:val="-2"/>
        </w:rPr>
        <w:t>studen</w:t>
      </w:r>
      <w:r>
        <w:rPr>
          <w:spacing w:val="-1"/>
        </w:rPr>
        <w:t>ts</w:t>
      </w:r>
      <w:r>
        <w:rPr>
          <w:spacing w:val="-20"/>
        </w:rPr>
        <w:t> </w:t>
      </w:r>
      <w:r>
        <w:rPr/>
        <w:t>from</w:t>
      </w:r>
      <w:r>
        <w:rPr>
          <w:spacing w:val="-19"/>
        </w:rPr>
        <w:t> </w:t>
      </w:r>
      <w:r>
        <w:rPr/>
        <w:t>UoA</w:t>
      </w:r>
      <w:r>
        <w:rPr>
          <w:spacing w:val="-20"/>
        </w:rPr>
        <w:t> </w:t>
      </w:r>
      <w:r>
        <w:rPr/>
        <w:t>stats</w:t>
      </w:r>
      <w:r>
        <w:rPr>
          <w:spacing w:val="-19"/>
        </w:rPr>
        <w:t> </w:t>
      </w:r>
      <w:r>
        <w:rPr/>
        <w:t>lab</w:t>
      </w:r>
      <w:r>
        <w:rPr>
          <w:spacing w:val="-20"/>
        </w:rPr>
        <w:t> </w:t>
      </w:r>
      <w:r>
        <w:rPr/>
        <w:t>also</w:t>
      </w:r>
      <w:r>
        <w:rPr>
          <w:spacing w:val="-19"/>
        </w:rPr>
        <w:t> </w:t>
      </w:r>
      <w:r>
        <w:rPr>
          <w:spacing w:val="-2"/>
        </w:rPr>
        <w:t>encoiunter</w:t>
      </w:r>
      <w:r>
        <w:rPr/>
      </w:r>
    </w:p>
    <w:p>
      <w:pPr>
        <w:pStyle w:val="BodyText"/>
        <w:spacing w:line="279" w:lineRule="auto" w:before="45"/>
        <w:ind w:left="547" w:right="0" w:firstLine="351"/>
        <w:jc w:val="left"/>
      </w:pPr>
      <w:r>
        <w:rPr>
          <w:spacing w:val="-1"/>
          <w:w w:val="95"/>
        </w:rPr>
        <w:t>Quantifying</w:t>
      </w:r>
      <w:r>
        <w:rPr>
          <w:spacing w:val="8"/>
          <w:w w:val="95"/>
        </w:rPr>
        <w:t> </w:t>
      </w:r>
      <w:r>
        <w:rPr>
          <w:spacing w:val="-3"/>
          <w:w w:val="95"/>
        </w:rPr>
        <w:t>uncertain</w:t>
      </w:r>
      <w:r>
        <w:rPr>
          <w:spacing w:val="-2"/>
          <w:w w:val="95"/>
        </w:rPr>
        <w:t>ty</w:t>
      </w:r>
      <w:r>
        <w:rPr>
          <w:spacing w:val="9"/>
          <w:w w:val="95"/>
        </w:rPr>
        <w:t> </w:t>
      </w:r>
      <w:r>
        <w:rPr>
          <w:w w:val="95"/>
        </w:rPr>
        <w:t>in</w:t>
      </w:r>
      <w:r>
        <w:rPr>
          <w:spacing w:val="9"/>
          <w:w w:val="95"/>
        </w:rPr>
        <w:t> </w:t>
      </w:r>
      <w:r>
        <w:rPr>
          <w:w w:val="95"/>
        </w:rPr>
        <w:t>marginal</w:t>
      </w:r>
      <w:r>
        <w:rPr>
          <w:spacing w:val="9"/>
          <w:w w:val="95"/>
        </w:rPr>
        <w:t> </w:t>
      </w:r>
      <w:r>
        <w:rPr>
          <w:w w:val="95"/>
        </w:rPr>
        <w:t>likelihood</w:t>
      </w:r>
      <w:r>
        <w:rPr>
          <w:spacing w:val="9"/>
          <w:w w:val="95"/>
        </w:rPr>
        <w:t> </w:t>
      </w:r>
      <w:r>
        <w:rPr>
          <w:w w:val="95"/>
        </w:rPr>
        <w:t>estimation</w:t>
      </w:r>
      <w:r>
        <w:rPr>
          <w:spacing w:val="8"/>
          <w:w w:val="95"/>
        </w:rPr>
        <w:t> </w:t>
      </w:r>
      <w:r>
        <w:rPr>
          <w:w w:val="95"/>
        </w:rPr>
        <w:t>via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9"/>
          <w:w w:val="95"/>
        </w:rPr>
        <w:t> </w:t>
      </w:r>
      <w:r>
        <w:rPr>
          <w:w w:val="95"/>
        </w:rPr>
        <w:t>stepping-stone</w:t>
      </w:r>
      <w:r>
        <w:rPr>
          <w:spacing w:val="37"/>
          <w:w w:val="92"/>
        </w:rPr>
        <w:t> </w:t>
      </w:r>
      <w:r>
        <w:rPr/>
        <w:t>sampling</w:t>
      </w:r>
      <w:r>
        <w:rPr>
          <w:spacing w:val="-25"/>
        </w:rPr>
        <w:t> </w:t>
      </w:r>
      <w:r>
        <w:rPr/>
        <w:t>algorithm</w:t>
      </w:r>
      <w:r>
        <w:rPr>
          <w:spacing w:val="-24"/>
        </w:rPr>
        <w:t> </w:t>
      </w:r>
      <w:r>
        <w:rPr/>
        <w:t>John</w:t>
      </w:r>
      <w:r>
        <w:rPr>
          <w:spacing w:val="-25"/>
        </w:rPr>
        <w:t> </w:t>
      </w:r>
      <w:r>
        <w:rPr/>
        <w:t>Siryj</w:t>
      </w:r>
      <w:r>
        <w:rPr>
          <w:spacing w:val="-25"/>
        </w:rPr>
        <w:t> </w:t>
      </w:r>
      <w:r>
        <w:rPr/>
        <w:t>(Renate</w:t>
      </w:r>
      <w:r>
        <w:rPr>
          <w:spacing w:val="-25"/>
        </w:rPr>
        <w:t> </w:t>
      </w:r>
      <w:r>
        <w:rPr>
          <w:spacing w:val="-3"/>
        </w:rPr>
        <w:t>Meyer,</w:t>
      </w:r>
      <w:r>
        <w:rPr>
          <w:spacing w:val="-25"/>
        </w:rPr>
        <w:t> </w:t>
      </w:r>
      <w:r>
        <w:rPr>
          <w:spacing w:val="-1"/>
        </w:rPr>
        <w:t>P</w:t>
      </w:r>
      <w:r>
        <w:rPr>
          <w:spacing w:val="-2"/>
        </w:rPr>
        <w:t>atricio</w:t>
      </w:r>
      <w:r>
        <w:rPr>
          <w:spacing w:val="-24"/>
        </w:rPr>
        <w:t> </w:t>
      </w:r>
      <w:r>
        <w:rPr/>
        <w:t>Maturana</w:t>
      </w:r>
      <w:r>
        <w:rPr>
          <w:spacing w:val="-25"/>
        </w:rPr>
        <w:t> </w:t>
      </w:r>
      <w:r>
        <w:rPr/>
        <w:t>Russel)</w:t>
      </w:r>
      <w:r>
        <w:rPr/>
      </w:r>
    </w:p>
    <w:p>
      <w:pPr>
        <w:pStyle w:val="BodyText"/>
        <w:spacing w:line="279" w:lineRule="auto"/>
        <w:ind w:left="547" w:right="0" w:firstLine="351"/>
        <w:jc w:val="left"/>
      </w:pPr>
      <w:r>
        <w:rPr>
          <w:spacing w:val="-4"/>
        </w:rPr>
        <w:t>However,</w:t>
      </w:r>
      <w:r>
        <w:rPr>
          <w:spacing w:val="-25"/>
        </w:rPr>
        <w:t> </w:t>
      </w:r>
      <w:r>
        <w:rPr/>
        <w:t>what</w:t>
      </w:r>
      <w:r>
        <w:rPr>
          <w:spacing w:val="-24"/>
        </w:rPr>
        <w:t> </w:t>
      </w:r>
      <w:r>
        <w:rPr/>
        <w:t>has</w:t>
      </w:r>
      <w:r>
        <w:rPr>
          <w:spacing w:val="-24"/>
        </w:rPr>
        <w:t> </w:t>
      </w:r>
      <w:r>
        <w:rPr>
          <w:spacing w:val="1"/>
        </w:rPr>
        <w:t>been</w:t>
      </w:r>
      <w:r>
        <w:rPr>
          <w:spacing w:val="-24"/>
        </w:rPr>
        <w:t> </w:t>
      </w:r>
      <w:r>
        <w:rPr>
          <w:spacing w:val="-2"/>
        </w:rPr>
        <w:t>observed</w:t>
      </w:r>
      <w:r>
        <w:rPr>
          <w:spacing w:val="-24"/>
        </w:rPr>
        <w:t> </w:t>
      </w:r>
      <w:r>
        <w:rPr/>
        <w:t>is</w:t>
      </w:r>
      <w:r>
        <w:rPr>
          <w:spacing w:val="-25"/>
        </w:rPr>
        <w:t> </w:t>
      </w:r>
      <w:r>
        <w:rPr/>
        <w:t>that</w:t>
      </w:r>
      <w:r>
        <w:rPr>
          <w:spacing w:val="-24"/>
        </w:rPr>
        <w:t> </w:t>
      </w:r>
      <w:r>
        <w:rPr/>
        <w:t>at</w:t>
      </w:r>
      <w:r>
        <w:rPr>
          <w:spacing w:val="-24"/>
        </w:rPr>
        <w:t> </w:t>
      </w:r>
      <w:r>
        <w:rPr/>
        <w:t>least</w:t>
      </w:r>
      <w:r>
        <w:rPr>
          <w:spacing w:val="-25"/>
        </w:rPr>
        <w:t> </w:t>
      </w:r>
      <w:r>
        <w:rPr/>
        <w:t>for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>
          <w:spacing w:val="-2"/>
        </w:rPr>
        <w:t>numerous</w:t>
      </w:r>
      <w:r>
        <w:rPr>
          <w:spacing w:val="-24"/>
        </w:rPr>
        <w:t> </w:t>
      </w:r>
      <w:r>
        <w:rPr>
          <w:spacing w:val="-2"/>
        </w:rPr>
        <w:t>trials,</w:t>
      </w:r>
      <w:r>
        <w:rPr>
          <w:spacing w:val="-25"/>
        </w:rPr>
        <w:t> </w:t>
      </w:r>
      <w:r>
        <w:rPr>
          <w:spacing w:val="1"/>
        </w:rPr>
        <w:t>model</w:t>
      </w:r>
      <w:r>
        <w:rPr>
          <w:spacing w:val="-24"/>
        </w:rPr>
        <w:t> </w:t>
      </w:r>
      <w:r>
        <w:rPr/>
        <w:t>1</w:t>
      </w:r>
      <w:r>
        <w:rPr>
          <w:spacing w:val="29"/>
          <w:w w:val="111"/>
        </w:rPr>
        <w:t> </w:t>
      </w:r>
      <w:r>
        <w:rPr>
          <w:spacing w:val="-4"/>
        </w:rPr>
        <w:t>always</w:t>
      </w:r>
      <w:r>
        <w:rPr>
          <w:spacing w:val="-21"/>
        </w:rPr>
        <w:t> </w:t>
      </w:r>
      <w:r>
        <w:rPr/>
        <w:t>yields</w:t>
      </w:r>
      <w:r>
        <w:rPr>
          <w:spacing w:val="-21"/>
        </w:rPr>
        <w:t> </w:t>
      </w:r>
      <w:r>
        <w:rPr/>
        <w:t>inferior</w:t>
      </w:r>
      <w:r>
        <w:rPr>
          <w:spacing w:val="-21"/>
        </w:rPr>
        <w:t> </w:t>
      </w:r>
      <w:r>
        <w:rPr/>
        <w:t>DIC</w:t>
      </w:r>
      <w:r>
        <w:rPr>
          <w:spacing w:val="-21"/>
        </w:rPr>
        <w:t> </w:t>
      </w:r>
      <w:r>
        <w:rPr/>
        <w:t>comapre</w:t>
      </w:r>
      <w:r>
        <w:rPr>
          <w:spacing w:val="-20"/>
        </w:rPr>
        <w:t> </w:t>
      </w:r>
      <w:r>
        <w:rPr/>
        <w:t>to</w:t>
      </w:r>
      <w:r>
        <w:rPr>
          <w:spacing w:val="-21"/>
        </w:rPr>
        <w:t> </w:t>
      </w:r>
      <w:r>
        <w:rPr/>
        <w:t>all</w:t>
      </w:r>
      <w:r>
        <w:rPr>
          <w:spacing w:val="-20"/>
        </w:rPr>
        <w:t> </w:t>
      </w:r>
      <w:r>
        <w:rPr/>
        <w:t>other</w:t>
      </w:r>
      <w:r>
        <w:rPr>
          <w:spacing w:val="-21"/>
        </w:rPr>
        <w:t> </w:t>
      </w:r>
      <w:r>
        <w:rPr>
          <w:spacing w:val="1"/>
        </w:rPr>
        <w:t>models</w:t>
      </w:r>
      <w:r>
        <w:rPr/>
      </w:r>
    </w:p>
    <w:p>
      <w:pPr>
        <w:spacing w:after="0" w:line="279" w:lineRule="auto"/>
        <w:jc w:val="left"/>
        <w:sectPr>
          <w:pgSz w:w="12240" w:h="15840"/>
          <w:pgMar w:header="987" w:footer="749" w:top="1260" w:bottom="940" w:left="1720" w:right="128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38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4"/>
        <w:gridCol w:w="1007"/>
        <w:gridCol w:w="889"/>
        <w:gridCol w:w="1007"/>
        <w:gridCol w:w="1006"/>
        <w:gridCol w:w="1006"/>
        <w:gridCol w:w="889"/>
        <w:gridCol w:w="1241"/>
      </w:tblGrid>
      <w:tr>
        <w:trPr>
          <w:trHeight w:val="326" w:hRule="exact"/>
        </w:trPr>
        <w:tc>
          <w:tcPr>
            <w:tcW w:w="97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97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21.0615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21.0615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21.0615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21.0615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7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24.4976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4.7805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15.7987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24.2398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34.1927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3119.0000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24.3373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4.9322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15.7804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23.9781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34.8648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24.1116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4.8248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15.5574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23.7915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34.4035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3587.0000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24.4041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4.9549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15.9001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24.1139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34.7204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3152.0000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24.8840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4.9712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16.4075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24.5082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35.4618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2895.0000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4512" w:val="left" w:leader="none"/>
        </w:tabs>
        <w:spacing w:line="279" w:lineRule="auto" w:before="59"/>
        <w:ind w:right="513" w:hanging="9"/>
        <w:jc w:val="left"/>
      </w:pPr>
      <w:r>
        <w:rPr>
          <w:spacing w:val="-4"/>
          <w:w w:val="95"/>
        </w:rPr>
        <w:t>T</w:t>
      </w:r>
      <w:r>
        <w:rPr>
          <w:spacing w:val="-5"/>
          <w:w w:val="95"/>
        </w:rPr>
        <w:t>able</w:t>
      </w:r>
      <w:r>
        <w:rPr>
          <w:spacing w:val="-2"/>
          <w:w w:val="95"/>
        </w:rPr>
        <w:t> </w:t>
      </w:r>
      <w:r>
        <w:rPr>
          <w:w w:val="95"/>
        </w:rPr>
        <w:t>2.2:</w:t>
      </w:r>
      <w:r>
        <w:rPr>
          <w:spacing w:val="18"/>
          <w:w w:val="95"/>
        </w:rPr>
        <w:t> 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osterior</w:t>
      </w:r>
      <w:r>
        <w:rPr>
          <w:spacing w:val="-1"/>
          <w:w w:val="95"/>
        </w:rPr>
        <w:t> </w:t>
      </w:r>
      <w:r>
        <w:rPr>
          <w:w w:val="95"/>
        </w:rPr>
        <w:t>distributions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diff</w:t>
        <w:tab/>
      </w:r>
      <w:r>
        <w:rPr/>
        <w:t>t</w:t>
      </w:r>
      <w:r>
        <w:rPr>
          <w:spacing w:val="-33"/>
        </w:rPr>
        <w:t> </w:t>
      </w:r>
      <w:r>
        <w:rPr>
          <w:spacing w:val="1"/>
        </w:rPr>
        <w:t>models</w:t>
      </w:r>
      <w:r>
        <w:rPr>
          <w:spacing w:val="-33"/>
        </w:rPr>
        <w:t> </w:t>
      </w:r>
      <w:r>
        <w:rPr/>
        <w:t>for</w:t>
      </w:r>
      <w:r>
        <w:rPr>
          <w:spacing w:val="-32"/>
        </w:rPr>
        <w:t> </w:t>
      </w:r>
      <w:r>
        <w:rPr>
          <w:spacing w:val="-4"/>
        </w:rPr>
        <w:t>T</w:t>
      </w:r>
      <w:r>
        <w:rPr>
          <w:spacing w:val="-5"/>
        </w:rPr>
        <w:t>otal,</w:t>
      </w:r>
      <w:r>
        <w:rPr>
          <w:spacing w:val="-33"/>
        </w:rPr>
        <w:t> </w:t>
      </w:r>
      <w:r>
        <w:rPr/>
        <w:t>with</w:t>
      </w:r>
      <w:r>
        <w:rPr>
          <w:spacing w:val="-33"/>
        </w:rPr>
        <w:t> </w:t>
      </w:r>
      <w:r>
        <w:rPr/>
        <w:t>added</w:t>
      </w:r>
      <w:r>
        <w:rPr>
          <w:spacing w:val="-33"/>
        </w:rPr>
        <w:t> </w:t>
      </w:r>
      <w:r>
        <w:rPr/>
        <w:t>anomalies,</w:t>
      </w:r>
      <w:r>
        <w:rPr>
          <w:spacing w:val="25"/>
          <w:w w:val="91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calculated</w:t>
      </w:r>
      <w:r>
        <w:rPr>
          <w:spacing w:val="16"/>
          <w:w w:val="95"/>
        </w:rPr>
        <w:t> </w:t>
      </w:r>
      <w:r>
        <w:rPr>
          <w:spacing w:val="-1"/>
          <w:w w:val="95"/>
        </w:rPr>
        <w:t>with</w:t>
      </w:r>
      <w:r>
        <w:rPr>
          <w:spacing w:val="15"/>
          <w:w w:val="95"/>
        </w:rPr>
        <w:t> </w:t>
      </w:r>
      <w:r>
        <w:rPr>
          <w:w w:val="95"/>
        </w:rPr>
        <w:t>independent</w:t>
      </w:r>
      <w:r>
        <w:rPr>
          <w:spacing w:val="16"/>
          <w:w w:val="95"/>
        </w:rPr>
        <w:t> </w:t>
      </w:r>
      <w:r>
        <w:rPr>
          <w:spacing w:val="-3"/>
          <w:w w:val="95"/>
        </w:rPr>
        <w:t>Bay</w:t>
      </w:r>
      <w:r>
        <w:rPr>
          <w:spacing w:val="-4"/>
          <w:w w:val="95"/>
        </w:rPr>
        <w:t>es</w:t>
      </w:r>
      <w:r>
        <w:rPr>
          <w:spacing w:val="15"/>
          <w:w w:val="95"/>
        </w:rPr>
        <w:t> </w:t>
      </w:r>
      <w:r>
        <w:rPr>
          <w:spacing w:val="1"/>
          <w:w w:val="95"/>
        </w:rPr>
        <w:t>model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0"/>
          <w:szCs w:val="20"/>
        </w:rPr>
      </w:pPr>
    </w:p>
    <w:p>
      <w:pPr>
        <w:spacing w:after="0" w:line="240" w:lineRule="auto"/>
        <w:rPr>
          <w:rFonts w:ascii="Georgia" w:hAnsi="Georgia" w:cs="Georgia" w:eastAsia="Georgia"/>
          <w:sz w:val="20"/>
          <w:szCs w:val="20"/>
        </w:rPr>
        <w:sectPr>
          <w:pgSz w:w="12240" w:h="15840"/>
          <w:pgMar w:header="987" w:footer="749" w:top="1260" w:bottom="940" w:left="1300" w:right="1720"/>
        </w:sectPr>
      </w:pPr>
    </w:p>
    <w:p>
      <w:pPr>
        <w:tabs>
          <w:tab w:pos="1786" w:val="left" w:leader="none"/>
          <w:tab w:pos="2490" w:val="left" w:leader="none"/>
          <w:tab w:pos="3194" w:val="left" w:leader="none"/>
          <w:tab w:pos="3898" w:val="left" w:leader="none"/>
        </w:tabs>
        <w:spacing w:before="86"/>
        <w:ind w:left="1082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0.053207pt;margin-top:11.61639pt;width:197.05pt;height:55.15pt;mso-position-horizontal-relative:page;mso-position-vertical-relative:paragraph;z-index:1480" coordorigin="1801,232" coordsize="3941,1103">
            <v:group style="position:absolute;left:1805;top:1211;width:57;height:2" coordorigin="1805,1211" coordsize="57,2">
              <v:shape style="position:absolute;left:1805;top:1211;width:57;height:2" coordorigin="1805,1211" coordsize="57,0" path="m1861,1211l1805,1211e" filled="false" stroked="true" strokeweight=".371318pt" strokecolor="#000000">
                <v:path arrowok="t"/>
              </v:shape>
            </v:group>
            <v:group style="position:absolute;left:1805;top:988;width:57;height:2" coordorigin="1805,988" coordsize="57,2">
              <v:shape style="position:absolute;left:1805;top:988;width:57;height:2" coordorigin="1805,988" coordsize="57,0" path="m1861,988l1805,988e" filled="false" stroked="true" strokeweight=".371318pt" strokecolor="#000000">
                <v:path arrowok="t"/>
              </v:shape>
            </v:group>
            <v:group style="position:absolute;left:1805;top:765;width:57;height:2" coordorigin="1805,765" coordsize="57,2">
              <v:shape style="position:absolute;left:1805;top:765;width:57;height:2" coordorigin="1805,765" coordsize="57,0" path="m1861,765l1805,765e" filled="false" stroked="true" strokeweight=".371318pt" strokecolor="#000000">
                <v:path arrowok="t"/>
              </v:shape>
            </v:group>
            <v:group style="position:absolute;left:1805;top:541;width:57;height:2" coordorigin="1805,541" coordsize="57,2">
              <v:shape style="position:absolute;left:1805;top:541;width:57;height:2" coordorigin="1805,541" coordsize="57,0" path="m1861,541l1805,541e" filled="false" stroked="true" strokeweight=".371318pt" strokecolor="#000000">
                <v:path arrowok="t"/>
              </v:shape>
            </v:group>
            <v:group style="position:absolute;left:1805;top:318;width:57;height:2" coordorigin="1805,318" coordsize="57,2">
              <v:shape style="position:absolute;left:1805;top:318;width:57;height:2" coordorigin="1805,318" coordsize="57,0" path="m1861,318l1805,318e" filled="false" stroked="true" strokeweight=".371318pt" strokecolor="#000000">
                <v:path arrowok="t"/>
              </v:shape>
            </v:group>
            <v:group style="position:absolute;left:2401;top:1275;width:2;height:57" coordorigin="2401,1275" coordsize="2,57">
              <v:shape style="position:absolute;left:2401;top:1275;width:2;height:57" coordorigin="2401,1275" coordsize="0,57" path="m2401,1275l2401,1331e" filled="false" stroked="true" strokeweight=".371318pt" strokecolor="#000000">
                <v:path arrowok="t"/>
              </v:shape>
            </v:group>
            <v:group style="position:absolute;left:3223;top:1275;width:2;height:57" coordorigin="3223,1275" coordsize="2,57">
              <v:shape style="position:absolute;left:3223;top:1275;width:2;height:57" coordorigin="3223,1275" coordsize="0,57" path="m3223,1275l3223,1331e" filled="false" stroked="true" strokeweight=".371318pt" strokecolor="#000000">
                <v:path arrowok="t"/>
              </v:shape>
            </v:group>
            <v:group style="position:absolute;left:3164;top:1211;width:2;height:64" coordorigin="3164,1211" coordsize="2,64">
              <v:shape style="position:absolute;left:3164;top:1211;width:2;height:64" coordorigin="3164,1211" coordsize="0,64" path="m3164,1211l3164,1275e" filled="false" stroked="true" strokeweight=".524804pt" strokecolor="#0080ff">
                <v:path arrowok="t"/>
              </v:shape>
            </v:group>
            <v:group style="position:absolute;left:3282;top:1211;width:2;height:64" coordorigin="3282,1211" coordsize="2,64">
              <v:shape style="position:absolute;left:3282;top:1211;width:2;height:64" coordorigin="3282,1211" coordsize="0,64" path="m3282,1275l3282,1211e" filled="false" stroked="true" strokeweight=".371318pt" strokecolor="#0080ff">
                <v:path arrowok="t"/>
              </v:shape>
            </v:group>
            <v:group style="position:absolute;left:3102;top:1211;width:2;height:64" coordorigin="3102,1211" coordsize="2,64">
              <v:shape style="position:absolute;left:3102;top:1211;width:2;height:64" coordorigin="3102,1211" coordsize="0,64" path="m3102,1211l3102,1275e" filled="false" stroked="true" strokeweight=".455483pt" strokecolor="#0080ff">
                <v:path arrowok="t"/>
              </v:shape>
            </v:group>
            <v:group style="position:absolute;left:3086;top:1211;width:2;height:64" coordorigin="3086,1211" coordsize="2,64">
              <v:shape style="position:absolute;left:3086;top:1211;width:2;height:64" coordorigin="3086,1211" coordsize="0,64" path="m3086,1211l3086,1275e" filled="false" stroked="true" strokeweight=".465385pt" strokecolor="#0080ff">
                <v:path arrowok="t"/>
              </v:shape>
            </v:group>
            <v:group style="position:absolute;left:3446;top:1211;width:2;height:64" coordorigin="3446,1211" coordsize="2,64">
              <v:shape style="position:absolute;left:3446;top:1211;width:2;height:64" coordorigin="3446,1211" coordsize="0,64" path="m3446,1211l3446,1275e" filled="false" stroked="true" strokeweight=".455483pt" strokecolor="#0080ff">
                <v:path arrowok="t"/>
              </v:shape>
            </v:group>
            <v:group style="position:absolute;left:3502;top:1211;width:2;height:64" coordorigin="3502,1211" coordsize="2,64">
              <v:shape style="position:absolute;left:3502;top:1211;width:2;height:64" coordorigin="3502,1211" coordsize="0,64" path="m3502,1211l3502,1275e" filled="false" stroked="true" strokeweight=".46043pt" strokecolor="#0080ff">
                <v:path arrowok="t"/>
              </v:shape>
            </v:group>
            <v:group style="position:absolute;left:3508;top:1211;width:2;height:64" coordorigin="3508,1211" coordsize="2,64">
              <v:shape style="position:absolute;left:3508;top:1211;width:2;height:64" coordorigin="3508,1211" coordsize="0,64" path="m3508,1211l3508,1275e" filled="false" stroked="true" strokeweight=".43568pt" strokecolor="#0080ff">
                <v:path arrowok="t"/>
              </v:shape>
            </v:group>
            <v:group style="position:absolute;left:3387;top:1211;width:2;height:64" coordorigin="3387,1211" coordsize="2,64">
              <v:shape style="position:absolute;left:3387;top:1211;width:2;height:64" coordorigin="3387,1211" coordsize="0,64" path="m3387,1211l3387,1275e" filled="false" stroked="true" strokeweight=".490162pt" strokecolor="#0080ff">
                <v:path arrowok="t"/>
              </v:shape>
            </v:group>
            <v:group style="position:absolute;left:3351;top:1211;width:2;height:64" coordorigin="3351,1211" coordsize="2,64">
              <v:shape style="position:absolute;left:3351;top:1211;width:2;height:64" coordorigin="3351,1211" coordsize="0,64" path="m3351,1211l3351,1275e" filled="false" stroked="true" strokeweight=".465359pt" strokecolor="#0080ff">
                <v:path arrowok="t"/>
              </v:shape>
            </v:group>
            <v:group style="position:absolute;left:3622;top:1211;width:2;height:64" coordorigin="3622,1211" coordsize="2,64">
              <v:shape style="position:absolute;left:3622;top:1211;width:2;height:64" coordorigin="3622,1211" coordsize="0,64" path="m3622,1211l3622,1275e" filled="false" stroked="true" strokeweight=".539647pt" strokecolor="#0080ff">
                <v:path arrowok="t"/>
              </v:shape>
            </v:group>
            <v:group style="position:absolute;left:3596;top:1211;width:2;height:64" coordorigin="3596,1211" coordsize="2,64">
              <v:shape style="position:absolute;left:3596;top:1211;width:2;height:64" coordorigin="3596,1211" coordsize="0,64" path="m3596,1211l3596,1275e" filled="false" stroked="true" strokeweight=".485186pt" strokecolor="#0080ff">
                <v:path arrowok="t"/>
              </v:shape>
            </v:group>
            <v:group style="position:absolute;left:3619;top:1211;width:2;height:64" coordorigin="3619,1211" coordsize="2,64">
              <v:shape style="position:absolute;left:3619;top:1211;width:2;height:64" coordorigin="3619,1211" coordsize="0,64" path="m3619,1211l3619,1275e" filled="false" stroked="true" strokeweight=".455477pt" strokecolor="#0080ff">
                <v:path arrowok="t"/>
              </v:shape>
            </v:group>
            <v:group style="position:absolute;left:3572;top:1211;width:2;height:64" coordorigin="3572,1211" coordsize="2,64">
              <v:shape style="position:absolute;left:3572;top:1211;width:2;height:64" coordorigin="3572,1211" coordsize="0,64" path="m3572,1211l3572,1275e" filled="false" stroked="true" strokeweight=".44063pt" strokecolor="#0080ff">
                <v:path arrowok="t"/>
              </v:shape>
            </v:group>
            <v:group style="position:absolute;left:3123;top:1211;width:2;height:64" coordorigin="3123,1211" coordsize="2,64">
              <v:shape style="position:absolute;left:3123;top:1211;width:2;height:64" coordorigin="3123,1211" coordsize="0,64" path="m3123,1211l3123,1275e" filled="false" stroked="true" strokeweight=".396072pt" strokecolor="#0080ff">
                <v:path arrowok="t"/>
              </v:shape>
            </v:group>
            <v:group style="position:absolute;left:3182;top:1211;width:2;height:64" coordorigin="3182,1211" coordsize="2,64">
              <v:shape style="position:absolute;left:3182;top:1211;width:2;height:64" coordorigin="3182,1211" coordsize="0,64" path="m3182,1211l3182,1275e" filled="false" stroked="true" strokeweight=".475294pt" strokecolor="#0080ff">
                <v:path arrowok="t"/>
              </v:shape>
            </v:group>
            <v:group style="position:absolute;left:3558;top:1211;width:2;height:64" coordorigin="3558,1211" coordsize="2,64">
              <v:shape style="position:absolute;left:3558;top:1211;width:2;height:64" coordorigin="3558,1211" coordsize="0,64" path="m3558,1211l3558,1275e" filled="false" stroked="true" strokeweight=".485192pt" strokecolor="#0080ff">
                <v:path arrowok="t"/>
              </v:shape>
            </v:group>
            <v:group style="position:absolute;left:3630;top:1211;width:2;height:64" coordorigin="3630,1211" coordsize="2,64">
              <v:shape style="position:absolute;left:3630;top:1211;width:2;height:64" coordorigin="3630,1211" coordsize="0,64" path="m3630,1211l3630,1275e" filled="false" stroked="true" strokeweight=".440635pt" strokecolor="#0080ff">
                <v:path arrowok="t"/>
              </v:shape>
            </v:group>
            <v:group style="position:absolute;left:3241;top:1211;width:2;height:64" coordorigin="3241,1211" coordsize="2,64">
              <v:shape style="position:absolute;left:3241;top:1211;width:2;height:64" coordorigin="3241,1211" coordsize="0,64" path="m3241,1211l3241,1275e" filled="false" stroked="true" strokeweight=".425771pt" strokecolor="#0080ff">
                <v:path arrowok="t"/>
              </v:shape>
            </v:group>
            <v:group style="position:absolute;left:3379;top:1211;width:2;height:64" coordorigin="3379,1211" coordsize="2,64">
              <v:shape style="position:absolute;left:3379;top:1211;width:2;height:64" coordorigin="3379,1211" coordsize="0,64" path="m3379,1211l3379,1275e" filled="false" stroked="true" strokeweight=".465383pt" strokecolor="#0080ff">
                <v:path arrowok="t"/>
              </v:shape>
            </v:group>
            <v:group style="position:absolute;left:3487;top:1211;width:2;height:64" coordorigin="3487,1211" coordsize="2,64">
              <v:shape style="position:absolute;left:3487;top:1211;width:2;height:64" coordorigin="3487,1211" coordsize="0,64" path="m3487,1211l3487,1275e" filled="false" stroked="true" strokeweight=".391121pt" strokecolor="#0080ff">
                <v:path arrowok="t"/>
              </v:shape>
            </v:group>
            <v:group style="position:absolute;left:3586;top:1211;width:2;height:64" coordorigin="3586,1211" coordsize="2,64">
              <v:shape style="position:absolute;left:3586;top:1211;width:2;height:64" coordorigin="3586,1211" coordsize="0,64" path="m3586,1211l3586,1275e" filled="false" stroked="true" strokeweight=".470336pt" strokecolor="#0080ff">
                <v:path arrowok="t"/>
              </v:shape>
            </v:group>
            <v:group style="position:absolute;left:3441;top:1211;width:2;height:64" coordorigin="3441,1211" coordsize="2,64">
              <v:shape style="position:absolute;left:3441;top:1211;width:2;height:64" coordorigin="3441,1211" coordsize="0,64" path="m3441,1211l3441,1275e" filled="false" stroked="true" strokeweight=".455485pt" strokecolor="#0080ff">
                <v:path arrowok="t"/>
              </v:shape>
            </v:group>
            <v:group style="position:absolute;left:3607;top:1211;width:2;height:64" coordorigin="3607,1211" coordsize="2,64">
              <v:shape style="position:absolute;left:3607;top:1211;width:2;height:64" coordorigin="3607,1211" coordsize="0,64" path="m3607,1211l3607,1275e" filled="false" stroked="true" strokeweight=".415876pt" strokecolor="#0080ff">
                <v:path arrowok="t"/>
              </v:shape>
            </v:group>
            <v:group style="position:absolute;left:4044;top:1275;width:2;height:57" coordorigin="4044,1275" coordsize="2,57">
              <v:shape style="position:absolute;left:4044;top:1275;width:2;height:57" coordorigin="4044,1275" coordsize="0,57" path="m4044,1275l4044,1331e" filled="false" stroked="true" strokeweight=".371318pt" strokecolor="#000000">
                <v:path arrowok="t"/>
              </v:shape>
            </v:group>
            <v:group style="position:absolute;left:3975;top:1211;width:2;height:64" coordorigin="3975,1211" coordsize="2,64">
              <v:shape style="position:absolute;left:3975;top:1211;width:2;height:64" coordorigin="3975,1211" coordsize="0,64" path="m3975,1211l3975,1275e" filled="false" stroked="true" strokeweight=".509946pt" strokecolor="#0080ff">
                <v:path arrowok="t"/>
              </v:shape>
            </v:group>
            <v:group style="position:absolute;left:4037;top:1211;width:2;height:64" coordorigin="4037,1211" coordsize="2,64">
              <v:shape style="position:absolute;left:4037;top:1211;width:2;height:64" coordorigin="4037,1211" coordsize="0,64" path="m4037,1211l4037,1275e" filled="false" stroked="true" strokeweight=".415876pt" strokecolor="#0080ff">
                <v:path arrowok="t"/>
              </v:shape>
            </v:group>
            <v:group style="position:absolute;left:4035;top:1211;width:2;height:64" coordorigin="4035,1211" coordsize="2,64">
              <v:shape style="position:absolute;left:4035;top:1211;width:2;height:64" coordorigin="4035,1211" coordsize="0,64" path="m4035,1211l4035,1275e" filled="false" stroked="true" strokeweight=".381219pt" strokecolor="#0080ff">
                <v:path arrowok="t"/>
              </v:shape>
            </v:group>
            <v:group style="position:absolute;left:4053;top:1211;width:2;height:64" coordorigin="4053,1211" coordsize="2,64">
              <v:shape style="position:absolute;left:4053;top:1211;width:2;height:64" coordorigin="4053,1211" coordsize="0,64" path="m4053,1275l4053,1211e" filled="false" stroked="true" strokeweight=".371318pt" strokecolor="#0080ff">
                <v:path arrowok="t"/>
              </v:shape>
            </v:group>
            <v:group style="position:absolute;left:3897;top:1211;width:2;height:64" coordorigin="3897,1211" coordsize="2,64">
              <v:shape style="position:absolute;left:3897;top:1211;width:2;height:64" coordorigin="3897,1211" coordsize="0,64" path="m3897,1211l3897,1275e" filled="false" stroked="true" strokeweight=".48024pt" strokecolor="#0080ff">
                <v:path arrowok="t"/>
              </v:shape>
            </v:group>
            <v:group style="position:absolute;left:3930;top:1211;width:2;height:64" coordorigin="3930,1211" coordsize="2,64">
              <v:shape style="position:absolute;left:3930;top:1211;width:2;height:64" coordorigin="3930,1211" coordsize="0,64" path="m3930,1211l3930,1275e" filled="false" stroked="true" strokeweight=".401023pt" strokecolor="#0080ff">
                <v:path arrowok="t"/>
              </v:shape>
            </v:group>
            <v:group style="position:absolute;left:3814;top:1211;width:2;height:64" coordorigin="3814,1211" coordsize="2,64">
              <v:shape style="position:absolute;left:3814;top:1211;width:2;height:64" coordorigin="3814,1211" coordsize="0,64" path="m3814,1211l3814,1275e" filled="false" stroked="true" strokeweight=".490148pt" strokecolor="#0080ff">
                <v:path arrowok="t"/>
              </v:shape>
            </v:group>
            <v:group style="position:absolute;left:3793;top:1211;width:2;height:64" coordorigin="3793,1211" coordsize="2,64">
              <v:shape style="position:absolute;left:3793;top:1211;width:2;height:64" coordorigin="3793,1211" coordsize="0,64" path="m3793,1211l3793,1275e" filled="false" stroked="true" strokeweight=".38617pt" strokecolor="#0080ff">
                <v:path arrowok="t"/>
              </v:shape>
            </v:group>
            <v:group style="position:absolute;left:3787;top:1211;width:2;height:64" coordorigin="3787,1211" coordsize="2,64">
              <v:shape style="position:absolute;left:3787;top:1211;width:2;height:64" coordorigin="3787,1211" coordsize="0,64" path="m3787,1211l3787,1275e" filled="false" stroked="true" strokeweight=".514895pt" strokecolor="#0080ff">
                <v:path arrowok="t"/>
              </v:shape>
            </v:group>
            <v:group style="position:absolute;left:3714;top:1211;width:2;height:64" coordorigin="3714,1211" coordsize="2,64">
              <v:shape style="position:absolute;left:3714;top:1211;width:2;height:64" coordorigin="3714,1211" coordsize="0,64" path="m3714,1211l3714,1275e" filled="false" stroked="true" strokeweight=".47529pt" strokecolor="#0080ff">
                <v:path arrowok="t"/>
              </v:shape>
            </v:group>
            <v:group style="position:absolute;left:3858;top:1211;width:2;height:64" coordorigin="3858,1211" coordsize="2,64">
              <v:shape style="position:absolute;left:3858;top:1211;width:2;height:64" coordorigin="3858,1211" coordsize="0,64" path="m3858,1211l3858,1275e" filled="false" stroked="true" strokeweight=".480246pt" strokecolor="#0080ff">
                <v:path arrowok="t"/>
              </v:shape>
            </v:group>
            <v:group style="position:absolute;left:3819;top:1211;width:2;height:64" coordorigin="3819,1211" coordsize="2,64">
              <v:shape style="position:absolute;left:3819;top:1211;width:2;height:64" coordorigin="3819,1211" coordsize="0,64" path="m3819,1211l3819,1275e" filled="false" stroked="true" strokeweight=".401023pt" strokecolor="#0080ff">
                <v:path arrowok="t"/>
              </v:shape>
            </v:group>
            <v:group style="position:absolute;left:3914;top:1211;width:2;height:64" coordorigin="3914,1211" coordsize="2,64">
              <v:shape style="position:absolute;left:3914;top:1211;width:2;height:64" coordorigin="3914,1211" coordsize="0,64" path="m3914,1211l3914,1275e" filled="false" stroked="true" strokeweight=".509933pt" strokecolor="#0080ff">
                <v:path arrowok="t"/>
              </v:shape>
            </v:group>
            <v:group style="position:absolute;left:3783;top:1211;width:2;height:64" coordorigin="3783,1211" coordsize="2,64">
              <v:shape style="position:absolute;left:3783;top:1211;width:2;height:64" coordorigin="3783,1211" coordsize="0,64" path="m3783,1211l3783,1275e" filled="false" stroked="true" strokeweight=".445581pt" strokecolor="#0080ff">
                <v:path arrowok="t"/>
              </v:shape>
            </v:group>
            <v:group style="position:absolute;left:3824;top:1211;width:2;height:64" coordorigin="3824,1211" coordsize="2,64">
              <v:shape style="position:absolute;left:3824;top:1211;width:2;height:64" coordorigin="3824,1211" coordsize="0,64" path="m3824,1211l3824,1275e" filled="false" stroked="true" strokeweight=".460434pt" strokecolor="#0080ff">
                <v:path arrowok="t"/>
              </v:shape>
            </v:group>
            <v:group style="position:absolute;left:3964;top:1211;width:2;height:64" coordorigin="3964,1211" coordsize="2,64">
              <v:shape style="position:absolute;left:3964;top:1211;width:2;height:64" coordorigin="3964,1211" coordsize="0,64" path="m3964,1211l3964,1275e" filled="false" stroked="true" strokeweight=".415876pt" strokecolor="#0080ff">
                <v:path arrowok="t"/>
              </v:shape>
            </v:group>
            <v:group style="position:absolute;left:3834;top:1211;width:2;height:64" coordorigin="3834,1211" coordsize="2,64">
              <v:shape style="position:absolute;left:3834;top:1211;width:2;height:64" coordorigin="3834,1211" coordsize="0,64" path="m3834,1211l3834,1275e" filled="false" stroked="true" strokeweight=".490132pt" strokecolor="#0080ff">
                <v:path arrowok="t"/>
              </v:shape>
            </v:group>
            <v:group style="position:absolute;left:4010;top:1211;width:2;height:64" coordorigin="4010,1211" coordsize="2,64">
              <v:shape style="position:absolute;left:4010;top:1211;width:2;height:64" coordorigin="4010,1211" coordsize="0,64" path="m4010,1211l4010,1275e" filled="false" stroked="true" strokeweight=".44063pt" strokecolor="#0080ff">
                <v:path arrowok="t"/>
              </v:shape>
            </v:group>
            <v:group style="position:absolute;left:3667;top:1211;width:2;height:64" coordorigin="3667,1211" coordsize="2,64">
              <v:shape style="position:absolute;left:3667;top:1211;width:2;height:64" coordorigin="3667,1211" coordsize="0,64" path="m3667,1211l3667,1275e" filled="false" stroked="true" strokeweight=".504989pt" strokecolor="#0080ff">
                <v:path arrowok="t"/>
              </v:shape>
            </v:group>
            <v:group style="position:absolute;left:3459;top:1211;width:2;height:64" coordorigin="3459,1211" coordsize="2,64">
              <v:shape style="position:absolute;left:3459;top:1211;width:2;height:64" coordorigin="3459,1211" coordsize="0,64" path="m3459,1211l3459,1275e" filled="false" stroked="true" strokeweight=".529746pt" strokecolor="#0080ff">
                <v:path arrowok="t"/>
              </v:shape>
            </v:group>
            <v:group style="position:absolute;left:3307;top:1211;width:2;height:64" coordorigin="3307,1211" coordsize="2,64">
              <v:shape style="position:absolute;left:3307;top:1211;width:2;height:64" coordorigin="3307,1211" coordsize="0,64" path="m3307,1211l3307,1275e" filled="false" stroked="true" strokeweight=".519846pt" strokecolor="#0080ff">
                <v:path arrowok="t"/>
              </v:shape>
            </v:group>
            <v:group style="position:absolute;left:3456;top:1211;width:2;height:64" coordorigin="3456,1211" coordsize="2,64">
              <v:shape style="position:absolute;left:3456;top:1211;width:2;height:64" coordorigin="3456,1211" coordsize="0,64" path="m3456,1211l3456,1275e" filled="false" stroked="true" strokeweight=".420833pt" strokecolor="#0080ff">
                <v:path arrowok="t"/>
              </v:shape>
            </v:group>
            <v:group style="position:absolute;left:4111;top:1211;width:2;height:64" coordorigin="4111,1211" coordsize="2,64">
              <v:shape style="position:absolute;left:4111;top:1211;width:2;height:64" coordorigin="4111,1211" coordsize="0,64" path="m4111,1211l4111,1275e" filled="false" stroked="true" strokeweight=".391121pt" strokecolor="#0080ff">
                <v:path arrowok="t"/>
              </v:shape>
            </v:group>
            <v:group style="position:absolute;left:3360;top:1211;width:2;height:64" coordorigin="3360,1211" coordsize="2,64">
              <v:shape style="position:absolute;left:3360;top:1211;width:2;height:64" coordorigin="3360,1211" coordsize="0,64" path="m3360,1211l3360,1275e" filled="false" stroked="true" strokeweight=".415876pt" strokecolor="#0080ff">
                <v:path arrowok="t"/>
              </v:shape>
            </v:group>
            <v:group style="position:absolute;left:3553;top:1211;width:2;height:64" coordorigin="3553,1211" coordsize="2,64">
              <v:shape style="position:absolute;left:3553;top:1211;width:2;height:64" coordorigin="3553,1211" coordsize="0,64" path="m3553,1211l3553,1275e" filled="false" stroked="true" strokeweight=".46538pt" strokecolor="#0080ff">
                <v:path arrowok="t"/>
              </v:shape>
            </v:group>
            <v:group style="position:absolute;left:3437;top:1211;width:2;height:64" coordorigin="3437,1211" coordsize="2,64">
              <v:shape style="position:absolute;left:3437;top:1211;width:2;height:64" coordorigin="3437,1211" coordsize="0,64" path="m3437,1211l3437,1275e" filled="false" stroked="true" strokeweight=".534695pt" strokecolor="#0080ff">
                <v:path arrowok="t"/>
              </v:shape>
            </v:group>
            <v:group style="position:absolute;left:3452;top:1211;width:2;height:64" coordorigin="3452,1211" coordsize="2,64">
              <v:shape style="position:absolute;left:3452;top:1211;width:2;height:64" coordorigin="3452,1211" coordsize="0,64" path="m3452,1211l3452,1275e" filled="false" stroked="true" strokeweight=".44063pt" strokecolor="#0080ff">
                <v:path arrowok="t"/>
              </v:shape>
            </v:group>
            <v:group style="position:absolute;left:3406;top:1211;width:2;height:64" coordorigin="3406,1211" coordsize="2,64">
              <v:shape style="position:absolute;left:3406;top:1211;width:2;height:64" coordorigin="3406,1211" coordsize="0,64" path="m3406,1211l3406,1275e" filled="false" stroked="true" strokeweight=".500013pt" strokecolor="#0080ff">
                <v:path arrowok="t"/>
              </v:shape>
            </v:group>
            <v:group style="position:absolute;left:3600;top:1211;width:2;height:64" coordorigin="3600,1211" coordsize="2,64">
              <v:shape style="position:absolute;left:3600;top:1211;width:2;height:64" coordorigin="3600,1211" coordsize="0,64" path="m3600,1211l3600,1275e" filled="false" stroked="true" strokeweight=".500028pt" strokecolor="#0080ff">
                <v:path arrowok="t"/>
              </v:shape>
            </v:group>
            <v:group style="position:absolute;left:3247;top:1211;width:2;height:64" coordorigin="3247,1211" coordsize="2,64">
              <v:shape style="position:absolute;left:3247;top:1211;width:2;height:64" coordorigin="3247,1211" coordsize="0,64" path="m3247,1275l3247,1211e" filled="false" stroked="true" strokeweight=".371318pt" strokecolor="#0080ff">
                <v:path arrowok="t"/>
              </v:shape>
            </v:group>
            <v:group style="position:absolute;left:3736;top:1211;width:2;height:64" coordorigin="3736,1211" coordsize="2,64">
              <v:shape style="position:absolute;left:3736;top:1211;width:2;height:64" coordorigin="3736,1211" coordsize="0,64" path="m3736,1211l3736,1275e" filled="false" stroked="true" strokeweight=".504971pt" strokecolor="#0080ff">
                <v:path arrowok="t"/>
              </v:shape>
            </v:group>
            <v:group style="position:absolute;left:3728;top:1211;width:2;height:64" coordorigin="3728,1211" coordsize="2,64">
              <v:shape style="position:absolute;left:3728;top:1211;width:2;height:64" coordorigin="3728,1211" coordsize="0,64" path="m3728,1211l3728,1275e" filled="false" stroked="true" strokeweight=".38617pt" strokecolor="#0080ff">
                <v:path arrowok="t"/>
              </v:shape>
            </v:group>
            <v:group style="position:absolute;left:3250;top:1211;width:2;height:64" coordorigin="3250,1211" coordsize="2,64">
              <v:shape style="position:absolute;left:3250;top:1211;width:2;height:64" coordorigin="3250,1211" coordsize="0,64" path="m3250,1211l3250,1275e" filled="false" stroked="true" strokeweight=".401024pt" strokecolor="#0080ff">
                <v:path arrowok="t"/>
              </v:shape>
            </v:group>
            <v:group style="position:absolute;left:3082;top:1211;width:2;height:64" coordorigin="3082,1211" coordsize="2,64">
              <v:shape style="position:absolute;left:3082;top:1211;width:2;height:64" coordorigin="3082,1211" coordsize="0,64" path="m3082,1211l3082,1275e" filled="false" stroked="true" strokeweight=".450526pt" strokecolor="#0080ff">
                <v:path arrowok="t"/>
              </v:shape>
            </v:group>
            <v:group style="position:absolute;left:2979;top:1211;width:2;height:64" coordorigin="2979,1211" coordsize="2,64">
              <v:shape style="position:absolute;left:2979;top:1211;width:2;height:64" coordorigin="2979,1211" coordsize="0,64" path="m2979,1211l2979,1275e" filled="false" stroked="true" strokeweight=".435682pt" strokecolor="#0080ff">
                <v:path arrowok="t"/>
              </v:shape>
            </v:group>
            <v:group style="position:absolute;left:2949;top:1211;width:2;height:64" coordorigin="2949,1211" coordsize="2,64">
              <v:shape style="position:absolute;left:2949;top:1211;width:2;height:64" coordorigin="2949,1211" coordsize="0,64" path="m2949,1275l2949,1211e" filled="false" stroked="true" strokeweight=".371318pt" strokecolor="#0080ff">
                <v:path arrowok="t"/>
              </v:shape>
            </v:group>
            <v:group style="position:absolute;left:3045;top:1211;width:2;height:64" coordorigin="3045,1211" coordsize="2,64">
              <v:shape style="position:absolute;left:3045;top:1211;width:2;height:64" coordorigin="3045,1211" coordsize="0,64" path="m3045,1211l3045,1275e" filled="false" stroked="true" strokeweight=".391122pt" strokecolor="#0080ff">
                <v:path arrowok="t"/>
              </v:shape>
            </v:group>
            <v:group style="position:absolute;left:3500;top:1211;width:2;height:64" coordorigin="3500,1211" coordsize="2,64">
              <v:shape style="position:absolute;left:3500;top:1211;width:2;height:64" coordorigin="3500,1211" coordsize="0,64" path="m3500,1211l3500,1275e" filled="false" stroked="true" strokeweight=".425782pt" strokecolor="#0080ff">
                <v:path arrowok="t"/>
              </v:shape>
            </v:group>
            <v:group style="position:absolute;left:2876;top:1211;width:2;height:64" coordorigin="2876,1211" coordsize="2,64">
              <v:shape style="position:absolute;left:2876;top:1211;width:2;height:64" coordorigin="2876,1211" coordsize="0,64" path="m2876,1275l2876,1211e" filled="false" stroked="true" strokeweight=".371318pt" strokecolor="#0080ff">
                <v:path arrowok="t"/>
              </v:shape>
            </v:group>
            <v:group style="position:absolute;left:3401;top:1211;width:2;height:64" coordorigin="3401,1211" coordsize="2,64">
              <v:shape style="position:absolute;left:3401;top:1211;width:2;height:64" coordorigin="3401,1211" coordsize="0,64" path="m3401,1211l3401,1275e" filled="false" stroked="true" strokeweight=".38617pt" strokecolor="#0080ff">
                <v:path arrowok="t"/>
              </v:shape>
            </v:group>
            <v:group style="position:absolute;left:3701;top:1211;width:2;height:64" coordorigin="3701,1211" coordsize="2,64">
              <v:shape style="position:absolute;left:3701;top:1211;width:2;height:64" coordorigin="3701,1211" coordsize="0,64" path="m3701,1211l3701,1275e" filled="false" stroked="true" strokeweight=".410932pt" strokecolor="#0080ff">
                <v:path arrowok="t"/>
              </v:shape>
            </v:group>
            <v:group style="position:absolute;left:3384;top:1211;width:2;height:64" coordorigin="3384,1211" coordsize="2,64">
              <v:shape style="position:absolute;left:3384;top:1211;width:2;height:64" coordorigin="3384,1211" coordsize="0,64" path="m3384,1211l3384,1275e" filled="false" stroked="true" strokeweight=".495091pt" strokecolor="#0080ff">
                <v:path arrowok="t"/>
              </v:shape>
            </v:group>
            <v:group style="position:absolute;left:3774;top:1211;width:2;height:64" coordorigin="3774,1211" coordsize="2,64">
              <v:shape style="position:absolute;left:3774;top:1211;width:2;height:64" coordorigin="3774,1211" coordsize="0,64" path="m3774,1211l3774,1275e" filled="false" stroked="true" strokeweight=".500034pt" strokecolor="#0080ff">
                <v:path arrowok="t"/>
              </v:shape>
            </v:group>
            <v:group style="position:absolute;left:3530;top:1211;width:2;height:64" coordorigin="3530,1211" coordsize="2,64">
              <v:shape style="position:absolute;left:3530;top:1211;width:2;height:64" coordorigin="3530,1211" coordsize="0,64" path="m3530,1211l3530,1275e" filled="false" stroked="true" strokeweight=".386167pt" strokecolor="#0080ff">
                <v:path arrowok="t"/>
              </v:shape>
            </v:group>
            <v:group style="position:absolute;left:3303;top:1211;width:2;height:64" coordorigin="3303,1211" coordsize="2,64">
              <v:shape style="position:absolute;left:3303;top:1211;width:2;height:64" coordorigin="3303,1211" coordsize="0,64" path="m3303,1211l3303,1275e" filled="false" stroked="true" strokeweight=".524801pt" strokecolor="#0080ff">
                <v:path arrowok="t"/>
              </v:shape>
            </v:group>
            <v:group style="position:absolute;left:3880;top:1211;width:2;height:64" coordorigin="3880,1211" coordsize="2,64">
              <v:shape style="position:absolute;left:3880;top:1211;width:2;height:64" coordorigin="3880,1211" coordsize="0,64" path="m3880,1211l3880,1275e" filled="false" stroked="true" strokeweight=".445584pt" strokecolor="#0080ff">
                <v:path arrowok="t"/>
              </v:shape>
            </v:group>
            <v:group style="position:absolute;left:3146;top:1211;width:2;height:64" coordorigin="3146,1211" coordsize="2,64">
              <v:shape style="position:absolute;left:3146;top:1211;width:2;height:64" coordorigin="3146,1211" coordsize="0,64" path="m3146,1211l3146,1275e" filled="false" stroked="true" strokeweight=".524781pt" strokecolor="#0080ff">
                <v:path arrowok="t"/>
              </v:shape>
            </v:group>
            <v:group style="position:absolute;left:3473;top:1211;width:2;height:64" coordorigin="3473,1211" coordsize="2,64">
              <v:shape style="position:absolute;left:3473;top:1211;width:2;height:64" coordorigin="3473,1211" coordsize="0,64" path="m3473,1211l3473,1275e" filled="false" stroked="true" strokeweight=".440632pt" strokecolor="#0080ff">
                <v:path arrowok="t"/>
              </v:shape>
            </v:group>
            <v:group style="position:absolute;left:3884;top:1211;width:2;height:64" coordorigin="3884,1211" coordsize="2,64">
              <v:shape style="position:absolute;left:3884;top:1211;width:2;height:64" coordorigin="3884,1211" coordsize="0,64" path="m3884,1211l3884,1275e" filled="false" stroked="true" strokeweight=".475281pt" strokecolor="#0080ff">
                <v:path arrowok="t"/>
              </v:shape>
            </v:group>
            <v:group style="position:absolute;left:2924;top:1211;width:2;height:64" coordorigin="2924,1211" coordsize="2,64">
              <v:shape style="position:absolute;left:2924;top:1211;width:2;height:64" coordorigin="2924,1211" coordsize="0,64" path="m2924,1211l2924,1275e" filled="false" stroked="true" strokeweight=".410925pt" strokecolor="#0080ff">
                <v:path arrowok="t"/>
              </v:shape>
            </v:group>
            <v:group style="position:absolute;left:3543;top:1211;width:2;height:64" coordorigin="3543,1211" coordsize="2,64">
              <v:shape style="position:absolute;left:3543;top:1211;width:2;height:64" coordorigin="3543,1211" coordsize="0,64" path="m3543,1211l3543,1275e" filled="false" stroked="true" strokeweight=".480223pt" strokecolor="#0080ff">
                <v:path arrowok="t"/>
              </v:shape>
            </v:group>
            <v:group style="position:absolute;left:3868;top:1211;width:2;height:64" coordorigin="3868,1211" coordsize="2,64">
              <v:shape style="position:absolute;left:3868;top:1211;width:2;height:64" coordorigin="3868,1211" coordsize="0,64" path="m3868,1211l3868,1275e" filled="false" stroked="true" strokeweight=".514906pt" strokecolor="#0080ff">
                <v:path arrowok="t"/>
              </v:shape>
            </v:group>
            <v:group style="position:absolute;left:3877;top:1211;width:2;height:64" coordorigin="3877,1211" coordsize="2,64">
              <v:shape style="position:absolute;left:3877;top:1211;width:2;height:64" coordorigin="3877,1211" coordsize="0,64" path="m3877,1211l3877,1275e" filled="false" stroked="true" strokeweight=".405974pt" strokecolor="#0080ff">
                <v:path arrowok="t"/>
              </v:shape>
            </v:group>
            <v:group style="position:absolute;left:3717;top:1211;width:2;height:64" coordorigin="3717,1211" coordsize="2,64">
              <v:shape style="position:absolute;left:3717;top:1211;width:2;height:64" coordorigin="3717,1211" coordsize="0,64" path="m3717,1211l3717,1275e" filled="false" stroked="true" strokeweight=".44063pt" strokecolor="#0080ff">
                <v:path arrowok="t"/>
              </v:shape>
            </v:group>
            <v:group style="position:absolute;left:3334;top:1211;width:2;height:64" coordorigin="3334,1211" coordsize="2,64">
              <v:shape style="position:absolute;left:3334;top:1211;width:2;height:64" coordorigin="3334,1211" coordsize="0,64" path="m3334,1211l3334,1275e" filled="false" stroked="true" strokeweight=".470338pt" strokecolor="#0080ff">
                <v:path arrowok="t"/>
              </v:shape>
            </v:group>
            <v:group style="position:absolute;left:3299;top:1211;width:2;height:64" coordorigin="3299,1211" coordsize="2,64">
              <v:shape style="position:absolute;left:3299;top:1211;width:2;height:64" coordorigin="3299,1211" coordsize="0,64" path="m3299,1211l3299,1275e" filled="false" stroked="true" strokeweight=".425777pt" strokecolor="#0080ff">
                <v:path arrowok="t"/>
              </v:shape>
            </v:group>
            <v:group style="position:absolute;left:3278;top:1211;width:2;height:64" coordorigin="3278,1211" coordsize="2,64">
              <v:shape style="position:absolute;left:3278;top:1211;width:2;height:64" coordorigin="3278,1211" coordsize="0,64" path="m3278,1211l3278,1275e" filled="false" stroked="true" strokeweight=".475294pt" strokecolor="#0080ff">
                <v:path arrowok="t"/>
              </v:shape>
            </v:group>
            <v:group style="position:absolute;left:3189;top:1211;width:2;height:64" coordorigin="3189,1211" coordsize="2,64">
              <v:shape style="position:absolute;left:3189;top:1211;width:2;height:64" coordorigin="3189,1211" coordsize="0,64" path="m3189,1211l3189,1275e" filled="false" stroked="true" strokeweight=".490121pt" strokecolor="#0080ff">
                <v:path arrowok="t"/>
              </v:shape>
            </v:group>
            <v:group style="position:absolute;left:3682;top:1211;width:2;height:64" coordorigin="3682,1211" coordsize="2,64">
              <v:shape style="position:absolute;left:3682;top:1211;width:2;height:64" coordorigin="3682,1211" coordsize="0,64" path="m3682,1211l3682,1275e" filled="false" stroked="true" strokeweight=".45053pt" strokecolor="#0080ff">
                <v:path arrowok="t"/>
              </v:shape>
            </v:group>
            <v:group style="position:absolute;left:3583;top:1211;width:2;height:64" coordorigin="3583,1211" coordsize="2,64">
              <v:shape style="position:absolute;left:3583;top:1211;width:2;height:64" coordorigin="3583,1211" coordsize="0,64" path="m3583,1211l3583,1275e" filled="false" stroked="true" strokeweight=".470329pt" strokecolor="#0080ff">
                <v:path arrowok="t"/>
              </v:shape>
            </v:group>
            <v:group style="position:absolute;left:3421;top:1211;width:2;height:64" coordorigin="3421,1211" coordsize="2,64">
              <v:shape style="position:absolute;left:3421;top:1211;width:2;height:64" coordorigin="3421,1211" coordsize="0,64" path="m3421,1211l3421,1275e" filled="false" stroked="true" strokeweight=".465385pt" strokecolor="#0080ff">
                <v:path arrowok="t"/>
              </v:shape>
            </v:group>
            <v:group style="position:absolute;left:3901;top:1211;width:2;height:64" coordorigin="3901,1211" coordsize="2,64">
              <v:shape style="position:absolute;left:3901;top:1211;width:2;height:64" coordorigin="3901,1211" coordsize="0,64" path="m3901,1211l3901,1275e" filled="false" stroked="true" strokeweight=".425777pt" strokecolor="#0080ff">
                <v:path arrowok="t"/>
              </v:shape>
            </v:group>
            <v:group style="position:absolute;left:3838;top:1211;width:2;height:64" coordorigin="3838,1211" coordsize="2,64">
              <v:shape style="position:absolute;left:3838;top:1211;width:2;height:64" coordorigin="3838,1211" coordsize="0,64" path="m3838,1211l3838,1275e" filled="false" stroked="true" strokeweight=".470328pt" strokecolor="#0080ff">
                <v:path arrowok="t"/>
              </v:shape>
            </v:group>
            <v:group style="position:absolute;left:2890;top:1211;width:2;height:64" coordorigin="2890,1211" coordsize="2,64">
              <v:shape style="position:absolute;left:2890;top:1211;width:2;height:64" coordorigin="2890,1211" coordsize="0,64" path="m2890,1211l2890,1275e" filled="false" stroked="true" strokeweight=".465385pt" strokecolor="#0080ff">
                <v:path arrowok="t"/>
              </v:shape>
            </v:group>
            <v:group style="position:absolute;left:3090;top:1211;width:2;height:64" coordorigin="3090,1211" coordsize="2,64">
              <v:shape style="position:absolute;left:3090;top:1211;width:2;height:64" coordorigin="3090,1211" coordsize="0,64" path="m3090,1211l3090,1275e" filled="false" stroked="true" strokeweight=".495086pt" strokecolor="#0080ff">
                <v:path arrowok="t"/>
              </v:shape>
            </v:group>
            <v:group style="position:absolute;left:3013;top:1211;width:2;height:64" coordorigin="3013,1211" coordsize="2,64">
              <v:shape style="position:absolute;left:3013;top:1211;width:2;height:64" coordorigin="3013,1211" coordsize="0,64" path="m3013,1211l3013,1275e" filled="false" stroked="true" strokeweight=".401023pt" strokecolor="#0080ff">
                <v:path arrowok="t"/>
              </v:shape>
            </v:group>
            <v:group style="position:absolute;left:3657;top:1211;width:2;height:64" coordorigin="3657,1211" coordsize="2,64">
              <v:shape style="position:absolute;left:3657;top:1211;width:2;height:64" coordorigin="3657,1211" coordsize="0,64" path="m3657,1211l3657,1275e" filled="false" stroked="true" strokeweight=".405974pt" strokecolor="#0080ff">
                <v:path arrowok="t"/>
              </v:shape>
            </v:group>
            <v:group style="position:absolute;left:3470;top:1211;width:2;height:64" coordorigin="3470,1211" coordsize="2,64">
              <v:shape style="position:absolute;left:3470;top:1211;width:2;height:64" coordorigin="3470,1211" coordsize="0,64" path="m3470,1211l3470,1275e" filled="false" stroked="true" strokeweight=".490131pt" strokecolor="#0080ff">
                <v:path arrowok="t"/>
              </v:shape>
            </v:group>
            <v:group style="position:absolute;left:3253;top:1211;width:2;height:64" coordorigin="3253,1211" coordsize="2,64">
              <v:shape style="position:absolute;left:3253;top:1211;width:2;height:64" coordorigin="3253,1211" coordsize="0,64" path="m3253,1211l3253,1275e" filled="false" stroked="true" strokeweight=".435675pt" strokecolor="#0080ff">
                <v:path arrowok="t"/>
              </v:shape>
            </v:group>
            <v:group style="position:absolute;left:3260;top:1211;width:2;height:64" coordorigin="3260,1211" coordsize="2,64">
              <v:shape style="position:absolute;left:3260;top:1211;width:2;height:64" coordorigin="3260,1211" coordsize="0,64" path="m3260,1211l3260,1275e" filled="false" stroked="true" strokeweight=".391121pt" strokecolor="#0080ff">
                <v:path arrowok="t"/>
              </v:shape>
            </v:group>
            <v:group style="position:absolute;left:3284;top:1211;width:2;height:64" coordorigin="3284,1211" coordsize="2,64">
              <v:shape style="position:absolute;left:3284;top:1211;width:2;height:64" coordorigin="3284,1211" coordsize="0,64" path="m3284,1211l3284,1275e" filled="false" stroked="true" strokeweight=".435686pt" strokecolor="#0080ff">
                <v:path arrowok="t"/>
              </v:shape>
            </v:group>
            <v:group style="position:absolute;left:3538;top:1211;width:2;height:64" coordorigin="3538,1211" coordsize="2,64">
              <v:shape style="position:absolute;left:3538;top:1211;width:2;height:64" coordorigin="3538,1211" coordsize="0,64" path="m3538,1211l3538,1275e" filled="false" stroked="true" strokeweight=".465385pt" strokecolor="#0080ff">
                <v:path arrowok="t"/>
              </v:shape>
            </v:group>
            <v:group style="position:absolute;left:3174;top:1211;width:2;height:64" coordorigin="3174,1211" coordsize="2,64">
              <v:shape style="position:absolute;left:3174;top:1211;width:2;height:64" coordorigin="3174,1211" coordsize="0,64" path="m3174,1211l3174,1275e" filled="false" stroked="true" strokeweight=".430734pt" strokecolor="#0080ff">
                <v:path arrowok="t"/>
              </v:shape>
            </v:group>
            <v:group style="position:absolute;left:3275;top:1211;width:2;height:64" coordorigin="3275,1211" coordsize="2,64">
              <v:shape style="position:absolute;left:3275;top:1211;width:2;height:64" coordorigin="3275,1211" coordsize="0,64" path="m3275,1211l3275,1275e" filled="false" stroked="true" strokeweight=".391118pt" strokecolor="#0080ff">
                <v:path arrowok="t"/>
              </v:shape>
            </v:group>
            <v:group style="position:absolute;left:3521;top:1211;width:2;height:64" coordorigin="3521,1211" coordsize="2,64">
              <v:shape style="position:absolute;left:3521;top:1211;width:2;height:64" coordorigin="3521,1211" coordsize="0,64" path="m3521,1211l3521,1275e" filled="false" stroked="true" strokeweight=".430728pt" strokecolor="#0080ff">
                <v:path arrowok="t"/>
              </v:shape>
            </v:group>
            <v:group style="position:absolute;left:3991;top:1211;width:2;height:64" coordorigin="3991,1211" coordsize="2,64">
              <v:shape style="position:absolute;left:3991;top:1211;width:2;height:64" coordorigin="3991,1211" coordsize="0,64" path="m3991,1275l3991,1211e" filled="false" stroked="true" strokeweight=".371318pt" strokecolor="#0080ff">
                <v:path arrowok="t"/>
              </v:shape>
            </v:group>
            <v:group style="position:absolute;left:4137;top:1211;width:2;height:64" coordorigin="4137,1211" coordsize="2,64">
              <v:shape style="position:absolute;left:4137;top:1211;width:2;height:64" coordorigin="4137,1211" coordsize="0,64" path="m4137,1275l4137,1211e" filled="false" stroked="true" strokeweight=".371318pt" strokecolor="#0080ff">
                <v:path arrowok="t"/>
              </v:shape>
            </v:group>
            <v:group style="position:absolute;left:3907;top:1211;width:2;height:64" coordorigin="3907,1211" coordsize="2,64">
              <v:shape style="position:absolute;left:3907;top:1211;width:2;height:64" coordorigin="3907,1211" coordsize="0,64" path="m3907,1211l3907,1275e" filled="false" stroked="true" strokeweight=".500040pt" strokecolor="#0080ff">
                <v:path arrowok="t"/>
              </v:shape>
            </v:group>
            <v:group style="position:absolute;left:3053;top:1211;width:2;height:64" coordorigin="3053,1211" coordsize="2,64">
              <v:shape style="position:absolute;left:3053;top:1211;width:2;height:64" coordorigin="3053,1211" coordsize="0,64" path="m3053,1211l3053,1275e" filled="false" stroked="true" strokeweight=".475296pt" strokecolor="#0080ff">
                <v:path arrowok="t"/>
              </v:shape>
            </v:group>
            <v:group style="position:absolute;left:3356;top:1211;width:2;height:64" coordorigin="3356,1211" coordsize="2,64">
              <v:shape style="position:absolute;left:3356;top:1211;width:2;height:64" coordorigin="3356,1211" coordsize="0,64" path="m3356,1211l3356,1275e" filled="false" stroked="true" strokeweight=".391121pt" strokecolor="#0080ff">
                <v:path arrowok="t"/>
              </v:shape>
            </v:group>
            <v:group style="position:absolute;left:3577;top:1211;width:2;height:64" coordorigin="3577,1211" coordsize="2,64">
              <v:shape style="position:absolute;left:3577;top:1211;width:2;height:64" coordorigin="3577,1211" coordsize="0,64" path="m3577,1211l3577,1275e" filled="false" stroked="true" strokeweight=".410925pt" strokecolor="#0080ff">
                <v:path arrowok="t"/>
              </v:shape>
            </v:group>
            <v:group style="position:absolute;left:3215;top:1211;width:2;height:64" coordorigin="3215,1211" coordsize="2,64">
              <v:shape style="position:absolute;left:3215;top:1211;width:2;height:64" coordorigin="3215,1211" coordsize="0,64" path="m3215,1211l3215,1275e" filled="false" stroked="true" strokeweight=".391121pt" strokecolor="#0080ff">
                <v:path arrowok="t"/>
              </v:shape>
            </v:group>
            <v:group style="position:absolute;left:3235;top:1211;width:2;height:64" coordorigin="3235,1211" coordsize="2,64">
              <v:shape style="position:absolute;left:3235;top:1211;width:2;height:64" coordorigin="3235,1211" coordsize="0,64" path="m3235,1211l3235,1275e" filled="false" stroked="true" strokeweight=".405964pt" strokecolor="#0080ff">
                <v:path arrowok="t"/>
              </v:shape>
            </v:group>
            <v:group style="position:absolute;left:3803;top:1211;width:2;height:64" coordorigin="3803,1211" coordsize="2,64">
              <v:shape style="position:absolute;left:3803;top:1211;width:2;height:64" coordorigin="3803,1211" coordsize="0,64" path="m3803,1211l3803,1275e" filled="false" stroked="true" strokeweight=".490138pt" strokecolor="#0080ff">
                <v:path arrowok="t"/>
              </v:shape>
            </v:group>
            <v:group style="position:absolute;left:3398;top:1211;width:2;height:64" coordorigin="3398,1211" coordsize="2,64">
              <v:shape style="position:absolute;left:3398;top:1211;width:2;height:64" coordorigin="3398,1211" coordsize="0,64" path="m3398,1211l3398,1275e" filled="false" stroked="true" strokeweight=".455478pt" strokecolor="#0080ff">
                <v:path arrowok="t"/>
              </v:shape>
            </v:group>
            <v:group style="position:absolute;left:3935;top:1211;width:2;height:64" coordorigin="3935,1211" coordsize="2,64">
              <v:shape style="position:absolute;left:3935;top:1211;width:2;height:64" coordorigin="3935,1211" coordsize="0,64" path="m3935,1275l3935,1211e" filled="false" stroked="true" strokeweight=".371318pt" strokecolor="#0080ff">
                <v:path arrowok="t"/>
              </v:shape>
            </v:group>
            <v:group style="position:absolute;left:3904;top:1211;width:2;height:64" coordorigin="3904,1211" coordsize="2,64">
              <v:shape style="position:absolute;left:3904;top:1211;width:2;height:64" coordorigin="3904,1211" coordsize="0,64" path="m3904,1211l3904,1275e" filled="false" stroked="true" strokeweight=".490132pt" strokecolor="#0080ff">
                <v:path arrowok="t"/>
              </v:shape>
            </v:group>
            <v:group style="position:absolute;left:3763;top:1211;width:2;height:64" coordorigin="3763,1211" coordsize="2,64">
              <v:shape style="position:absolute;left:3763;top:1211;width:2;height:64" coordorigin="3763,1211" coordsize="0,64" path="m3763,1211l3763,1275e" filled="false" stroked="true" strokeweight=".485194pt" strokecolor="#0080ff">
                <v:path arrowok="t"/>
              </v:shape>
            </v:group>
            <v:group style="position:absolute;left:3370;top:1211;width:2;height:64" coordorigin="3370,1211" coordsize="2,64">
              <v:shape style="position:absolute;left:3370;top:1211;width:2;height:64" coordorigin="3370,1211" coordsize="0,64" path="m3370,1211l3370,1275e" filled="false" stroked="true" strokeweight=".455483pt" strokecolor="#0080ff">
                <v:path arrowok="t"/>
              </v:shape>
            </v:group>
            <v:group style="position:absolute;left:3139;top:1211;width:2;height:64" coordorigin="3139,1211" coordsize="2,64">
              <v:shape style="position:absolute;left:3139;top:1211;width:2;height:64" coordorigin="3139,1211" coordsize="0,64" path="m3139,1211l3139,1275e" filled="false" stroked="true" strokeweight=".371318pt" strokecolor="#0080ff">
                <v:path arrowok="t"/>
              </v:shape>
            </v:group>
            <v:group style="position:absolute;left:3610;top:1211;width:2;height:64" coordorigin="3610,1211" coordsize="2,64">
              <v:shape style="position:absolute;left:3610;top:1211;width:2;height:64" coordorigin="3610,1211" coordsize="0,64" path="m3610,1211l3610,1275e" filled="false" stroked="true" strokeweight=".430728pt" strokecolor="#0080ff">
                <v:path arrowok="t"/>
              </v:shape>
            </v:group>
            <v:group style="position:absolute;left:4067;top:1211;width:2;height:64" coordorigin="4067,1211" coordsize="2,64">
              <v:shape style="position:absolute;left:4067;top:1211;width:2;height:64" coordorigin="4067,1211" coordsize="0,64" path="m4067,1275l4067,1211e" filled="false" stroked="true" strokeweight=".371318pt" strokecolor="#0080ff">
                <v:path arrowok="t"/>
              </v:shape>
            </v:group>
            <v:group style="position:absolute;left:2863;top:1211;width:2;height:64" coordorigin="2863,1211" coordsize="2,64">
              <v:shape style="position:absolute;left:2863;top:1211;width:2;height:64" coordorigin="2863,1211" coordsize="0,64" path="m2863,1275l2863,1211e" filled="false" stroked="true" strokeweight=".371318pt" strokecolor="#0080ff">
                <v:path arrowok="t"/>
              </v:shape>
            </v:group>
            <v:group style="position:absolute;left:3427;top:1211;width:2;height:64" coordorigin="3427,1211" coordsize="2,64">
              <v:shape style="position:absolute;left:3427;top:1211;width:2;height:64" coordorigin="3427,1211" coordsize="0,64" path="m3427,1211l3427,1275e" filled="false" stroked="true" strokeweight=".401023pt" strokecolor="#0080ff">
                <v:path arrowok="t"/>
              </v:shape>
            </v:group>
            <v:group style="position:absolute;left:3330;top:1211;width:2;height:64" coordorigin="3330,1211" coordsize="2,64">
              <v:shape style="position:absolute;left:3330;top:1211;width:2;height:64" coordorigin="3330,1211" coordsize="0,64" path="m3330,1275l3330,1211e" filled="false" stroked="true" strokeweight=".371318pt" strokecolor="#0080ff">
                <v:path arrowok="t"/>
              </v:shape>
            </v:group>
            <v:group style="position:absolute;left:3639;top:1211;width:2;height:64" coordorigin="3639,1211" coordsize="2,64">
              <v:shape style="position:absolute;left:3639;top:1211;width:2;height:64" coordorigin="3639,1211" coordsize="0,64" path="m3639,1211l3639,1275e" filled="false" stroked="true" strokeweight=".509943pt" strokecolor="#0080ff">
                <v:path arrowok="t"/>
              </v:shape>
            </v:group>
            <v:group style="position:absolute;left:2906;top:1211;width:2;height:64" coordorigin="2906,1211" coordsize="2,64">
              <v:shape style="position:absolute;left:2906;top:1211;width:2;height:64" coordorigin="2906,1211" coordsize="0,64" path="m2906,1211l2906,1275e" filled="false" stroked="true" strokeweight=".470336pt" strokecolor="#0080ff">
                <v:path arrowok="t"/>
              </v:shape>
            </v:group>
            <v:group style="position:absolute;left:3194;top:1211;width:2;height:64" coordorigin="3194,1211" coordsize="2,64">
              <v:shape style="position:absolute;left:3194;top:1211;width:2;height:64" coordorigin="3194,1211" coordsize="0,64" path="m3194,1275l3194,1211e" filled="false" stroked="true" strokeweight=".371318pt" strokecolor="#0080ff">
                <v:path arrowok="t"/>
              </v:shape>
            </v:group>
            <v:group style="position:absolute;left:3497;top:1211;width:2;height:64" coordorigin="3497,1211" coordsize="2,64">
              <v:shape style="position:absolute;left:3497;top:1211;width:2;height:64" coordorigin="3497,1211" coordsize="0,64" path="m3497,1211l3497,1275e" filled="false" stroked="true" strokeweight=".470336pt" strokecolor="#0080ff">
                <v:path arrowok="t"/>
              </v:shape>
            </v:group>
            <v:group style="position:absolute;left:3431;top:1211;width:2;height:64" coordorigin="3431,1211" coordsize="2,64">
              <v:shape style="position:absolute;left:3431;top:1211;width:2;height:64" coordorigin="3431,1211" coordsize="0,64" path="m3431,1211l3431,1275e" filled="false" stroked="true" strokeweight=".425777pt" strokecolor="#0080ff">
                <v:path arrowok="t"/>
              </v:shape>
            </v:group>
            <v:group style="position:absolute;left:3744;top:1211;width:2;height:64" coordorigin="3744,1211" coordsize="2,64">
              <v:shape style="position:absolute;left:3744;top:1211;width:2;height:64" coordorigin="3744,1211" coordsize="0,64" path="m3744,1211l3744,1275e" filled="false" stroked="true" strokeweight=".460434pt" strokecolor="#0080ff">
                <v:path arrowok="t"/>
              </v:shape>
            </v:group>
            <v:group style="position:absolute;left:4564;top:1211;width:2;height:64" coordorigin="4564,1211" coordsize="2,64">
              <v:shape style="position:absolute;left:4564;top:1211;width:2;height:64" coordorigin="4564,1211" coordsize="0,64" path="m4564,1211l4564,1275e" filled="false" stroked="true" strokeweight=".391121pt" strokecolor="#0080ff">
                <v:path arrowok="t"/>
              </v:shape>
            </v:group>
            <v:group style="position:absolute;left:4303;top:1211;width:2;height:64" coordorigin="4303,1211" coordsize="2,64">
              <v:shape style="position:absolute;left:4303;top:1211;width:2;height:64" coordorigin="4303,1211" coordsize="0,64" path="m4303,1211l4303,1275e" filled="false" stroked="true" strokeweight=".420827pt" strokecolor="#0080ff">
                <v:path arrowok="t"/>
              </v:shape>
            </v:group>
            <v:group style="position:absolute;left:4354;top:1211;width:2;height:64" coordorigin="4354,1211" coordsize="2,64">
              <v:shape style="position:absolute;left:4354;top:1211;width:2;height:64" coordorigin="4354,1211" coordsize="0,64" path="m4354,1211l4354,1275e" filled="false" stroked="true" strokeweight=".38617pt" strokecolor="#0080ff">
                <v:path arrowok="t"/>
              </v:shape>
            </v:group>
            <v:group style="position:absolute;left:4234;top:1211;width:2;height:64" coordorigin="4234,1211" coordsize="2,64">
              <v:shape style="position:absolute;left:4234;top:1211;width:2;height:64" coordorigin="4234,1211" coordsize="0,64" path="m4234,1275l4234,1211e" filled="false" stroked="true" strokeweight=".371318pt" strokecolor="#0080ff">
                <v:path arrowok="t"/>
              </v:shape>
            </v:group>
            <v:group style="position:absolute;left:4315;top:1211;width:2;height:64" coordorigin="4315,1211" coordsize="2,64">
              <v:shape style="position:absolute;left:4315;top:1211;width:2;height:64" coordorigin="4315,1211" coordsize="0,64" path="m4315,1211l4315,1275e" filled="false" stroked="true" strokeweight=".475291pt" strokecolor="#0080ff">
                <v:path arrowok="t"/>
              </v:shape>
            </v:group>
            <v:group style="position:absolute;left:4295;top:1211;width:2;height:64" coordorigin="4295,1211" coordsize="2,64">
              <v:shape style="position:absolute;left:4295;top:1211;width:2;height:64" coordorigin="4295,1211" coordsize="0,64" path="m4295,1275l4295,1211e" filled="false" stroked="true" strokeweight=".371318pt" strokecolor="#0080ff">
                <v:path arrowok="t"/>
              </v:shape>
            </v:group>
            <v:group style="position:absolute;left:4399;top:1211;width:2;height:64" coordorigin="4399,1211" coordsize="2,64">
              <v:shape style="position:absolute;left:4399;top:1211;width:2;height:64" coordorigin="4399,1211" coordsize="0,64" path="m4399,1275l4399,1211e" filled="false" stroked="true" strokeweight=".371318pt" strokecolor="#0080ff">
                <v:path arrowok="t"/>
              </v:shape>
            </v:group>
            <v:group style="position:absolute;left:4476;top:1211;width:2;height:64" coordorigin="4476,1211" coordsize="2,64">
              <v:shape style="position:absolute;left:4476;top:1211;width:2;height:64" coordorigin="4476,1211" coordsize="0,64" path="m4476,1275l4476,1211e" filled="false" stroked="true" strokeweight=".371318pt" strokecolor="#0080ff">
                <v:path arrowok="t"/>
              </v:shape>
            </v:group>
            <v:group style="position:absolute;left:4430;top:1211;width:2;height:64" coordorigin="4430,1211" coordsize="2,64">
              <v:shape style="position:absolute;left:4430;top:1211;width:2;height:64" coordorigin="4430,1211" coordsize="0,64" path="m4430,1211l4430,1275e" filled="false" stroked="true" strokeweight=".470336pt" strokecolor="#0080ff">
                <v:path arrowok="t"/>
              </v:shape>
            </v:group>
            <v:group style="position:absolute;left:4492;top:1211;width:2;height:64" coordorigin="4492,1211" coordsize="2,64">
              <v:shape style="position:absolute;left:4492;top:1211;width:2;height:64" coordorigin="4492,1211" coordsize="0,64" path="m4492,1275l4492,1211e" filled="false" stroked="true" strokeweight=".371318pt" strokecolor="#0080ff">
                <v:path arrowok="t"/>
              </v:shape>
            </v:group>
            <v:group style="position:absolute;left:4349;top:1211;width:2;height:64" coordorigin="4349,1211" coordsize="2,64">
              <v:shape style="position:absolute;left:4349;top:1211;width:2;height:64" coordorigin="4349,1211" coordsize="0,64" path="m4349,1275l4349,1211e" filled="false" stroked="true" strokeweight=".371318pt" strokecolor="#0080ff">
                <v:path arrowok="t"/>
              </v:shape>
            </v:group>
            <v:group style="position:absolute;left:4571;top:1211;width:2;height:64" coordorigin="4571,1211" coordsize="2,64">
              <v:shape style="position:absolute;left:4571;top:1211;width:2;height:64" coordorigin="4571,1211" coordsize="0,64" path="m4571,1211l4571,1275e" filled="false" stroked="true" strokeweight=".401023pt" strokecolor="#0080ff">
                <v:path arrowok="t"/>
              </v:shape>
            </v:group>
            <v:group style="position:absolute;left:4309;top:1211;width:2;height:64" coordorigin="4309,1211" coordsize="2,64">
              <v:shape style="position:absolute;left:4309;top:1211;width:2;height:64" coordorigin="4309,1211" coordsize="0,64" path="m4309,1275l4309,1211e" filled="false" stroked="true" strokeweight=".371318pt" strokecolor="#0080ff">
                <v:path arrowok="t"/>
              </v:shape>
            </v:group>
            <v:group style="position:absolute;left:4262;top:1211;width:2;height:64" coordorigin="4262,1211" coordsize="2,64">
              <v:shape style="position:absolute;left:4262;top:1211;width:2;height:64" coordorigin="4262,1211" coordsize="0,64" path="m4262,1211l4262,1275e" filled="false" stroked="true" strokeweight=".415876pt" strokecolor="#0080ff">
                <v:path arrowok="t"/>
              </v:shape>
            </v:group>
            <v:group style="position:absolute;left:4330;top:1211;width:2;height:64" coordorigin="4330,1211" coordsize="2,64">
              <v:shape style="position:absolute;left:4330;top:1211;width:2;height:64" coordorigin="4330,1211" coordsize="0,64" path="m4330,1211l4330,1275e" filled="false" stroked="true" strokeweight=".376268pt" strokecolor="#0080ff">
                <v:path arrowok="t"/>
              </v:shape>
            </v:group>
            <v:group style="position:absolute;left:4210;top:1211;width:2;height:64" coordorigin="4210,1211" coordsize="2,64">
              <v:shape style="position:absolute;left:4210;top:1211;width:2;height:64" coordorigin="4210,1211" coordsize="0,64" path="m4210,1211l4210,1275e" filled="false" stroked="true" strokeweight=".445581pt" strokecolor="#0080ff">
                <v:path arrowok="t"/>
              </v:shape>
            </v:group>
            <v:group style="position:absolute;left:4119;top:1211;width:2;height:64" coordorigin="4119,1211" coordsize="2,64">
              <v:shape style="position:absolute;left:4119;top:1211;width:2;height:64" coordorigin="4119,1211" coordsize="0,64" path="m4119,1211l4119,1275e" filled="false" stroked="true" strokeweight=".495086pt" strokecolor="#0080ff">
                <v:path arrowok="t"/>
              </v:shape>
            </v:group>
            <v:group style="position:absolute;left:3076;top:1211;width:2;height:64" coordorigin="3076,1211" coordsize="2,64">
              <v:shape style="position:absolute;left:3076;top:1211;width:2;height:64" coordorigin="3076,1211" coordsize="0,64" path="m3076,1211l3076,1275e" filled="false" stroked="true" strokeweight=".405974pt" strokecolor="#0080ff">
                <v:path arrowok="t"/>
              </v:shape>
            </v:group>
            <v:group style="position:absolute;left:3766;top:1211;width:2;height:64" coordorigin="3766,1211" coordsize="2,64">
              <v:shape style="position:absolute;left:3766;top:1211;width:2;height:64" coordorigin="3766,1211" coordsize="0,64" path="m3766,1211l3766,1275e" filled="false" stroked="true" strokeweight=".445585pt" strokecolor="#0080ff">
                <v:path arrowok="t"/>
              </v:shape>
            </v:group>
            <v:group style="position:absolute;left:4392;top:1211;width:2;height:64" coordorigin="4392,1211" coordsize="2,64">
              <v:shape style="position:absolute;left:4392;top:1211;width:2;height:64" coordorigin="4392,1211" coordsize="0,64" path="m4392,1211l4392,1275e" filled="false" stroked="true" strokeweight=".376268pt" strokecolor="#0080ff">
                <v:path arrowok="t"/>
              </v:shape>
            </v:group>
            <v:group style="position:absolute;left:3548;top:1211;width:2;height:64" coordorigin="3548,1211" coordsize="2,64">
              <v:shape style="position:absolute;left:3548;top:1211;width:2;height:64" coordorigin="3548,1211" coordsize="0,64" path="m3548,1211l3548,1275e" filled="false" stroked="true" strokeweight=".470341pt" strokecolor="#0080ff">
                <v:path arrowok="t"/>
              </v:shape>
            </v:group>
            <v:group style="position:absolute;left:4455;top:1211;width:2;height:64" coordorigin="4455,1211" coordsize="2,64">
              <v:shape style="position:absolute;left:4455;top:1211;width:2;height:64" coordorigin="4455,1211" coordsize="0,64" path="m4455,1211l4455,1275e" filled="false" stroked="true" strokeweight=".376268pt" strokecolor="#0080ff">
                <v:path arrowok="t"/>
              </v:shape>
            </v:group>
            <v:group style="position:absolute;left:3564;top:1211;width:2;height:64" coordorigin="3564,1211" coordsize="2,64">
              <v:shape style="position:absolute;left:3564;top:1211;width:2;height:64" coordorigin="3564,1211" coordsize="0,64" path="m3564,1211l3564,1275e" filled="false" stroked="true" strokeweight=".420831pt" strokecolor="#0080ff">
                <v:path arrowok="t"/>
              </v:shape>
            </v:group>
            <v:group style="position:absolute;left:3229;top:1211;width:2;height:64" coordorigin="3229,1211" coordsize="2,64">
              <v:shape style="position:absolute;left:3229;top:1211;width:2;height:64" coordorigin="3229,1211" coordsize="0,64" path="m3229,1211l3229,1275e" filled="false" stroked="true" strokeweight=".44063pt" strokecolor="#0080ff">
                <v:path arrowok="t"/>
              </v:shape>
            </v:group>
            <v:group style="position:absolute;left:3271;top:1211;width:2;height:64" coordorigin="3271,1211" coordsize="2,64">
              <v:shape style="position:absolute;left:3271;top:1211;width:2;height:64" coordorigin="3271,1211" coordsize="0,64" path="m3271,1211l3271,1275e" filled="false" stroked="true" strokeweight=".46538pt" strokecolor="#0080ff">
                <v:path arrowok="t"/>
              </v:shape>
            </v:group>
            <v:group style="position:absolute;left:3347;top:1211;width:2;height:64" coordorigin="3347,1211" coordsize="2,64">
              <v:shape style="position:absolute;left:3347;top:1211;width:2;height:64" coordorigin="3347,1211" coordsize="0,64" path="m3347,1211l3347,1275e" filled="false" stroked="true" strokeweight=".519839pt" strokecolor="#0080ff">
                <v:path arrowok="t"/>
              </v:shape>
            </v:group>
            <v:group style="position:absolute;left:2934;top:1211;width:2;height:64" coordorigin="2934,1211" coordsize="2,64">
              <v:shape style="position:absolute;left:2934;top:1211;width:2;height:64" coordorigin="2934,1211" coordsize="0,64" path="m2934,1275l2934,1211e" filled="false" stroked="true" strokeweight=".371318pt" strokecolor="#0080ff">
                <v:path arrowok="t"/>
              </v:shape>
            </v:group>
            <v:group style="position:absolute;left:3266;top:1211;width:2;height:64" coordorigin="3266,1211" coordsize="2,64">
              <v:shape style="position:absolute;left:3266;top:1211;width:2;height:64" coordorigin="3266,1211" coordsize="0,64" path="m3266,1211l3266,1275e" filled="false" stroked="true" strokeweight=".470336pt" strokecolor="#0080ff">
                <v:path arrowok="t"/>
              </v:shape>
            </v:group>
            <v:group style="position:absolute;left:3720;top:1211;width:2;height:64" coordorigin="3720,1211" coordsize="2,64">
              <v:shape style="position:absolute;left:3720;top:1211;width:2;height:64" coordorigin="3720,1211" coordsize="0,64" path="m3720,1211l3720,1275e" filled="false" stroked="true" strokeweight=".460428pt" strokecolor="#0080ff">
                <v:path arrowok="t"/>
              </v:shape>
            </v:group>
            <v:group style="position:absolute;left:3797;top:1211;width:2;height:64" coordorigin="3797,1211" coordsize="2,64">
              <v:shape style="position:absolute;left:3797;top:1211;width:2;height:64" coordorigin="3797,1211" coordsize="0,64" path="m3797,1211l3797,1275e" filled="false" stroked="true" strokeweight=".420827pt" strokecolor="#0080ff">
                <v:path arrowok="t"/>
              </v:shape>
            </v:group>
            <v:group style="position:absolute;left:4425;top:1211;width:2;height:64" coordorigin="4425,1211" coordsize="2,64">
              <v:shape style="position:absolute;left:4425;top:1211;width:2;height:64" coordorigin="4425,1211" coordsize="0,64" path="m4425,1211l4425,1275e" filled="false" stroked="true" strokeweight=".38617pt" strokecolor="#0080ff">
                <v:path arrowok="t"/>
              </v:shape>
            </v:group>
            <v:group style="position:absolute;left:3035;top:1211;width:2;height:64" coordorigin="3035,1211" coordsize="2,64">
              <v:shape style="position:absolute;left:3035;top:1211;width:2;height:64" coordorigin="3035,1211" coordsize="0,64" path="m3035,1211l3035,1275e" filled="false" stroked="true" strokeweight=".371318pt" strokecolor="#0080ff">
                <v:path arrowok="t"/>
              </v:shape>
            </v:group>
            <v:group style="position:absolute;left:3961;top:1211;width:2;height:64" coordorigin="3961,1211" coordsize="2,64">
              <v:shape style="position:absolute;left:3961;top:1211;width:2;height:64" coordorigin="3961,1211" coordsize="0,64" path="m3961,1211l3961,1275e" filled="false" stroked="true" strokeweight=".391126pt" strokecolor="#0080ff">
                <v:path arrowok="t"/>
              </v:shape>
            </v:group>
            <v:group style="position:absolute;left:3208;top:1211;width:2;height:64" coordorigin="3208,1211" coordsize="2,64">
              <v:shape style="position:absolute;left:3208;top:1211;width:2;height:64" coordorigin="3208,1211" coordsize="0,64" path="m3208,1211l3208,1275e" filled="false" stroked="true" strokeweight=".425782pt" strokecolor="#0080ff">
                <v:path arrowok="t"/>
              </v:shape>
            </v:group>
            <v:group style="position:absolute;left:4380;top:1211;width:2;height:64" coordorigin="4380,1211" coordsize="2,64">
              <v:shape style="position:absolute;left:4380;top:1211;width:2;height:64" coordorigin="4380,1211" coordsize="0,64" path="m4380,1275l4380,1211e" filled="false" stroked="true" strokeweight=".371318pt" strokecolor="#0080ff">
                <v:path arrowok="t"/>
              </v:shape>
            </v:group>
            <v:group style="position:absolute;left:3944;top:1211;width:2;height:64" coordorigin="3944,1211" coordsize="2,64">
              <v:shape style="position:absolute;left:3944;top:1211;width:2;height:64" coordorigin="3944,1211" coordsize="0,64" path="m3944,1211l3944,1275e" filled="false" stroked="true" strokeweight=".44063pt" strokecolor="#0080ff">
                <v:path arrowok="t"/>
              </v:shape>
            </v:group>
            <v:group style="position:absolute;left:3485;top:1211;width:2;height:64" coordorigin="3485,1211" coordsize="2,64">
              <v:shape style="position:absolute;left:3485;top:1211;width:2;height:64" coordorigin="3485,1211" coordsize="0,64" path="m3485,1211l3485,1275e" filled="false" stroked="true" strokeweight=".420831pt" strokecolor="#0080ff">
                <v:path arrowok="t"/>
              </v:shape>
            </v:group>
            <v:group style="position:absolute;left:3023;top:1211;width:2;height:64" coordorigin="3023,1211" coordsize="2,64">
              <v:shape style="position:absolute;left:3023;top:1211;width:2;height:64" coordorigin="3023,1211" coordsize="0,64" path="m3023,1211l3023,1275e" filled="false" stroked="true" strokeweight=".465385pt" strokecolor="#0080ff">
                <v:path arrowok="t"/>
              </v:shape>
            </v:group>
            <v:group style="position:absolute;left:4388;top:1211;width:2;height:64" coordorigin="4388,1211" coordsize="2,64">
              <v:shape style="position:absolute;left:4388;top:1211;width:2;height:64" coordorigin="4388,1211" coordsize="0,64" path="m4388,1211l4388,1275e" filled="false" stroked="true" strokeweight=".44063pt" strokecolor="#0080ff">
                <v:path arrowok="t"/>
              </v:shape>
            </v:group>
            <v:group style="position:absolute;left:3747;top:1211;width:2;height:64" coordorigin="3747,1211" coordsize="2,64">
              <v:shape style="position:absolute;left:3747;top:1211;width:2;height:64" coordorigin="3747,1211" coordsize="0,64" path="m3747,1211l3747,1275e" filled="false" stroked="true" strokeweight=".435686pt" strokecolor="#0080ff">
                <v:path arrowok="t"/>
              </v:shape>
            </v:group>
            <v:group style="position:absolute;left:3850;top:1211;width:2;height:64" coordorigin="3850,1211" coordsize="2,64">
              <v:shape style="position:absolute;left:3850;top:1211;width:2;height:64" coordorigin="3850,1211" coordsize="0,64" path="m3850,1275l3850,1211e" filled="false" stroked="true" strokeweight=".371318pt" strokecolor="#0080ff">
                <v:path arrowok="t"/>
              </v:shape>
            </v:group>
            <v:group style="position:absolute;left:3980;top:1211;width:2;height:64" coordorigin="3980,1211" coordsize="2,64">
              <v:shape style="position:absolute;left:3980;top:1211;width:2;height:64" coordorigin="3980,1211" coordsize="0,64" path="m3980,1275l3980,1211e" filled="false" stroked="true" strokeweight=".371318pt" strokecolor="#0080ff">
                <v:path arrowok="t"/>
              </v:shape>
            </v:group>
            <v:group style="position:absolute;left:3695;top:1211;width:2;height:64" coordorigin="3695,1211" coordsize="2,64">
              <v:shape style="position:absolute;left:3695;top:1211;width:2;height:64" coordorigin="3695,1211" coordsize="0,64" path="m3695,1211l3695,1275e" filled="false" stroked="true" strokeweight=".45053pt" strokecolor="#0080ff">
                <v:path arrowok="t"/>
              </v:shape>
            </v:group>
            <v:group style="position:absolute;left:3649;top:1211;width:2;height:64" coordorigin="3649,1211" coordsize="2,64">
              <v:shape style="position:absolute;left:3649;top:1211;width:2;height:64" coordorigin="3649,1211" coordsize="0,64" path="m3649,1211l3649,1275e" filled="false" stroked="true" strokeweight=".485201pt" strokecolor="#0080ff">
                <v:path arrowok="t"/>
              </v:shape>
            </v:group>
            <v:group style="position:absolute;left:3512;top:1211;width:2;height:64" coordorigin="3512,1211" coordsize="2,64">
              <v:shape style="position:absolute;left:3512;top:1211;width:2;height:64" coordorigin="3512,1211" coordsize="0,64" path="m3512,1211l3512,1275e" filled="false" stroked="true" strokeweight=".480234pt" strokecolor="#0080ff">
                <v:path arrowok="t"/>
              </v:shape>
            </v:group>
            <v:group style="position:absolute;left:3941;top:1211;width:2;height:64" coordorigin="3941,1211" coordsize="2,64">
              <v:shape style="position:absolute;left:3941;top:1211;width:2;height:64" coordorigin="3941,1211" coordsize="0,64" path="m3941,1211l3941,1275e" filled="false" stroked="true" strokeweight=".420827pt" strokecolor="#0080ff">
                <v:path arrowok="t"/>
              </v:shape>
            </v:group>
            <v:group style="position:absolute;left:2963;top:1211;width:2;height:64" coordorigin="2963,1211" coordsize="2,64">
              <v:shape style="position:absolute;left:2963;top:1211;width:2;height:64" coordorigin="2963,1211" coordsize="0,64" path="m2963,1275l2963,1211e" filled="false" stroked="true" strokeweight=".371318pt" strokecolor="#0080ff">
                <v:path arrowok="t"/>
              </v:shape>
            </v:group>
            <v:group style="position:absolute;left:4282;top:1211;width:2;height:64" coordorigin="4282,1211" coordsize="2,64">
              <v:shape style="position:absolute;left:4282;top:1211;width:2;height:64" coordorigin="4282,1211" coordsize="0,64" path="m4282,1211l4282,1275e" filled="false" stroked="true" strokeweight=".445581pt" strokecolor="#0080ff">
                <v:path arrowok="t"/>
              </v:shape>
            </v:group>
            <v:group style="position:absolute;left:3661;top:1211;width:2;height:64" coordorigin="3661,1211" coordsize="2,64">
              <v:shape style="position:absolute;left:3661;top:1211;width:2;height:64" coordorigin="3661,1211" coordsize="0,64" path="m3661,1211l3661,1275e" filled="false" stroked="true" strokeweight=".490125pt" strokecolor="#0080ff">
                <v:path arrowok="t"/>
              </v:shape>
            </v:group>
            <v:group style="position:absolute;left:3467;top:1211;width:2;height:64" coordorigin="3467,1211" coordsize="2,64">
              <v:shape style="position:absolute;left:3467;top:1211;width:2;height:64" coordorigin="3467,1211" coordsize="0,64" path="m3467,1211l3467,1275e" filled="false" stroked="true" strokeweight=".420827pt" strokecolor="#0080ff">
                <v:path arrowok="t"/>
              </v:shape>
            </v:group>
            <v:group style="position:absolute;left:4318;top:1211;width:2;height:64" coordorigin="4318,1211" coordsize="2,64">
              <v:shape style="position:absolute;left:4318;top:1211;width:2;height:64" coordorigin="4318,1211" coordsize="0,64" path="m4318,1275l4318,1211e" filled="false" stroked="true" strokeweight=".371318pt" strokecolor="#0080ff">
                <v:path arrowok="t"/>
              </v:shape>
            </v:group>
            <v:group style="position:absolute;left:3634;top:1211;width:2;height:64" coordorigin="3634,1211" coordsize="2,64">
              <v:shape style="position:absolute;left:3634;top:1211;width:2;height:64" coordorigin="3634,1211" coordsize="0,64" path="m3634,1211l3634,1275e" filled="false" stroked="true" strokeweight=".519841pt" strokecolor="#0080ff">
                <v:path arrowok="t"/>
              </v:shape>
            </v:group>
            <v:group style="position:absolute;left:3211;top:1211;width:2;height:64" coordorigin="3211,1211" coordsize="2,64">
              <v:shape style="position:absolute;left:3211;top:1211;width:2;height:64" coordorigin="3211,1211" coordsize="0,64" path="m3211,1211l3211,1275e" filled="false" stroked="true" strokeweight=".420827pt" strokecolor="#0080ff">
                <v:path arrowok="t"/>
              </v:shape>
            </v:group>
            <v:group style="position:absolute;left:3112;top:1211;width:2;height:64" coordorigin="3112,1211" coordsize="2,64">
              <v:shape style="position:absolute;left:3112;top:1211;width:2;height:64" coordorigin="3112,1211" coordsize="0,64" path="m3112,1211l3112,1275e" filled="false" stroked="true" strokeweight=".420819pt" strokecolor="#0080ff">
                <v:path arrowok="t"/>
              </v:shape>
            </v:group>
            <v:group style="position:absolute;left:4385;top:1211;width:2;height:64" coordorigin="4385,1211" coordsize="2,64">
              <v:shape style="position:absolute;left:4385;top:1211;width:2;height:64" coordorigin="4385,1211" coordsize="0,64" path="m4385,1275l4385,1211e" filled="false" stroked="true" strokeweight=".371318pt" strokecolor="#0080ff">
                <v:path arrowok="t"/>
              </v:shape>
            </v:group>
            <v:group style="position:absolute;left:3678;top:1211;width:2;height:64" coordorigin="3678,1211" coordsize="2,64">
              <v:shape style="position:absolute;left:3678;top:1211;width:2;height:64" coordorigin="3678,1211" coordsize="0,64" path="m3678,1211l3678,1275e" filled="false" stroked="true" strokeweight=".490145pt" strokecolor="#0080ff">
                <v:path arrowok="t"/>
              </v:shape>
            </v:group>
            <v:group style="position:absolute;left:3481;top:1211;width:2;height:64" coordorigin="3481,1211" coordsize="2,64">
              <v:shape style="position:absolute;left:3481;top:1211;width:2;height:64" coordorigin="3481,1211" coordsize="0,64" path="m3481,1211l3481,1275e" filled="false" stroked="true" strokeweight=".490144pt" strokecolor="#0080ff">
                <v:path arrowok="t"/>
              </v:shape>
            </v:group>
            <v:group style="position:absolute;left:4222;top:1211;width:2;height:64" coordorigin="4222,1211" coordsize="2,64">
              <v:shape style="position:absolute;left:4222;top:1211;width:2;height:64" coordorigin="4222,1211" coordsize="0,64" path="m4222,1275l4222,1211e" filled="false" stroked="true" strokeweight=".371318pt" strokecolor="#0080ff">
                <v:path arrowok="t"/>
              </v:shape>
            </v:group>
            <v:group style="position:absolute;left:3738;top:1211;width:2;height:64" coordorigin="3738,1211" coordsize="2,64">
              <v:shape style="position:absolute;left:3738;top:1211;width:2;height:64" coordorigin="3738,1211" coordsize="0,64" path="m3738,1211l3738,1275e" filled="false" stroked="true" strokeweight=".376271pt" strokecolor="#0080ff">
                <v:path arrowok="t"/>
              </v:shape>
            </v:group>
            <v:group style="position:absolute;left:2971;top:1211;width:2;height:64" coordorigin="2971,1211" coordsize="2,64">
              <v:shape style="position:absolute;left:2971;top:1211;width:2;height:64" coordorigin="2971,1211" coordsize="0,64" path="m2971,1211l2971,1275e" filled="false" stroked="true" strokeweight=".465385pt" strokecolor="#0080ff">
                <v:path arrowok="t"/>
              </v:shape>
            </v:group>
            <v:group style="position:absolute;left:3311;top:1211;width:2;height:64" coordorigin="3311,1211" coordsize="2,64">
              <v:shape style="position:absolute;left:3311;top:1211;width:2;height:64" coordorigin="3311,1211" coordsize="0,64" path="m3311,1211l3311,1275e" filled="false" stroked="true" strokeweight=".376268pt" strokecolor="#0080ff">
                <v:path arrowok="t"/>
              </v:shape>
            </v:group>
            <v:group style="position:absolute;left:3290;top:1211;width:2;height:64" coordorigin="3290,1211" coordsize="2,64">
              <v:shape style="position:absolute;left:3290;top:1211;width:2;height:64" coordorigin="3290,1211" coordsize="0,64" path="m3290,1211l3290,1275e" filled="false" stroked="true" strokeweight=".425781pt" strokecolor="#0080ff">
                <v:path arrowok="t"/>
              </v:shape>
            </v:group>
            <v:group style="position:absolute;left:4218;top:1211;width:2;height:64" coordorigin="4218,1211" coordsize="2,64">
              <v:shape style="position:absolute;left:4218;top:1211;width:2;height:64" coordorigin="4218,1211" coordsize="0,64" path="m4218,1275l4218,1211e" filled="false" stroked="true" strokeweight=".371318pt" strokecolor="#0080ff">
                <v:path arrowok="t"/>
              </v:shape>
            </v:group>
            <v:group style="position:absolute;left:2943;top:1211;width:2;height:64" coordorigin="2943,1211" coordsize="2,64">
              <v:shape style="position:absolute;left:2943;top:1211;width:2;height:64" coordorigin="2943,1211" coordsize="0,64" path="m2943,1211l2943,1275e" filled="false" stroked="true" strokeweight=".495089pt" strokecolor="#0080ff">
                <v:path arrowok="t"/>
              </v:shape>
            </v:group>
            <v:group style="position:absolute;left:3389;top:1211;width:2;height:64" coordorigin="3389,1211" coordsize="2,64">
              <v:shape style="position:absolute;left:3389;top:1211;width:2;height:64" coordorigin="3389,1211" coordsize="0,64" path="m3389,1275l3389,1211e" filled="false" stroked="true" strokeweight=".371318pt" strokecolor="#0080ff">
                <v:path arrowok="t"/>
              </v:shape>
            </v:group>
            <v:group style="position:absolute;left:3424;top:1211;width:2;height:64" coordorigin="3424,1211" coordsize="2,64">
              <v:shape style="position:absolute;left:3424;top:1211;width:2;height:64" coordorigin="3424,1211" coordsize="0,64" path="m3424,1211l3424,1275e" filled="false" stroked="true" strokeweight=".445586pt" strokecolor="#0080ff">
                <v:path arrowok="t"/>
              </v:shape>
            </v:group>
            <v:group style="position:absolute;left:4199;top:1211;width:2;height:64" coordorigin="4199,1211" coordsize="2,64">
              <v:shape style="position:absolute;left:4199;top:1211;width:2;height:64" coordorigin="4199,1211" coordsize="0,64" path="m4199,1211l4199,1275e" filled="false" stroked="true" strokeweight=".405979pt" strokecolor="#0080ff">
                <v:path arrowok="t"/>
              </v:shape>
            </v:group>
            <v:group style="position:absolute;left:4101;top:1211;width:2;height:64" coordorigin="4101,1211" coordsize="2,64">
              <v:shape style="position:absolute;left:4101;top:1211;width:2;height:64" coordorigin="4101,1211" coordsize="0,64" path="m4101,1211l4101,1275e" filled="false" stroked="true" strokeweight=".465384pt" strokecolor="#0080ff">
                <v:path arrowok="t"/>
              </v:shape>
            </v:group>
            <v:group style="position:absolute;left:2908;top:1211;width:2;height:64" coordorigin="2908,1211" coordsize="2,64">
              <v:shape style="position:absolute;left:2908;top:1211;width:2;height:64" coordorigin="2908,1211" coordsize="0,64" path="m2908,1275l2908,1211e" filled="false" stroked="true" strokeweight=".371318pt" strokecolor="#0080ff">
                <v:path arrowok="t"/>
              </v:shape>
            </v:group>
            <v:group style="position:absolute;left:3933;top:1211;width:2;height:64" coordorigin="3933,1211" coordsize="2,64">
              <v:shape style="position:absolute;left:3933;top:1211;width:2;height:64" coordorigin="3933,1211" coordsize="0,64" path="m3933,1275l3933,1211e" filled="false" stroked="true" strokeweight=".371318pt" strokecolor="#0080ff">
                <v:path arrowok="t"/>
              </v:shape>
            </v:group>
            <v:group style="position:absolute;left:4005;top:1211;width:2;height:64" coordorigin="4005,1211" coordsize="2,64">
              <v:shape style="position:absolute;left:4005;top:1211;width:2;height:64" coordorigin="4005,1211" coordsize="0,64" path="m4005,1211l4005,1275e" filled="false" stroked="true" strokeweight=".405974pt" strokecolor="#0080ff">
                <v:path arrowok="t"/>
              </v:shape>
            </v:group>
            <v:group style="position:absolute;left:3589;top:1211;width:2;height:64" coordorigin="3589,1211" coordsize="2,64">
              <v:shape style="position:absolute;left:3589;top:1211;width:2;height:64" coordorigin="3589,1211" coordsize="0,64" path="m3589,1211l3589,1275e" filled="false" stroked="true" strokeweight=".465392pt" strokecolor="#0080ff">
                <v:path arrowok="t"/>
              </v:shape>
            </v:group>
            <v:group style="position:absolute;left:3117;top:1211;width:2;height:64" coordorigin="3117,1211" coordsize="2,64">
              <v:shape style="position:absolute;left:3117;top:1211;width:2;height:64" coordorigin="3117,1211" coordsize="0,64" path="m3117,1275l3117,1211e" filled="false" stroked="true" strokeweight=".371318pt" strokecolor="#0080ff">
                <v:path arrowok="t"/>
              </v:shape>
            </v:group>
            <v:group style="position:absolute;left:3970;top:1211;width:2;height:64" coordorigin="3970,1211" coordsize="2,64">
              <v:shape style="position:absolute;left:3970;top:1211;width:2;height:64" coordorigin="3970,1211" coordsize="0,64" path="m3970,1275l3970,1211e" filled="false" stroked="true" strokeweight=".371318pt" strokecolor="#0080ff">
                <v:path arrowok="t"/>
              </v:shape>
            </v:group>
            <v:group style="position:absolute;left:3569;top:1211;width:2;height:64" coordorigin="3569,1211" coordsize="2,64">
              <v:shape style="position:absolute;left:3569;top:1211;width:2;height:64" coordorigin="3569,1211" coordsize="0,64" path="m3569,1211l3569,1275e" filled="false" stroked="true" strokeweight=".420827pt" strokecolor="#0080ff">
                <v:path arrowok="t"/>
              </v:shape>
            </v:group>
            <v:group style="position:absolute;left:3155;top:1211;width:2;height:64" coordorigin="3155,1211" coordsize="2,64">
              <v:shape style="position:absolute;left:3155;top:1211;width:2;height:64" coordorigin="3155,1211" coordsize="0,64" path="m3155,1211l3155,1275e" filled="false" stroked="true" strokeweight=".470336pt" strokecolor="#0080ff">
                <v:path arrowok="t"/>
              </v:shape>
            </v:group>
            <v:group style="position:absolute;left:3674;top:1211;width:2;height:64" coordorigin="3674,1211" coordsize="2,64">
              <v:shape style="position:absolute;left:3674;top:1211;width:2;height:64" coordorigin="3674,1211" coordsize="0,64" path="m3674,1211l3674,1275e" filled="false" stroked="true" strokeweight=".445575pt" strokecolor="#0080ff">
                <v:path arrowok="t"/>
              </v:shape>
            </v:group>
            <v:group style="position:absolute;left:4096;top:1211;width:2;height:64" coordorigin="4096,1211" coordsize="2,64">
              <v:shape style="position:absolute;left:4096;top:1211;width:2;height:64" coordorigin="4096,1211" coordsize="0,64" path="m4096,1275l4096,1211e" filled="false" stroked="true" strokeweight=".371318pt" strokecolor="#0080ff">
                <v:path arrowok="t"/>
              </v:shape>
            </v:group>
            <v:group style="position:absolute;left:3790;top:1211;width:2;height:64" coordorigin="3790,1211" coordsize="2,64">
              <v:shape style="position:absolute;left:3790;top:1211;width:2;height:64" coordorigin="3790,1211" coordsize="0,64" path="m3790,1211l3790,1275e" filled="false" stroked="true" strokeweight=".38617pt" strokecolor="#0080ff">
                <v:path arrowok="t"/>
              </v:shape>
            </v:group>
            <v:group style="position:absolute;left:4483;top:1211;width:2;height:64" coordorigin="4483,1211" coordsize="2,64">
              <v:shape style="position:absolute;left:4483;top:1211;width:2;height:64" coordorigin="4483,1211" coordsize="0,64" path="m4483,1275l4483,1211e" filled="false" stroked="true" strokeweight=".371318pt" strokecolor="#0080ff">
                <v:path arrowok="t"/>
              </v:shape>
            </v:group>
            <v:group style="position:absolute;left:3800;top:1211;width:2;height:64" coordorigin="3800,1211" coordsize="2,64">
              <v:shape style="position:absolute;left:3800;top:1211;width:2;height:64" coordorigin="3800,1211" coordsize="0,64" path="m3800,1275l3800,1211e" filled="false" stroked="true" strokeweight=".371318pt" strokecolor="#0080ff">
                <v:path arrowok="t"/>
              </v:shape>
            </v:group>
            <v:group style="position:absolute;left:3848;top:1211;width:2;height:64" coordorigin="3848,1211" coordsize="2,64">
              <v:shape style="position:absolute;left:3848;top:1211;width:2;height:64" coordorigin="3848,1211" coordsize="0,64" path="m3848,1275l3848,1211e" filled="false" stroked="true" strokeweight=".371318pt" strokecolor="#0080ff">
                <v:path arrowok="t"/>
              </v:shape>
            </v:group>
            <v:group style="position:absolute;left:3886;top:1211;width:2;height:64" coordorigin="3886,1211" coordsize="2,64">
              <v:shape style="position:absolute;left:3886;top:1211;width:2;height:64" coordorigin="3886,1211" coordsize="0,64" path="m3886,1211l3886,1275e" filled="false" stroked="true" strokeweight=".425782pt" strokecolor="#0080ff">
                <v:path arrowok="t"/>
              </v:shape>
            </v:group>
            <v:group style="position:absolute;left:3130;top:1211;width:2;height:64" coordorigin="3130,1211" coordsize="2,64">
              <v:shape style="position:absolute;left:3130;top:1211;width:2;height:64" coordorigin="3130,1211" coordsize="0,64" path="m3130,1275l3130,1211e" filled="false" stroked="true" strokeweight=".371318pt" strokecolor="#0080ff">
                <v:path arrowok="t"/>
              </v:shape>
            </v:group>
            <v:group style="position:absolute;left:3781;top:1211;width:2;height:64" coordorigin="3781,1211" coordsize="2,64">
              <v:shape style="position:absolute;left:3781;top:1211;width:2;height:64" coordorigin="3781,1211" coordsize="0,64" path="m3781,1211l3781,1275e" filled="false" stroked="true" strokeweight=".450532pt" strokecolor="#0080ff">
                <v:path arrowok="t"/>
              </v:shape>
            </v:group>
            <v:group style="position:absolute;left:3106;top:1211;width:2;height:64" coordorigin="3106,1211" coordsize="2,64">
              <v:shape style="position:absolute;left:3106;top:1211;width:2;height:64" coordorigin="3106,1211" coordsize="0,64" path="m3106,1211l3106,1275e" filled="false" stroked="true" strokeweight=".470336pt" strokecolor="#0080ff">
                <v:path arrowok="t"/>
              </v:shape>
            </v:group>
            <v:group style="position:absolute;left:3185;top:1211;width:2;height:64" coordorigin="3185,1211" coordsize="2,64">
              <v:shape style="position:absolute;left:3185;top:1211;width:2;height:64" coordorigin="3185,1211" coordsize="0,64" path="m3185,1211l3185,1275e" filled="false" stroked="true" strokeweight=".396075pt" strokecolor="#0080ff">
                <v:path arrowok="t"/>
              </v:shape>
            </v:group>
            <v:group style="position:absolute;left:3952;top:1211;width:2;height:64" coordorigin="3952,1211" coordsize="2,64">
              <v:shape style="position:absolute;left:3952;top:1211;width:2;height:64" coordorigin="3952,1211" coordsize="0,64" path="m3952,1275l3952,1211e" filled="false" stroked="true" strokeweight=".371318pt" strokecolor="#0080ff">
                <v:path arrowok="t"/>
              </v:shape>
            </v:group>
            <v:group style="position:absolute;left:4202;top:1211;width:2;height:64" coordorigin="4202,1211" coordsize="2,64">
              <v:shape style="position:absolute;left:4202;top:1211;width:2;height:64" coordorigin="4202,1211" coordsize="0,64" path="m4202,1275l4202,1211e" filled="false" stroked="true" strokeweight=".371318pt" strokecolor="#0080ff">
                <v:path arrowok="t"/>
              </v:shape>
            </v:group>
            <v:group style="position:absolute;left:3690;top:1211;width:2;height:64" coordorigin="3690,1211" coordsize="2,64">
              <v:shape style="position:absolute;left:3690;top:1211;width:2;height:64" coordorigin="3690,1211" coordsize="0,64" path="m3690,1211l3690,1275e" filled="false" stroked="true" strokeweight=".405974pt" strokecolor="#0080ff">
                <v:path arrowok="t"/>
              </v:shape>
            </v:group>
            <v:group style="position:absolute;left:4024;top:1211;width:2;height:64" coordorigin="4024,1211" coordsize="2,64">
              <v:shape style="position:absolute;left:4024;top:1211;width:2;height:64" coordorigin="4024,1211" coordsize="0,64" path="m4024,1211l4024,1275e" filled="false" stroked="true" strokeweight=".509947pt" strokecolor="#0080ff">
                <v:path arrowok="t"/>
              </v:shape>
            </v:group>
            <v:group style="position:absolute;left:3741;top:1211;width:2;height:64" coordorigin="3741,1211" coordsize="2,64">
              <v:shape style="position:absolute;left:3741;top:1211;width:2;height:64" coordorigin="3741,1211" coordsize="0,64" path="m3741,1211l3741,1275e" filled="false" stroked="true" strokeweight=".391121pt" strokecolor="#0080ff">
                <v:path arrowok="t"/>
              </v:shape>
            </v:group>
            <v:group style="position:absolute;left:4213;top:1211;width:2;height:64" coordorigin="4213,1211" coordsize="2,64">
              <v:shape style="position:absolute;left:4213;top:1211;width:2;height:64" coordorigin="4213,1211" coordsize="0,64" path="m4213,1211l4213,1275e" filled="false" stroked="true" strokeweight=".470336pt" strokecolor="#0080ff">
                <v:path arrowok="t"/>
              </v:shape>
            </v:group>
            <v:group style="position:absolute;left:3202;top:1211;width:2;height:64" coordorigin="3202,1211" coordsize="2,64">
              <v:shape style="position:absolute;left:3202;top:1211;width:2;height:64" coordorigin="3202,1211" coordsize="0,64" path="m3202,1275l3202,1211e" filled="false" stroked="true" strokeweight=".371318pt" strokecolor="#0080ff">
                <v:path arrowok="t"/>
              </v:shape>
            </v:group>
            <v:group style="position:absolute;left:4307;top:1211;width:2;height:64" coordorigin="4307,1211" coordsize="2,64">
              <v:shape style="position:absolute;left:4307;top:1211;width:2;height:64" coordorigin="4307,1211" coordsize="0,64" path="m4307,1275l4307,1211e" filled="false" stroked="true" strokeweight=".371318pt" strokecolor="#0080ff">
                <v:path arrowok="t"/>
              </v:shape>
            </v:group>
            <v:group style="position:absolute;left:3367;top:1211;width:2;height:64" coordorigin="3367,1211" coordsize="2,64">
              <v:shape style="position:absolute;left:3367;top:1211;width:2;height:64" coordorigin="3367,1211" coordsize="0,64" path="m3367,1211l3367,1275e" filled="false" stroked="true" strokeweight=".460436pt" strokecolor="#0080ff">
                <v:path arrowok="t"/>
              </v:shape>
            </v:group>
            <v:group style="position:absolute;left:4026;top:1211;width:2;height:64" coordorigin="4026,1211" coordsize="2,64">
              <v:shape style="position:absolute;left:4026;top:1211;width:2;height:64" coordorigin="4026,1211" coordsize="0,64" path="m4026,1275l4026,1211e" filled="false" stroked="true" strokeweight=".371318pt" strokecolor="#0080ff">
                <v:path arrowok="t"/>
              </v:shape>
            </v:group>
            <v:group style="position:absolute;left:4412;top:1211;width:2;height:64" coordorigin="4412,1211" coordsize="2,64">
              <v:shape style="position:absolute;left:4412;top:1211;width:2;height:64" coordorigin="4412,1211" coordsize="0,64" path="m4412,1275l4412,1211e" filled="false" stroked="true" strokeweight=".371318pt" strokecolor="#0080ff">
                <v:path arrowok="t"/>
              </v:shape>
            </v:group>
            <v:group style="position:absolute;left:3626;top:1211;width:2;height:64" coordorigin="3626,1211" coordsize="2,64">
              <v:shape style="position:absolute;left:3626;top:1211;width:2;height:64" coordorigin="3626,1211" coordsize="0,64" path="m3626,1211l3626,1275e" filled="false" stroked="true" strokeweight=".460426pt" strokecolor="#0080ff">
                <v:path arrowok="t"/>
              </v:shape>
            </v:group>
            <v:group style="position:absolute;left:3244;top:1211;width:2;height:64" coordorigin="3244,1211" coordsize="2,64">
              <v:shape style="position:absolute;left:3244;top:1211;width:2;height:64" coordorigin="3244,1211" coordsize="0,64" path="m3244,1275l3244,1211e" filled="false" stroked="true" strokeweight=".371318pt" strokecolor="#0080ff">
                <v:path arrowok="t"/>
              </v:shape>
            </v:group>
            <v:group style="position:absolute;left:3150;top:1211;width:2;height:64" coordorigin="3150,1211" coordsize="2,64">
              <v:shape style="position:absolute;left:3150;top:1211;width:2;height:64" coordorigin="3150,1211" coordsize="0,64" path="m3150,1211l3150,1275e" filled="false" stroked="true" strokeweight=".381223pt" strokecolor="#0080ff">
                <v:path arrowok="t"/>
              </v:shape>
            </v:group>
            <v:group style="position:absolute;left:3518;top:1211;width:2;height:64" coordorigin="3518,1211" coordsize="2,64">
              <v:shape style="position:absolute;left:3518;top:1211;width:2;height:64" coordorigin="3518,1211" coordsize="0,64" path="m3518,1275l3518,1211e" filled="false" stroked="true" strokeweight=".371318pt" strokecolor="#0080ff">
                <v:path arrowok="t"/>
              </v:shape>
            </v:group>
            <v:group style="position:absolute;left:2993;top:1211;width:2;height:64" coordorigin="2993,1211" coordsize="2,64">
              <v:shape style="position:absolute;left:2993;top:1211;width:2;height:64" coordorigin="2993,1211" coordsize="0,64" path="m2993,1211l2993,1275e" filled="false" stroked="true" strokeweight=".396072pt" strokecolor="#0080ff">
                <v:path arrowok="t"/>
              </v:shape>
            </v:group>
            <v:group style="position:absolute;left:3394;top:1211;width:2;height:64" coordorigin="3394,1211" coordsize="2,64">
              <v:shape style="position:absolute;left:3394;top:1211;width:2;height:64" coordorigin="3394,1211" coordsize="0,64" path="m3394,1211l3394,1275e" filled="false" stroked="true" strokeweight=".44063pt" strokecolor="#0080ff">
                <v:path arrowok="t"/>
              </v:shape>
            </v:group>
            <v:group style="position:absolute;left:3811;top:1211;width:2;height:64" coordorigin="3811,1211" coordsize="2,64">
              <v:shape style="position:absolute;left:3811;top:1211;width:2;height:64" coordorigin="3811,1211" coordsize="0,64" path="m3811,1211l3811,1275e" filled="false" stroked="true" strokeweight=".405973pt" strokecolor="#0080ff">
                <v:path arrowok="t"/>
              </v:shape>
            </v:group>
            <v:group style="position:absolute;left:3704;top:1211;width:2;height:64" coordorigin="3704,1211" coordsize="2,64">
              <v:shape style="position:absolute;left:3704;top:1211;width:2;height:64" coordorigin="3704,1211" coordsize="0,64" path="m3704,1211l3704,1275e" filled="false" stroked="true" strokeweight=".460444pt" strokecolor="#0080ff">
                <v:path arrowok="t"/>
              </v:shape>
            </v:group>
            <v:group style="position:absolute;left:3505;top:1211;width:2;height:64" coordorigin="3505,1211" coordsize="2,64">
              <v:shape style="position:absolute;left:3505;top:1211;width:2;height:64" coordorigin="3505,1211" coordsize="0,64" path="m3505,1211l3505,1275e" filled="false" stroked="true" strokeweight=".46043pt" strokecolor="#0080ff">
                <v:path arrowok="t"/>
              </v:shape>
            </v:group>
            <v:group style="position:absolute;left:2878;top:1211;width:2;height:64" coordorigin="2878,1211" coordsize="2,64">
              <v:shape style="position:absolute;left:2878;top:1211;width:2;height:64" coordorigin="2878,1211" coordsize="0,64" path="m2878,1275l2878,1211e" filled="false" stroked="true" strokeweight=".371318pt" strokecolor="#0080ff">
                <v:path arrowok="t"/>
              </v:shape>
            </v:group>
            <v:group style="position:absolute;left:3996;top:1211;width:2;height:64" coordorigin="3996,1211" coordsize="2,64">
              <v:shape style="position:absolute;left:3996;top:1211;width:2;height:64" coordorigin="3996,1211" coordsize="0,64" path="m3996,1275l3996,1211e" filled="false" stroked="true" strokeweight=".371318pt" strokecolor="#0080ff">
                <v:path arrowok="t"/>
              </v:shape>
            </v:group>
            <v:group style="position:absolute;left:2953;top:1211;width:2;height:64" coordorigin="2953,1211" coordsize="2,64">
              <v:shape style="position:absolute;left:2953;top:1211;width:2;height:64" coordorigin="2953,1211" coordsize="0,64" path="m2953,1275l2953,1211e" filled="false" stroked="true" strokeweight=".371318pt" strokecolor="#0080ff">
                <v:path arrowok="t"/>
              </v:shape>
            </v:group>
            <v:group style="position:absolute;left:4064;top:1211;width:2;height:64" coordorigin="4064,1211" coordsize="2,64">
              <v:shape style="position:absolute;left:4064;top:1211;width:2;height:64" coordorigin="4064,1211" coordsize="0,64" path="m4064,1275l4064,1211e" filled="false" stroked="true" strokeweight=".371318pt" strokecolor="#0080ff">
                <v:path arrowok="t"/>
              </v:shape>
            </v:group>
            <v:group style="position:absolute;left:4032;top:1211;width:2;height:64" coordorigin="4032,1211" coordsize="2,64">
              <v:shape style="position:absolute;left:4032;top:1211;width:2;height:64" coordorigin="4032,1211" coordsize="0,64" path="m4032,1211l4032,1275e" filled="false" stroked="true" strokeweight=".410925pt" strokecolor="#0080ff">
                <v:path arrowok="t"/>
              </v:shape>
            </v:group>
            <v:group style="position:absolute;left:3017;top:1211;width:2;height:64" coordorigin="3017,1211" coordsize="2,64">
              <v:shape style="position:absolute;left:3017;top:1211;width:2;height:64" coordorigin="3017,1211" coordsize="0,64" path="m3017,1211l3017,1275e" filled="false" stroked="true" strokeweight=".401023pt" strokecolor="#0080ff">
                <v:path arrowok="t"/>
              </v:shape>
            </v:group>
            <v:group style="position:absolute;left:3733;top:1211;width:2;height:64" coordorigin="3733,1211" coordsize="2,64">
              <v:shape style="position:absolute;left:3733;top:1211;width:2;height:64" coordorigin="3733,1211" coordsize="0,64" path="m3733,1275l3733,1211e" filled="false" stroked="true" strokeweight=".371318pt" strokecolor="#0080ff">
                <v:path arrowok="t"/>
              </v:shape>
            </v:group>
            <v:group style="position:absolute;left:4042;top:1211;width:2;height:64" coordorigin="4042,1211" coordsize="2,64">
              <v:shape style="position:absolute;left:4042;top:1211;width:2;height:64" coordorigin="4042,1211" coordsize="0,64" path="m4042,1211l4042,1275e" filled="false" stroked="true" strokeweight=".425777pt" strokecolor="#0080ff">
                <v:path arrowok="t"/>
              </v:shape>
            </v:group>
            <v:group style="position:absolute;left:3199;top:1211;width:2;height:64" coordorigin="3199,1211" coordsize="2,64">
              <v:shape style="position:absolute;left:3199;top:1211;width:2;height:64" coordorigin="3199,1211" coordsize="0,64" path="m3199,1211l3199,1275e" filled="false" stroked="true" strokeweight=".415876pt" strokecolor="#0080ff">
                <v:path arrowok="t"/>
              </v:shape>
            </v:group>
            <v:group style="position:absolute;left:4226;top:1211;width:2;height:64" coordorigin="4226,1211" coordsize="2,64">
              <v:shape style="position:absolute;left:4226;top:1211;width:2;height:64" coordorigin="4226,1211" coordsize="0,64" path="m4226,1211l4226,1275e" filled="false" stroked="true" strokeweight=".460434pt" strokecolor="#0080ff">
                <v:path arrowok="t"/>
              </v:shape>
            </v:group>
            <v:group style="position:absolute;left:3614;top:1211;width:2;height:64" coordorigin="3614,1211" coordsize="2,64">
              <v:shape style="position:absolute;left:3614;top:1211;width:2;height:64" coordorigin="3614,1211" coordsize="0,64" path="m3614,1211l3614,1275e" filled="false" stroked="true" strokeweight=".420833pt" strokecolor="#0080ff">
                <v:path arrowok="t"/>
              </v:shape>
            </v:group>
            <v:group style="position:absolute;left:3684;top:1211;width:2;height:64" coordorigin="3684,1211" coordsize="2,64">
              <v:shape style="position:absolute;left:3684;top:1211;width:2;height:64" coordorigin="3684,1211" coordsize="0,64" path="m3684,1211l3684,1275e" filled="false" stroked="true" strokeweight=".38617pt" strokecolor="#0080ff">
                <v:path arrowok="t"/>
              </v:shape>
            </v:group>
            <v:group style="position:absolute;left:4190;top:1211;width:2;height:64" coordorigin="4190,1211" coordsize="2,64">
              <v:shape style="position:absolute;left:4190;top:1211;width:2;height:64" coordorigin="4190,1211" coordsize="0,64" path="m4190,1211l4190,1275e" filled="false" stroked="true" strokeweight=".415883pt" strokecolor="#0080ff">
                <v:path arrowok="t"/>
              </v:shape>
            </v:group>
            <v:group style="position:absolute;left:3096;top:1211;width:2;height:64" coordorigin="3096,1211" coordsize="2,64">
              <v:shape style="position:absolute;left:3096;top:1211;width:2;height:64" coordorigin="3096,1211" coordsize="0,64" path="m3096,1211l3096,1275e" filled="false" stroked="true" strokeweight=".470336pt" strokecolor="#0080ff">
                <v:path arrowok="t"/>
              </v:shape>
            </v:group>
            <v:group style="position:absolute;left:4140;top:1211;width:2;height:64" coordorigin="4140,1211" coordsize="2,64">
              <v:shape style="position:absolute;left:4140;top:1211;width:2;height:64" coordorigin="4140,1211" coordsize="0,64" path="m4140,1275l4140,1211e" filled="false" stroked="true" strokeweight=".371318pt" strokecolor="#0080ff">
                <v:path arrowok="t"/>
              </v:shape>
            </v:group>
            <v:group style="position:absolute;left:3756;top:1211;width:2;height:64" coordorigin="3756,1211" coordsize="2,64">
              <v:shape style="position:absolute;left:3756;top:1211;width:2;height:64" coordorigin="3756,1211" coordsize="0,64" path="m3756,1211l3756,1275e" filled="false" stroked="true" strokeweight=".455483pt" strokecolor="#0080ff">
                <v:path arrowok="t"/>
              </v:shape>
            </v:group>
            <v:group style="position:absolute;left:3176;top:1211;width:2;height:64" coordorigin="3176,1211" coordsize="2,64">
              <v:shape style="position:absolute;left:3176;top:1211;width:2;height:64" coordorigin="3176,1211" coordsize="0,64" path="m3176,1275l3176,1211e" filled="false" stroked="true" strokeweight=".371318pt" strokecolor="#0080ff">
                <v:path arrowok="t"/>
              </v:shape>
            </v:group>
            <v:group style="position:absolute;left:3917;top:1211;width:2;height:64" coordorigin="3917,1211" coordsize="2,64">
              <v:shape style="position:absolute;left:3917;top:1211;width:2;height:64" coordorigin="3917,1211" coordsize="0,64" path="m3917,1275l3917,1211e" filled="false" stroked="true" strokeweight=".371318pt" strokecolor="#0080ff">
                <v:path arrowok="t"/>
              </v:shape>
            </v:group>
            <v:group style="position:absolute;left:3120;top:1211;width:2;height:64" coordorigin="3120,1211" coordsize="2,64">
              <v:shape style="position:absolute;left:3120;top:1211;width:2;height:64" coordorigin="3120,1211" coordsize="0,64" path="m3120,1211l3120,1275e" filled="false" stroked="true" strokeweight=".445581pt" strokecolor="#0080ff">
                <v:path arrowok="t"/>
              </v:shape>
            </v:group>
            <v:group style="position:absolute;left:3287;top:1211;width:2;height:64" coordorigin="3287,1211" coordsize="2,64">
              <v:shape style="position:absolute;left:3287;top:1211;width:2;height:64" coordorigin="3287,1211" coordsize="0,64" path="m3287,1211l3287,1275e" filled="false" stroked="true" strokeweight=".381219pt" strokecolor="#0080ff">
                <v:path arrowok="t"/>
              </v:shape>
            </v:group>
            <v:group style="position:absolute;left:4081;top:1211;width:2;height:64" coordorigin="4081,1211" coordsize="2,64">
              <v:shape style="position:absolute;left:4081;top:1211;width:2;height:64" coordorigin="4081,1211" coordsize="0,64" path="m4081,1275l4081,1211e" filled="false" stroked="true" strokeweight=".371318pt" strokecolor="#0080ff">
                <v:path arrowok="t"/>
              </v:shape>
            </v:group>
            <v:group style="position:absolute;left:3416;top:1211;width:2;height:64" coordorigin="3416,1211" coordsize="2,64">
              <v:shape style="position:absolute;left:3416;top:1211;width:2;height:64" coordorigin="3416,1211" coordsize="0,64" path="m3416,1211l3416,1275e" filled="false" stroked="true" strokeweight=".435682pt" strokecolor="#0080ff">
                <v:path arrowok="t"/>
              </v:shape>
            </v:group>
            <v:group style="position:absolute;left:3001;top:1211;width:2;height:64" coordorigin="3001,1211" coordsize="2,64">
              <v:shape style="position:absolute;left:3001;top:1211;width:2;height:64" coordorigin="3001,1211" coordsize="0,64" path="m3001,1211l3001,1275e" filled="false" stroked="true" strokeweight=".44063pt" strokecolor="#0080ff">
                <v:path arrowok="t"/>
              </v:shape>
            </v:group>
            <v:group style="position:absolute;left:4301;top:1211;width:2;height:64" coordorigin="4301,1211" coordsize="2,64">
              <v:shape style="position:absolute;left:4301;top:1211;width:2;height:64" coordorigin="4301,1211" coordsize="0,64" path="m4301,1211l4301,1275e" filled="false" stroked="true" strokeweight=".455483pt" strokecolor="#0080ff">
                <v:path arrowok="t"/>
              </v:shape>
            </v:group>
            <v:group style="position:absolute;left:3157;top:1211;width:2;height:64" coordorigin="3157,1211" coordsize="2,64">
              <v:shape style="position:absolute;left:3157;top:1211;width:2;height:64" coordorigin="3157,1211" coordsize="0,64" path="m3157,1211l3157,1275e" filled="false" stroked="true" strokeweight=".420829pt" strokecolor="#0080ff">
                <v:path arrowok="t"/>
              </v:shape>
            </v:group>
            <v:group style="position:absolute;left:3759;top:1211;width:2;height:64" coordorigin="3759,1211" coordsize="2,64">
              <v:shape style="position:absolute;left:3759;top:1211;width:2;height:64" coordorigin="3759,1211" coordsize="0,64" path="m3759,1211l3759,1275e" filled="false" stroked="true" strokeweight=".465378pt" strokecolor="#0080ff">
                <v:path arrowok="t"/>
              </v:shape>
            </v:group>
            <v:group style="position:absolute;left:3770;top:1211;width:2;height:64" coordorigin="3770,1211" coordsize="2,64">
              <v:shape style="position:absolute;left:3770;top:1211;width:2;height:64" coordorigin="3770,1211" coordsize="0,64" path="m3770,1211l3770,1275e" filled="false" stroked="true" strokeweight=".430736pt" strokecolor="#0080ff">
                <v:path arrowok="t"/>
              </v:shape>
            </v:group>
            <v:group style="position:absolute;left:2974;top:1211;width:2;height:64" coordorigin="2974,1211" coordsize="2,64">
              <v:shape style="position:absolute;left:2974;top:1211;width:2;height:64" coordorigin="2974,1211" coordsize="0,64" path="m2974,1275l2974,1211e" filled="false" stroked="true" strokeweight=".371318pt" strokecolor="#0080ff">
                <v:path arrowok="t"/>
              </v:shape>
            </v:group>
            <v:group style="position:absolute;left:3708;top:1211;width:2;height:64" coordorigin="3708,1211" coordsize="2,64">
              <v:shape style="position:absolute;left:3708;top:1211;width:2;height:64" coordorigin="3708,1211" coordsize="0,64" path="m3708,1211l3708,1275e" filled="false" stroked="true" strokeweight=".50995pt" strokecolor="#0080ff">
                <v:path arrowok="t"/>
              </v:shape>
            </v:group>
            <v:group style="position:absolute;left:3375;top:1211;width:2;height:64" coordorigin="3375,1211" coordsize="2,64">
              <v:shape style="position:absolute;left:3375;top:1211;width:2;height:64" coordorigin="3375,1211" coordsize="0,64" path="m3375,1211l3375,1275e" filled="false" stroked="true" strokeweight=".415874pt" strokecolor="#0080ff">
                <v:path arrowok="t"/>
              </v:shape>
            </v:group>
            <v:group style="position:absolute;left:2900;top:1211;width:2;height:64" coordorigin="2900,1211" coordsize="2,64">
              <v:shape style="position:absolute;left:2900;top:1211;width:2;height:64" coordorigin="2900,1211" coordsize="0,64" path="m2900,1275l2900,1211e" filled="false" stroked="true" strokeweight=".371318pt" strokecolor="#0080ff">
                <v:path arrowok="t"/>
              </v:shape>
            </v:group>
            <v:group style="position:absolute;left:3325;top:1211;width:2;height:64" coordorigin="3325,1211" coordsize="2,64">
              <v:shape style="position:absolute;left:3325;top:1211;width:2;height:64" coordorigin="3325,1211" coordsize="0,64" path="m3325,1275l3325,1211e" filled="false" stroked="true" strokeweight=".371318pt" strokecolor="#0080ff">
                <v:path arrowok="t"/>
              </v:shape>
            </v:group>
            <v:group style="position:absolute;left:3109;top:1211;width:2;height:64" coordorigin="3109,1211" coordsize="2,64">
              <v:shape style="position:absolute;left:3109;top:1211;width:2;height:64" coordorigin="3109,1211" coordsize="0,64" path="m3109,1275l3109,1211e" filled="false" stroked="true" strokeweight=".371318pt" strokecolor="#0080ff">
                <v:path arrowok="t"/>
              </v:shape>
            </v:group>
            <v:group style="position:absolute;left:3449;top:1211;width:2;height:64" coordorigin="3449,1211" coordsize="2,64">
              <v:shape style="position:absolute;left:3449;top:1211;width:2;height:64" coordorigin="3449,1211" coordsize="0,64" path="m3449,1211l3449,1275e" filled="false" stroked="true" strokeweight=".376268pt" strokecolor="#0080ff">
                <v:path arrowok="t"/>
              </v:shape>
            </v:group>
            <v:group style="position:absolute;left:3192;top:1211;width:2;height:64" coordorigin="3192,1211" coordsize="2,64">
              <v:shape style="position:absolute;left:3192;top:1211;width:2;height:64" coordorigin="3192,1211" coordsize="0,64" path="m3192,1211l3192,1275e" filled="false" stroked="true" strokeweight=".405974pt" strokecolor="#0080ff">
                <v:path arrowok="t"/>
              </v:shape>
            </v:group>
            <v:group style="position:absolute;left:4134;top:1211;width:2;height:64" coordorigin="4134,1211" coordsize="2,64">
              <v:shape style="position:absolute;left:4134;top:1211;width:2;height:64" coordorigin="4134,1211" coordsize="0,64" path="m4134,1211l4134,1275e" filled="false" stroked="true" strokeweight=".415876pt" strokecolor="#0080ff">
                <v:path arrowok="t"/>
              </v:shape>
            </v:group>
            <v:group style="position:absolute;left:3353;top:1211;width:2;height:64" coordorigin="3353,1211" coordsize="2,64">
              <v:shape style="position:absolute;left:3353;top:1211;width:2;height:64" coordorigin="3353,1211" coordsize="0,64" path="m3353,1211l3353,1275e" filled="false" stroked="true" strokeweight=".410922pt" strokecolor="#0080ff">
                <v:path arrowok="t"/>
              </v:shape>
            </v:group>
            <v:group style="position:absolute;left:3491;top:1211;width:2;height:64" coordorigin="3491,1211" coordsize="2,64">
              <v:shape style="position:absolute;left:3491;top:1211;width:2;height:64" coordorigin="3491,1211" coordsize="0,64" path="m3491,1211l3491,1275e" filled="false" stroked="true" strokeweight=".445583pt" strokecolor="#0080ff">
                <v:path arrowok="t"/>
              </v:shape>
            </v:group>
            <v:group style="position:absolute;left:3062;top:1211;width:2;height:64" coordorigin="3062,1211" coordsize="2,64">
              <v:shape style="position:absolute;left:3062;top:1211;width:2;height:64" coordorigin="3062,1211" coordsize="0,64" path="m3062,1211l3062,1275e" filled="false" stroked="true" strokeweight=".376268pt" strokecolor="#0080ff">
                <v:path arrowok="t"/>
              </v:shape>
            </v:group>
            <v:group style="position:absolute;left:3226;top:1211;width:2;height:64" coordorigin="3226,1211" coordsize="2,64">
              <v:shape style="position:absolute;left:3226;top:1211;width:2;height:64" coordorigin="3226,1211" coordsize="0,64" path="m3226,1211l3226,1275e" filled="false" stroked="true" strokeweight=".44558pt" strokecolor="#0080ff">
                <v:path arrowok="t"/>
              </v:shape>
            </v:group>
            <v:group style="position:absolute;left:3344;top:1211;width:2;height:64" coordorigin="3344,1211" coordsize="2,64">
              <v:shape style="position:absolute;left:3344;top:1211;width:2;height:64" coordorigin="3344,1211" coordsize="0,64" path="m3344,1211l3344,1275e" filled="false" stroked="true" strokeweight=".401021pt" strokecolor="#0080ff">
                <v:path arrowok="t"/>
              </v:shape>
            </v:group>
            <v:group style="position:absolute;left:3029;top:1211;width:2;height:64" coordorigin="3029,1211" coordsize="2,64">
              <v:shape style="position:absolute;left:3029;top:1211;width:2;height:64" coordorigin="3029,1211" coordsize="0,64" path="m3029,1211l3029,1275e" filled="false" stroked="true" strokeweight=".470332pt" strokecolor="#0080ff">
                <v:path arrowok="t"/>
              </v:shape>
            </v:group>
            <v:group style="position:absolute;left:4057;top:1211;width:2;height:64" coordorigin="4057,1211" coordsize="2,64">
              <v:shape style="position:absolute;left:4057;top:1211;width:2;height:64" coordorigin="4057,1211" coordsize="0,64" path="m4057,1275l4057,1211e" filled="false" stroked="true" strokeweight=".371318pt" strokecolor="#0080ff">
                <v:path arrowok="t"/>
              </v:shape>
            </v:group>
            <v:group style="position:absolute;left:3009;top:1211;width:2;height:64" coordorigin="3009,1211" coordsize="2,64">
              <v:shape style="position:absolute;left:3009;top:1211;width:2;height:64" coordorigin="3009,1211" coordsize="0,64" path="m3009,1211l3009,1275e" filled="false" stroked="true" strokeweight=".371318pt" strokecolor="#0080ff">
                <v:path arrowok="t"/>
              </v:shape>
            </v:group>
            <v:group style="position:absolute;left:3317;top:1211;width:2;height:64" coordorigin="3317,1211" coordsize="2,64">
              <v:shape style="position:absolute;left:3317;top:1211;width:2;height:64" coordorigin="3317,1211" coordsize="0,64" path="m3317,1211l3317,1275e" filled="false" stroked="true" strokeweight=".460427pt" strokecolor="#0080ff">
                <v:path arrowok="t"/>
              </v:shape>
            </v:group>
            <v:group style="position:absolute;left:3462;top:1211;width:2;height:64" coordorigin="3462,1211" coordsize="2,64">
              <v:shape style="position:absolute;left:3462;top:1211;width:2;height:64" coordorigin="3462,1211" coordsize="0,64" path="m3462,1275l3462,1211e" filled="false" stroked="true" strokeweight=".371318pt" strokecolor="#0080ff">
                <v:path arrowok="t"/>
              </v:shape>
            </v:group>
            <v:group style="position:absolute;left:3653;top:1211;width:2;height:64" coordorigin="3653,1211" coordsize="2,64">
              <v:shape style="position:absolute;left:3653;top:1211;width:2;height:64" coordorigin="3653,1211" coordsize="0,64" path="m3653,1211l3653,1275e" filled="false" stroked="true" strokeweight=".425777pt" strokecolor="#0080ff">
                <v:path arrowok="t"/>
              </v:shape>
            </v:group>
            <v:group style="position:absolute;left:4244;top:1211;width:2;height:64" coordorigin="4244,1211" coordsize="2,64">
              <v:shape style="position:absolute;left:4244;top:1211;width:2;height:64" coordorigin="4244,1211" coordsize="0,64" path="m4244,1211l4244,1275e" filled="false" stroked="true" strokeweight=".435679pt" strokecolor="#0080ff">
                <v:path arrowok="t"/>
              </v:shape>
            </v:group>
            <v:group style="position:absolute;left:4408;top:1211;width:2;height:64" coordorigin="4408,1211" coordsize="2,64">
              <v:shape style="position:absolute;left:4408;top:1211;width:2;height:64" coordorigin="4408,1211" coordsize="0,64" path="m4408,1211l4408,1275e" filled="false" stroked="true" strokeweight=".420827pt" strokecolor="#0080ff">
                <v:path arrowok="t"/>
              </v:shape>
            </v:group>
            <v:group style="position:absolute;left:3435;top:1211;width:2;height:64" coordorigin="3435,1211" coordsize="2,64">
              <v:shape style="position:absolute;left:3435;top:1211;width:2;height:64" coordorigin="3435,1211" coordsize="0,64" path="m3435,1211l3435,1275e" filled="false" stroked="true" strokeweight=".396072pt" strokecolor="#0080ff">
                <v:path arrowok="t"/>
              </v:shape>
            </v:group>
            <v:group style="position:absolute;left:4182;top:1211;width:2;height:64" coordorigin="4182,1211" coordsize="2,64">
              <v:shape style="position:absolute;left:4182;top:1211;width:2;height:64" coordorigin="4182,1211" coordsize="0,64" path="m4182,1211l4182,1275e" filled="false" stroked="true" strokeweight=".480236pt" strokecolor="#0080ff">
                <v:path arrowok="t"/>
              </v:shape>
            </v:group>
            <v:group style="position:absolute;left:3551;top:1211;width:2;height:64" coordorigin="3551,1211" coordsize="2,64">
              <v:shape style="position:absolute;left:3551;top:1211;width:2;height:64" coordorigin="3551,1211" coordsize="0,64" path="m3551,1211l3551,1275e" filled="false" stroked="true" strokeweight=".391121pt" strokecolor="#0080ff">
                <v:path arrowok="t"/>
              </v:shape>
            </v:group>
            <v:group style="position:absolute;left:3985;top:1211;width:2;height:64" coordorigin="3985,1211" coordsize="2,64">
              <v:shape style="position:absolute;left:3985;top:1211;width:2;height:64" coordorigin="3985,1211" coordsize="0,64" path="m3985,1211l3985,1275e" filled="false" stroked="true" strokeweight=".371318pt" strokecolor="#0080ff">
                <v:path arrowok="t"/>
              </v:shape>
            </v:group>
            <v:group style="position:absolute;left:3670;top:1211;width:2;height:64" coordorigin="3670,1211" coordsize="2,64">
              <v:shape style="position:absolute;left:3670;top:1211;width:2;height:64" coordorigin="3670,1211" coordsize="0,64" path="m3670,1211l3670,1275e" filled="false" stroked="true" strokeweight=".376271pt" strokecolor="#0080ff">
                <v:path arrowok="t"/>
              </v:shape>
            </v:group>
            <v:group style="position:absolute;left:4322;top:1211;width:2;height:64" coordorigin="4322,1211" coordsize="2,64">
              <v:shape style="position:absolute;left:4322;top:1211;width:2;height:64" coordorigin="4322,1211" coordsize="0,64" path="m4322,1275l4322,1211e" filled="false" stroked="true" strokeweight=".371318pt" strokecolor="#0080ff">
                <v:path arrowok="t"/>
              </v:shape>
            </v:group>
            <v:group style="position:absolute;left:4254;top:1211;width:2;height:64" coordorigin="4254,1211" coordsize="2,64">
              <v:shape style="position:absolute;left:4254;top:1211;width:2;height:64" coordorigin="4254,1211" coordsize="0,64" path="m4254,1211l4254,1275e" filled="false" stroked="true" strokeweight=".381219pt" strokecolor="#0080ff">
                <v:path arrowok="t"/>
              </v:shape>
            </v:group>
            <v:group style="position:absolute;left:4069;top:1211;width:2;height:64" coordorigin="4069,1211" coordsize="2,64">
              <v:shape style="position:absolute;left:4069;top:1211;width:2;height:64" coordorigin="4069,1211" coordsize="0,64" path="m4069,1275l4069,1211e" filled="false" stroked="true" strokeweight=".371318pt" strokecolor="#0080ff">
                <v:path arrowok="t"/>
              </v:shape>
            </v:group>
            <v:group style="position:absolute;left:3955;top:1211;width:2;height:64" coordorigin="3955,1211" coordsize="2,64">
              <v:shape style="position:absolute;left:3955;top:1211;width:2;height:64" coordorigin="3955,1211" coordsize="0,64" path="m3955,1211l3955,1275e" filled="false" stroked="true" strokeweight=".391121pt" strokecolor="#0080ff">
                <v:path arrowok="t"/>
              </v:shape>
            </v:group>
            <v:group style="position:absolute;left:4247;top:1211;width:2;height:64" coordorigin="4247,1211" coordsize="2,64">
              <v:shape style="position:absolute;left:4247;top:1211;width:2;height:64" coordorigin="4247,1211" coordsize="0,64" path="m4247,1275l4247,1211e" filled="false" stroked="true" strokeweight=".371318pt" strokecolor="#0080ff">
                <v:path arrowok="t"/>
              </v:shape>
            </v:group>
            <v:group style="position:absolute;left:3296;top:1211;width:2;height:64" coordorigin="3296,1211" coordsize="2,64">
              <v:shape style="position:absolute;left:3296;top:1211;width:2;height:64" coordorigin="3296,1211" coordsize="0,64" path="m3296,1211l3296,1275e" filled="false" stroked="true" strokeweight=".435679pt" strokecolor="#0080ff">
                <v:path arrowok="t"/>
              </v:shape>
            </v:group>
            <v:group style="position:absolute;left:3637;top:1211;width:2;height:64" coordorigin="3637,1211" coordsize="2,64">
              <v:shape style="position:absolute;left:3637;top:1211;width:2;height:64" coordorigin="3637,1211" coordsize="0,64" path="m3637,1275l3637,1211e" filled="false" stroked="true" strokeweight=".371318pt" strokecolor="#0080ff">
                <v:path arrowok="t"/>
              </v:shape>
            </v:group>
            <v:group style="position:absolute;left:4122;top:1211;width:2;height:64" coordorigin="4122,1211" coordsize="2,64">
              <v:shape style="position:absolute;left:4122;top:1211;width:2;height:64" coordorigin="4122,1211" coordsize="0,64" path="m4122,1211l4122,1275e" filled="false" stroked="true" strokeweight=".460434pt" strokecolor="#0080ff">
                <v:path arrowok="t"/>
              </v:shape>
            </v:group>
            <v:group style="position:absolute;left:3998;top:1211;width:2;height:64" coordorigin="3998,1211" coordsize="2,64">
              <v:shape style="position:absolute;left:3998;top:1211;width:2;height:64" coordorigin="3998,1211" coordsize="0,64" path="m3998,1275l3998,1211e" filled="false" stroked="true" strokeweight=".371318pt" strokecolor="#0080ff">
                <v:path arrowok="t"/>
              </v:shape>
            </v:group>
            <v:group style="position:absolute;left:3465;top:1211;width:2;height:64" coordorigin="3465,1211" coordsize="2,64">
              <v:shape style="position:absolute;left:3465;top:1211;width:2;height:64" coordorigin="3465,1211" coordsize="0,64" path="m3465,1275l3465,1211e" filled="false" stroked="true" strokeweight=".371318pt" strokecolor="#0080ff">
                <v:path arrowok="t"/>
              </v:shape>
            </v:group>
            <v:group style="position:absolute;left:3134;top:1211;width:2;height:64" coordorigin="3134,1211" coordsize="2,64">
              <v:shape style="position:absolute;left:3134;top:1211;width:2;height:64" coordorigin="3134,1211" coordsize="0,64" path="m3134,1211l3134,1275e" filled="false" stroked="true" strokeweight=".460436pt" strokecolor="#0080ff">
                <v:path arrowok="t"/>
              </v:shape>
            </v:group>
            <v:group style="position:absolute;left:2895;top:1211;width:2;height:64" coordorigin="2895,1211" coordsize="2,64">
              <v:shape style="position:absolute;left:2895;top:1211;width:2;height:64" coordorigin="2895,1211" coordsize="0,64" path="m2895,1275l2895,1211e" filled="false" stroked="true" strokeweight=".371318pt" strokecolor="#0080ff">
                <v:path arrowok="t"/>
              </v:shape>
            </v:group>
            <v:group style="position:absolute;left:3749;top:1211;width:2;height:64" coordorigin="3749,1211" coordsize="2,64">
              <v:shape style="position:absolute;left:3749;top:1211;width:2;height:64" coordorigin="3749,1211" coordsize="0,64" path="m3749,1275l3749,1211e" filled="false" stroked="true" strokeweight=".371318pt" strokecolor="#0080ff">
                <v:path arrowok="t"/>
              </v:shape>
            </v:group>
            <v:group style="position:absolute;left:2801;top:1211;width:2;height:64" coordorigin="2801,1211" coordsize="2,64">
              <v:shape style="position:absolute;left:2801;top:1211;width:2;height:64" coordorigin="2801,1211" coordsize="0,64" path="m2801,1275l2801,1211e" filled="false" stroked="true" strokeweight=".371318pt" strokecolor="#0080ff">
                <v:path arrowok="t"/>
              </v:shape>
            </v:group>
            <v:group style="position:absolute;left:3327;top:1211;width:2;height:64" coordorigin="3327,1211" coordsize="2,64">
              <v:shape style="position:absolute;left:3327;top:1211;width:2;height:64" coordorigin="3327,1211" coordsize="0,64" path="m3327,1275l3327,1211e" filled="false" stroked="true" strokeweight=".371318pt" strokecolor="#0080ff">
                <v:path arrowok="t"/>
              </v:shape>
            </v:group>
            <v:group style="position:absolute;left:4061;top:1211;width:2;height:64" coordorigin="4061,1211" coordsize="2,64">
              <v:shape style="position:absolute;left:4061;top:1211;width:2;height:64" coordorigin="4061,1211" coordsize="0,64" path="m4061,1275l4061,1211e" filled="false" stroked="true" strokeweight=".371318pt" strokecolor="#0080ff">
                <v:path arrowok="t"/>
              </v:shape>
            </v:group>
            <v:group style="position:absolute;left:3515;top:1211;width:2;height:64" coordorigin="3515,1211" coordsize="2,64">
              <v:shape style="position:absolute;left:3515;top:1211;width:2;height:64" coordorigin="3515,1211" coordsize="0,64" path="m3515,1211l3515,1275e" filled="false" stroked="true" strokeweight=".401023pt" strokecolor="#0080ff">
                <v:path arrowok="t"/>
              </v:shape>
            </v:group>
            <v:group style="position:absolute;left:3040;top:1211;width:2;height:64" coordorigin="3040,1211" coordsize="2,64">
              <v:shape style="position:absolute;left:3040;top:1211;width:2;height:64" coordorigin="3040,1211" coordsize="0,64" path="m3040,1211l3040,1275e" filled="false" stroked="true" strokeweight=".44063pt" strokecolor="#0080ff">
                <v:path arrowok="t"/>
              </v:shape>
            </v:group>
            <v:group style="position:absolute;left:3218;top:1211;width:2;height:64" coordorigin="3218,1211" coordsize="2,64">
              <v:shape style="position:absolute;left:3218;top:1211;width:2;height:64" coordorigin="3218,1211" coordsize="0,64" path="m3218,1275l3218,1211e" filled="false" stroked="true" strokeweight=".371318pt" strokecolor="#0080ff">
                <v:path arrowok="t"/>
              </v:shape>
            </v:group>
            <v:group style="position:absolute;left:4525;top:1211;width:2;height:64" coordorigin="4525,1211" coordsize="2,64">
              <v:shape style="position:absolute;left:4525;top:1211;width:2;height:64" coordorigin="4525,1211" coordsize="0,64" path="m4525,1275l4525,1211e" filled="false" stroked="true" strokeweight=".371318pt" strokecolor="#0080ff">
                <v:path arrowok="t"/>
              </v:shape>
            </v:group>
            <v:group style="position:absolute;left:3222;top:1211;width:2;height:64" coordorigin="3222,1211" coordsize="2,64">
              <v:shape style="position:absolute;left:3222;top:1211;width:2;height:64" coordorigin="3222,1211" coordsize="0,64" path="m3222,1211l3222,1275e" filled="false" stroked="true" strokeweight=".45548pt" strokecolor="#0080ff">
                <v:path arrowok="t"/>
              </v:shape>
            </v:group>
            <v:group style="position:absolute;left:2857;top:1211;width:2;height:64" coordorigin="2857,1211" coordsize="2,64">
              <v:shape style="position:absolute;left:2857;top:1211;width:2;height:64" coordorigin="2857,1211" coordsize="0,64" path="m2857,1275l2857,1211e" filled="false" stroked="true" strokeweight=".371318pt" strokecolor="#0080ff">
                <v:path arrowok="t"/>
              </v:shape>
            </v:group>
            <v:group style="position:absolute;left:4340;top:1211;width:2;height:64" coordorigin="4340,1211" coordsize="2,64">
              <v:shape style="position:absolute;left:4340;top:1211;width:2;height:64" coordorigin="4340,1211" coordsize="0,64" path="m4340,1211l4340,1275e" filled="false" stroked="true" strokeweight=".391121pt" strokecolor="#0080ff">
                <v:path arrowok="t"/>
              </v:shape>
            </v:group>
            <v:group style="position:absolute;left:3724;top:1211;width:2;height:64" coordorigin="3724,1211" coordsize="2,64">
              <v:shape style="position:absolute;left:3724;top:1211;width:2;height:64" coordorigin="3724,1211" coordsize="0,64" path="m3724,1211l3724,1275e" filled="false" stroked="true" strokeweight=".455486pt" strokecolor="#0080ff">
                <v:path arrowok="t"/>
              </v:shape>
            </v:group>
            <v:group style="position:absolute;left:3294;top:1211;width:2;height:64" coordorigin="3294,1211" coordsize="2,64">
              <v:shape style="position:absolute;left:3294;top:1211;width:2;height:64" coordorigin="3294,1211" coordsize="0,64" path="m3294,1275l3294,1211e" filled="false" stroked="true" strokeweight=".371318pt" strokecolor="#0080ff">
                <v:path arrowok="t"/>
              </v:shape>
            </v:group>
            <v:group style="position:absolute;left:3534;top:1211;width:2;height:64" coordorigin="3534,1211" coordsize="2,64">
              <v:shape style="position:absolute;left:3534;top:1211;width:2;height:64" coordorigin="3534,1211" coordsize="0,64" path="m3534,1211l3534,1275e" filled="false" stroked="true" strokeweight=".524791pt" strokecolor="#0080ff">
                <v:path arrowok="t"/>
              </v:shape>
            </v:group>
            <v:group style="position:absolute;left:3920;top:1211;width:2;height:64" coordorigin="3920,1211" coordsize="2,64">
              <v:shape style="position:absolute;left:3920;top:1211;width:2;height:64" coordorigin="3920,1211" coordsize="0,64" path="m3920,1275l3920,1211e" filled="false" stroked="true" strokeweight=".371318pt" strokecolor="#0080ff">
                <v:path arrowok="t"/>
              </v:shape>
            </v:group>
            <v:group style="position:absolute;left:3604;top:1211;width:2;height:64" coordorigin="3604,1211" coordsize="2,64">
              <v:shape style="position:absolute;left:3604;top:1211;width:2;height:64" coordorigin="3604,1211" coordsize="0,64" path="m3604,1211l3604,1275e" filled="false" stroked="true" strokeweight=".425777pt" strokecolor="#0080ff">
                <v:path arrowok="t"/>
              </v:shape>
            </v:group>
            <v:group style="position:absolute;left:2844;top:1211;width:2;height:64" coordorigin="2844,1211" coordsize="2,64">
              <v:shape style="position:absolute;left:2844;top:1211;width:2;height:64" coordorigin="2844,1211" coordsize="0,64" path="m2844,1275l2844,1211e" filled="false" stroked="true" strokeweight=".371318pt" strokecolor="#0080ff">
                <v:path arrowok="t"/>
              </v:shape>
            </v:group>
            <v:group style="position:absolute;left:3864;top:1211;width:2;height:64" coordorigin="3864,1211" coordsize="2,64">
              <v:shape style="position:absolute;left:3864;top:1211;width:2;height:64" coordorigin="3864,1211" coordsize="0,64" path="m3864,1211l3864,1275e" filled="false" stroked="true" strokeweight=".430725pt" strokecolor="#0080ff">
                <v:path arrowok="t"/>
              </v:shape>
            </v:group>
            <v:group style="position:absolute;left:2827;top:1211;width:2;height:64" coordorigin="2827,1211" coordsize="2,64">
              <v:shape style="position:absolute;left:2827;top:1211;width:2;height:64" coordorigin="2827,1211" coordsize="0,64" path="m2827,1275l2827,1211e" filled="false" stroked="true" strokeweight=".371318pt" strokecolor="#0080ff">
                <v:path arrowok="t"/>
              </v:shape>
            </v:group>
            <v:group style="position:absolute;left:3891;top:1211;width:2;height:64" coordorigin="3891,1211" coordsize="2,64">
              <v:shape style="position:absolute;left:3891;top:1211;width:2;height:64" coordorigin="3891,1211" coordsize="0,64" path="m3891,1275l3891,1211e" filled="false" stroked="true" strokeweight=".371318pt" strokecolor="#0080ff">
                <v:path arrowok="t"/>
              </v:shape>
            </v:group>
            <v:group style="position:absolute;left:4161;top:1211;width:2;height:64" coordorigin="4161,1211" coordsize="2,64">
              <v:shape style="position:absolute;left:4161;top:1211;width:2;height:64" coordorigin="4161,1211" coordsize="0,64" path="m4161,1275l4161,1211e" filled="false" stroked="true" strokeweight=".371318pt" strokecolor="#0080ff">
                <v:path arrowok="t"/>
              </v:shape>
            </v:group>
            <v:group style="position:absolute;left:4417;top:1211;width:2;height:64" coordorigin="4417,1211" coordsize="2,64">
              <v:shape style="position:absolute;left:4417;top:1211;width:2;height:64" coordorigin="4417,1211" coordsize="0,64" path="m4417,1275l4417,1211e" filled="false" stroked="true" strokeweight=".371318pt" strokecolor="#0080ff">
                <v:path arrowok="t"/>
              </v:shape>
            </v:group>
            <v:group style="position:absolute;left:3561;top:1211;width:2;height:64" coordorigin="3561,1211" coordsize="2,64">
              <v:shape style="position:absolute;left:3561;top:1211;width:2;height:64" coordorigin="3561,1211" coordsize="0,64" path="m3561,1275l3561,1211e" filled="false" stroked="true" strokeweight=".371318pt" strokecolor="#0080ff">
                <v:path arrowok="t"/>
              </v:shape>
            </v:group>
            <v:group style="position:absolute;left:3161;top:1211;width:2;height:64" coordorigin="3161,1211" coordsize="2,64">
              <v:shape style="position:absolute;left:3161;top:1211;width:2;height:64" coordorigin="3161,1211" coordsize="0,64" path="m3161,1275l3161,1211e" filled="false" stroked="true" strokeweight=".371318pt" strokecolor="#0080ff">
                <v:path arrowok="t"/>
              </v:shape>
            </v:group>
            <v:group style="position:absolute;left:4485;top:1211;width:2;height:64" coordorigin="4485,1211" coordsize="2,64">
              <v:shape style="position:absolute;left:4485;top:1211;width:2;height:64" coordorigin="4485,1211" coordsize="0,64" path="m4485,1275l4485,1211e" filled="false" stroked="true" strokeweight=".371318pt" strokecolor="#0080ff">
                <v:path arrowok="t"/>
              </v:shape>
            </v:group>
            <v:group style="position:absolute;left:3321;top:1211;width:2;height:64" coordorigin="3321,1211" coordsize="2,64">
              <v:shape style="position:absolute;left:3321;top:1211;width:2;height:64" coordorigin="3321,1211" coordsize="0,64" path="m3321,1275l3321,1211e" filled="false" stroked="true" strokeweight=".371318pt" strokecolor="#0080ff">
                <v:path arrowok="t"/>
              </v:shape>
            </v:group>
            <v:group style="position:absolute;left:4568;top:1211;width:2;height:64" coordorigin="4568,1211" coordsize="2,64">
              <v:shape style="position:absolute;left:4568;top:1211;width:2;height:64" coordorigin="4568,1211" coordsize="0,64" path="m4568,1275l4568,1211e" filled="false" stroked="true" strokeweight=".371318pt" strokecolor="#0080ff">
                <v:path arrowok="t"/>
              </v:shape>
            </v:group>
            <v:group style="position:absolute;left:4045;top:1211;width:2;height:64" coordorigin="4045,1211" coordsize="2,64">
              <v:shape style="position:absolute;left:4045;top:1211;width:2;height:64" coordorigin="4045,1211" coordsize="0,64" path="m4045,1275l4045,1211e" filled="false" stroked="true" strokeweight=".371318pt" strokecolor="#0080ff">
                <v:path arrowok="t"/>
              </v:shape>
            </v:group>
            <v:group style="position:absolute;left:3776;top:1211;width:2;height:64" coordorigin="3776,1211" coordsize="2,64">
              <v:shape style="position:absolute;left:3776;top:1211;width:2;height:64" coordorigin="3776,1211" coordsize="0,64" path="m3776,1275l3776,1211e" filled="false" stroked="true" strokeweight=".371318pt" strokecolor="#0080ff">
                <v:path arrowok="t"/>
              </v:shape>
            </v:group>
            <v:group style="position:absolute;left:3643;top:1211;width:2;height:64" coordorigin="3643,1211" coordsize="2,64">
              <v:shape style="position:absolute;left:3643;top:1211;width:2;height:64" coordorigin="3643,1211" coordsize="0,64" path="m3643,1211l3643,1275e" filled="false" stroked="true" strokeweight=".44064pt" strokecolor="#0080ff">
                <v:path arrowok="t"/>
              </v:shape>
            </v:group>
            <v:group style="position:absolute;left:4461;top:1211;width:2;height:64" coordorigin="4461,1211" coordsize="2,64">
              <v:shape style="position:absolute;left:4461;top:1211;width:2;height:64" coordorigin="4461,1211" coordsize="0,64" path="m4461,1275l4461,1211e" filled="false" stroked="true" strokeweight=".371318pt" strokecolor="#0080ff">
                <v:path arrowok="t"/>
              </v:shape>
            </v:group>
            <v:group style="position:absolute;left:3524;top:1211;width:2;height:64" coordorigin="3524,1211" coordsize="2,64">
              <v:shape style="position:absolute;left:3524;top:1211;width:2;height:64" coordorigin="3524,1211" coordsize="0,64" path="m3524,1275l3524,1211e" filled="false" stroked="true" strokeweight=".371318pt" strokecolor="#0080ff">
                <v:path arrowok="t"/>
              </v:shape>
            </v:group>
            <v:group style="position:absolute;left:3478;top:1211;width:2;height:64" coordorigin="3478,1211" coordsize="2,64">
              <v:shape style="position:absolute;left:3478;top:1211;width:2;height:64" coordorigin="3478,1211" coordsize="0,64" path="m3478,1211l3478,1275e" filled="false" stroked="true" strokeweight=".371318pt" strokecolor="#0080ff">
                <v:path arrowok="t"/>
              </v:shape>
            </v:group>
            <v:group style="position:absolute;left:3693;top:1211;width:2;height:64" coordorigin="3693,1211" coordsize="2,64">
              <v:shape style="position:absolute;left:3693;top:1211;width:2;height:64" coordorigin="3693,1211" coordsize="0,64" path="m3693,1275l3693,1211e" filled="false" stroked="true" strokeweight=".371318pt" strokecolor="#0080ff">
                <v:path arrowok="t"/>
              </v:shape>
            </v:group>
            <v:group style="position:absolute;left:4166;top:1211;width:2;height:64" coordorigin="4166,1211" coordsize="2,64">
              <v:shape style="position:absolute;left:4166;top:1211;width:2;height:64" coordorigin="4166,1211" coordsize="0,64" path="m4166,1211l4166,1275e" filled="false" stroked="true" strokeweight=".371318pt" strokecolor="#0080ff">
                <v:path arrowok="t"/>
              </v:shape>
            </v:group>
            <v:group style="position:absolute;left:4265;top:1211;width:2;height:64" coordorigin="4265,1211" coordsize="2,64">
              <v:shape style="position:absolute;left:4265;top:1211;width:2;height:64" coordorigin="4265,1211" coordsize="0,64" path="m4265,1275l4265,1211e" filled="false" stroked="true" strokeweight=".371318pt" strokecolor="#0080ff">
                <v:path arrowok="t"/>
              </v:shape>
            </v:group>
            <v:group style="position:absolute;left:3927;top:1211;width:2;height:64" coordorigin="3927,1211" coordsize="2,64">
              <v:shape style="position:absolute;left:3927;top:1211;width:2;height:64" coordorigin="3927,1211" coordsize="0,64" path="m3927,1275l3927,1211e" filled="false" stroked="true" strokeweight=".371318pt" strokecolor="#0080ff">
                <v:path arrowok="t"/>
              </v:shape>
            </v:group>
            <v:group style="position:absolute;left:4050;top:1211;width:2;height:64" coordorigin="4050,1211" coordsize="2,64">
              <v:shape style="position:absolute;left:4050;top:1211;width:2;height:64" coordorigin="4050,1211" coordsize="0,64" path="m4050,1275l4050,1211e" filled="false" stroked="true" strokeweight=".371318pt" strokecolor="#0080ff">
                <v:path arrowok="t"/>
              </v:shape>
            </v:group>
            <v:group style="position:absolute;left:2998;top:1211;width:2;height:64" coordorigin="2998,1211" coordsize="2,64">
              <v:shape style="position:absolute;left:2998;top:1211;width:2;height:64" coordorigin="2998,1211" coordsize="0,64" path="m2998,1275l2998,1211e" filled="false" stroked="true" strokeweight=".371318pt" strokecolor="#0080ff">
                <v:path arrowok="t"/>
              </v:shape>
            </v:group>
            <v:group style="position:absolute;left:4506;top:1211;width:2;height:64" coordorigin="4506,1211" coordsize="2,64">
              <v:shape style="position:absolute;left:4506;top:1211;width:2;height:64" coordorigin="4506,1211" coordsize="0,64" path="m4506,1275l4506,1211e" filled="false" stroked="true" strokeweight=".371318pt" strokecolor="#0080ff">
                <v:path arrowok="t"/>
              </v:shape>
            </v:group>
            <v:group style="position:absolute;left:4148;top:1211;width:2;height:64" coordorigin="4148,1211" coordsize="2,64">
              <v:shape style="position:absolute;left:4148;top:1211;width:2;height:64" coordorigin="4148,1211" coordsize="0,64" path="m4148,1275l4148,1211e" filled="false" stroked="true" strokeweight=".371318pt" strokecolor="#0080ff">
                <v:path arrowok="t"/>
              </v:shape>
            </v:group>
            <v:group style="position:absolute;left:3021;top:1211;width:2;height:64" coordorigin="3021,1211" coordsize="2,64">
              <v:shape style="position:absolute;left:3021;top:1211;width:2;height:64" coordorigin="3021,1211" coordsize="0,64" path="m3021,1275l3021,1211e" filled="false" stroked="true" strokeweight=".371318pt" strokecolor="#0080ff">
                <v:path arrowok="t"/>
              </v:shape>
            </v:group>
            <v:group style="position:absolute;left:4002;top:1211;width:2;height:64" coordorigin="4002,1211" coordsize="2,64">
              <v:shape style="position:absolute;left:4002;top:1211;width:2;height:64" coordorigin="4002,1211" coordsize="0,64" path="m4002,1275l4002,1211e" filled="false" stroked="true" strokeweight=".371318pt" strokecolor="#0080ff">
                <v:path arrowok="t"/>
              </v:shape>
            </v:group>
            <v:group style="position:absolute;left:3541;top:1211;width:2;height:64" coordorigin="3541,1211" coordsize="2,64">
              <v:shape style="position:absolute;left:3541;top:1211;width:2;height:64" coordorigin="3541,1211" coordsize="0,64" path="m3541,1275l3541,1211e" filled="false" stroked="true" strokeweight=".371318pt" strokecolor="#0080ff">
                <v:path arrowok="t"/>
              </v:shape>
            </v:group>
            <v:group style="position:absolute;left:4115;top:1211;width:2;height:64" coordorigin="4115,1211" coordsize="2,64">
              <v:shape style="position:absolute;left:4115;top:1211;width:2;height:64" coordorigin="4115,1211" coordsize="0,64" path="m4115,1275l4115,1211e" filled="false" stroked="true" strokeweight=".371318pt" strokecolor="#0080ff">
                <v:path arrowok="t"/>
              </v:shape>
            </v:group>
            <v:group style="position:absolute;left:3646;top:1211;width:2;height:64" coordorigin="3646,1211" coordsize="2,64">
              <v:shape style="position:absolute;left:3646;top:1211;width:2;height:64" coordorigin="3646,1211" coordsize="0,64" path="m3646,1275l3646,1211e" filled="false" stroked="true" strokeweight=".371318pt" strokecolor="#0080ff">
                <v:path arrowok="t"/>
              </v:shape>
            </v:group>
            <v:group style="position:absolute;left:3711;top:1211;width:2;height:64" coordorigin="3711,1211" coordsize="2,64">
              <v:shape style="position:absolute;left:3711;top:1211;width:2;height:64" coordorigin="3711,1211" coordsize="0,64" path="m3711,1275l3711,1211e" filled="false" stroked="true" strokeweight=".371318pt" strokecolor="#0080ff">
                <v:path arrowok="t"/>
              </v:shape>
            </v:group>
            <v:group style="position:absolute;left:3115;top:1211;width:2;height:64" coordorigin="3115,1211" coordsize="2,64">
              <v:shape style="position:absolute;left:3115;top:1211;width:2;height:64" coordorigin="3115,1211" coordsize="0,64" path="m3115,1275l3115,1211e" filled="false" stroked="true" strokeweight=".371318pt" strokecolor="#0080ff">
                <v:path arrowok="t"/>
              </v:shape>
            </v:group>
            <v:group style="position:absolute;left:4334;top:1211;width:2;height:64" coordorigin="4334,1211" coordsize="2,64">
              <v:shape style="position:absolute;left:4334;top:1211;width:2;height:64" coordorigin="4334,1211" coordsize="0,64" path="m4334,1275l4334,1211e" filled="false" stroked="true" strokeweight=".371318pt" strokecolor="#0080ff">
                <v:path arrowok="t"/>
              </v:shape>
            </v:group>
            <v:group style="position:absolute;left:2927;top:1211;width:2;height:64" coordorigin="2927,1211" coordsize="2,64">
              <v:shape style="position:absolute;left:2927;top:1211;width:2;height:64" coordorigin="2927,1211" coordsize="0,64" path="m2927,1275l2927,1211e" filled="false" stroked="true" strokeweight=".371318pt" strokecolor="#0080ff">
                <v:path arrowok="t"/>
              </v:shape>
            </v:group>
            <v:group style="position:absolute;left:3911;top:1211;width:2;height:64" coordorigin="3911,1211" coordsize="2,64">
              <v:shape style="position:absolute;left:3911;top:1211;width:2;height:64" coordorigin="3911,1211" coordsize="0,64" path="m3911,1275l3911,1211e" filled="false" stroked="true" strokeweight=".371318pt" strokecolor="#0080ff">
                <v:path arrowok="t"/>
              </v:shape>
            </v:group>
            <v:group style="position:absolute;left:3205;top:1211;width:2;height:64" coordorigin="3205,1211" coordsize="2,64">
              <v:shape style="position:absolute;left:3205;top:1211;width:2;height:64" coordorigin="3205,1211" coordsize="0,64" path="m3205,1211l3205,1275e" filled="false" stroked="true" strokeweight=".396072pt" strokecolor="#0080ff">
                <v:path arrowok="t"/>
              </v:shape>
            </v:group>
            <v:group style="position:absolute;left:3180;top:1211;width:2;height:64" coordorigin="3180,1211" coordsize="2,64">
              <v:shape style="position:absolute;left:3180;top:1211;width:2;height:64" coordorigin="3180,1211" coordsize="0,64" path="m3180,1275l3180,1211e" filled="false" stroked="true" strokeweight=".371318pt" strokecolor="#0080ff">
                <v:path arrowok="t"/>
              </v:shape>
            </v:group>
            <v:group style="position:absolute;left:4126;top:1211;width:2;height:64" coordorigin="4126,1211" coordsize="2,64">
              <v:shape style="position:absolute;left:4126;top:1211;width:2;height:64" coordorigin="4126,1211" coordsize="0,64" path="m4126,1275l4126,1211e" filled="false" stroked="true" strokeweight=".371318pt" strokecolor="#0080ff">
                <v:path arrowok="t"/>
              </v:shape>
            </v:group>
            <v:group style="position:absolute;left:3141;top:1211;width:2;height:64" coordorigin="3141,1211" coordsize="2,64">
              <v:shape style="position:absolute;left:3141;top:1211;width:2;height:64" coordorigin="3141,1211" coordsize="0,64" path="m3141,1211l3141,1275e" filled="false" stroked="true" strokeweight=".371318pt" strokecolor="#0080ff">
                <v:path arrowok="t"/>
              </v:shape>
            </v:group>
            <v:group style="position:absolute;left:3403;top:1211;width:2;height:64" coordorigin="3403,1211" coordsize="2,64">
              <v:shape style="position:absolute;left:3403;top:1211;width:2;height:64" coordorigin="3403,1211" coordsize="0,64" path="m3403,1275l3403,1211e" filled="false" stroked="true" strokeweight=".371318pt" strokecolor="#0080ff">
                <v:path arrowok="t"/>
              </v:shape>
            </v:group>
            <v:group style="position:absolute;left:4371;top:1211;width:2;height:64" coordorigin="4371,1211" coordsize="2,64">
              <v:shape style="position:absolute;left:4371;top:1211;width:2;height:64" coordorigin="4371,1211" coordsize="0,64" path="m4371,1275l4371,1211e" filled="false" stroked="true" strokeweight=".371318pt" strokecolor="#0080ff">
                <v:path arrowok="t"/>
              </v:shape>
            </v:group>
            <v:group style="position:absolute;left:3598;top:1211;width:2;height:64" coordorigin="3598,1211" coordsize="2,64">
              <v:shape style="position:absolute;left:3598;top:1211;width:2;height:64" coordorigin="3598,1211" coordsize="0,64" path="m3598,1275l3598,1211e" filled="false" stroked="true" strokeweight=".371318pt" strokecolor="#0080ff">
                <v:path arrowok="t"/>
              </v:shape>
            </v:group>
            <v:group style="position:absolute;left:2939;top:1211;width:2;height:64" coordorigin="2939,1211" coordsize="2,64">
              <v:shape style="position:absolute;left:2939;top:1211;width:2;height:64" coordorigin="2939,1211" coordsize="0,64" path="m2939,1275l2939,1211e" filled="false" stroked="true" strokeweight=".371318pt" strokecolor="#0080ff">
                <v:path arrowok="t"/>
              </v:shape>
            </v:group>
            <v:group style="position:absolute;left:3730;top:1211;width:2;height:64" coordorigin="3730,1211" coordsize="2,64">
              <v:shape style="position:absolute;left:3730;top:1211;width:2;height:64" coordorigin="3730,1211" coordsize="0,64" path="m3730,1275l3730,1211e" filled="false" stroked="true" strokeweight=".371318pt" strokecolor="#0080ff">
                <v:path arrowok="t"/>
              </v:shape>
            </v:group>
            <v:group style="position:absolute;left:2818;top:1211;width:2;height:64" coordorigin="2818,1211" coordsize="2,64">
              <v:shape style="position:absolute;left:2818;top:1211;width:2;height:64" coordorigin="2818,1211" coordsize="0,64" path="m2818,1275l2818,1211e" filled="false" stroked="true" strokeweight=".371318pt" strokecolor="#0080ff">
                <v:path arrowok="t"/>
              </v:shape>
            </v:group>
            <v:group style="position:absolute;left:3842;top:1211;width:2;height:64" coordorigin="3842,1211" coordsize="2,64">
              <v:shape style="position:absolute;left:3842;top:1211;width:2;height:64" coordorigin="3842,1211" coordsize="0,64" path="m3842,1275l3842,1211e" filled="false" stroked="true" strokeweight=".371318pt" strokecolor="#0080ff">
                <v:path arrowok="t"/>
              </v:shape>
            </v:group>
            <v:group style="position:absolute;left:3664;top:1211;width:2;height:64" coordorigin="3664,1211" coordsize="2,64">
              <v:shape style="position:absolute;left:3664;top:1211;width:2;height:64" coordorigin="3664,1211" coordsize="0,64" path="m3664,1275l3664,1211e" filled="false" stroked="true" strokeweight=".371318pt" strokecolor="#0080ff">
                <v:path arrowok="t"/>
              </v:shape>
            </v:group>
            <v:group style="position:absolute;left:3822;top:1211;width:2;height:64" coordorigin="3822,1211" coordsize="2,64">
              <v:shape style="position:absolute;left:3822;top:1211;width:2;height:64" coordorigin="3822,1211" coordsize="0,64" path="m3822,1275l3822,1211e" filled="false" stroked="true" strokeweight=".371318pt" strokecolor="#0080ff">
                <v:path arrowok="t"/>
              </v:shape>
            </v:group>
            <v:group style="position:absolute;left:3958;top:1211;width:2;height:64" coordorigin="3958,1211" coordsize="2,64">
              <v:shape style="position:absolute;left:3958;top:1211;width:2;height:64" coordorigin="3958,1211" coordsize="0,64" path="m3958,1275l3958,1211e" filled="false" stroked="true" strokeweight=".371318pt" strokecolor="#0080ff">
                <v:path arrowok="t"/>
              </v:shape>
            </v:group>
            <v:group style="position:absolute;left:3069;top:1211;width:2;height:64" coordorigin="3069,1211" coordsize="2,64">
              <v:shape style="position:absolute;left:3069;top:1211;width:2;height:64" coordorigin="3069,1211" coordsize="0,64" path="m3069,1211l3069,1275e" filled="false" stroked="true" strokeweight=".38617pt" strokecolor="#0080ff">
                <v:path arrowok="t"/>
              </v:shape>
            </v:group>
            <v:group style="position:absolute;left:3853;top:1211;width:2;height:64" coordorigin="3853,1211" coordsize="2,64">
              <v:shape style="position:absolute;left:3853;top:1211;width:2;height:64" coordorigin="3853,1211" coordsize="0,64" path="m3853,1275l3853,1211e" filled="false" stroked="true" strokeweight=".371318pt" strokecolor="#0080ff">
                <v:path arrowok="t"/>
              </v:shape>
            </v:group>
            <v:group style="position:absolute;left:3309;top:1211;width:2;height:64" coordorigin="3309,1211" coordsize="2,64">
              <v:shape style="position:absolute;left:3309;top:1211;width:2;height:64" coordorigin="3309,1211" coordsize="0,64" path="m3309,1275l3309,1211e" filled="false" stroked="true" strokeweight=".371318pt" strokecolor="#0080ff">
                <v:path arrowok="t"/>
              </v:shape>
            </v:group>
            <v:group style="position:absolute;left:3593;top:1211;width:2;height:64" coordorigin="3593,1211" coordsize="2,64">
              <v:shape style="position:absolute;left:3593;top:1211;width:2;height:64" coordorigin="3593,1211" coordsize="0,64" path="m3593,1275l3593,1211e" filled="false" stroked="true" strokeweight=".371318pt" strokecolor="#0080ff">
                <v:path arrowok="t"/>
              </v:shape>
            </v:group>
            <v:group style="position:absolute;left:2850;top:1211;width:2;height:64" coordorigin="2850,1211" coordsize="2,64">
              <v:shape style="position:absolute;left:2850;top:1211;width:2;height:64" coordorigin="2850,1211" coordsize="0,64" path="m2850,1275l2850,1211e" filled="false" stroked="true" strokeweight=".371318pt" strokecolor="#0080ff">
                <v:path arrowok="t"/>
              </v:shape>
            </v:group>
            <v:group style="position:absolute;left:3687;top:1211;width:2;height:64" coordorigin="3687,1211" coordsize="2,64">
              <v:shape style="position:absolute;left:3687;top:1211;width:2;height:64" coordorigin="3687,1211" coordsize="0,64" path="m3687,1275l3687,1211e" filled="false" stroked="true" strokeweight=".371318pt" strokecolor="#0080ff">
                <v:path arrowok="t"/>
              </v:shape>
            </v:group>
            <v:group style="position:absolute;left:3263;top:1211;width:2;height:64" coordorigin="3263,1211" coordsize="2,64">
              <v:shape style="position:absolute;left:3263;top:1211;width:2;height:64" coordorigin="3263,1211" coordsize="0,64" path="m3263,1211l3263,1275e" filled="false" stroked="true" strokeweight=".420827pt" strokecolor="#0080ff">
                <v:path arrowok="t"/>
              </v:shape>
            </v:group>
            <v:group style="position:absolute;left:3983;top:1211;width:2;height:64" coordorigin="3983,1211" coordsize="2,64">
              <v:shape style="position:absolute;left:3983;top:1211;width:2;height:64" coordorigin="3983,1211" coordsize="0,64" path="m3983,1275l3983,1211e" filled="false" stroked="true" strokeweight=".371318pt" strokecolor="#0080ff">
                <v:path arrowok="t"/>
              </v:shape>
            </v:group>
            <v:group style="position:absolute;left:3967;top:1211;width:2;height:64" coordorigin="3967,1211" coordsize="2,64">
              <v:shape style="position:absolute;left:3967;top:1211;width:2;height:64" coordorigin="3967,1211" coordsize="0,64" path="m3967,1275l3967,1211e" filled="false" stroked="true" strokeweight=".371318pt" strokecolor="#0080ff">
                <v:path arrowok="t"/>
              </v:shape>
            </v:group>
            <v:group style="position:absolute;left:3238;top:1211;width:2;height:64" coordorigin="3238,1211" coordsize="2,64">
              <v:shape style="position:absolute;left:3238;top:1211;width:2;height:64" coordorigin="3238,1211" coordsize="0,64" path="m3238,1275l3238,1211e" filled="false" stroked="true" strokeweight=".371318pt" strokecolor="#0080ff">
                <v:path arrowok="t"/>
              </v:shape>
            </v:group>
            <v:group style="position:absolute;left:3381;top:1211;width:2;height:64" coordorigin="3381,1211" coordsize="2,64">
              <v:shape style="position:absolute;left:3381;top:1211;width:2;height:64" coordorigin="3381,1211" coordsize="0,64" path="m3381,1275l3381,1211e" filled="false" stroked="true" strokeweight=".371318pt" strokecolor="#0080ff">
                <v:path arrowok="t"/>
              </v:shape>
            </v:group>
            <v:group style="position:absolute;left:3832;top:1211;width:2;height:64" coordorigin="3832,1211" coordsize="2,64">
              <v:shape style="position:absolute;left:3832;top:1211;width:2;height:64" coordorigin="3832,1211" coordsize="0,64" path="m3832,1275l3832,1211e" filled="false" stroked="true" strokeweight=".371318pt" strokecolor="#0080ff">
                <v:path arrowok="t"/>
              </v:shape>
            </v:group>
            <v:group style="position:absolute;left:3444;top:1211;width:2;height:64" coordorigin="3444,1211" coordsize="2,64">
              <v:shape style="position:absolute;left:3444;top:1211;width:2;height:64" coordorigin="3444,1211" coordsize="0,64" path="m3444,1275l3444,1211e" filled="false" stroked="true" strokeweight=".371318pt" strokecolor="#0080ff">
                <v:path arrowok="t"/>
              </v:shape>
            </v:group>
            <v:group style="position:absolute;left:2937;top:1211;width:2;height:64" coordorigin="2937,1211" coordsize="2,64">
              <v:shape style="position:absolute;left:2937;top:1211;width:2;height:64" coordorigin="2937,1211" coordsize="0,64" path="m2937,1275l2937,1211e" filled="false" stroked="true" strokeweight=".371318pt" strokecolor="#0080ff">
                <v:path arrowok="t"/>
              </v:shape>
            </v:group>
            <v:group style="position:absolute;left:2823;top:1211;width:2;height:64" coordorigin="2823,1211" coordsize="2,64">
              <v:shape style="position:absolute;left:2823;top:1211;width:2;height:64" coordorigin="2823,1211" coordsize="0,64" path="m2823,1275l2823,1211e" filled="false" stroked="true" strokeweight=".371318pt" strokecolor="#0080ff">
                <v:path arrowok="t"/>
              </v:shape>
            </v:group>
            <v:group style="position:absolute;left:3232;top:1211;width:2;height:64" coordorigin="3232,1211" coordsize="2,64">
              <v:shape style="position:absolute;left:3232;top:1211;width:2;height:64" coordorigin="3232,1211" coordsize="0,64" path="m3232,1275l3232,1211e" filled="false" stroked="true" strokeweight=".371318pt" strokecolor="#0080ff">
                <v:path arrowok="t"/>
              </v:shape>
            </v:group>
            <v:group style="position:absolute;left:3170;top:1211;width:2;height:64" coordorigin="3170,1211" coordsize="2,64">
              <v:shape style="position:absolute;left:3170;top:1211;width:2;height:64" coordorigin="3170,1211" coordsize="0,64" path="m3170,1275l3170,1211e" filled="false" stroked="true" strokeweight=".371318pt" strokecolor="#0080ff">
                <v:path arrowok="t"/>
              </v:shape>
            </v:group>
            <v:group style="position:absolute;left:4286;top:1211;width:2;height:64" coordorigin="4286,1211" coordsize="2,64">
              <v:shape style="position:absolute;left:4286;top:1211;width:2;height:64" coordorigin="4286,1211" coordsize="0,64" path="m4286,1275l4286,1211e" filled="false" stroked="true" strokeweight=".371318pt" strokecolor="#0080ff">
                <v:path arrowok="t"/>
              </v:shape>
            </v:group>
            <v:group style="position:absolute;left:3167;top:1211;width:2;height:64" coordorigin="3167,1211" coordsize="2,64">
              <v:shape style="position:absolute;left:3167;top:1211;width:2;height:64" coordorigin="3167,1211" coordsize="0,64" path="m3167,1275l3167,1211e" filled="false" stroked="true" strokeweight=".371318pt" strokecolor="#0080ff">
                <v:path arrowok="t"/>
              </v:shape>
            </v:group>
            <v:group style="position:absolute;left:4866;top:1275;width:2;height:57" coordorigin="4866,1275" coordsize="2,57">
              <v:shape style="position:absolute;left:4866;top:1275;width:2;height:57" coordorigin="4866,1275" coordsize="0,57" path="m4866,1275l4866,1331e" filled="false" stroked="true" strokeweight=".371318pt" strokecolor="#000000">
                <v:path arrowok="t"/>
              </v:shape>
            </v:group>
            <v:group style="position:absolute;left:4718;top:1211;width:2;height:64" coordorigin="4718,1211" coordsize="2,64">
              <v:shape style="position:absolute;left:4718;top:1211;width:2;height:64" coordorigin="4718,1211" coordsize="0,64" path="m4718,1275l4718,1211e" filled="false" stroked="true" strokeweight=".371318pt" strokecolor="#0080ff">
                <v:path arrowok="t"/>
              </v:shape>
            </v:group>
            <v:group style="position:absolute;left:4786;top:1211;width:2;height:64" coordorigin="4786,1211" coordsize="2,64">
              <v:shape style="position:absolute;left:4786;top:1211;width:2;height:64" coordorigin="4786,1211" coordsize="0,64" path="m4786,1275l4786,1211e" filled="false" stroked="true" strokeweight=".371318pt" strokecolor="#0080ff">
                <v:path arrowok="t"/>
              </v:shape>
            </v:group>
            <v:group style="position:absolute;left:4747;top:1211;width:2;height:64" coordorigin="4747,1211" coordsize="2,64">
              <v:shape style="position:absolute;left:4747;top:1211;width:2;height:64" coordorigin="4747,1211" coordsize="0,64" path="m4747,1275l4747,1211e" filled="false" stroked="true" strokeweight=".371318pt" strokecolor="#0080ff">
                <v:path arrowok="t"/>
              </v:shape>
            </v:group>
            <v:group style="position:absolute;left:4762;top:1211;width:2;height:64" coordorigin="4762,1211" coordsize="2,64">
              <v:shape style="position:absolute;left:4762;top:1211;width:2;height:64" coordorigin="4762,1211" coordsize="0,64" path="m4762,1275l4762,1211e" filled="false" stroked="true" strokeweight=".371318pt" strokecolor="#0080ff">
                <v:path arrowok="t"/>
              </v:shape>
            </v:group>
            <v:group style="position:absolute;left:4657;top:1211;width:2;height:64" coordorigin="4657,1211" coordsize="2,64">
              <v:shape style="position:absolute;left:4657;top:1211;width:2;height:64" coordorigin="4657,1211" coordsize="0,64" path="m4657,1275l4657,1211e" filled="false" stroked="true" strokeweight=".371318pt" strokecolor="#0080ff">
                <v:path arrowok="t"/>
              </v:shape>
            </v:group>
            <v:group style="position:absolute;left:4757;top:1211;width:2;height:64" coordorigin="4757,1211" coordsize="2,64">
              <v:shape style="position:absolute;left:4757;top:1211;width:2;height:64" coordorigin="4757,1211" coordsize="0,64" path="m4757,1275l4757,1211e" filled="false" stroked="true" strokeweight=".371318pt" strokecolor="#0080ff">
                <v:path arrowok="t"/>
              </v:shape>
            </v:group>
            <v:group style="position:absolute;left:4809;top:1211;width:2;height:64" coordorigin="4809,1211" coordsize="2,64">
              <v:shape style="position:absolute;left:4809;top:1211;width:2;height:64" coordorigin="4809,1211" coordsize="0,64" path="m4809,1275l4809,1211e" filled="false" stroked="true" strokeweight=".371318pt" strokecolor="#0080ff">
                <v:path arrowok="t"/>
              </v:shape>
            </v:group>
            <v:group style="position:absolute;left:4803;top:1211;width:2;height:64" coordorigin="4803,1211" coordsize="2,64">
              <v:shape style="position:absolute;left:4803;top:1211;width:2;height:64" coordorigin="4803,1211" coordsize="0,64" path="m4803,1275l4803,1211e" filled="false" stroked="true" strokeweight=".371318pt" strokecolor="#0080ff">
                <v:path arrowok="t"/>
              </v:shape>
            </v:group>
            <v:group style="position:absolute;left:4693;top:1211;width:2;height:64" coordorigin="4693,1211" coordsize="2,64">
              <v:shape style="position:absolute;left:4693;top:1211;width:2;height:64" coordorigin="4693,1211" coordsize="0,64" path="m4693,1275l4693,1211e" filled="false" stroked="true" strokeweight=".371318pt" strokecolor="#0080ff">
                <v:path arrowok="t"/>
              </v:shape>
            </v:group>
            <v:group style="position:absolute;left:5138;top:1211;width:2;height:64" coordorigin="5138,1211" coordsize="2,64">
              <v:shape style="position:absolute;left:5138;top:1211;width:2;height:64" coordorigin="5138,1211" coordsize="0,64" path="m5138,1275l5138,1211e" filled="false" stroked="true" strokeweight=".371318pt" strokecolor="#0080ff">
                <v:path arrowok="t"/>
              </v:shape>
            </v:group>
            <v:group style="position:absolute;left:2672;top:1211;width:2;height:64" coordorigin="2672,1211" coordsize="2,64">
              <v:shape style="position:absolute;left:2672;top:1211;width:2;height:64" coordorigin="2672,1211" coordsize="0,64" path="m2672,1275l2672,1211e" filled="false" stroked="true" strokeweight=".371318pt" strokecolor="#0080ff">
                <v:path arrowok="t"/>
              </v:shape>
            </v:group>
            <v:group style="position:absolute;left:2692;top:1211;width:2;height:64" coordorigin="2692,1211" coordsize="2,64">
              <v:shape style="position:absolute;left:2692;top:1211;width:2;height:64" coordorigin="2692,1211" coordsize="0,64" path="m2692,1275l2692,1211e" filled="false" stroked="true" strokeweight=".371318pt" strokecolor="#0080ff">
                <v:path arrowok="t"/>
              </v:shape>
            </v:group>
            <v:group style="position:absolute;left:2641;top:1211;width:2;height:64" coordorigin="2641,1211" coordsize="2,64">
              <v:shape style="position:absolute;left:2641;top:1211;width:2;height:64" coordorigin="2641,1211" coordsize="0,64" path="m2641,1275l2641,1211e" filled="false" stroked="true" strokeweight=".371318pt" strokecolor="#0080ff">
                <v:path arrowok="t"/>
              </v:shape>
            </v:group>
            <v:group style="position:absolute;left:2580;top:1211;width:2;height:64" coordorigin="2580,1211" coordsize="2,64">
              <v:shape style="position:absolute;left:2580;top:1211;width:2;height:64" coordorigin="2580,1211" coordsize="0,64" path="m2580,1275l2580,1211e" filled="false" stroked="true" strokeweight=".371318pt" strokecolor="#0080ff">
                <v:path arrowok="t"/>
              </v:shape>
            </v:group>
            <v:group style="position:absolute;left:2616;top:1211;width:2;height:64" coordorigin="2616,1211" coordsize="2,64">
              <v:shape style="position:absolute;left:2616;top:1211;width:2;height:64" coordorigin="2616,1211" coordsize="0,64" path="m2616,1275l2616,1211e" filled="false" stroked="true" strokeweight=".371318pt" strokecolor="#0080ff">
                <v:path arrowok="t"/>
              </v:shape>
            </v:group>
            <v:group style="position:absolute;left:2625;top:1211;width:2;height:64" coordorigin="2625,1211" coordsize="2,64">
              <v:shape style="position:absolute;left:2625;top:1211;width:2;height:64" coordorigin="2625,1211" coordsize="0,64" path="m2625,1275l2625,1211e" filled="false" stroked="true" strokeweight=".371318pt" strokecolor="#0080ff">
                <v:path arrowok="t"/>
              </v:shape>
            </v:group>
            <v:group style="position:absolute;left:2614;top:1211;width:2;height:64" coordorigin="2614,1211" coordsize="2,64">
              <v:shape style="position:absolute;left:2614;top:1211;width:2;height:64" coordorigin="2614,1211" coordsize="0,64" path="m2614,1275l2614,1211e" filled="false" stroked="true" strokeweight=".371318pt" strokecolor="#0080ff">
                <v:path arrowok="t"/>
              </v:shape>
            </v:group>
            <v:group style="position:absolute;left:2652;top:1211;width:2;height:64" coordorigin="2652,1211" coordsize="2,64">
              <v:shape style="position:absolute;left:2652;top:1211;width:2;height:64" coordorigin="2652,1211" coordsize="0,64" path="m2652,1275l2652,1211e" filled="false" stroked="true" strokeweight=".371318pt" strokecolor="#0080ff">
                <v:path arrowok="t"/>
              </v:shape>
            </v:group>
            <v:group style="position:absolute;left:2499;top:1211;width:2;height:64" coordorigin="2499,1211" coordsize="2,64">
              <v:shape style="position:absolute;left:2499;top:1211;width:2;height:64" coordorigin="2499,1211" coordsize="0,64" path="m2499,1275l2499,1211e" filled="false" stroked="true" strokeweight=".371318pt" strokecolor="#0080ff">
                <v:path arrowok="t"/>
              </v:shape>
            </v:group>
            <v:group style="position:absolute;left:2233;top:300;width:3172;height:911" coordorigin="2233,300" coordsize="3172,911">
              <v:shape style="position:absolute;left:2233;top:300;width:3172;height:911" coordorigin="2233,300" coordsize="3172,911" path="m2233,1211l2239,1211,2245,1211,2251,1211,2258,1211,2264,1211,2270,1211,2276,1211,2282,1210,2289,1210,2295,1210,2301,1210,2307,1210,2314,1210,2320,1210,2326,1210,2332,1210,2338,1210,2345,1210,2351,1209,2357,1209,2363,1209,2369,1209,2376,1208,2382,1208,2388,1208,2394,1208,2400,1207,2407,1207,2413,1206,2419,1206,2425,1205,2431,1205,2438,1204,2444,1203,2450,1203,2456,1202,2462,1201,2469,1200,2475,1199,2481,1199,2487,1198,2493,1197,2500,1196,2506,1195,2512,1194,2518,1192,2525,1191,2531,1190,2537,1189,2543,1188,2549,1187,2580,1181,2587,1180,2593,1180,2599,1179,2605,1178,2611,1177,2618,1177,2624,1176,2630,1175,2636,1175,2642,1174,2649,1174,2655,1174,2661,1173,2667,1173,2673,1172,2736,1161,2791,1131,2841,1083,2884,1030,2922,977,2928,967,2965,909,2978,888,2984,878,2990,867,2996,856,3002,846,3009,835,3015,823,3021,812,3027,801,3033,789,3040,778,3046,766,3052,754,3058,742,3064,730,3071,718,3077,706,3083,694,3114,636,3145,582,3182,526,3226,479,3275,443,3288,435,3294,432,3300,428,3306,425,3313,421,3319,417,3325,414,3331,410,3362,390,3369,386,3375,382,3381,378,3387,373,3393,369,3400,364,3406,360,3462,325,3524,304,3567,300,3573,300,3580,300,3642,314,3691,348,3735,399,3766,445,3772,455,3778,465,3784,475,3791,485,3797,495,3803,505,3809,515,3815,525,3822,536,3828,546,3834,556,3840,565,3846,575,3853,585,3859,595,3865,604,3871,613,3878,623,3884,632,3890,641,3896,650,3902,659,3909,668,3915,677,3921,686,3927,695,3933,704,3940,713,3946,722,3952,731,3958,739,3964,748,3971,757,3977,766,3983,774,3989,783,3995,791,4002,800,4008,808,4014,816,4020,824,4026,832,4070,880,4120,918,4163,939,4169,941,4175,943,4182,945,4188,947,4194,949,4200,951,4206,953,4213,955,4219,957,4225,958,4231,960,4237,962,4244,964,4250,966,4256,968,4262,970,4268,972,4275,974,4331,998,4386,1031,4411,1047,4417,1051,4424,1056,4430,1060,4436,1064,4442,1069,4448,1073,4455,1077,4461,1082,4467,1086,4473,1090,4479,1095,4486,1099,4492,1103,4498,1107,4504,1111,4511,1115,4517,1119,4523,1122,4529,1126,4535,1129,4542,1133,4548,1136,4554,1139,4616,1162,4659,1170,4666,1171,4672,1171,4678,1172,4684,1172,4691,1172,4697,1173,4703,1173,4709,1173,4715,1174,4722,1174,4728,1174,4734,1174,4740,1175,4746,1175,4777,1178,4784,1179,4790,1179,4796,1180,4802,1181,4808,1182,4815,1184,4821,1185,4827,1186,4833,1187,4839,1188,4846,1190,4852,1191,4858,1192,4864,1193,4870,1195,4877,1196,4883,1197,4889,1198,4895,1199,4902,1200,4908,1201,4914,1202,4920,1203,4926,1204,4933,1204,4939,1205,4945,1206,4951,1206,4957,1207,4964,1207,4970,1207,4976,1208,4982,1208,4988,1208,4995,1208,5001,1208,5007,1208,5013,1208,5019,1208,5026,1208,5032,1208,5038,1208,5044,1208,5050,1208,5057,1208,5063,1208,5069,1208,5075,1207,5081,1207,5088,1207,5094,1207,5100,1207,5106,1207,5113,1207,5119,1207,5125,1207,5131,1207,5137,1207,5144,1207,5150,1207,5156,1207,5162,1207,5168,1207,5175,1207,5181,1207,5187,1207,5193,1207,5199,1208,5206,1208,5212,1208,5218,1208,5224,1208,5231,1208,5237,1208,5243,1209,5249,1209,5255,1209,5261,1209,5268,1209,5274,1209,5280,1210,5286,1210,5292,1210,5299,1210,5305,1210,5311,1210,5317,1210,5324,1210,5330,1210,5336,1210,5342,1210,5348,1210,5355,1211,5361,1211,5367,1211,5373,1211,5379,1211,5386,1211,5392,1211,5398,1211,5404,1211e" filled="false" stroked="true" strokeweight=".371318pt" strokecolor="#0080ff">
                <v:path arrowok="t"/>
              </v:shape>
              <v:shape style="position:absolute;left:2362;top:303;width:2935;height:977" type="#_x0000_t75" stroked="false">
                <v:imagedata r:id="rId21" o:title=""/>
              </v:shape>
            </v:group>
            <v:group style="position:absolute;left:2245;top:342;width:3263;height:869" coordorigin="2245,342" coordsize="3263,869">
              <v:shape style="position:absolute;left:2245;top:342;width:3263;height:869" coordorigin="2245,342" coordsize="3263,869" path="m2245,1211l2252,1211,2258,1211,2265,1211,2271,1211,2277,1211,2284,1211,2290,1210,2297,1210,2303,1210,2309,1210,2316,1210,2322,1210,2328,1210,2335,1210,2341,1210,2348,1210,2354,1210,2360,1209,2367,1209,2373,1209,2379,1209,2386,1208,2392,1208,2399,1208,2405,1208,2411,1207,2418,1207,2424,1206,2431,1206,2437,1205,2443,1205,2450,1205,2456,1204,2462,1203,2469,1203,2475,1202,2482,1202,2488,1201,2494,1201,2501,1200,2507,1200,2514,1199,2520,1199,2526,1198,2533,1198,2539,1197,2546,1196,2552,1196,2558,1195,2565,1194,2629,1184,2686,1161,2737,1128,2775,1097,2782,1091,2788,1086,2795,1080,2801,1074,2807,1069,2839,1039,2846,1033,2852,1026,2858,1020,2865,1013,2871,1007,2878,1000,2884,993,2890,986,2897,979,2903,972,2909,964,2916,956,2922,949,2929,941,2935,932,2941,924,2948,916,2954,907,2961,898,2967,889,3005,832,3012,822,3018,811,3024,801,3031,791,3037,780,3044,769,3050,758,3056,747,3063,736,3069,725,3075,714,3082,702,3088,691,3095,680,3101,668,3107,657,3114,645,3120,634,3127,623,3133,611,3165,558,3203,503,3248,453,3299,412,3305,407,3312,402,3344,381,3350,377,3407,350,3452,342,3459,342,3497,346,3503,347,3510,347,3516,348,3522,349,3529,349,3535,350,3542,350,3548,351,3554,351,3561,351,3567,351,3574,352,3580,352,3586,352,3593,352,3657,364,3708,398,3752,448,3784,492,3791,501,3797,510,3803,520,3810,529,3816,538,3823,548,3829,557,3835,566,3842,575,3848,584,3854,593,3861,601,3867,609,3874,618,3880,626,3886,634,3893,641,3899,649,3906,656,3912,664,3918,671,3925,678,3931,685,3938,692,3944,699,3950,705,3957,712,3963,719,3969,725,3976,732,4021,775,4033,786,4040,792,4091,832,4097,836,4103,841,4110,846,4116,850,4123,855,4174,894,4218,934,4225,940,4231,946,4238,953,4244,959,4250,965,4257,972,4263,978,4270,985,4276,991,4282,998,4289,1004,4295,1010,4301,1017,4346,1058,4397,1097,4455,1126,4487,1138,4493,1140,4499,1142,4506,1144,4512,1146,4519,1148,4525,1149,4531,1151,4538,1153,4544,1155,4550,1157,4557,1158,4563,1160,4570,1162,4576,1164,4582,1165,4589,1167,4595,1168,4602,1170,4608,1172,4614,1173,4621,1175,4627,1176,4634,1177,4640,1178,4646,1179,4653,1181,4659,1182,4710,1186,4717,1186,4723,1186,4729,1186,4736,1185,4742,1185,4748,1185,4755,1185,4761,1184,4768,1184,4774,1183,4780,1183,4787,1182,4793,1182,4799,1182,4806,1181,4812,1181,4819,1181,4825,1181,4831,1181,4838,1181,4844,1181,4876,1183,4883,1183,4889,1184,4895,1185,4902,1186,4908,1187,4914,1188,4921,1189,4927,1190,4934,1191,4940,1192,4946,1193,4953,1194,4959,1195,4966,1196,4972,1197,4978,1198,4985,1198,4991,1199,4997,1200,5004,1201,5010,1202,5017,1202,5023,1203,5029,1204,5036,1204,5042,1205,5049,1205,5055,1206,5061,1206,5068,1206,5074,1207,5080,1207,5087,1207,5093,1207,5100,1207,5106,1208,5112,1208,5119,1208,5125,1208,5132,1208,5138,1208,5144,1208,5151,1208,5157,1207,5163,1207,5170,1207,5176,1207,5183,1207,5189,1207,5195,1207,5202,1207,5208,1207,5215,1207,5246,1207,5253,1207,5259,1207,5266,1207,5272,1207,5278,1207,5285,1207,5291,1207,5298,1208,5304,1208,5310,1208,5317,1208,5323,1208,5330,1208,5336,1209,5342,1209,5349,1209,5355,1209,5361,1209,5368,1209,5374,1209,5381,1210,5387,1210,5393,1210,5400,1210,5406,1210,5412,1210,5419,1210,5425,1210,5432,1210,5438,1210,5444,1210,5451,1210,5457,1211,5464,1211,5470,1211,5476,1211,5483,1211,5489,1211,5495,1211,5502,1211,5508,1211e" filled="false" stroked="true" strokeweight=".371318pt" strokecolor="#006400">
                <v:path arrowok="t"/>
              </v:shape>
            </v:group>
            <v:group style="position:absolute;left:5688;top:1275;width:2;height:57" coordorigin="5688,1275" coordsize="2,57">
              <v:shape style="position:absolute;left:5688;top:1275;width:2;height:57" coordorigin="5688,1275" coordsize="0,57" path="m5688,1275l5688,1331e" filled="false" stroked="true" strokeweight=".371318pt" strokecolor="#000000">
                <v:path arrowok="t"/>
              </v:shape>
            </v:group>
            <v:group style="position:absolute;left:2004;top:236;width:3734;height:1039" coordorigin="2004,236" coordsize="3734,1039">
              <v:shape style="position:absolute;left:2004;top:236;width:3734;height:1039" coordorigin="2004,236" coordsize="3734,1039" path="m2004,1275l5737,1275,5737,236,2004,236,2004,1275xe" filled="false" stroked="true" strokeweight=".371318pt" strokecolor="#000000">
                <v:path arrowok="t"/>
              </v:shape>
            </v:group>
            <v:group style="position:absolute;left:1861;top:236;width:143;height:1039" coordorigin="1861,236" coordsize="143,1039">
              <v:shape style="position:absolute;left:1861;top:236;width:143;height:1039" coordorigin="1861,236" coordsize="143,1039" path="m1861,1275l2004,1275,2004,236,1861,236,1861,1275xe" filled="true" fillcolor="#87ceeb" stroked="false">
                <v:path arrowok="t"/>
                <v:fill type="solid"/>
              </v:shape>
            </v:group>
            <v:group style="position:absolute;left:1861;top:236;width:143;height:1039" coordorigin="1861,236" coordsize="143,1039">
              <v:shape style="position:absolute;left:1861;top:236;width:143;height:1039" coordorigin="1861,236" coordsize="143,1039" path="m1861,1275l2004,1275,2004,236,1861,236,1861,1275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90.053207pt;margin-top:-52.284878pt;width:197.05pt;height:55.15pt;mso-position-horizontal-relative:page;mso-position-vertical-relative:paragraph;z-index:1528" coordorigin="1801,-1046" coordsize="3941,1103">
            <v:group style="position:absolute;left:1805;top:-67;width:57;height:2" coordorigin="1805,-67" coordsize="57,2">
              <v:shape style="position:absolute;left:1805;top:-67;width:57;height:2" coordorigin="1805,-67" coordsize="57,0" path="m1861,-67l1805,-67e" filled="false" stroked="true" strokeweight=".371318pt" strokecolor="#000000">
                <v:path arrowok="t"/>
              </v:shape>
            </v:group>
            <v:group style="position:absolute;left:1805;top:-295;width:57;height:2" coordorigin="1805,-295" coordsize="57,2">
              <v:shape style="position:absolute;left:1805;top:-295;width:57;height:2" coordorigin="1805,-295" coordsize="57,0" path="m1861,-295l1805,-295e" filled="false" stroked="true" strokeweight=".371318pt" strokecolor="#000000">
                <v:path arrowok="t"/>
              </v:shape>
            </v:group>
            <v:group style="position:absolute;left:1805;top:-523;width:57;height:2" coordorigin="1805,-523" coordsize="57,2">
              <v:shape style="position:absolute;left:1805;top:-523;width:57;height:2" coordorigin="1805,-523" coordsize="57,0" path="m1861,-523l1805,-523e" filled="false" stroked="true" strokeweight=".371318pt" strokecolor="#000000">
                <v:path arrowok="t"/>
              </v:shape>
            </v:group>
            <v:group style="position:absolute;left:1805;top:-751;width:57;height:2" coordorigin="1805,-751" coordsize="57,2">
              <v:shape style="position:absolute;left:1805;top:-751;width:57;height:2" coordorigin="1805,-751" coordsize="57,0" path="m1861,-751l1805,-751e" filled="false" stroked="true" strokeweight=".371318pt" strokecolor="#000000">
                <v:path arrowok="t"/>
              </v:shape>
            </v:group>
            <v:group style="position:absolute;left:1805;top:-979;width:57;height:2" coordorigin="1805,-979" coordsize="57,2">
              <v:shape style="position:absolute;left:1805;top:-979;width:57;height:2" coordorigin="1805,-979" coordsize="57,0" path="m1861,-979l1805,-979e" filled="false" stroked="true" strokeweight=".371318pt" strokecolor="#000000">
                <v:path arrowok="t"/>
              </v:shape>
            </v:group>
            <v:group style="position:absolute;left:2437;top:-3;width:2;height:57" coordorigin="2437,-3" coordsize="2,57">
              <v:shape style="position:absolute;left:2437;top:-3;width:2;height:57" coordorigin="2437,-3" coordsize="0,57" path="m2437,-3l2437,53e" filled="false" stroked="true" strokeweight=".371318pt" strokecolor="#000000">
                <v:path arrowok="t"/>
              </v:shape>
            </v:group>
            <v:group style="position:absolute;left:3141;top:-3;width:2;height:57" coordorigin="3141,-3" coordsize="2,57">
              <v:shape style="position:absolute;left:3141;top:-3;width:2;height:57" coordorigin="3141,-3" coordsize="0,57" path="m3141,-3l3141,53e" filled="false" stroked="true" strokeweight=".371318pt" strokecolor="#000000">
                <v:path arrowok="t"/>
              </v:shape>
            </v:group>
            <v:group style="position:absolute;left:3190;top:-67;width:2;height:64" coordorigin="3190,-67" coordsize="2,64">
              <v:shape style="position:absolute;left:3190;top:-67;width:2;height:64" coordorigin="3190,-67" coordsize="0,64" path="m3190,-67l3190,-3e" filled="false" stroked="true" strokeweight=".440624pt" strokecolor="#0080ff">
                <v:path arrowok="t"/>
              </v:shape>
            </v:group>
            <v:group style="position:absolute;left:3129;top:-67;width:2;height:64" coordorigin="3129,-67" coordsize="2,64">
              <v:shape style="position:absolute;left:3129;top:-67;width:2;height:64" coordorigin="3129,-67" coordsize="0,64" path="m3129,-67l3129,-3e" filled="false" stroked="true" strokeweight=".396072pt" strokecolor="#0080ff">
                <v:path arrowok="t"/>
              </v:shape>
            </v:group>
            <v:group style="position:absolute;left:3092;top:-67;width:2;height:64" coordorigin="3092,-67" coordsize="2,64">
              <v:shape style="position:absolute;left:3092;top:-67;width:2;height:64" coordorigin="3092,-67" coordsize="0,64" path="m3092,-67l3092,-3e" filled="false" stroked="true" strokeweight=".450522pt" strokecolor="#0080ff">
                <v:path arrowok="t"/>
              </v:shape>
            </v:group>
            <v:group style="position:absolute;left:3058;top:-67;width:2;height:64" coordorigin="3058,-67" coordsize="2,64">
              <v:shape style="position:absolute;left:3058;top:-67;width:2;height:64" coordorigin="3058,-67" coordsize="0,64" path="m3058,-67l3058,-3e" filled="false" stroked="true" strokeweight=".495092pt" strokecolor="#0080ff">
                <v:path arrowok="t"/>
              </v:shape>
            </v:group>
            <v:group style="position:absolute;left:3088;top:-67;width:2;height:64" coordorigin="3088,-67" coordsize="2,64">
              <v:shape style="position:absolute;left:3088;top:-67;width:2;height:64" coordorigin="3088,-67" coordsize="0,64" path="m3088,-3l3088,-67e" filled="false" stroked="true" strokeweight=".371318pt" strokecolor="#0080ff">
                <v:path arrowok="t"/>
              </v:shape>
            </v:group>
            <v:group style="position:absolute;left:3283;top:-67;width:2;height:64" coordorigin="3283,-67" coordsize="2,64">
              <v:shape style="position:absolute;left:3283;top:-67;width:2;height:64" coordorigin="3283,-67" coordsize="0,64" path="m3283,-67l3283,-3e" filled="false" stroked="true" strokeweight=".500051pt" strokecolor="#0080ff">
                <v:path arrowok="t"/>
              </v:shape>
            </v:group>
            <v:group style="position:absolute;left:3224;top:-67;width:2;height:64" coordorigin="3224,-67" coordsize="2,64">
              <v:shape style="position:absolute;left:3224;top:-67;width:2;height:64" coordorigin="3224,-67" coordsize="0,64" path="m3224,-67l3224,-3e" filled="false" stroked="true" strokeweight=".539653pt" strokecolor="#0080ff">
                <v:path arrowok="t"/>
              </v:shape>
            </v:group>
            <v:group style="position:absolute;left:3220;top:-67;width:2;height:64" coordorigin="3220,-67" coordsize="2,64">
              <v:shape style="position:absolute;left:3220;top:-67;width:2;height:64" coordorigin="3220,-67" coordsize="0,64" path="m3220,-67l3220,-3e" filled="false" stroked="true" strokeweight=".455504pt" strokecolor="#0080ff">
                <v:path arrowok="t"/>
              </v:shape>
            </v:group>
            <v:group style="position:absolute;left:3228;top:-67;width:2;height:64" coordorigin="3228,-67" coordsize="2,64">
              <v:shape style="position:absolute;left:3228;top:-67;width:2;height:64" coordorigin="3228,-67" coordsize="0,64" path="m3228,-67l3228,-3e" filled="false" stroked="true" strokeweight=".435683pt" strokecolor="#0080ff">
                <v:path arrowok="t"/>
              </v:shape>
            </v:group>
            <v:group style="position:absolute;left:3072;top:-67;width:2;height:64" coordorigin="3072,-67" coordsize="2,64">
              <v:shape style="position:absolute;left:3072;top:-67;width:2;height:64" coordorigin="3072,-67" coordsize="0,64" path="m3072,-67l3072,-3e" filled="false" stroked="true" strokeweight=".470328pt" strokecolor="#0080ff">
                <v:path arrowok="t"/>
              </v:shape>
            </v:group>
            <v:group style="position:absolute;left:3312;top:-67;width:2;height:64" coordorigin="3312,-67" coordsize="2,64">
              <v:shape style="position:absolute;left:3312;top:-67;width:2;height:64" coordorigin="3312,-67" coordsize="0,64" path="m3312,-67l3312,-3e" filled="false" stroked="true" strokeweight=".509945pt" strokecolor="#0080ff">
                <v:path arrowok="t"/>
              </v:shape>
            </v:group>
            <v:group style="position:absolute;left:3230;top:-67;width:2;height:64" coordorigin="3230,-67" coordsize="2,64">
              <v:shape style="position:absolute;left:3230;top:-67;width:2;height:64" coordorigin="3230,-67" coordsize="0,64" path="m3230,-67l3230,-3e" filled="false" stroked="true" strokeweight=".470322pt" strokecolor="#0080ff">
                <v:path arrowok="t"/>
              </v:shape>
            </v:group>
            <v:group style="position:absolute;left:3318;top:-67;width:2;height:64" coordorigin="3318,-67" coordsize="2,64">
              <v:shape style="position:absolute;left:3318;top:-67;width:2;height:64" coordorigin="3318,-67" coordsize="0,64" path="m3318,-67l3318,-3e" filled="false" stroked="true" strokeweight=".500044pt" strokecolor="#0080ff">
                <v:path arrowok="t"/>
              </v:shape>
            </v:group>
            <v:group style="position:absolute;left:3398;top:-67;width:2;height:64" coordorigin="3398,-67" coordsize="2,64">
              <v:shape style="position:absolute;left:3398;top:-67;width:2;height:64" coordorigin="3398,-67" coordsize="0,64" path="m3398,-67l3398,-3e" filled="false" stroked="true" strokeweight=".371318pt" strokecolor="#0080ff">
                <v:path arrowok="t"/>
              </v:shape>
            </v:group>
            <v:group style="position:absolute;left:3401;top:-67;width:2;height:64" coordorigin="3401,-67" coordsize="2,64">
              <v:shape style="position:absolute;left:3401;top:-67;width:2;height:64" coordorigin="3401,-67" coordsize="0,64" path="m3401,-67l3401,-3e" filled="false" stroked="true" strokeweight=".435681pt" strokecolor="#0080ff">
                <v:path arrowok="t"/>
              </v:shape>
            </v:group>
            <v:group style="position:absolute;left:3379;top:-67;width:2;height:64" coordorigin="3379,-67" coordsize="2,64">
              <v:shape style="position:absolute;left:3379;top:-67;width:2;height:64" coordorigin="3379,-67" coordsize="0,64" path="m3379,-67l3379,-3e" filled="false" stroked="true" strokeweight=".549506pt" strokecolor="#0080ff">
                <v:path arrowok="t"/>
              </v:shape>
            </v:group>
            <v:group style="position:absolute;left:3077;top:-67;width:2;height:64" coordorigin="3077,-67" coordsize="2,64">
              <v:shape style="position:absolute;left:3077;top:-67;width:2;height:64" coordorigin="3077,-67" coordsize="0,64" path="m3077,-67l3077,-3e" filled="false" stroked="true" strokeweight=".495092pt" strokecolor="#0080ff">
                <v:path arrowok="t"/>
              </v:shape>
            </v:group>
            <v:group style="position:absolute;left:3240;top:-67;width:2;height:64" coordorigin="3240,-67" coordsize="2,64">
              <v:shape style="position:absolute;left:3240;top:-67;width:2;height:64" coordorigin="3240,-67" coordsize="0,64" path="m3240,-67l3240,-3e" filled="false" stroked="true" strokeweight=".371318pt" strokecolor="#0080ff">
                <v:path arrowok="t"/>
              </v:shape>
            </v:group>
            <v:group style="position:absolute;left:3339;top:-67;width:2;height:64" coordorigin="3339,-67" coordsize="2,64">
              <v:shape style="position:absolute;left:3339;top:-67;width:2;height:64" coordorigin="3339,-67" coordsize="0,64" path="m3339,-67l3339,-3e" filled="false" stroked="true" strokeweight=".435673pt" strokecolor="#0080ff">
                <v:path arrowok="t"/>
              </v:shape>
            </v:group>
            <v:group style="position:absolute;left:3501;top:-67;width:2;height:64" coordorigin="3501,-67" coordsize="2,64">
              <v:shape style="position:absolute;left:3501;top:-67;width:2;height:64" coordorigin="3501,-67" coordsize="0,64" path="m3501,-67l3501,-3e" filled="false" stroked="true" strokeweight=".51984pt" strokecolor="#0080ff">
                <v:path arrowok="t"/>
              </v:shape>
            </v:group>
            <v:group style="position:absolute;left:3598;top:-67;width:2;height:64" coordorigin="3598,-67" coordsize="2,64">
              <v:shape style="position:absolute;left:3598;top:-67;width:2;height:64" coordorigin="3598,-67" coordsize="0,64" path="m3598,-67l3598,-3e" filled="false" stroked="true" strokeweight=".470325pt" strokecolor="#0080ff">
                <v:path arrowok="t"/>
              </v:shape>
            </v:group>
            <v:group style="position:absolute;left:3587;top:-67;width:2;height:64" coordorigin="3587,-67" coordsize="2,64">
              <v:shape style="position:absolute;left:3587;top:-67;width:2;height:64" coordorigin="3587,-67" coordsize="0,64" path="m3587,-67l3587,-3e" filled="false" stroked="true" strokeweight=".470336pt" strokecolor="#0080ff">
                <v:path arrowok="t"/>
              </v:shape>
            </v:group>
            <v:group style="position:absolute;left:3550;top:-67;width:2;height:64" coordorigin="3550,-67" coordsize="2,64">
              <v:shape style="position:absolute;left:3550;top:-67;width:2;height:64" coordorigin="3550,-67" coordsize="0,64" path="m3550,-67l3550,-3e" filled="false" stroked="true" strokeweight=".405974pt" strokecolor="#0080ff">
                <v:path arrowok="t"/>
              </v:shape>
            </v:group>
            <v:group style="position:absolute;left:3636;top:-67;width:2;height:64" coordorigin="3636,-67" coordsize="2,64">
              <v:shape style="position:absolute;left:3636;top:-67;width:2;height:64" coordorigin="3636,-67" coordsize="0,64" path="m3636,-3l3636,-67e" filled="false" stroked="true" strokeweight=".371318pt" strokecolor="#0080ff">
                <v:path arrowok="t"/>
              </v:shape>
            </v:group>
            <v:group style="position:absolute;left:3507;top:-67;width:2;height:64" coordorigin="3507,-67" coordsize="2,64">
              <v:shape style="position:absolute;left:3507;top:-67;width:2;height:64" coordorigin="3507,-67" coordsize="0,64" path="m3507,-67l3507,-3e" filled="false" stroked="true" strokeweight=".514889pt" strokecolor="#0080ff">
                <v:path arrowok="t"/>
              </v:shape>
            </v:group>
            <v:group style="position:absolute;left:3525;top:-67;width:2;height:64" coordorigin="3525,-67" coordsize="2,64">
              <v:shape style="position:absolute;left:3525;top:-67;width:2;height:64" coordorigin="3525,-67" coordsize="0,64" path="m3525,-67l3525,-3e" filled="false" stroked="true" strokeweight=".514887pt" strokecolor="#0080ff">
                <v:path arrowok="t"/>
              </v:shape>
            </v:group>
            <v:group style="position:absolute;left:3496;top:-67;width:2;height:64" coordorigin="3496,-67" coordsize="2,64">
              <v:shape style="position:absolute;left:3496;top:-67;width:2;height:64" coordorigin="3496,-67" coordsize="0,64" path="m3496,-3l3496,-67e" filled="false" stroked="true" strokeweight=".371318pt" strokecolor="#0080ff">
                <v:path arrowok="t"/>
              </v:shape>
            </v:group>
            <v:group style="position:absolute;left:3439;top:-67;width:2;height:64" coordorigin="3439,-67" coordsize="2,64">
              <v:shape style="position:absolute;left:3439;top:-67;width:2;height:64" coordorigin="3439,-67" coordsize="0,64" path="m3439,-67l3439,-3e" filled="false" stroked="true" strokeweight=".410925pt" strokecolor="#0080ff">
                <v:path arrowok="t"/>
              </v:shape>
            </v:group>
            <v:group style="position:absolute;left:3616;top:-67;width:2;height:64" coordorigin="3616,-67" coordsize="2,64">
              <v:shape style="position:absolute;left:3616;top:-67;width:2;height:64" coordorigin="3616,-67" coordsize="0,64" path="m3616,-67l3616,-3e" filled="false" stroked="true" strokeweight=".465384pt" strokecolor="#0080ff">
                <v:path arrowok="t"/>
              </v:shape>
            </v:group>
            <v:group style="position:absolute;left:3589;top:-67;width:2;height:64" coordorigin="3589,-67" coordsize="2,64">
              <v:shape style="position:absolute;left:3589;top:-67;width:2;height:64" coordorigin="3589,-67" coordsize="0,64" path="m3589,-3l3589,-67e" filled="false" stroked="true" strokeweight=".371318pt" strokecolor="#0080ff">
                <v:path arrowok="t"/>
              </v:shape>
            </v:group>
            <v:group style="position:absolute;left:3386;top:-67;width:2;height:64" coordorigin="3386,-67" coordsize="2,64">
              <v:shape style="position:absolute;left:3386;top:-67;width:2;height:64" coordorigin="3386,-67" coordsize="0,64" path="m3386,-67l3386,-3e" filled="false" stroked="true" strokeweight=".420814pt" strokecolor="#0080ff">
                <v:path arrowok="t"/>
              </v:shape>
            </v:group>
            <v:group style="position:absolute;left:3489;top:-67;width:2;height:64" coordorigin="3489,-67" coordsize="2,64">
              <v:shape style="position:absolute;left:3489;top:-67;width:2;height:64" coordorigin="3489,-67" coordsize="0,64" path="m3489,-67l3489,-3e" filled="false" stroked="true" strokeweight=".475284pt" strokecolor="#0080ff">
                <v:path arrowok="t"/>
              </v:shape>
            </v:group>
            <v:group style="position:absolute;left:3096;top:-67;width:2;height:64" coordorigin="3096,-67" coordsize="2,64">
              <v:shape style="position:absolute;left:3096;top:-67;width:2;height:64" coordorigin="3096,-67" coordsize="0,64" path="m3096,-67l3096,-3e" filled="false" stroked="true" strokeweight=".504993pt" strokecolor="#0080ff">
                <v:path arrowok="t"/>
              </v:shape>
            </v:group>
            <v:group style="position:absolute;left:3099;top:-67;width:2;height:64" coordorigin="3099,-67" coordsize="2,64">
              <v:shape style="position:absolute;left:3099;top:-67;width:2;height:64" coordorigin="3099,-67" coordsize="0,64" path="m3099,-67l3099,-3e" filled="false" stroked="true" strokeweight=".445585pt" strokecolor="#0080ff">
                <v:path arrowok="t"/>
              </v:shape>
            </v:group>
            <v:group style="position:absolute;left:3322;top:-67;width:2;height:64" coordorigin="3322,-67" coordsize="2,64">
              <v:shape style="position:absolute;left:3322;top:-67;width:2;height:64" coordorigin="3322,-67" coordsize="0,64" path="m3322,-67l3322,-3e" filled="false" stroked="true" strokeweight=".41589pt" strokecolor="#0080ff">
                <v:path arrowok="t"/>
              </v:shape>
            </v:group>
            <v:group style="position:absolute;left:3536;top:-67;width:2;height:64" coordorigin="3536,-67" coordsize="2,64">
              <v:shape style="position:absolute;left:3536;top:-67;width:2;height:64" coordorigin="3536,-67" coordsize="0,64" path="m3536,-67l3536,-3e" filled="false" stroked="true" strokeweight=".490153pt" strokecolor="#0080ff">
                <v:path arrowok="t"/>
              </v:shape>
            </v:group>
            <v:group style="position:absolute;left:3424;top:-67;width:2;height:64" coordorigin="3424,-67" coordsize="2,64">
              <v:shape style="position:absolute;left:3424;top:-67;width:2;height:64" coordorigin="3424,-67" coordsize="0,64" path="m3424,-67l3424,-3e" filled="false" stroked="true" strokeweight=".480258pt" strokecolor="#0080ff">
                <v:path arrowok="t"/>
              </v:shape>
            </v:group>
            <v:group style="position:absolute;left:3233;top:-67;width:2;height:64" coordorigin="3233,-67" coordsize="2,64">
              <v:shape style="position:absolute;left:3233;top:-67;width:2;height:64" coordorigin="3233,-67" coordsize="0,64" path="m3233,-67l3233,-3e" filled="false" stroked="true" strokeweight=".376268pt" strokecolor="#0080ff">
                <v:path arrowok="t"/>
              </v:shape>
            </v:group>
            <v:group style="position:absolute;left:2928;top:-67;width:2;height:64" coordorigin="2928,-67" coordsize="2,64">
              <v:shape style="position:absolute;left:2928;top:-67;width:2;height:64" coordorigin="2928,-67" coordsize="0,64" path="m2928,-67l2928,-3e" filled="false" stroked="true" strokeweight=".430728pt" strokecolor="#0080ff">
                <v:path arrowok="t"/>
              </v:shape>
            </v:group>
            <v:group style="position:absolute;left:2981;top:-67;width:2;height:64" coordorigin="2981,-67" coordsize="2,64">
              <v:shape style="position:absolute;left:2981;top:-67;width:2;height:64" coordorigin="2981,-67" coordsize="0,64" path="m2981,-67l2981,-3e" filled="false" stroked="true" strokeweight=".396072pt" strokecolor="#0080ff">
                <v:path arrowok="t"/>
              </v:shape>
            </v:group>
            <v:group style="position:absolute;left:3054;top:-67;width:2;height:64" coordorigin="3054,-67" coordsize="2,64">
              <v:shape style="position:absolute;left:3054;top:-67;width:2;height:64" coordorigin="3054,-67" coordsize="0,64" path="m3054,-67l3054,-3e" filled="false" stroked="true" strokeweight=".420827pt" strokecolor="#0080ff">
                <v:path arrowok="t"/>
              </v:shape>
            </v:group>
            <v:group style="position:absolute;left:3409;top:-67;width:2;height:64" coordorigin="3409,-67" coordsize="2,64">
              <v:shape style="position:absolute;left:3409;top:-67;width:2;height:64" coordorigin="3409,-67" coordsize="0,64" path="m3409,-67l3409,-3e" filled="false" stroked="true" strokeweight=".534695pt" strokecolor="#0080ff">
                <v:path arrowok="t"/>
              </v:shape>
            </v:group>
            <v:group style="position:absolute;left:3639;top:-67;width:2;height:64" coordorigin="3639,-67" coordsize="2,64">
              <v:shape style="position:absolute;left:3639;top:-67;width:2;height:64" coordorigin="3639,-67" coordsize="0,64" path="m3639,-67l3639,-3e" filled="false" stroked="true" strokeweight=".435679pt" strokecolor="#0080ff">
                <v:path arrowok="t"/>
              </v:shape>
            </v:group>
            <v:group style="position:absolute;left:3113;top:-67;width:2;height:64" coordorigin="3113,-67" coordsize="2,64">
              <v:shape style="position:absolute;left:3113;top:-67;width:2;height:64" coordorigin="3113,-67" coordsize="0,64" path="m3113,-67l3113,-3e" filled="false" stroked="true" strokeweight=".430728pt" strokecolor="#0080ff">
                <v:path arrowok="t"/>
              </v:shape>
            </v:group>
            <v:group style="position:absolute;left:3405;top:-67;width:2;height:64" coordorigin="3405,-67" coordsize="2,64">
              <v:shape style="position:absolute;left:3405;top:-67;width:2;height:64" coordorigin="3405,-67" coordsize="0,64" path="m3405,-67l3405,-3e" filled="false" stroked="true" strokeweight=".435667pt" strokecolor="#0080ff">
                <v:path arrowok="t"/>
              </v:shape>
            </v:group>
            <v:group style="position:absolute;left:3210;top:-67;width:2;height:64" coordorigin="3210,-67" coordsize="2,64">
              <v:shape style="position:absolute;left:3210;top:-67;width:2;height:64" coordorigin="3210,-67" coordsize="0,64" path="m3210,-67l3210,-3e" filled="false" stroked="true" strokeweight=".480244pt" strokecolor="#0080ff">
                <v:path arrowok="t"/>
              </v:shape>
            </v:group>
            <v:group style="position:absolute;left:3569;top:-67;width:2;height:64" coordorigin="3569,-67" coordsize="2,64">
              <v:shape style="position:absolute;left:3569;top:-67;width:2;height:64" coordorigin="3569,-67" coordsize="0,64" path="m3569,-67l3569,-3e" filled="false" stroked="true" strokeweight=".470332pt" strokecolor="#0080ff">
                <v:path arrowok="t"/>
              </v:shape>
            </v:group>
            <v:group style="position:absolute;left:3261;top:-67;width:2;height:64" coordorigin="3261,-67" coordsize="2,64">
              <v:shape style="position:absolute;left:3261;top:-67;width:2;height:64" coordorigin="3261,-67" coordsize="0,64" path="m3261,-67l3261,-3e" filled="false" stroked="true" strokeweight=".435679pt" strokecolor="#0080ff">
                <v:path arrowok="t"/>
              </v:shape>
            </v:group>
            <v:group style="position:absolute;left:3454;top:-67;width:2;height:64" coordorigin="3454,-67" coordsize="2,64">
              <v:shape style="position:absolute;left:3454;top:-67;width:2;height:64" coordorigin="3454,-67" coordsize="0,64" path="m3454,-67l3454,-3e" filled="false" stroked="true" strokeweight=".500046pt" strokecolor="#0080ff">
                <v:path arrowok="t"/>
              </v:shape>
            </v:group>
            <v:group style="position:absolute;left:3021;top:-67;width:2;height:64" coordorigin="3021,-67" coordsize="2,64">
              <v:shape style="position:absolute;left:3021;top:-67;width:2;height:64" coordorigin="3021,-67" coordsize="0,64" path="m3021,-67l3021,-3e" filled="false" stroked="true" strokeweight=".48024pt" strokecolor="#0080ff">
                <v:path arrowok="t"/>
              </v:shape>
            </v:group>
            <v:group style="position:absolute;left:2939;top:-67;width:2;height:64" coordorigin="2939,-67" coordsize="2,64">
              <v:shape style="position:absolute;left:2939;top:-67;width:2;height:64" coordorigin="2939,-67" coordsize="0,64" path="m2939,-3l2939,-67e" filled="false" stroked="true" strokeweight=".371318pt" strokecolor="#0080ff">
                <v:path arrowok="t"/>
              </v:shape>
            </v:group>
            <v:group style="position:absolute;left:3415;top:-67;width:2;height:64" coordorigin="3415,-67" coordsize="2,64">
              <v:shape style="position:absolute;left:3415;top:-67;width:2;height:64" coordorigin="3415,-67" coordsize="0,64" path="m3415,-67l3415,-3e" filled="false" stroked="true" strokeweight=".485191pt" strokecolor="#0080ff">
                <v:path arrowok="t"/>
              </v:shape>
            </v:group>
            <v:group style="position:absolute;left:3556;top:-67;width:2;height:64" coordorigin="3556,-67" coordsize="2,64">
              <v:shape style="position:absolute;left:3556;top:-67;width:2;height:64" coordorigin="3556,-67" coordsize="0,64" path="m3556,-67l3556,-3e" filled="false" stroked="true" strokeweight=".425783pt" strokecolor="#0080ff">
                <v:path arrowok="t"/>
              </v:shape>
            </v:group>
            <v:group style="position:absolute;left:3205;top:-67;width:2;height:64" coordorigin="3205,-67" coordsize="2,64">
              <v:shape style="position:absolute;left:3205;top:-67;width:2;height:64" coordorigin="3205,-67" coordsize="0,64" path="m3205,-67l3205,-3e" filled="false" stroked="true" strokeweight=".435685pt" strokecolor="#0080ff">
                <v:path arrowok="t"/>
              </v:shape>
            </v:group>
            <v:group style="position:absolute;left:3457;top:-67;width:2;height:64" coordorigin="3457,-67" coordsize="2,64">
              <v:shape style="position:absolute;left:3457;top:-67;width:2;height:64" coordorigin="3457,-67" coordsize="0,64" path="m3457,-67l3457,-3e" filled="false" stroked="true" strokeweight=".455477pt" strokecolor="#0080ff">
                <v:path arrowok="t"/>
              </v:shape>
            </v:group>
            <v:group style="position:absolute;left:3272;top:-67;width:2;height:64" coordorigin="3272,-67" coordsize="2,64">
              <v:shape style="position:absolute;left:3272;top:-67;width:2;height:64" coordorigin="3272,-67" coordsize="0,64" path="m3272,-67l3272,-3e" filled="false" stroked="true" strokeweight=".440631pt" strokecolor="#0080ff">
                <v:path arrowok="t"/>
              </v:shape>
            </v:group>
            <v:group style="position:absolute;left:3301;top:-67;width:2;height:64" coordorigin="3301,-67" coordsize="2,64">
              <v:shape style="position:absolute;left:3301;top:-67;width:2;height:64" coordorigin="3301,-67" coordsize="0,64" path="m3301,-67l3301,-3e" filled="false" stroked="true" strokeweight=".480238pt" strokecolor="#0080ff">
                <v:path arrowok="t"/>
              </v:shape>
            </v:group>
            <v:group style="position:absolute;left:3846;top:-3;width:2;height:57" coordorigin="3846,-3" coordsize="2,57">
              <v:shape style="position:absolute;left:3846;top:-3;width:2;height:57" coordorigin="3846,-3" coordsize="0,57" path="m3846,-3l3846,53e" filled="false" stroked="true" strokeweight=".371318pt" strokecolor="#000000">
                <v:path arrowok="t"/>
              </v:shape>
            </v:group>
            <v:group style="position:absolute;left:3870;top:-67;width:2;height:64" coordorigin="3870,-67" coordsize="2,64">
              <v:shape style="position:absolute;left:3870;top:-67;width:2;height:64" coordorigin="3870,-67" coordsize="0,64" path="m3870,-67l3870,-3e" filled="false" stroked="true" strokeweight=".480229pt" strokecolor="#0080ff">
                <v:path arrowok="t"/>
              </v:shape>
            </v:group>
            <v:group style="position:absolute;left:3745;top:-67;width:2;height:64" coordorigin="3745,-67" coordsize="2,64">
              <v:shape style="position:absolute;left:3745;top:-67;width:2;height:64" coordorigin="3745,-67" coordsize="0,64" path="m3745,-67l3745,-3e" filled="false" stroked="true" strokeweight=".509967pt" strokecolor="#0080ff">
                <v:path arrowok="t"/>
              </v:shape>
            </v:group>
            <v:group style="position:absolute;left:3735;top:-67;width:2;height:64" coordorigin="3735,-67" coordsize="2,64">
              <v:shape style="position:absolute;left:3735;top:-67;width:2;height:64" coordorigin="3735,-67" coordsize="0,64" path="m3735,-3l3735,-67e" filled="false" stroked="true" strokeweight=".371318pt" strokecolor="#0080ff">
                <v:path arrowok="t"/>
              </v:shape>
            </v:group>
            <v:group style="position:absolute;left:3806;top:-67;width:2;height:64" coordorigin="3806,-67" coordsize="2,64">
              <v:shape style="position:absolute;left:3806;top:-67;width:2;height:64" coordorigin="3806,-67" coordsize="0,64" path="m3806,-3l3806,-67e" filled="false" stroked="true" strokeweight=".371318pt" strokecolor="#0080ff">
                <v:path arrowok="t"/>
              </v:shape>
            </v:group>
            <v:group style="position:absolute;left:3827;top:-67;width:2;height:64" coordorigin="3827,-67" coordsize="2,64">
              <v:shape style="position:absolute;left:3827;top:-67;width:2;height:64" coordorigin="3827,-67" coordsize="0,64" path="m3827,-67l3827,-3e" filled="false" stroked="true" strokeweight=".500044pt" strokecolor="#0080ff">
                <v:path arrowok="t"/>
              </v:shape>
            </v:group>
            <v:group style="position:absolute;left:3926;top:-67;width:2;height:64" coordorigin="3926,-67" coordsize="2,64">
              <v:shape style="position:absolute;left:3926;top:-67;width:2;height:64" coordorigin="3926,-67" coordsize="0,64" path="m3926,-67l3926,-3e" filled="false" stroked="true" strokeweight=".415876pt" strokecolor="#0080ff">
                <v:path arrowok="t"/>
              </v:shape>
            </v:group>
            <v:group style="position:absolute;left:3891;top:-67;width:2;height:64" coordorigin="3891,-67" coordsize="2,64">
              <v:shape style="position:absolute;left:3891;top:-67;width:2;height:64" coordorigin="3891,-67" coordsize="0,64" path="m3891,-67l3891,-3e" filled="false" stroked="true" strokeweight=".475286pt" strokecolor="#0080ff">
                <v:path arrowok="t"/>
              </v:shape>
            </v:group>
            <v:group style="position:absolute;left:3767;top:-67;width:2;height:64" coordorigin="3767,-67" coordsize="2,64">
              <v:shape style="position:absolute;left:3767;top:-67;width:2;height:64" coordorigin="3767,-67" coordsize="0,64" path="m3767,-67l3767,-3e" filled="false" stroked="true" strokeweight=".420827pt" strokecolor="#0080ff">
                <v:path arrowok="t"/>
              </v:shape>
            </v:group>
            <v:group style="position:absolute;left:3814;top:-67;width:2;height:64" coordorigin="3814,-67" coordsize="2,64">
              <v:shape style="position:absolute;left:3814;top:-67;width:2;height:64" coordorigin="3814,-67" coordsize="0,64" path="m3814,-3l3814,-67e" filled="false" stroked="true" strokeweight=".371318pt" strokecolor="#0080ff">
                <v:path arrowok="t"/>
              </v:shape>
            </v:group>
            <v:group style="position:absolute;left:3695;top:-67;width:2;height:64" coordorigin="3695,-67" coordsize="2,64">
              <v:shape style="position:absolute;left:3695;top:-67;width:2;height:64" coordorigin="3695,-67" coordsize="0,64" path="m3695,-3l3695,-67e" filled="false" stroked="true" strokeweight=".371318pt" strokecolor="#0080ff">
                <v:path arrowok="t"/>
              </v:shape>
            </v:group>
            <v:group style="position:absolute;left:3593;top:-67;width:2;height:64" coordorigin="3593,-67" coordsize="2,64">
              <v:shape style="position:absolute;left:3593;top:-67;width:2;height:64" coordorigin="3593,-67" coordsize="0,64" path="m3593,-67l3593,-3e" filled="false" stroked="true" strokeweight=".440626pt" strokecolor="#0080ff">
                <v:path arrowok="t"/>
              </v:shape>
            </v:group>
            <v:group style="position:absolute;left:3818;top:-67;width:2;height:64" coordorigin="3818,-67" coordsize="2,64">
              <v:shape style="position:absolute;left:3818;top:-67;width:2;height:64" coordorigin="3818,-67" coordsize="0,64" path="m3818,-67l3818,-3e" filled="false" stroked="true" strokeweight=".500036pt" strokecolor="#0080ff">
                <v:path arrowok="t"/>
              </v:shape>
            </v:group>
            <v:group style="position:absolute;left:3061;top:-67;width:2;height:64" coordorigin="3061,-67" coordsize="2,64">
              <v:shape style="position:absolute;left:3061;top:-67;width:2;height:64" coordorigin="3061,-67" coordsize="0,64" path="m3061,-67l3061,-3e" filled="false" stroked="true" strokeweight=".470333pt" strokecolor="#0080ff">
                <v:path arrowok="t"/>
              </v:shape>
            </v:group>
            <v:group style="position:absolute;left:3701;top:-67;width:2;height:64" coordorigin="3701,-67" coordsize="2,64">
              <v:shape style="position:absolute;left:3701;top:-67;width:2;height:64" coordorigin="3701,-67" coordsize="0,64" path="m3701,-67l3701,-3e" filled="false" stroked="true" strokeweight=".455483pt" strokecolor="#0080ff">
                <v:path arrowok="t"/>
              </v:shape>
            </v:group>
            <v:group style="position:absolute;left:3460;top:-67;width:2;height:64" coordorigin="3460,-67" coordsize="2,64">
              <v:shape style="position:absolute;left:3460;top:-67;width:2;height:64" coordorigin="3460,-67" coordsize="0,64" path="m3460,-67l3460,-3e" filled="false" stroked="true" strokeweight=".425777pt" strokecolor="#0080ff">
                <v:path arrowok="t"/>
              </v:shape>
            </v:group>
            <v:group style="position:absolute;left:3932;top:-67;width:2;height:64" coordorigin="3932,-67" coordsize="2,64">
              <v:shape style="position:absolute;left:3932;top:-67;width:2;height:64" coordorigin="3932,-67" coordsize="0,64" path="m3932,-67l3932,-3e" filled="false" stroked="true" strokeweight=".420827pt" strokecolor="#0080ff">
                <v:path arrowok="t"/>
              </v:shape>
            </v:group>
            <v:group style="position:absolute;left:3349;top:-67;width:2;height:64" coordorigin="3349,-67" coordsize="2,64">
              <v:shape style="position:absolute;left:3349;top:-67;width:2;height:64" coordorigin="3349,-67" coordsize="0,64" path="m3349,-67l3349,-3e" filled="false" stroked="true" strokeweight=".524779pt" strokecolor="#0080ff">
                <v:path arrowok="t"/>
              </v:shape>
            </v:group>
            <v:group style="position:absolute;left:3520;top:-67;width:2;height:64" coordorigin="3520,-67" coordsize="2,64">
              <v:shape style="position:absolute;left:3520;top:-67;width:2;height:64" coordorigin="3520,-67" coordsize="0,64" path="m3520,-67l3520,-3e" filled="false" stroked="true" strokeweight=".465386pt" strokecolor="#0080ff">
                <v:path arrowok="t"/>
              </v:shape>
            </v:group>
            <v:group style="position:absolute;left:3764;top:-67;width:2;height:64" coordorigin="3764,-67" coordsize="2,64">
              <v:shape style="position:absolute;left:3764;top:-67;width:2;height:64" coordorigin="3764,-67" coordsize="0,64" path="m3764,-67l3764,-3e" filled="false" stroked="true" strokeweight=".485194pt" strokecolor="#0080ff">
                <v:path arrowok="t"/>
              </v:shape>
            </v:group>
            <v:group style="position:absolute;left:3306;top:-67;width:2;height:64" coordorigin="3306,-67" coordsize="2,64">
              <v:shape style="position:absolute;left:3306;top:-67;width:2;height:64" coordorigin="3306,-67" coordsize="0,64" path="m3306,-67l3306,-3e" filled="false" stroked="true" strokeweight=".485186pt" strokecolor="#0080ff">
                <v:path arrowok="t"/>
              </v:shape>
            </v:group>
            <v:group style="position:absolute;left:3214;top:-67;width:2;height:64" coordorigin="3214,-67" coordsize="2,64">
              <v:shape style="position:absolute;left:3214;top:-67;width:2;height:64" coordorigin="3214,-67" coordsize="0,64" path="m3214,-67l3214,-3e" filled="false" stroked="true" strokeweight=".514890pt" strokecolor="#0080ff">
                <v:path arrowok="t"/>
              </v:shape>
            </v:group>
            <v:group style="position:absolute;left:3038;top:-67;width:2;height:64" coordorigin="3038,-67" coordsize="2,64">
              <v:shape style="position:absolute;left:3038;top:-67;width:2;height:64" coordorigin="3038,-67" coordsize="0,64" path="m3038,-67l3038,-3e" filled="false" stroked="true" strokeweight=".534692pt" strokecolor="#0080ff">
                <v:path arrowok="t"/>
              </v:shape>
            </v:group>
            <v:group style="position:absolute;left:3391;top:-67;width:2;height:64" coordorigin="3391,-67" coordsize="2,64">
              <v:shape style="position:absolute;left:3391;top:-67;width:2;height:64" coordorigin="3391,-67" coordsize="0,64" path="m3391,-67l3391,-3e" filled="false" stroked="true" strokeweight=".376268pt" strokecolor="#0080ff">
                <v:path arrowok="t"/>
              </v:shape>
            </v:group>
            <v:group style="position:absolute;left:2853;top:-67;width:2;height:64" coordorigin="2853,-67" coordsize="2,64">
              <v:shape style="position:absolute;left:2853;top:-67;width:2;height:64" coordorigin="2853,-67" coordsize="0,64" path="m2853,-67l2853,-3e" filled="false" stroked="true" strokeweight=".440634pt" strokecolor="#0080ff">
                <v:path arrowok="t"/>
              </v:shape>
            </v:group>
            <v:group style="position:absolute;left:2789;top:-67;width:2;height:64" coordorigin="2789,-67" coordsize="2,64">
              <v:shape style="position:absolute;left:2789;top:-67;width:2;height:64" coordorigin="2789,-67" coordsize="0,64" path="m2789,-3l2789,-67e" filled="false" stroked="true" strokeweight=".371318pt" strokecolor="#0080ff">
                <v:path arrowok="t"/>
              </v:shape>
            </v:group>
            <v:group style="position:absolute;left:2844;top:-67;width:2;height:64" coordorigin="2844,-67" coordsize="2,64">
              <v:shape style="position:absolute;left:2844;top:-67;width:2;height:64" coordorigin="2844,-67" coordsize="0,64" path="m2844,-67l2844,-3e" filled="false" stroked="true" strokeweight=".376268pt" strokecolor="#0080ff">
                <v:path arrowok="t"/>
              </v:shape>
            </v:group>
            <v:group style="position:absolute;left:2914;top:-67;width:2;height:64" coordorigin="2914,-67" coordsize="2,64">
              <v:shape style="position:absolute;left:2914;top:-67;width:2;height:64" coordorigin="2914,-67" coordsize="0,64" path="m2914,-67l2914,-3e" filled="false" stroked="true" strokeweight=".405974pt" strokecolor="#0080ff">
                <v:path arrowok="t"/>
              </v:shape>
            </v:group>
            <v:group style="position:absolute;left:2954;top:-67;width:2;height:64" coordorigin="2954,-67" coordsize="2,64">
              <v:shape style="position:absolute;left:2954;top:-67;width:2;height:64" coordorigin="2954,-67" coordsize="0,64" path="m2954,-67l2954,-3e" filled="false" stroked="true" strokeweight=".470342pt" strokecolor="#0080ff">
                <v:path arrowok="t"/>
              </v:shape>
            </v:group>
            <v:group style="position:absolute;left:3580;top:-67;width:2;height:64" coordorigin="3580,-67" coordsize="2,64">
              <v:shape style="position:absolute;left:3580;top:-67;width:2;height:64" coordorigin="3580,-67" coordsize="0,64" path="m3580,-67l3580,-3e" filled="false" stroked="true" strokeweight=".371318pt" strokecolor="#0080ff">
                <v:path arrowok="t"/>
              </v:shape>
            </v:group>
            <v:group style="position:absolute;left:3368;top:-67;width:2;height:64" coordorigin="3368,-67" coordsize="2,64">
              <v:shape style="position:absolute;left:3368;top:-67;width:2;height:64" coordorigin="3368,-67" coordsize="0,64" path="m3368,-67l3368,-3e" filled="false" stroked="true" strokeweight=".504974pt" strokecolor="#0080ff">
                <v:path arrowok="t"/>
              </v:shape>
            </v:group>
            <v:group style="position:absolute;left:3280;top:-67;width:2;height:64" coordorigin="3280,-67" coordsize="2,64">
              <v:shape style="position:absolute;left:3280;top:-67;width:2;height:64" coordorigin="3280,-67" coordsize="0,64" path="m3280,-67l3280,-3e" filled="false" stroked="true" strokeweight=".45054pt" strokecolor="#0080ff">
                <v:path arrowok="t"/>
              </v:shape>
            </v:group>
            <v:group style="position:absolute;left:3329;top:-67;width:2;height:64" coordorigin="3329,-67" coordsize="2,64">
              <v:shape style="position:absolute;left:3329;top:-67;width:2;height:64" coordorigin="3329,-67" coordsize="0,64" path="m3329,-67l3329,-3e" filled="false" stroked="true" strokeweight=".435671pt" strokecolor="#0080ff">
                <v:path arrowok="t"/>
              </v:shape>
            </v:group>
            <v:group style="position:absolute;left:3451;top:-67;width:2;height:64" coordorigin="3451,-67" coordsize="2,64">
              <v:shape style="position:absolute;left:3451;top:-67;width:2;height:64" coordorigin="3451,-67" coordsize="0,64" path="m3451,-67l3451,-3e" filled="false" stroked="true" strokeweight=".465392pt" strokecolor="#0080ff">
                <v:path arrowok="t"/>
              </v:shape>
            </v:group>
            <v:group style="position:absolute;left:3771;top:-67;width:2;height:64" coordorigin="3771,-67" coordsize="2,64">
              <v:shape style="position:absolute;left:3771;top:-67;width:2;height:64" coordorigin="3771,-67" coordsize="0,64" path="m3771,-67l3771,-3e" filled="false" stroked="true" strokeweight=".38617pt" strokecolor="#0080ff">
                <v:path arrowok="t"/>
              </v:shape>
            </v:group>
            <v:group style="position:absolute;left:3250;top:-67;width:2;height:64" coordorigin="3250,-67" coordsize="2,64">
              <v:shape style="position:absolute;left:3250;top:-67;width:2;height:64" coordorigin="3250,-67" coordsize="0,64" path="m3250,-67l3250,-3e" filled="false" stroked="true" strokeweight=".465385pt" strokecolor="#0080ff">
                <v:path arrowok="t"/>
              </v:shape>
            </v:group>
            <v:group style="position:absolute;left:3620;top:-67;width:2;height:64" coordorigin="3620,-67" coordsize="2,64">
              <v:shape style="position:absolute;left:3620;top:-67;width:2;height:64" coordorigin="3620,-67" coordsize="0,64" path="m3620,-67l3620,-3e" filled="false" stroked="true" strokeweight=".450525pt" strokecolor="#0080ff">
                <v:path arrowok="t"/>
              </v:shape>
            </v:group>
            <v:group style="position:absolute;left:3064;top:-67;width:2;height:64" coordorigin="3064,-67" coordsize="2,64">
              <v:shape style="position:absolute;left:3064;top:-67;width:2;height:64" coordorigin="3064,-67" coordsize="0,64" path="m3064,-67l3064,-3e" filled="false" stroked="true" strokeweight=".405974pt" strokecolor="#0080ff">
                <v:path arrowok="t"/>
              </v:shape>
            </v:group>
            <v:group style="position:absolute;left:3486;top:-67;width:2;height:64" coordorigin="3486,-67" coordsize="2,64">
              <v:shape style="position:absolute;left:3486;top:-67;width:2;height:64" coordorigin="3486,-67" coordsize="0,64" path="m3486,-67l3486,-3e" filled="false" stroked="true" strokeweight=".445577pt" strokecolor="#0080ff">
                <v:path arrowok="t"/>
              </v:shape>
            </v:group>
            <v:group style="position:absolute;left:3041;top:-67;width:2;height:64" coordorigin="3041,-67" coordsize="2,64">
              <v:shape style="position:absolute;left:3041;top:-67;width:2;height:64" coordorigin="3041,-67" coordsize="0,64" path="m3041,-67l3041,-3e" filled="false" stroked="true" strokeweight=".391121pt" strokecolor="#0080ff">
                <v:path arrowok="t"/>
              </v:shape>
            </v:group>
            <v:group style="position:absolute;left:2874;top:-67;width:2;height:64" coordorigin="2874,-67" coordsize="2,64">
              <v:shape style="position:absolute;left:2874;top:-67;width:2;height:64" coordorigin="2874,-67" coordsize="0,64" path="m2874,-3l2874,-67e" filled="false" stroked="true" strokeweight=".371318pt" strokecolor="#0080ff">
                <v:path arrowok="t"/>
              </v:shape>
            </v:group>
            <v:group style="position:absolute;left:3275;top:-67;width:2;height:64" coordorigin="3275,-67" coordsize="2,64">
              <v:shape style="position:absolute;left:3275;top:-67;width:2;height:64" coordorigin="3275,-67" coordsize="0,64" path="m3275,-67l3275,-3e" filled="false" stroked="true" strokeweight=".514908pt" strokecolor="#0080ff">
                <v:path arrowok="t"/>
              </v:shape>
            </v:group>
            <v:group style="position:absolute;left:3661;top:-67;width:2;height:64" coordorigin="3661,-67" coordsize="2,64">
              <v:shape style="position:absolute;left:3661;top:-67;width:2;height:64" coordorigin="3661,-67" coordsize="0,64" path="m3661,-67l3661,-3e" filled="false" stroked="true" strokeweight=".430737pt" strokecolor="#0080ff">
                <v:path arrowok="t"/>
              </v:shape>
            </v:group>
            <v:group style="position:absolute;left:3105;top:-67;width:2;height:64" coordorigin="3105,-67" coordsize="2,64">
              <v:shape style="position:absolute;left:3105;top:-67;width:2;height:64" coordorigin="3105,-67" coordsize="0,64" path="m3105,-67l3105,-3e" filled="false" stroked="true" strokeweight=".440638pt" strokecolor="#0080ff">
                <v:path arrowok="t"/>
              </v:shape>
            </v:group>
            <v:group style="position:absolute;left:2880;top:-67;width:2;height:64" coordorigin="2880,-67" coordsize="2,64">
              <v:shape style="position:absolute;left:2880;top:-67;width:2;height:64" coordorigin="2880,-67" coordsize="0,64" path="m2880,-67l2880,-3e" filled="false" stroked="true" strokeweight=".430728pt" strokecolor="#0080ff">
                <v:path arrowok="t"/>
              </v:shape>
            </v:group>
            <v:group style="position:absolute;left:2834;top:-67;width:2;height:64" coordorigin="2834,-67" coordsize="2,64">
              <v:shape style="position:absolute;left:2834;top:-67;width:2;height:64" coordorigin="2834,-67" coordsize="0,64" path="m2834,-3l2834,-67e" filled="false" stroked="true" strokeweight=".371318pt" strokecolor="#0080ff">
                <v:path arrowok="t"/>
              </v:shape>
            </v:group>
            <v:group style="position:absolute;left:3476;top:-67;width:2;height:64" coordorigin="3476,-67" coordsize="2,64">
              <v:shape style="position:absolute;left:3476;top:-67;width:2;height:64" coordorigin="3476,-67" coordsize="0,64" path="m3476,-67l3476,-3e" filled="false" stroked="true" strokeweight=".480216pt" strokecolor="#0080ff">
                <v:path arrowok="t"/>
              </v:shape>
            </v:group>
            <v:group style="position:absolute;left:3558;top:-67;width:2;height:64" coordorigin="3558,-67" coordsize="2,64">
              <v:shape style="position:absolute;left:3558;top:-67;width:2;height:64" coordorigin="3558,-67" coordsize="0,64" path="m3558,-67l3558,-3e" filled="false" stroked="true" strokeweight=".470339pt" strokecolor="#0080ff">
                <v:path arrowok="t"/>
              </v:shape>
            </v:group>
            <v:group style="position:absolute;left:2863;top:-67;width:2;height:64" coordorigin="2863,-67" coordsize="2,64">
              <v:shape style="position:absolute;left:2863;top:-67;width:2;height:64" coordorigin="2863,-67" coordsize="0,64" path="m2863,-3l2863,-67e" filled="false" stroked="true" strokeweight=".371318pt" strokecolor="#0080ff">
                <v:path arrowok="t"/>
              </v:shape>
            </v:group>
            <v:group style="position:absolute;left:3187;top:-67;width:2;height:64" coordorigin="3187,-67" coordsize="2,64">
              <v:shape style="position:absolute;left:3187;top:-67;width:2;height:64" coordorigin="3187,-67" coordsize="0,64" path="m3187,-67l3187,-3e" filled="false" stroked="true" strokeweight=".420828pt" strokecolor="#0080ff">
                <v:path arrowok="t"/>
              </v:shape>
            </v:group>
            <v:group style="position:absolute;left:3255;top:-67;width:2;height:64" coordorigin="3255,-67" coordsize="2,64">
              <v:shape style="position:absolute;left:3255;top:-67;width:2;height:64" coordorigin="3255,-67" coordsize="0,64" path="m3255,-67l3255,-3e" filled="false" stroked="true" strokeweight=".465384pt" strokecolor="#0080ff">
                <v:path arrowok="t"/>
              </v:shape>
            </v:group>
            <v:group style="position:absolute;left:3168;top:-67;width:2;height:64" coordorigin="3168,-67" coordsize="2,64">
              <v:shape style="position:absolute;left:3168;top:-67;width:2;height:64" coordorigin="3168,-67" coordsize="0,64" path="m3168,-3l3168,-67e" filled="false" stroked="true" strokeweight=".371318pt" strokecolor="#0080ff">
                <v:path arrowok="t"/>
              </v:shape>
            </v:group>
            <v:group style="position:absolute;left:3143;top:-67;width:2;height:64" coordorigin="3143,-67" coordsize="2,64">
              <v:shape style="position:absolute;left:3143;top:-67;width:2;height:64" coordorigin="3143,-67" coordsize="0,64" path="m3143,-67l3143,-3e" filled="false" stroked="true" strokeweight=".376268pt" strokecolor="#0080ff">
                <v:path arrowok="t"/>
              </v:shape>
            </v:group>
            <v:group style="position:absolute;left:3907;top:-67;width:2;height:64" coordorigin="3907,-67" coordsize="2,64">
              <v:shape style="position:absolute;left:3907;top:-67;width:2;height:64" coordorigin="3907,-67" coordsize="0,64" path="m3907,-67l3907,-3e" filled="false" stroked="true" strokeweight=".435679pt" strokecolor="#0080ff">
                <v:path arrowok="t"/>
              </v:shape>
            </v:group>
            <v:group style="position:absolute;left:2987;top:-67;width:2;height:64" coordorigin="2987,-67" coordsize="2,64">
              <v:shape style="position:absolute;left:2987;top:-67;width:2;height:64" coordorigin="2987,-67" coordsize="0,64" path="m2987,-67l2987,-3e" filled="false" stroked="true" strokeweight=".440625pt" strokecolor="#0080ff">
                <v:path arrowok="t"/>
              </v:shape>
            </v:group>
            <v:group style="position:absolute;left:2779;top:-67;width:2;height:64" coordorigin="2779,-67" coordsize="2,64">
              <v:shape style="position:absolute;left:2779;top:-67;width:2;height:64" coordorigin="2779,-67" coordsize="0,64" path="m2779,-67l2779,-3e" filled="false" stroked="true" strokeweight=".376268pt" strokecolor="#0080ff">
                <v:path arrowok="t"/>
              </v:shape>
            </v:group>
            <v:group style="position:absolute;left:3183;top:-67;width:2;height:64" coordorigin="3183,-67" coordsize="2,64">
              <v:shape style="position:absolute;left:3183;top:-67;width:2;height:64" coordorigin="3183,-67" coordsize="0,64" path="m3183,-67l3183,-3e" filled="false" stroked="true" strokeweight=".504990pt" strokecolor="#0080ff">
                <v:path arrowok="t"/>
              </v:shape>
            </v:group>
            <v:group style="position:absolute;left:2997;top:-67;width:2;height:64" coordorigin="2997,-67" coordsize="2,64">
              <v:shape style="position:absolute;left:2997;top:-67;width:2;height:64" coordorigin="2997,-67" coordsize="0,64" path="m2997,-67l2997,-3e" filled="false" stroked="true" strokeweight=".485188pt" strokecolor="#0080ff">
                <v:path arrowok="t"/>
              </v:shape>
            </v:group>
            <v:group style="position:absolute;left:3684;top:-67;width:2;height:64" coordorigin="3684,-67" coordsize="2,64">
              <v:shape style="position:absolute;left:3684;top:-67;width:2;height:64" coordorigin="3684,-67" coordsize="0,64" path="m3684,-67l3684,-3e" filled="false" stroked="true" strokeweight=".519857pt" strokecolor="#0080ff">
                <v:path arrowok="t"/>
              </v:shape>
            </v:group>
            <v:group style="position:absolute;left:3720;top:-67;width:2;height:64" coordorigin="3720,-67" coordsize="2,64">
              <v:shape style="position:absolute;left:3720;top:-67;width:2;height:64" coordorigin="3720,-67" coordsize="0,64" path="m3720,-67l3720,-3e" filled="false" stroked="true" strokeweight=".524815pt" strokecolor="#0080ff">
                <v:path arrowok="t"/>
              </v:shape>
            </v:group>
            <v:group style="position:absolute;left:3753;top:-67;width:2;height:64" coordorigin="3753,-67" coordsize="2,64">
              <v:shape style="position:absolute;left:3753;top:-67;width:2;height:64" coordorigin="3753,-67" coordsize="0,64" path="m3753,-3l3753,-67e" filled="false" stroked="true" strokeweight=".371318pt" strokecolor="#0080ff">
                <v:path arrowok="t"/>
              </v:shape>
            </v:group>
            <v:group style="position:absolute;left:3544;top:-67;width:2;height:64" coordorigin="3544,-67" coordsize="2,64">
              <v:shape style="position:absolute;left:3544;top:-67;width:2;height:64" coordorigin="3544,-67" coordsize="0,64" path="m3544,-67l3544,-3e" filled="false" stroked="true" strokeweight=".371318pt" strokecolor="#0080ff">
                <v:path arrowok="t"/>
              </v:shape>
            </v:group>
            <v:group style="position:absolute;left:4009;top:-67;width:2;height:64" coordorigin="4009,-67" coordsize="2,64">
              <v:shape style="position:absolute;left:4009;top:-67;width:2;height:64" coordorigin="4009,-67" coordsize="0,64" path="m4009,-67l4009,-3e" filled="false" stroked="true" strokeweight=".465385pt" strokecolor="#0080ff">
                <v:path arrowok="t"/>
              </v:shape>
            </v:group>
            <v:group style="position:absolute;left:4082;top:-67;width:2;height:64" coordorigin="4082,-67" coordsize="2,64">
              <v:shape style="position:absolute;left:4082;top:-67;width:2;height:64" coordorigin="4082,-67" coordsize="0,64" path="m4082,-3l4082,-67e" filled="false" stroked="true" strokeweight=".371318pt" strokecolor="#0080ff">
                <v:path arrowok="t"/>
              </v:shape>
            </v:group>
            <v:group style="position:absolute;left:4207;top:-67;width:2;height:64" coordorigin="4207,-67" coordsize="2,64">
              <v:shape style="position:absolute;left:4207;top:-67;width:2;height:64" coordorigin="4207,-67" coordsize="0,64" path="m4207,-3l4207,-67e" filled="false" stroked="true" strokeweight=".371318pt" strokecolor="#0080ff">
                <v:path arrowok="t"/>
              </v:shape>
            </v:group>
            <v:group style="position:absolute;left:4136;top:-67;width:2;height:64" coordorigin="4136,-67" coordsize="2,64">
              <v:shape style="position:absolute;left:4136;top:-67;width:2;height:64" coordorigin="4136,-67" coordsize="0,64" path="m4136,-3l4136,-67e" filled="false" stroked="true" strokeweight=".371318pt" strokecolor="#0080ff">
                <v:path arrowok="t"/>
              </v:shape>
            </v:group>
            <v:group style="position:absolute;left:4254;top:-67;width:2;height:64" coordorigin="4254,-67" coordsize="2,64">
              <v:shape style="position:absolute;left:4254;top:-67;width:2;height:64" coordorigin="4254,-67" coordsize="0,64" path="m4254,-3l4254,-67e" filled="false" stroked="true" strokeweight=".371318pt" strokecolor="#0080ff">
                <v:path arrowok="t"/>
              </v:shape>
            </v:group>
            <v:group style="position:absolute;left:4159;top:-67;width:2;height:64" coordorigin="4159,-67" coordsize="2,64">
              <v:shape style="position:absolute;left:4159;top:-67;width:2;height:64" coordorigin="4159,-67" coordsize="0,64" path="m4159,-67l4159,-3e" filled="false" stroked="true" strokeweight=".420827pt" strokecolor="#0080ff">
                <v:path arrowok="t"/>
              </v:shape>
            </v:group>
            <v:group style="position:absolute;left:4281;top:-67;width:2;height:64" coordorigin="4281,-67" coordsize="2,64">
              <v:shape style="position:absolute;left:4281;top:-67;width:2;height:64" coordorigin="4281,-67" coordsize="0,64" path="m4281,-67l4281,-3e" filled="false" stroked="true" strokeweight=".450532pt" strokecolor="#0080ff">
                <v:path arrowok="t"/>
              </v:shape>
            </v:group>
            <v:group style="position:absolute;left:4220;top:-67;width:2;height:64" coordorigin="4220,-67" coordsize="2,64">
              <v:shape style="position:absolute;left:4220;top:-67;width:2;height:64" coordorigin="4220,-67" coordsize="0,64" path="m4220,-3l4220,-67e" filled="false" stroked="true" strokeweight=".371318pt" strokecolor="#0080ff">
                <v:path arrowok="t"/>
              </v:shape>
            </v:group>
            <v:group style="position:absolute;left:4011;top:-67;width:2;height:64" coordorigin="4011,-67" coordsize="2,64">
              <v:shape style="position:absolute;left:4011;top:-67;width:2;height:64" coordorigin="4011,-67" coordsize="0,64" path="m4011,-67l4011,-3e" filled="false" stroked="true" strokeweight=".48024pt" strokecolor="#0080ff">
                <v:path arrowok="t"/>
              </v:shape>
            </v:group>
            <v:group style="position:absolute;left:4100;top:-67;width:2;height:64" coordorigin="4100,-67" coordsize="2,64">
              <v:shape style="position:absolute;left:4100;top:-67;width:2;height:64" coordorigin="4100,-67" coordsize="0,64" path="m4100,-3l4100,-67e" filled="false" stroked="true" strokeweight=".371318pt" strokecolor="#0080ff">
                <v:path arrowok="t"/>
              </v:shape>
            </v:group>
            <v:group style="position:absolute;left:4088;top:-67;width:2;height:64" coordorigin="4088,-67" coordsize="2,64">
              <v:shape style="position:absolute;left:4088;top:-67;width:2;height:64" coordorigin="4088,-67" coordsize="0,64" path="m4088,-3l4088,-67e" filled="false" stroked="true" strokeweight=".371318pt" strokecolor="#0080ff">
                <v:path arrowok="t"/>
              </v:shape>
            </v:group>
            <v:group style="position:absolute;left:4072;top:-67;width:2;height:64" coordorigin="4072,-67" coordsize="2,64">
              <v:shape style="position:absolute;left:4072;top:-67;width:2;height:64" coordorigin="4072,-67" coordsize="0,64" path="m4072,-67l4072,-3e" filled="false" stroked="true" strokeweight=".391121pt" strokecolor="#0080ff">
                <v:path arrowok="t"/>
              </v:shape>
            </v:group>
            <v:group style="position:absolute;left:4175;top:-67;width:2;height:64" coordorigin="4175,-67" coordsize="2,64">
              <v:shape style="position:absolute;left:4175;top:-67;width:2;height:64" coordorigin="4175,-67" coordsize="0,64" path="m4175,-67l4175,-3e" filled="false" stroked="true" strokeweight=".396072pt" strokecolor="#0080ff">
                <v:path arrowok="t"/>
              </v:shape>
            </v:group>
            <v:group style="position:absolute;left:4040;top:-67;width:2;height:64" coordorigin="4040,-67" coordsize="2,64">
              <v:shape style="position:absolute;left:4040;top:-67;width:2;height:64" coordorigin="4040,-67" coordsize="0,64" path="m4040,-67l4040,-3e" filled="false" stroked="true" strokeweight=".376268pt" strokecolor="#0080ff">
                <v:path arrowok="t"/>
              </v:shape>
            </v:group>
            <v:group style="position:absolute;left:4374;top:-67;width:2;height:64" coordorigin="4374,-67" coordsize="2,64">
              <v:shape style="position:absolute;left:4374;top:-67;width:2;height:64" coordorigin="4374,-67" coordsize="0,64" path="m4374,-3l4374,-67e" filled="false" stroked="true" strokeweight=".371318pt" strokecolor="#0080ff">
                <v:path arrowok="t"/>
              </v:shape>
            </v:group>
            <v:group style="position:absolute;left:4401;top:-67;width:2;height:64" coordorigin="4401,-67" coordsize="2,64">
              <v:shape style="position:absolute;left:4401;top:-67;width:2;height:64" coordorigin="4401,-67" coordsize="0,64" path="m4401,-3l4401,-67e" filled="false" stroked="true" strokeweight=".371318pt" strokecolor="#0080ff">
                <v:path arrowok="t"/>
              </v:shape>
            </v:group>
            <v:group style="position:absolute;left:4304;top:-67;width:2;height:64" coordorigin="4304,-67" coordsize="2,64">
              <v:shape style="position:absolute;left:4304;top:-67;width:2;height:64" coordorigin="4304,-67" coordsize="0,64" path="m4304,-67l4304,-3e" filled="false" stroked="true" strokeweight=".405974pt" strokecolor="#0080ff">
                <v:path arrowok="t"/>
              </v:shape>
            </v:group>
            <v:group style="position:absolute;left:4195;top:-67;width:2;height:64" coordorigin="4195,-67" coordsize="2,64">
              <v:shape style="position:absolute;left:4195;top:-67;width:2;height:64" coordorigin="4195,-67" coordsize="0,64" path="m4195,-67l4195,-3e" filled="false" stroked="true" strokeweight=".435679pt" strokecolor="#0080ff">
                <v:path arrowok="t"/>
              </v:shape>
            </v:group>
            <v:group style="position:absolute;left:3959;top:-67;width:2;height:64" coordorigin="3959,-67" coordsize="2,64">
              <v:shape style="position:absolute;left:3959;top:-67;width:2;height:64" coordorigin="3959,-67" coordsize="0,64" path="m3959,-3l3959,-67e" filled="false" stroked="true" strokeweight=".371318pt" strokecolor="#0080ff">
                <v:path arrowok="t"/>
              </v:shape>
            </v:group>
            <v:group style="position:absolute;left:3147;top:-67;width:2;height:64" coordorigin="3147,-67" coordsize="2,64">
              <v:shape style="position:absolute;left:3147;top:-67;width:2;height:64" coordorigin="3147,-67" coordsize="0,64" path="m3147,-67l3147,-3e" filled="false" stroked="true" strokeweight=".49509pt" strokecolor="#0080ff">
                <v:path arrowok="t"/>
              </v:shape>
            </v:group>
            <v:group style="position:absolute;left:3009;top:-67;width:2;height:64" coordorigin="3009,-67" coordsize="2,64">
              <v:shape style="position:absolute;left:3009;top:-67;width:2;height:64" coordorigin="3009,-67" coordsize="0,64" path="m3009,-67l3009,-3e" filled="false" stroked="true" strokeweight=".470338pt" strokecolor="#0080ff">
                <v:path arrowok="t"/>
              </v:shape>
            </v:group>
            <v:group style="position:absolute;left:3937;top:-67;width:2;height:64" coordorigin="3937,-67" coordsize="2,64">
              <v:shape style="position:absolute;left:3937;top:-67;width:2;height:64" coordorigin="3937,-67" coordsize="0,64" path="m3937,-67l3937,-3e" filled="false" stroked="true" strokeweight=".485186pt" strokecolor="#0080ff">
                <v:path arrowok="t"/>
              </v:shape>
            </v:group>
            <v:group style="position:absolute;left:3874;top:-67;width:2;height:64" coordorigin="3874,-67" coordsize="2,64">
              <v:shape style="position:absolute;left:3874;top:-67;width:2;height:64" coordorigin="3874,-67" coordsize="0,64" path="m3874,-67l3874,-3e" filled="false" stroked="true" strokeweight=".376268pt" strokecolor="#0080ff">
                <v:path arrowok="t"/>
              </v:shape>
            </v:group>
            <v:group style="position:absolute;left:3674;top:-67;width:2;height:64" coordorigin="3674,-67" coordsize="2,64">
              <v:shape style="position:absolute;left:3674;top:-67;width:2;height:64" coordorigin="3674,-67" coordsize="0,64" path="m3674,-67l3674,-3e" filled="false" stroked="true" strokeweight=".405974pt" strokecolor="#0080ff">
                <v:path arrowok="t"/>
              </v:shape>
            </v:group>
            <v:group style="position:absolute;left:3344;top:-67;width:2;height:64" coordorigin="3344,-67" coordsize="2,64">
              <v:shape style="position:absolute;left:3344;top:-67;width:2;height:64" coordorigin="3344,-67" coordsize="0,64" path="m3344,-67l3344,-3e" filled="false" stroked="true" strokeweight=".47033pt" strokecolor="#0080ff">
                <v:path arrowok="t"/>
              </v:shape>
            </v:group>
            <v:group style="position:absolute;left:3200;top:-67;width:2;height:64" coordorigin="3200,-67" coordsize="2,64">
              <v:shape style="position:absolute;left:3200;top:-67;width:2;height:64" coordorigin="3200,-67" coordsize="0,64" path="m3200,-67l3200,-3e" filled="false" stroked="true" strokeweight=".420826pt" strokecolor="#0080ff">
                <v:path arrowok="t"/>
              </v:shape>
            </v:group>
            <v:group style="position:absolute;left:3863;top:-67;width:2;height:64" coordorigin="3863,-67" coordsize="2,64">
              <v:shape style="position:absolute;left:3863;top:-67;width:2;height:64" coordorigin="3863,-67" coordsize="0,64" path="m3863,-67l3863,-3e" filled="false" stroked="true" strokeweight=".480245pt" strokecolor="#0080ff">
                <v:path arrowok="t"/>
              </v:shape>
            </v:group>
            <v:group style="position:absolute;left:3217;top:-67;width:2;height:64" coordorigin="3217,-67" coordsize="2,64">
              <v:shape style="position:absolute;left:3217;top:-67;width:2;height:64" coordorigin="3217,-67" coordsize="0,64" path="m3217,-67l3217,-3e" filled="false" stroked="true" strokeweight=".381214pt" strokecolor="#0080ff">
                <v:path arrowok="t"/>
              </v:shape>
            </v:group>
            <v:group style="position:absolute;left:3980;top:-67;width:2;height:64" coordorigin="3980,-67" coordsize="2,64">
              <v:shape style="position:absolute;left:3980;top:-67;width:2;height:64" coordorigin="3980,-67" coordsize="0,64" path="m3980,-67l3980,-3e" filled="false" stroked="true" strokeweight=".470336pt" strokecolor="#0080ff">
                <v:path arrowok="t"/>
              </v:shape>
            </v:group>
            <v:group style="position:absolute;left:3132;top:-67;width:2;height:64" coordorigin="3132,-67" coordsize="2,64">
              <v:shape style="position:absolute;left:3132;top:-67;width:2;height:64" coordorigin="3132,-67" coordsize="0,64" path="m3132,-67l3132,-3e" filled="false" stroked="true" strokeweight=".38617pt" strokecolor="#0080ff">
                <v:path arrowok="t"/>
              </v:shape>
            </v:group>
            <v:group style="position:absolute;left:4060;top:-67;width:2;height:64" coordorigin="4060,-67" coordsize="2,64">
              <v:shape style="position:absolute;left:4060;top:-67;width:2;height:64" coordorigin="4060,-67" coordsize="0,64" path="m4060,-67l4060,-3e" filled="false" stroked="true" strokeweight=".445581pt" strokecolor="#0080ff">
                <v:path arrowok="t"/>
              </v:shape>
            </v:group>
            <v:group style="position:absolute;left:3541;top:-67;width:2;height:64" coordorigin="3541,-67" coordsize="2,64">
              <v:shape style="position:absolute;left:3541;top:-67;width:2;height:64" coordorigin="3541,-67" coordsize="0,64" path="m3541,-67l3541,-3e" filled="false" stroked="true" strokeweight=".495096pt" strokecolor="#0080ff">
                <v:path arrowok="t"/>
              </v:shape>
            </v:group>
            <v:group style="position:absolute;left:2860;top:-67;width:2;height:64" coordorigin="2860,-67" coordsize="2,64">
              <v:shape style="position:absolute;left:2860;top:-67;width:2;height:64" coordorigin="2860,-67" coordsize="0,64" path="m2860,-67l2860,-3e" filled="false" stroked="true" strokeweight=".430727pt" strokecolor="#0080ff">
                <v:path arrowok="t"/>
              </v:shape>
            </v:group>
            <v:group style="position:absolute;left:3193;top:-67;width:2;height:64" coordorigin="3193,-67" coordsize="2,64">
              <v:shape style="position:absolute;left:3193;top:-67;width:2;height:64" coordorigin="3193,-67" coordsize="0,64" path="m3193,-67l3193,-3e" filled="false" stroked="true" strokeweight=".480231pt" strokecolor="#0080ff">
                <v:path arrowok="t"/>
              </v:shape>
            </v:group>
            <v:group style="position:absolute;left:3463;top:-67;width:2;height:64" coordorigin="3463,-67" coordsize="2,64">
              <v:shape style="position:absolute;left:3463;top:-67;width:2;height:64" coordorigin="3463,-67" coordsize="0,64" path="m3463,-67l3463,-3e" filled="false" stroked="true" strokeweight=".410925pt" strokecolor="#0080ff">
                <v:path arrowok="t"/>
              </v:shape>
            </v:group>
            <v:group style="position:absolute;left:3445;top:-67;width:2;height:64" coordorigin="3445,-67" coordsize="2,64">
              <v:shape style="position:absolute;left:3445;top:-67;width:2;height:64" coordorigin="3445,-67" coordsize="0,64" path="m3445,-67l3445,-3e" filled="false" stroked="true" strokeweight=".504969pt" strokecolor="#0080ff">
                <v:path arrowok="t"/>
              </v:shape>
            </v:group>
            <v:group style="position:absolute;left:3986;top:-67;width:2;height:64" coordorigin="3986,-67" coordsize="2,64">
              <v:shape style="position:absolute;left:3986;top:-67;width:2;height:64" coordorigin="3986,-67" coordsize="0,64" path="m3986,-67l3986,-3e" filled="false" stroked="true" strokeweight=".376268pt" strokecolor="#0080ff">
                <v:path arrowok="t"/>
              </v:shape>
            </v:group>
            <v:group style="position:absolute;left:4324;top:-67;width:2;height:64" coordorigin="4324,-67" coordsize="2,64">
              <v:shape style="position:absolute;left:4324;top:-67;width:2;height:64" coordorigin="4324,-67" coordsize="0,64" path="m4324,-3l4324,-67e" filled="false" stroked="true" strokeweight=".371318pt" strokecolor="#0080ff">
                <v:path arrowok="t"/>
              </v:shape>
            </v:group>
            <v:group style="position:absolute;left:2887;top:-67;width:2;height:64" coordorigin="2887,-67" coordsize="2,64">
              <v:shape style="position:absolute;left:2887;top:-67;width:2;height:64" coordorigin="2887,-67" coordsize="0,64" path="m2887,-3l2887,-67e" filled="false" stroked="true" strokeweight=".371318pt" strokecolor="#0080ff">
                <v:path arrowok="t"/>
              </v:shape>
            </v:group>
            <v:group style="position:absolute;left:3644;top:-67;width:2;height:64" coordorigin="3644,-67" coordsize="2,64">
              <v:shape style="position:absolute;left:3644;top:-67;width:2;height:64" coordorigin="3644,-67" coordsize="0,64" path="m3644,-67l3644,-3e" filled="false" stroked="true" strokeweight=".50005pt" strokecolor="#0080ff">
                <v:path arrowok="t"/>
              </v:shape>
            </v:group>
            <v:group style="position:absolute;left:3678;top:-67;width:2;height:64" coordorigin="3678,-67" coordsize="2,64">
              <v:shape style="position:absolute;left:3678;top:-67;width:2;height:64" coordorigin="3678,-67" coordsize="0,64" path="m3678,-67l3678,-3e" filled="false" stroked="true" strokeweight=".51488pt" strokecolor="#0080ff">
                <v:path arrowok="t"/>
              </v:shape>
            </v:group>
            <v:group style="position:absolute;left:3470;top:-67;width:2;height:64" coordorigin="3470,-67" coordsize="2,64">
              <v:shape style="position:absolute;left:3470;top:-67;width:2;height:64" coordorigin="3470,-67" coordsize="0,64" path="m3470,-67l3470,-3e" filled="false" stroked="true" strokeweight=".371318pt" strokecolor="#0080ff">
                <v:path arrowok="t"/>
              </v:shape>
            </v:group>
            <v:group style="position:absolute;left:3713;top:-67;width:2;height:64" coordorigin="3713,-67" coordsize="2,64">
              <v:shape style="position:absolute;left:3713;top:-67;width:2;height:64" coordorigin="3713,-67" coordsize="0,64" path="m3713,-3l3713,-67e" filled="false" stroked="true" strokeweight=".371318pt" strokecolor="#0080ff">
                <v:path arrowok="t"/>
              </v:shape>
            </v:group>
            <v:group style="position:absolute;left:4114;top:-67;width:2;height:64" coordorigin="4114,-67" coordsize="2,64">
              <v:shape style="position:absolute;left:4114;top:-67;width:2;height:64" coordorigin="4114,-67" coordsize="0,64" path="m4114,-67l4114,-3e" filled="false" stroked="true" strokeweight=".465392pt" strokecolor="#0080ff">
                <v:path arrowok="t"/>
              </v:shape>
            </v:group>
            <v:group style="position:absolute;left:3574;top:-67;width:2;height:64" coordorigin="3574,-67" coordsize="2,64">
              <v:shape style="position:absolute;left:3574;top:-67;width:2;height:64" coordorigin="3574,-67" coordsize="0,64" path="m3574,-67l3574,-3e" filled="false" stroked="true" strokeweight=".396072pt" strokecolor="#0080ff">
                <v:path arrowok="t"/>
              </v:shape>
            </v:group>
            <v:group style="position:absolute;left:3860;top:-67;width:2;height:64" coordorigin="3860,-67" coordsize="2,64">
              <v:shape style="position:absolute;left:3860;top:-67;width:2;height:64" coordorigin="3860,-67" coordsize="0,64" path="m3860,-3l3860,-67e" filled="false" stroked="true" strokeweight=".371318pt" strokecolor="#0080ff">
                <v:path arrowok="t"/>
              </v:shape>
            </v:group>
            <v:group style="position:absolute;left:3107;top:-67;width:2;height:64" coordorigin="3107,-67" coordsize="2,64">
              <v:shape style="position:absolute;left:3107;top:-67;width:2;height:64" coordorigin="3107,-67" coordsize="0,64" path="m3107,-67l3107,-3e" filled="false" stroked="true" strokeweight=".420827pt" strokecolor="#0080ff">
                <v:path arrowok="t"/>
              </v:shape>
            </v:group>
            <v:group style="position:absolute;left:3723;top:-67;width:2;height:64" coordorigin="3723,-67" coordsize="2,64">
              <v:shape style="position:absolute;left:3723;top:-67;width:2;height:64" coordorigin="3723,-67" coordsize="0,64" path="m3723,-3l3723,-67e" filled="false" stroked="true" strokeweight=".371318pt" strokecolor="#0080ff">
                <v:path arrowok="t"/>
              </v:shape>
            </v:group>
            <v:group style="position:absolute;left:3929;top:-67;width:2;height:64" coordorigin="3929,-67" coordsize="2,64">
              <v:shape style="position:absolute;left:3929;top:-67;width:2;height:64" coordorigin="3929,-67" coordsize="0,64" path="m3929,-67l3929,-3e" filled="false" stroked="true" strokeweight=".391121pt" strokecolor="#0080ff">
                <v:path arrowok="t"/>
              </v:shape>
            </v:group>
            <v:group style="position:absolute;left:3491;top:-67;width:2;height:64" coordorigin="3491,-67" coordsize="2,64">
              <v:shape style="position:absolute;left:3491;top:-67;width:2;height:64" coordorigin="3491,-67" coordsize="0,64" path="m3491,-67l3491,-3e" filled="false" stroked="true" strokeweight=".475291pt" strokecolor="#0080ff">
                <v:path arrowok="t"/>
              </v:shape>
            </v:group>
            <v:group style="position:absolute;left:3567;top:-67;width:2;height:64" coordorigin="3567,-67" coordsize="2,64">
              <v:shape style="position:absolute;left:3567;top:-67;width:2;height:64" coordorigin="3567,-67" coordsize="0,64" path="m3567,-67l3567,-3e" filled="false" stroked="true" strokeweight=".420827pt" strokecolor="#0080ff">
                <v:path arrowok="t"/>
              </v:shape>
            </v:group>
            <v:group style="position:absolute;left:3607;top:-67;width:2;height:64" coordorigin="3607,-67" coordsize="2,64">
              <v:shape style="position:absolute;left:3607;top:-67;width:2;height:64" coordorigin="3607,-67" coordsize="0,64" path="m3607,-67l3607,-3e" filled="false" stroked="true" strokeweight=".440632pt" strokecolor="#0080ff">
                <v:path arrowok="t"/>
              </v:shape>
            </v:group>
            <v:group style="position:absolute;left:2699;top:-67;width:2;height:64" coordorigin="2699,-67" coordsize="2,64">
              <v:shape style="position:absolute;left:2699;top:-67;width:2;height:64" coordorigin="2699,-67" coordsize="0,64" path="m2699,-3l2699,-67e" filled="false" stroked="true" strokeweight=".371318pt" strokecolor="#0080ff">
                <v:path arrowok="t"/>
              </v:shape>
            </v:group>
            <v:group style="position:absolute;left:2762;top:-67;width:2;height:64" coordorigin="2762,-67" coordsize="2,64">
              <v:shape style="position:absolute;left:2762;top:-67;width:2;height:64" coordorigin="2762,-67" coordsize="0,64" path="m2762,-3l2762,-67e" filled="false" stroked="true" strokeweight=".371318pt" strokecolor="#0080ff">
                <v:path arrowok="t"/>
              </v:shape>
            </v:group>
            <v:group style="position:absolute;left:2965;top:-67;width:2;height:64" coordorigin="2965,-67" coordsize="2,64">
              <v:shape style="position:absolute;left:2965;top:-67;width:2;height:64" coordorigin="2965,-67" coordsize="0,64" path="m2965,-67l2965,-3e" filled="false" stroked="true" strokeweight=".415883pt" strokecolor="#0080ff">
                <v:path arrowok="t"/>
              </v:shape>
            </v:group>
            <v:group style="position:absolute;left:3243;top:-67;width:2;height:64" coordorigin="3243,-67" coordsize="2,64">
              <v:shape style="position:absolute;left:3243;top:-67;width:2;height:64" coordorigin="3243,-67" coordsize="0,64" path="m3243,-67l3243,-3e" filled="false" stroked="true" strokeweight=".45548pt" strokecolor="#0080ff">
                <v:path arrowok="t"/>
              </v:shape>
            </v:group>
            <v:group style="position:absolute;left:3357;top:-67;width:2;height:64" coordorigin="3357,-67" coordsize="2,64">
              <v:shape style="position:absolute;left:3357;top:-67;width:2;height:64" coordorigin="3357,-67" coordsize="0,64" path="m3357,-67l3357,-3e" filled="false" stroked="true" strokeweight=".47529pt" strokecolor="#0080ff">
                <v:path arrowok="t"/>
              </v:shape>
            </v:group>
            <v:group style="position:absolute;left:3801;top:-67;width:2;height:64" coordorigin="3801,-67" coordsize="2,64">
              <v:shape style="position:absolute;left:3801;top:-67;width:2;height:64" coordorigin="3801,-67" coordsize="0,64" path="m3801,-67l3801,-3e" filled="false" stroked="true" strokeweight=".460434pt" strokecolor="#0080ff">
                <v:path arrowok="t"/>
              </v:shape>
            </v:group>
            <v:group style="position:absolute;left:3654;top:-67;width:2;height:64" coordorigin="3654,-67" coordsize="2,64">
              <v:shape style="position:absolute;left:3654;top:-67;width:2;height:64" coordorigin="3654,-67" coordsize="0,64" path="m3654,-67l3654,-3e" filled="false" stroked="true" strokeweight=".514904pt" strokecolor="#0080ff">
                <v:path arrowok="t"/>
              </v:shape>
            </v:group>
            <v:group style="position:absolute;left:4027;top:-67;width:2;height:64" coordorigin="4027,-67" coordsize="2,64">
              <v:shape style="position:absolute;left:4027;top:-67;width:2;height:64" coordorigin="4027,-67" coordsize="0,64" path="m4027,-67l4027,-3e" filled="false" stroked="true" strokeweight=".465392pt" strokecolor="#0080ff">
                <v:path arrowok="t"/>
              </v:shape>
            </v:group>
            <v:group style="position:absolute;left:3582;top:-67;width:2;height:64" coordorigin="3582,-67" coordsize="2,64">
              <v:shape style="position:absolute;left:3582;top:-67;width:2;height:64" coordorigin="3582,-67" coordsize="0,64" path="m3582,-67l3582,-3e" filled="false" stroked="true" strokeweight=".440626pt" strokecolor="#0080ff">
                <v:path arrowok="t"/>
              </v:shape>
            </v:group>
            <v:group style="position:absolute;left:3297;top:-67;width:2;height:64" coordorigin="3297,-67" coordsize="2,64">
              <v:shape style="position:absolute;left:3297;top:-67;width:2;height:64" coordorigin="3297,-67" coordsize="0,64" path="m3297,-67l3297,-3e" filled="false" stroked="true" strokeweight=".490125pt" strokecolor="#0080ff">
                <v:path arrowok="t"/>
              </v:shape>
            </v:group>
            <v:group style="position:absolute;left:3418;top:-67;width:2;height:64" coordorigin="3418,-67" coordsize="2,64">
              <v:shape style="position:absolute;left:3418;top:-67;width:2;height:64" coordorigin="3418,-67" coordsize="0,64" path="m3418,-67l3418,-3e" filled="false" stroked="true" strokeweight=".51983pt" strokecolor="#0080ff">
                <v:path arrowok="t"/>
              </v:shape>
            </v:group>
            <v:group style="position:absolute;left:2904;top:-67;width:2;height:64" coordorigin="2904,-67" coordsize="2,64">
              <v:shape style="position:absolute;left:2904;top:-67;width:2;height:64" coordorigin="2904,-67" coordsize="0,64" path="m2904,-3l2904,-67e" filled="false" stroked="true" strokeweight=".371318pt" strokecolor="#0080ff">
                <v:path arrowok="t"/>
              </v:shape>
            </v:group>
            <v:group style="position:absolute;left:3150;top:-67;width:2;height:64" coordorigin="3150,-67" coordsize="2,64">
              <v:shape style="position:absolute;left:3150;top:-67;width:2;height:64" coordorigin="3150,-67" coordsize="0,64" path="m3150,-67l3150,-3e" filled="false" stroked="true" strokeweight=".460434pt" strokecolor="#0080ff">
                <v:path arrowok="t"/>
              </v:shape>
            </v:group>
            <v:group style="position:absolute;left:3727;top:-67;width:2;height:64" coordorigin="3727,-67" coordsize="2,64">
              <v:shape style="position:absolute;left:3727;top:-67;width:2;height:64" coordorigin="3727,-67" coordsize="0,64" path="m3727,-67l3727,-3e" filled="false" stroked="true" strokeweight=".420827pt" strokecolor="#0080ff">
                <v:path arrowok="t"/>
              </v:shape>
            </v:group>
            <v:group style="position:absolute;left:3048;top:-67;width:2;height:64" coordorigin="3048,-67" coordsize="2,64">
              <v:shape style="position:absolute;left:3048;top:-67;width:2;height:64" coordorigin="3048,-67" coordsize="0,64" path="m3048,-67l3048,-3e" filled="false" stroked="true" strokeweight=".460419pt" strokecolor="#0080ff">
                <v:path arrowok="t"/>
              </v:shape>
            </v:group>
            <v:group style="position:absolute;left:3649;top:-67;width:2;height:64" coordorigin="3649,-67" coordsize="2,64">
              <v:shape style="position:absolute;left:3649;top:-67;width:2;height:64" coordorigin="3649,-67" coordsize="0,64" path="m3649,-67l3649,-3e" filled="false" stroked="true" strokeweight=".49014pt" strokecolor="#0080ff">
                <v:path arrowok="t"/>
              </v:shape>
            </v:group>
            <v:group style="position:absolute;left:3841;top:-67;width:2;height:64" coordorigin="3841,-67" coordsize="2,64">
              <v:shape style="position:absolute;left:3841;top:-67;width:2;height:64" coordorigin="3841,-67" coordsize="0,64" path="m3841,-67l3841,-3e" filled="false" stroked="true" strokeweight=".500036pt" strokecolor="#0080ff">
                <v:path arrowok="t"/>
              </v:shape>
            </v:group>
            <v:group style="position:absolute;left:3375;top:-67;width:2;height:64" coordorigin="3375,-67" coordsize="2,64">
              <v:shape style="position:absolute;left:3375;top:-67;width:2;height:64" coordorigin="3375,-67" coordsize="0,64" path="m3375,-67l3375,-3e" filled="false" stroked="true" strokeweight=".485173pt" strokecolor="#0080ff">
                <v:path arrowok="t"/>
              </v:shape>
            </v:group>
            <v:group style="position:absolute;left:3288;top:-67;width:2;height:64" coordorigin="3288,-67" coordsize="2,64">
              <v:shape style="position:absolute;left:3288;top:-67;width:2;height:64" coordorigin="3288,-67" coordsize="0,64" path="m3288,-67l3288,-3e" filled="false" stroked="true" strokeweight=".396067pt" strokecolor="#0080ff">
                <v:path arrowok="t"/>
              </v:shape>
            </v:group>
            <v:group style="position:absolute;left:2978;top:-67;width:2;height:64" coordorigin="2978,-67" coordsize="2,64">
              <v:shape style="position:absolute;left:2978;top:-67;width:2;height:64" coordorigin="2978,-67" coordsize="0,64" path="m2978,-67l2978,-3e" filled="false" stroked="true" strokeweight=".391121pt" strokecolor="#0080ff">
                <v:path arrowok="t"/>
              </v:shape>
            </v:group>
            <v:group style="position:absolute;left:3895;top:-67;width:2;height:64" coordorigin="3895,-67" coordsize="2,64">
              <v:shape style="position:absolute;left:3895;top:-67;width:2;height:64" coordorigin="3895,-67" coordsize="0,64" path="m3895,-67l3895,-3e" filled="false" stroked="true" strokeweight=".455482pt" strokecolor="#0080ff">
                <v:path arrowok="t"/>
              </v:shape>
            </v:group>
            <v:group style="position:absolute;left:3264;top:-67;width:2;height:64" coordorigin="3264,-67" coordsize="2,64">
              <v:shape style="position:absolute;left:3264;top:-67;width:2;height:64" coordorigin="3264,-67" coordsize="0,64" path="m3264,-67l3264,-3e" filled="false" stroked="true" strokeweight=".425785pt" strokecolor="#0080ff">
                <v:path arrowok="t"/>
              </v:shape>
            </v:group>
            <v:group style="position:absolute;left:3804;top:-67;width:2;height:64" coordorigin="3804,-67" coordsize="2,64">
              <v:shape style="position:absolute;left:3804;top:-67;width:2;height:64" coordorigin="3804,-67" coordsize="0,64" path="m3804,-67l3804,-3e" filled="false" stroked="true" strokeweight=".381219pt" strokecolor="#0080ff">
                <v:path arrowok="t"/>
              </v:shape>
            </v:group>
            <v:group style="position:absolute;left:3732;top:-67;width:2;height:64" coordorigin="3732,-67" coordsize="2,64">
              <v:shape style="position:absolute;left:3732;top:-67;width:2;height:64" coordorigin="3732,-67" coordsize="0,64" path="m3732,-67l3732,-3e" filled="false" stroked="true" strokeweight=".396072pt" strokecolor="#0080ff">
                <v:path arrowok="t"/>
              </v:shape>
            </v:group>
            <v:group style="position:absolute;left:2806;top:-67;width:2;height:64" coordorigin="2806,-67" coordsize="2,64">
              <v:shape style="position:absolute;left:2806;top:-67;width:2;height:64" coordorigin="2806,-67" coordsize="0,64" path="m2806,-3l2806,-67e" filled="false" stroked="true" strokeweight=".371318pt" strokecolor="#0080ff">
                <v:path arrowok="t"/>
              </v:shape>
            </v:group>
            <v:group style="position:absolute;left:3687;top:-67;width:2;height:64" coordorigin="3687,-67" coordsize="2,64">
              <v:shape style="position:absolute;left:3687;top:-67;width:2;height:64" coordorigin="3687,-67" coordsize="0,64" path="m3687,-67l3687,-3e" filled="false" stroked="true" strokeweight=".371318pt" strokecolor="#0080ff">
                <v:path arrowok="t"/>
              </v:shape>
            </v:group>
            <v:group style="position:absolute;left:3629;top:-67;width:2;height:64" coordorigin="3629,-67" coordsize="2,64">
              <v:shape style="position:absolute;left:3629;top:-67;width:2;height:64" coordorigin="3629,-67" coordsize="0,64" path="m3629,-67l3629,-3e" filled="false" stroked="true" strokeweight=".396072pt" strokecolor="#0080ff">
                <v:path arrowok="t"/>
              </v:shape>
            </v:group>
            <v:group style="position:absolute;left:3396;top:-67;width:2;height:64" coordorigin="3396,-67" coordsize="2,64">
              <v:shape style="position:absolute;left:3396;top:-67;width:2;height:64" coordorigin="3396,-67" coordsize="0,64" path="m3396,-3l3396,-67e" filled="false" stroked="true" strokeweight=".371318pt" strokecolor="#0080ff">
                <v:path arrowok="t"/>
              </v:shape>
            </v:group>
            <v:group style="position:absolute;left:3437;top:-67;width:2;height:64" coordorigin="3437,-67" coordsize="2,64">
              <v:shape style="position:absolute;left:3437;top:-67;width:2;height:64" coordorigin="3437,-67" coordsize="0,64" path="m3437,-67l3437,-3e" filled="false" stroked="true" strokeweight=".381219pt" strokecolor="#0080ff">
                <v:path arrowok="t"/>
              </v:shape>
            </v:group>
            <v:group style="position:absolute;left:3293;top:-67;width:2;height:64" coordorigin="3293,-67" coordsize="2,64">
              <v:shape style="position:absolute;left:3293;top:-67;width:2;height:64" coordorigin="3293,-67" coordsize="0,64" path="m3293,-3l3293,-67e" filled="false" stroked="true" strokeweight=".371318pt" strokecolor="#0080ff">
                <v:path arrowok="t"/>
              </v:shape>
            </v:group>
            <v:group style="position:absolute;left:3915;top:-67;width:2;height:64" coordorigin="3915,-67" coordsize="2,64">
              <v:shape style="position:absolute;left:3915;top:-67;width:2;height:64" coordorigin="3915,-67" coordsize="0,64" path="m3915,-67l3915,-3e" filled="false" stroked="true" strokeweight=".435679pt" strokecolor="#0080ff">
                <v:path arrowok="t"/>
              </v:shape>
            </v:group>
            <v:group style="position:absolute;left:2816;top:-67;width:2;height:64" coordorigin="2816,-67" coordsize="2,64">
              <v:shape style="position:absolute;left:2816;top:-67;width:2;height:64" coordorigin="2816,-67" coordsize="0,64" path="m2816,-3l2816,-67e" filled="false" stroked="true" strokeweight=".371318pt" strokecolor="#0080ff">
                <v:path arrowok="t"/>
              </v:shape>
            </v:group>
            <v:group style="position:absolute;left:3353;top:-67;width:2;height:64" coordorigin="3353,-67" coordsize="2,64">
              <v:shape style="position:absolute;left:3353;top:-67;width:2;height:64" coordorigin="3353,-67" coordsize="0,64" path="m3353,-67l3353,-3e" filled="false" stroked="true" strokeweight=".38617pt" strokecolor="#0080ff">
                <v:path arrowok="t"/>
              </v:shape>
            </v:group>
            <v:group style="position:absolute;left:3154;top:-67;width:2;height:64" coordorigin="3154,-67" coordsize="2,64">
              <v:shape style="position:absolute;left:3154;top:-67;width:2;height:64" coordorigin="3154,-67" coordsize="0,64" path="m3154,-67l3154,-3e" filled="false" stroked="true" strokeweight=".48022pt" strokecolor="#0080ff">
                <v:path arrowok="t"/>
              </v:shape>
            </v:group>
            <v:group style="position:absolute;left:3158;top:-67;width:2;height:64" coordorigin="3158,-67" coordsize="2,64">
              <v:shape style="position:absolute;left:3158;top:-67;width:2;height:64" coordorigin="3158,-67" coordsize="0,64" path="m3158,-67l3158,-3e" filled="false" stroked="true" strokeweight=".450532pt" strokecolor="#0080ff">
                <v:path arrowok="t"/>
              </v:shape>
            </v:group>
            <v:group style="position:absolute;left:3247;top:-67;width:2;height:64" coordorigin="3247,-67" coordsize="2,64">
              <v:shape style="position:absolute;left:3247;top:-67;width:2;height:64" coordorigin="3247,-67" coordsize="0,64" path="m3247,-67l3247,-3e" filled="false" stroked="true" strokeweight=".475281pt" strokecolor="#0080ff">
                <v:path arrowok="t"/>
              </v:shape>
            </v:group>
            <v:group style="position:absolute;left:4162;top:-67;width:2;height:64" coordorigin="4162,-67" coordsize="2,64">
              <v:shape style="position:absolute;left:4162;top:-67;width:2;height:64" coordorigin="4162,-67" coordsize="0,64" path="m4162,-3l4162,-67e" filled="false" stroked="true" strokeweight=".371318pt" strokecolor="#0080ff">
                <v:path arrowok="t"/>
              </v:shape>
            </v:group>
            <v:group style="position:absolute;left:3787;top:-67;width:2;height:64" coordorigin="3787,-67" coordsize="2,64">
              <v:shape style="position:absolute;left:3787;top:-67;width:2;height:64" coordorigin="3787,-67" coordsize="0,64" path="m3787,-3l3787,-67e" filled="false" stroked="true" strokeweight=".371318pt" strokecolor="#0080ff">
                <v:path arrowok="t"/>
              </v:shape>
            </v:group>
            <v:group style="position:absolute;left:4201;top:-67;width:2;height:64" coordorigin="4201,-67" coordsize="2,64">
              <v:shape style="position:absolute;left:4201;top:-67;width:2;height:64" coordorigin="4201,-67" coordsize="0,64" path="m4201,-3l4201,-67e" filled="false" stroked="true" strokeweight=".371318pt" strokecolor="#0080ff">
                <v:path arrowok="t"/>
              </v:shape>
            </v:group>
            <v:group style="position:absolute;left:3431;top:-67;width:2;height:64" coordorigin="3431,-67" coordsize="2,64">
              <v:shape style="position:absolute;left:3431;top:-67;width:2;height:64" coordorigin="3431,-67" coordsize="0,64" path="m3431,-67l3431,-3e" filled="false" stroked="true" strokeweight=".475286pt" strokecolor="#0080ff">
                <v:path arrowok="t"/>
              </v:shape>
            </v:group>
            <v:group style="position:absolute;left:4370;top:-67;width:2;height:64" coordorigin="4370,-67" coordsize="2,64">
              <v:shape style="position:absolute;left:4370;top:-67;width:2;height:64" coordorigin="4370,-67" coordsize="0,64" path="m4370,-3l4370,-67e" filled="false" stroked="true" strokeweight=".371318pt" strokecolor="#0080ff">
                <v:path arrowok="t"/>
              </v:shape>
            </v:group>
            <v:group style="position:absolute;left:2970;top:-67;width:2;height:64" coordorigin="2970,-67" coordsize="2,64">
              <v:shape style="position:absolute;left:2970;top:-67;width:2;height:64" coordorigin="2970,-67" coordsize="0,64" path="m2970,-67l2970,-3e" filled="false" stroked="true" strokeweight=".415882pt" strokecolor="#0080ff">
                <v:path arrowok="t"/>
              </v:shape>
            </v:group>
            <v:group style="position:absolute;left:3962;top:-67;width:2;height:64" coordorigin="3962,-67" coordsize="2,64">
              <v:shape style="position:absolute;left:3962;top:-67;width:2;height:64" coordorigin="3962,-67" coordsize="0,64" path="m3962,-67l3962,-3e" filled="false" stroked="true" strokeweight=".425777pt" strokecolor="#0080ff">
                <v:path arrowok="t"/>
              </v:shape>
            </v:group>
            <v:group style="position:absolute;left:3208;top:-67;width:2;height:64" coordorigin="3208,-67" coordsize="2,64">
              <v:shape style="position:absolute;left:3208;top:-67;width:2;height:64" coordorigin="3208,-67" coordsize="0,64" path="m3208,-67l3208,-3e" filled="false" stroked="true" strokeweight=".371323pt" strokecolor="#0080ff">
                <v:path arrowok="t"/>
              </v:shape>
            </v:group>
            <v:group style="position:absolute;left:3002;top:-67;width:2;height:64" coordorigin="3002,-67" coordsize="2,64">
              <v:shape style="position:absolute;left:3002;top:-67;width:2;height:64" coordorigin="3002,-67" coordsize="0,64" path="m3002,-67l3002,-3e" filled="false" stroked="true" strokeweight=".455484pt" strokecolor="#0080ff">
                <v:path arrowok="t"/>
              </v:shape>
            </v:group>
            <v:group style="position:absolute;left:3052;top:-67;width:2;height:64" coordorigin="3052,-67" coordsize="2,64">
              <v:shape style="position:absolute;left:3052;top:-67;width:2;height:64" coordorigin="3052,-67" coordsize="0,64" path="m3052,-67l3052,-3e" filled="false" stroked="true" strokeweight=".420827pt" strokecolor="#0080ff">
                <v:path arrowok="t"/>
              </v:shape>
            </v:group>
            <v:group style="position:absolute;left:4320;top:-67;width:2;height:64" coordorigin="4320,-67" coordsize="2,64">
              <v:shape style="position:absolute;left:4320;top:-67;width:2;height:64" coordorigin="4320,-67" coordsize="0,64" path="m4320,-67l4320,-3e" filled="false" stroked="true" strokeweight=".391121pt" strokecolor="#0080ff">
                <v:path arrowok="t"/>
              </v:shape>
            </v:group>
            <v:group style="position:absolute;left:4035;top:-67;width:2;height:64" coordorigin="4035,-67" coordsize="2,64">
              <v:shape style="position:absolute;left:4035;top:-67;width:2;height:64" coordorigin="4035,-67" coordsize="0,64" path="m4035,-67l4035,-3e" filled="false" stroked="true" strokeweight=".420827pt" strokecolor="#0080ff">
                <v:path arrowok="t"/>
              </v:shape>
            </v:group>
            <v:group style="position:absolute;left:4178;top:-67;width:2;height:64" coordorigin="4178,-67" coordsize="2,64">
              <v:shape style="position:absolute;left:4178;top:-67;width:2;height:64" coordorigin="4178,-67" coordsize="0,64" path="m4178,-3l4178,-67e" filled="false" stroked="true" strokeweight=".371318pt" strokecolor="#0080ff">
                <v:path arrowok="t"/>
              </v:shape>
            </v:group>
            <v:group style="position:absolute;left:3449;top:-67;width:2;height:64" coordorigin="3449,-67" coordsize="2,64">
              <v:shape style="position:absolute;left:3449;top:-67;width:2;height:64" coordorigin="3449,-67" coordsize="0,64" path="m3449,-67l3449,-3e" filled="false" stroked="true" strokeweight=".460434pt" strokecolor="#0080ff">
                <v:path arrowok="t"/>
              </v:shape>
            </v:group>
            <v:group style="position:absolute;left:3791;top:-67;width:2;height:64" coordorigin="3791,-67" coordsize="2,64">
              <v:shape style="position:absolute;left:3791;top:-67;width:2;height:64" coordorigin="3791,-67" coordsize="0,64" path="m3791,-67l3791,-3e" filled="false" stroked="true" strokeweight=".470336pt" strokecolor="#0080ff">
                <v:path arrowok="t"/>
              </v:shape>
            </v:group>
            <v:group style="position:absolute;left:2947;top:-67;width:2;height:64" coordorigin="2947,-67" coordsize="2,64">
              <v:shape style="position:absolute;left:2947;top:-67;width:2;height:64" coordorigin="2947,-67" coordsize="0,64" path="m2947,-3l2947,-67e" filled="false" stroked="true" strokeweight=".371318pt" strokecolor="#0080ff">
                <v:path arrowok="t"/>
              </v:shape>
            </v:group>
            <v:group style="position:absolute;left:3291;top:-67;width:2;height:64" coordorigin="3291,-67" coordsize="2,64">
              <v:shape style="position:absolute;left:3291;top:-67;width:2;height:64" coordorigin="3291,-67" coordsize="0,64" path="m3291,-67l3291,-3e" filled="false" stroked="true" strokeweight=".445576pt" strokecolor="#0080ff">
                <v:path arrowok="t"/>
              </v:shape>
            </v:group>
            <v:group style="position:absolute;left:4296;top:-67;width:2;height:64" coordorigin="4296,-67" coordsize="2,64">
              <v:shape style="position:absolute;left:4296;top:-67;width:2;height:64" coordorigin="4296,-67" coordsize="0,64" path="m4296,-3l4296,-67e" filled="false" stroked="true" strokeweight=".371318pt" strokecolor="#0080ff">
                <v:path arrowok="t"/>
              </v:shape>
            </v:group>
            <v:group style="position:absolute;left:3517;top:-67;width:2;height:64" coordorigin="3517,-67" coordsize="2,64">
              <v:shape style="position:absolute;left:3517;top:-67;width:2;height:64" coordorigin="3517,-67" coordsize="0,64" path="m3517,-67l3517,-3e" filled="false" stroked="true" strokeweight=".455483pt" strokecolor="#0080ff">
                <v:path arrowok="t"/>
              </v:shape>
            </v:group>
            <v:group style="position:absolute;left:2826;top:-67;width:2;height:64" coordorigin="2826,-67" coordsize="2,64">
              <v:shape style="position:absolute;left:2826;top:-67;width:2;height:64" coordorigin="2826,-67" coordsize="0,64" path="m2826,-67l2826,-3e" filled="false" stroked="true" strokeweight=".430728pt" strokecolor="#0080ff">
                <v:path arrowok="t"/>
              </v:shape>
            </v:group>
            <v:group style="position:absolute;left:4550;top:-3;width:2;height:57" coordorigin="4550,-3" coordsize="2,57">
              <v:shape style="position:absolute;left:4550;top:-3;width:2;height:57" coordorigin="4550,-3" coordsize="0,57" path="m4550,-3l4550,53e" filled="false" stroked="true" strokeweight=".371318pt" strokecolor="#000000">
                <v:path arrowok="t"/>
              </v:shape>
            </v:group>
            <v:group style="position:absolute;left:4531;top:-67;width:2;height:64" coordorigin="4531,-67" coordsize="2,64">
              <v:shape style="position:absolute;left:4531;top:-67;width:2;height:64" coordorigin="4531,-67" coordsize="0,64" path="m4531,-3l4531,-67e" filled="false" stroked="true" strokeweight=".371318pt" strokecolor="#0080ff">
                <v:path arrowok="t"/>
              </v:shape>
            </v:group>
            <v:group style="position:absolute;left:4478;top:-67;width:2;height:64" coordorigin="4478,-67" coordsize="2,64">
              <v:shape style="position:absolute;left:4478;top:-67;width:2;height:64" coordorigin="4478,-67" coordsize="0,64" path="m4478,-3l4478,-67e" filled="false" stroked="true" strokeweight=".371318pt" strokecolor="#0080ff">
                <v:path arrowok="t"/>
              </v:shape>
            </v:group>
            <v:group style="position:absolute;left:4428;top:-67;width:2;height:64" coordorigin="4428,-67" coordsize="2,64">
              <v:shape style="position:absolute;left:4428;top:-67;width:2;height:64" coordorigin="4428,-67" coordsize="0,64" path="m4428,-67l4428,-3e" filled="false" stroked="true" strokeweight=".405974pt" strokecolor="#0080ff">
                <v:path arrowok="t"/>
              </v:shape>
            </v:group>
            <v:group style="position:absolute;left:3851;top:-67;width:2;height:64" coordorigin="3851,-67" coordsize="2,64">
              <v:shape style="position:absolute;left:3851;top:-67;width:2;height:64" coordorigin="3851,-67" coordsize="0,64" path="m3851,-67l3851,-3e" filled="false" stroked="true" strokeweight=".376268pt" strokecolor="#0080ff">
                <v:path arrowok="t"/>
              </v:shape>
            </v:group>
            <v:group style="position:absolute;left:3738;top:-67;width:2;height:64" coordorigin="3738,-67" coordsize="2,64">
              <v:shape style="position:absolute;left:3738;top:-67;width:2;height:64" coordorigin="3738,-67" coordsize="0,64" path="m3738,-67l3738,-3e" filled="false" stroked="true" strokeweight=".435679pt" strokecolor="#0080ff">
                <v:path arrowok="t"/>
              </v:shape>
            </v:group>
            <v:group style="position:absolute;left:2984;top:-67;width:2;height:64" coordorigin="2984,-67" coordsize="2,64">
              <v:shape style="position:absolute;left:2984;top:-67;width:2;height:64" coordorigin="2984,-67" coordsize="0,64" path="m2984,-67l2984,-3e" filled="false" stroked="true" strokeweight=".495093pt" strokecolor="#0080ff">
                <v:path arrowok="t"/>
              </v:shape>
            </v:group>
            <v:group style="position:absolute;left:3848;top:-67;width:2;height:64" coordorigin="3848,-67" coordsize="2,64">
              <v:shape style="position:absolute;left:3848;top:-67;width:2;height:64" coordorigin="3848,-67" coordsize="0,64" path="m3848,-3l3848,-67e" filled="false" stroked="true" strokeweight=".371318pt" strokecolor="#0080ff">
                <v:path arrowok="t"/>
              </v:shape>
            </v:group>
            <v:group style="position:absolute;left:3658;top:-67;width:2;height:64" coordorigin="3658,-67" coordsize="2,64">
              <v:shape style="position:absolute;left:3658;top:-67;width:2;height:64" coordorigin="3658,-67" coordsize="0,64" path="m3658,-67l3658,-3e" filled="false" stroked="true" strokeweight=".440623pt" strokecolor="#0080ff">
                <v:path arrowok="t"/>
              </v:shape>
            </v:group>
            <v:group style="position:absolute;left:3611;top:-67;width:2;height:64" coordorigin="3611,-67" coordsize="2,64">
              <v:shape style="position:absolute;left:3611;top:-67;width:2;height:64" coordorigin="3611,-67" coordsize="0,64" path="m3611,-67l3611,-3e" filled="false" stroked="true" strokeweight=".410925pt" strokecolor="#0080ff">
                <v:path arrowok="t"/>
              </v:shape>
            </v:group>
            <v:group style="position:absolute;left:3177;top:-67;width:2;height:64" coordorigin="3177,-67" coordsize="2,64">
              <v:shape style="position:absolute;left:3177;top:-67;width:2;height:64" coordorigin="3177,-67" coordsize="0,64" path="m3177,-3l3177,-67e" filled="false" stroked="true" strokeweight=".371318pt" strokecolor="#0080ff">
                <v:path arrowok="t"/>
              </v:shape>
            </v:group>
            <v:group style="position:absolute;left:3969;top:-67;width:2;height:64" coordorigin="3969,-67" coordsize="2,64">
              <v:shape style="position:absolute;left:3969;top:-67;width:2;height:64" coordorigin="3969,-67" coordsize="0,64" path="m3969,-67l3969,-3e" filled="false" stroked="true" strokeweight=".430728pt" strokecolor="#0080ff">
                <v:path arrowok="t"/>
              </v:shape>
            </v:group>
            <v:group style="position:absolute;left:3884;top:-67;width:2;height:64" coordorigin="3884,-67" coordsize="2,64">
              <v:shape style="position:absolute;left:3884;top:-67;width:2;height:64" coordorigin="3884,-67" coordsize="0,64" path="m3884,-67l3884,-3e" filled="false" stroked="true" strokeweight=".415876pt" strokecolor="#0080ff">
                <v:path arrowok="t"/>
              </v:shape>
            </v:group>
            <v:group style="position:absolute;left:3067;top:-67;width:2;height:64" coordorigin="3067,-67" coordsize="2,64">
              <v:shape style="position:absolute;left:3067;top:-67;width:2;height:64" coordorigin="3067,-67" coordsize="0,64" path="m3067,-67l3067,-3e" filled="false" stroked="true" strokeweight=".405974pt" strokecolor="#0080ff">
                <v:path arrowok="t"/>
              </v:shape>
            </v:group>
            <v:group style="position:absolute;left:3834;top:-67;width:2;height:64" coordorigin="3834,-67" coordsize="2,64">
              <v:shape style="position:absolute;left:3834;top:-67;width:2;height:64" coordorigin="3834,-67" coordsize="0,64" path="m3834,-67l3834,-3e" filled="false" stroked="true" strokeweight=".391113pt" strokecolor="#0080ff">
                <v:path arrowok="t"/>
              </v:shape>
            </v:group>
            <v:group style="position:absolute;left:3529;top:-67;width:2;height:64" coordorigin="3529,-67" coordsize="2,64">
              <v:shape style="position:absolute;left:3529;top:-67;width:2;height:64" coordorigin="3529,-67" coordsize="0,64" path="m3529,-3l3529,-67e" filled="false" stroked="true" strokeweight=".371318pt" strokecolor="#0080ff">
                <v:path arrowok="t"/>
              </v:shape>
            </v:group>
            <v:group style="position:absolute;left:2715;top:-67;width:2;height:64" coordorigin="2715,-67" coordsize="2,64">
              <v:shape style="position:absolute;left:2715;top:-67;width:2;height:64" coordorigin="2715,-67" coordsize="0,64" path="m2715,-3l2715,-67e" filled="false" stroked="true" strokeweight=".371318pt" strokecolor="#0080ff">
                <v:path arrowok="t"/>
              </v:shape>
            </v:group>
            <v:group style="position:absolute;left:3080;top:-67;width:2;height:64" coordorigin="3080,-67" coordsize="2,64">
              <v:shape style="position:absolute;left:3080;top:-67;width:2;height:64" coordorigin="3080,-67" coordsize="0,64" path="m3080,-3l3080,-67e" filled="false" stroked="true" strokeweight=".371318pt" strokecolor="#0080ff">
                <v:path arrowok="t"/>
              </v:shape>
            </v:group>
            <v:group style="position:absolute;left:3360;top:-67;width:2;height:64" coordorigin="3360,-67" coordsize="2,64">
              <v:shape style="position:absolute;left:3360;top:-67;width:2;height:64" coordorigin="3360,-67" coordsize="0,64" path="m3360,-67l3360,-3e" filled="false" stroked="true" strokeweight=".44063pt" strokecolor="#0080ff">
                <v:path arrowok="t"/>
              </v:shape>
            </v:group>
            <v:group style="position:absolute;left:3947;top:-67;width:2;height:64" coordorigin="3947,-67" coordsize="2,64">
              <v:shape style="position:absolute;left:3947;top:-67;width:2;height:64" coordorigin="3947,-67" coordsize="0,64" path="m3947,-67l3947,-3e" filled="false" stroked="true" strokeweight=".401023pt" strokecolor="#0080ff">
                <v:path arrowok="t"/>
              </v:shape>
            </v:group>
            <v:group style="position:absolute;left:3956;top:-67;width:2;height:64" coordorigin="3956,-67" coordsize="2,64">
              <v:shape style="position:absolute;left:3956;top:-67;width:2;height:64" coordorigin="3956,-67" coordsize="0,64" path="m3956,-3l3956,-67e" filled="false" stroked="true" strokeweight=".371318pt" strokecolor="#0080ff">
                <v:path arrowok="t"/>
              </v:shape>
            </v:group>
            <v:group style="position:absolute;left:4052;top:-67;width:2;height:64" coordorigin="4052,-67" coordsize="2,64">
              <v:shape style="position:absolute;left:4052;top:-67;width:2;height:64" coordorigin="4052,-67" coordsize="0,64" path="m4052,-67l4052,-3e" filled="false" stroked="true" strokeweight=".381219pt" strokecolor="#0080ff">
                <v:path arrowok="t"/>
              </v:shape>
            </v:group>
            <v:group style="position:absolute;left:3625;top:-67;width:2;height:64" coordorigin="3625,-67" coordsize="2,64">
              <v:shape style="position:absolute;left:3625;top:-67;width:2;height:64" coordorigin="3625,-67" coordsize="0,64" path="m3625,-3l3625,-67e" filled="false" stroked="true" strokeweight=".371318pt" strokecolor="#0080ff">
                <v:path arrowok="t"/>
              </v:shape>
            </v:group>
            <v:group style="position:absolute;left:3697;top:-67;width:2;height:64" coordorigin="3697,-67" coordsize="2,64">
              <v:shape style="position:absolute;left:3697;top:-67;width:2;height:64" coordorigin="3697,-67" coordsize="0,64" path="m3697,-67l3697,-3e" filled="false" stroked="true" strokeweight=".401023pt" strokecolor="#0080ff">
                <v:path arrowok="t"/>
              </v:shape>
            </v:group>
            <v:group style="position:absolute;left:2900;top:-67;width:2;height:64" coordorigin="2900,-67" coordsize="2,64">
              <v:shape style="position:absolute;left:2900;top:-67;width:2;height:64" coordorigin="2900,-67" coordsize="0,64" path="m2900,-67l2900,-3e" filled="false" stroked="true" strokeweight=".415876pt" strokecolor="#0080ff">
                <v:path arrowok="t"/>
              </v:shape>
            </v:group>
            <v:group style="position:absolute;left:3716;top:-67;width:2;height:64" coordorigin="3716,-67" coordsize="2,64">
              <v:shape style="position:absolute;left:3716;top:-67;width:2;height:64" coordorigin="3716,-67" coordsize="0,64" path="m3716,-67l3716,-3e" filled="false" stroked="true" strokeweight=".435679pt" strokecolor="#0080ff">
                <v:path arrowok="t"/>
              </v:shape>
            </v:group>
            <v:group style="position:absolute;left:3031;top:-67;width:2;height:64" coordorigin="3031,-67" coordsize="2,64">
              <v:shape style="position:absolute;left:3031;top:-67;width:2;height:64" coordorigin="3031,-67" coordsize="0,64" path="m3031,-67l3031,-3e" filled="false" stroked="true" strokeweight=".44063pt" strokecolor="#0080ff">
                <v:path arrowok="t"/>
              </v:shape>
            </v:group>
            <v:group style="position:absolute;left:3902;top:-67;width:2;height:64" coordorigin="3902,-67" coordsize="2,64">
              <v:shape style="position:absolute;left:3902;top:-67;width:2;height:64" coordorigin="3902,-67" coordsize="0,64" path="m3902,-3l3902,-67e" filled="false" stroked="true" strokeweight=".371318pt" strokecolor="#0080ff">
                <v:path arrowok="t"/>
              </v:shape>
            </v:group>
            <v:group style="position:absolute;left:3336;top:-67;width:2;height:64" coordorigin="3336,-67" coordsize="2,64">
              <v:shape style="position:absolute;left:3336;top:-67;width:2;height:64" coordorigin="3336,-67" coordsize="0,64" path="m3336,-67l3336,-3e" filled="false" stroked="true" strokeweight=".455483pt" strokecolor="#0080ff">
                <v:path arrowok="t"/>
              </v:shape>
            </v:group>
            <v:group style="position:absolute;left:2632;top:-67;width:2;height:64" coordorigin="2632,-67" coordsize="2,64">
              <v:shape style="position:absolute;left:2632;top:-67;width:2;height:64" coordorigin="2632,-67" coordsize="0,64" path="m2632,-3l2632,-67e" filled="false" stroked="true" strokeweight=".371318pt" strokecolor="#0080ff">
                <v:path arrowok="t"/>
              </v:shape>
            </v:group>
            <v:group style="position:absolute;left:3162;top:-67;width:2;height:64" coordorigin="3162,-67" coordsize="2,64">
              <v:shape style="position:absolute;left:3162;top:-67;width:2;height:64" coordorigin="3162,-67" coordsize="0,64" path="m3162,-67l3162,-3e" filled="false" stroked="true" strokeweight=".460446pt" strokecolor="#0080ff">
                <v:path arrowok="t"/>
              </v:shape>
            </v:group>
            <v:group style="position:absolute;left:3070;top:-67;width:2;height:64" coordorigin="3070,-67" coordsize="2,64">
              <v:shape style="position:absolute;left:3070;top:-67;width:2;height:64" coordorigin="3070,-67" coordsize="0,64" path="m3070,-67l3070,-3e" filled="false" stroked="true" strokeweight=".420827pt" strokecolor="#0080ff">
                <v:path arrowok="t"/>
              </v:shape>
            </v:group>
            <v:group style="position:absolute;left:3941;top:-67;width:2;height:64" coordorigin="3941,-67" coordsize="2,64">
              <v:shape style="position:absolute;left:3941;top:-67;width:2;height:64" coordorigin="3941,-67" coordsize="0,64" path="m3941,-67l3941,-3e" filled="false" stroked="true" strokeweight=".44063pt" strokecolor="#0080ff">
                <v:path arrowok="t"/>
              </v:shape>
            </v:group>
            <v:group style="position:absolute;left:2626;top:-67;width:2;height:64" coordorigin="2626,-67" coordsize="2,64">
              <v:shape style="position:absolute;left:2626;top:-67;width:2;height:64" coordorigin="2626,-67" coordsize="0,64" path="m2626,-3l2626,-67e" filled="false" stroked="true" strokeweight=".371318pt" strokecolor="#0080ff">
                <v:path arrowok="t"/>
              </v:shape>
            </v:group>
            <v:group style="position:absolute;left:3689;top:-67;width:2;height:64" coordorigin="3689,-67" coordsize="2,64">
              <v:shape style="position:absolute;left:3689;top:-67;width:2;height:64" coordorigin="3689,-67" coordsize="0,64" path="m3689,-67l3689,-3e" filled="false" stroked="true" strokeweight=".415876pt" strokecolor="#0080ff">
                <v:path arrowok="t"/>
              </v:shape>
            </v:group>
            <v:group style="position:absolute;left:3921;top:-67;width:2;height:64" coordorigin="3921,-67" coordsize="2,64">
              <v:shape style="position:absolute;left:3921;top:-67;width:2;height:64" coordorigin="3921,-67" coordsize="0,64" path="m3921,-3l3921,-67e" filled="false" stroked="true" strokeweight=".371318pt" strokecolor="#0080ff">
                <v:path arrowok="t"/>
              </v:shape>
            </v:group>
            <v:group style="position:absolute;left:3603;top:-67;width:2;height:64" coordorigin="3603,-67" coordsize="2,64">
              <v:shape style="position:absolute;left:3603;top:-67;width:2;height:64" coordorigin="3603,-67" coordsize="0,64" path="m3603,-67l3603,-3e" filled="false" stroked="true" strokeweight=".465385pt" strokecolor="#0080ff">
                <v:path arrowok="t"/>
              </v:shape>
            </v:group>
            <v:group style="position:absolute;left:3798;top:-67;width:2;height:64" coordorigin="3798,-67" coordsize="2,64">
              <v:shape style="position:absolute;left:3798;top:-67;width:2;height:64" coordorigin="3798,-67" coordsize="0,64" path="m3798,-67l3798,-3e" filled="false" stroked="true" strokeweight=".396072pt" strokecolor="#0080ff">
                <v:path arrowok="t"/>
              </v:shape>
            </v:group>
            <v:group style="position:absolute;left:3789;top:-67;width:2;height:64" coordorigin="3789,-67" coordsize="2,64">
              <v:shape style="position:absolute;left:3789;top:-67;width:2;height:64" coordorigin="3789,-67" coordsize="0,64" path="m3789,-3l3789,-67e" filled="false" stroked="true" strokeweight=".371318pt" strokecolor="#0080ff">
                <v:path arrowok="t"/>
              </v:shape>
            </v:group>
            <v:group style="position:absolute;left:3563;top:-67;width:2;height:64" coordorigin="3563,-67" coordsize="2,64">
              <v:shape style="position:absolute;left:3563;top:-67;width:2;height:64" coordorigin="3563,-67" coordsize="0,64" path="m3563,-67l3563,-3e" filled="false" stroked="true" strokeweight=".495089pt" strokecolor="#0080ff">
                <v:path arrowok="t"/>
              </v:shape>
            </v:group>
            <v:group style="position:absolute;left:2884;top:-67;width:2;height:64" coordorigin="2884,-67" coordsize="2,64">
              <v:shape style="position:absolute;left:2884;top:-67;width:2;height:64" coordorigin="2884,-67" coordsize="0,64" path="m2884,-67l2884,-3e" filled="false" stroked="true" strokeweight=".401023pt" strokecolor="#0080ff">
                <v:path arrowok="t"/>
              </v:shape>
            </v:group>
            <v:group style="position:absolute;left:3482;top:-67;width:2;height:64" coordorigin="3482,-67" coordsize="2,64">
              <v:shape style="position:absolute;left:3482;top:-67;width:2;height:64" coordorigin="3482,-67" coordsize="0,64" path="m3482,-67l3482,-3e" filled="false" stroked="true" strokeweight=".401023pt" strokecolor="#0080ff">
                <v:path arrowok="t"/>
              </v:shape>
            </v:group>
            <v:group style="position:absolute;left:3466;top:-67;width:2;height:64" coordorigin="3466,-67" coordsize="2,64">
              <v:shape style="position:absolute;left:3466;top:-67;width:2;height:64" coordorigin="3466,-67" coordsize="0,64" path="m3466,-67l3466,-3e" filled="false" stroked="true" strokeweight=".44063pt" strokecolor="#0080ff">
                <v:path arrowok="t"/>
              </v:shape>
            </v:group>
            <v:group style="position:absolute;left:2766;top:-67;width:2;height:64" coordorigin="2766,-67" coordsize="2,64">
              <v:shape style="position:absolute;left:2766;top:-67;width:2;height:64" coordorigin="2766,-67" coordsize="0,64" path="m2766,-67l2766,-3e" filled="false" stroked="true" strokeweight=".44063pt" strokecolor="#0080ff">
                <v:path arrowok="t"/>
              </v:shape>
            </v:group>
            <v:group style="position:absolute;left:2822;top:-67;width:2;height:64" coordorigin="2822,-67" coordsize="2,64">
              <v:shape style="position:absolute;left:2822;top:-67;width:2;height:64" coordorigin="2822,-67" coordsize="0,64" path="m2822,-3l2822,-67e" filled="false" stroked="true" strokeweight=".371318pt" strokecolor="#0080ff">
                <v:path arrowok="t"/>
              </v:shape>
            </v:group>
            <v:group style="position:absolute;left:2932;top:-67;width:2;height:64" coordorigin="2932,-67" coordsize="2,64">
              <v:shape style="position:absolute;left:2932;top:-67;width:2;height:64" coordorigin="2932,-67" coordsize="0,64" path="m2932,-3l2932,-67e" filled="false" stroked="true" strokeweight=".371318pt" strokecolor="#0080ff">
                <v:path arrowok="t"/>
              </v:shape>
            </v:group>
            <v:group style="position:absolute;left:3532;top:-67;width:2;height:64" coordorigin="3532,-67" coordsize="2,64">
              <v:shape style="position:absolute;left:3532;top:-67;width:2;height:64" coordorigin="3532,-67" coordsize="0,64" path="m3532,-67l3532,-3e" filled="false" stroked="true" strokeweight=".435679pt" strokecolor="#0080ff">
                <v:path arrowok="t"/>
              </v:shape>
            </v:group>
            <v:group style="position:absolute;left:2869;top:-67;width:2;height:64" coordorigin="2869,-67" coordsize="2,64">
              <v:shape style="position:absolute;left:2869;top:-67;width:2;height:64" coordorigin="2869,-67" coordsize="0,64" path="m2869,-67l2869,-3e" filled="false" stroked="true" strokeweight=".435679pt" strokecolor="#0080ff">
                <v:path arrowok="t"/>
              </v:shape>
            </v:group>
            <v:group style="position:absolute;left:2891;top:-67;width:2;height:64" coordorigin="2891,-67" coordsize="2,64">
              <v:shape style="position:absolute;left:2891;top:-67;width:2;height:64" coordorigin="2891,-67" coordsize="0,64" path="m2891,-67l2891,-3e" filled="false" stroked="true" strokeweight=".396072pt" strokecolor="#0080ff">
                <v:path arrowok="t"/>
              </v:shape>
            </v:group>
            <v:group style="position:absolute;left:3966;top:-67;width:2;height:64" coordorigin="3966,-67" coordsize="2,64">
              <v:shape style="position:absolute;left:3966;top:-67;width:2;height:64" coordorigin="3966,-67" coordsize="0,64" path="m3966,-3l3966,-67e" filled="false" stroked="true" strokeweight=".371318pt" strokecolor="#0080ff">
                <v:path arrowok="t"/>
              </v:shape>
            </v:group>
            <v:group style="position:absolute;left:3126;top:-67;width:2;height:64" coordorigin="3126,-67" coordsize="2,64">
              <v:shape style="position:absolute;left:3126;top:-67;width:2;height:64" coordorigin="3126,-67" coordsize="0,64" path="m3126,-3l3126,-67e" filled="false" stroked="true" strokeweight=".371318pt" strokecolor="#0080ff">
                <v:path arrowok="t"/>
              </v:shape>
            </v:group>
            <v:group style="position:absolute;left:3364;top:-67;width:2;height:64" coordorigin="3364,-67" coordsize="2,64">
              <v:shape style="position:absolute;left:3364;top:-67;width:2;height:64" coordorigin="3364,-67" coordsize="0,64" path="m3364,-67l3364,-3e" filled="false" stroked="true" strokeweight=".415876pt" strokecolor="#0080ff">
                <v:path arrowok="t"/>
              </v:shape>
            </v:group>
            <v:group style="position:absolute;left:3382;top:-67;width:2;height:64" coordorigin="3382,-67" coordsize="2,64">
              <v:shape style="position:absolute;left:3382;top:-67;width:2;height:64" coordorigin="3382,-67" coordsize="0,64" path="m3382,-3l3382,-67e" filled="false" stroked="true" strokeweight=".371318pt" strokecolor="#0080ff">
                <v:path arrowok="t"/>
              </v:shape>
            </v:group>
            <v:group style="position:absolute;left:3111;top:-67;width:2;height:64" coordorigin="3111,-67" coordsize="2,64">
              <v:shape style="position:absolute;left:3111;top:-67;width:2;height:64" coordorigin="3111,-67" coordsize="0,64" path="m3111,-67l3111,-3e" filled="false" stroked="true" strokeweight=".475287pt" strokecolor="#0080ff">
                <v:path arrowok="t"/>
              </v:shape>
            </v:group>
            <v:group style="position:absolute;left:4470;top:-67;width:2;height:64" coordorigin="4470,-67" coordsize="2,64">
              <v:shape style="position:absolute;left:4470;top:-67;width:2;height:64" coordorigin="4470,-67" coordsize="0,64" path="m4470,-3l4470,-67e" filled="false" stroked="true" strokeweight=".371318pt" strokecolor="#0080ff">
                <v:path arrowok="t"/>
              </v:shape>
            </v:group>
            <v:group style="position:absolute;left:4338;top:-67;width:2;height:64" coordorigin="4338,-67" coordsize="2,64">
              <v:shape style="position:absolute;left:4338;top:-67;width:2;height:64" coordorigin="4338,-67" coordsize="0,64" path="m4338,-3l4338,-67e" filled="false" stroked="true" strokeweight=".371318pt" strokecolor="#0080ff">
                <v:path arrowok="t"/>
              </v:shape>
            </v:group>
            <v:group style="position:absolute;left:3991;top:-67;width:2;height:64" coordorigin="3991,-67" coordsize="2,64">
              <v:shape style="position:absolute;left:3991;top:-67;width:2;height:64" coordorigin="3991,-67" coordsize="0,64" path="m3991,-3l3991,-67e" filled="false" stroked="true" strokeweight=".371318pt" strokecolor="#0080ff">
                <v:path arrowok="t"/>
              </v:shape>
            </v:group>
            <v:group style="position:absolute;left:2908;top:-67;width:2;height:64" coordorigin="2908,-67" coordsize="2,64">
              <v:shape style="position:absolute;left:2908;top:-67;width:2;height:64" coordorigin="2908,-67" coordsize="0,64" path="m2908,-3l2908,-67e" filled="false" stroked="true" strokeweight=".371318pt" strokecolor="#0080ff">
                <v:path arrowok="t"/>
              </v:shape>
            </v:group>
            <v:group style="position:absolute;left:3704;top:-67;width:2;height:64" coordorigin="3704,-67" coordsize="2,64">
              <v:shape style="position:absolute;left:3704;top:-67;width:2;height:64" coordorigin="3704,-67" coordsize="0,64" path="m3704,-67l3704,-3e" filled="false" stroked="true" strokeweight=".460439pt" strokecolor="#0080ff">
                <v:path arrowok="t"/>
              </v:shape>
            </v:group>
            <v:group style="position:absolute;left:3667;top:-67;width:2;height:64" coordorigin="3667,-67" coordsize="2,64">
              <v:shape style="position:absolute;left:3667;top:-67;width:2;height:64" coordorigin="3667,-67" coordsize="0,64" path="m3667,-67l3667,-3e" filled="false" stroked="true" strokeweight=".405974pt" strokecolor="#0080ff">
                <v:path arrowok="t"/>
              </v:shape>
            </v:group>
            <v:group style="position:absolute;left:4563;top:-67;width:2;height:64" coordorigin="4563,-67" coordsize="2,64">
              <v:shape style="position:absolute;left:4563;top:-67;width:2;height:64" coordorigin="4563,-67" coordsize="0,64" path="m4563,-3l4563,-67e" filled="false" stroked="true" strokeweight=".371318pt" strokecolor="#0080ff">
                <v:path arrowok="t"/>
              </v:shape>
            </v:group>
            <v:group style="position:absolute;left:2975;top:-67;width:2;height:64" coordorigin="2975,-67" coordsize="2,64">
              <v:shape style="position:absolute;left:2975;top:-67;width:2;height:64" coordorigin="2975,-67" coordsize="0,64" path="m2975,-3l2975,-67e" filled="false" stroked="true" strokeweight=".371318pt" strokecolor="#0080ff">
                <v:path arrowok="t"/>
              </v:shape>
            </v:group>
            <v:group style="position:absolute;left:3511;top:-67;width:2;height:64" coordorigin="3511,-67" coordsize="2,64">
              <v:shape style="position:absolute;left:3511;top:-67;width:2;height:64" coordorigin="3511,-67" coordsize="0,64" path="m3511,-67l3511,-3e" filled="false" stroked="true" strokeweight=".460437pt" strokecolor="#0080ff">
                <v:path arrowok="t"/>
              </v:shape>
            </v:group>
            <v:group style="position:absolute;left:3046;top:-67;width:2;height:64" coordorigin="3046,-67" coordsize="2,64">
              <v:shape style="position:absolute;left:3046;top:-67;width:2;height:64" coordorigin="3046,-67" coordsize="0,64" path="m3046,-67l3046,-3e" filled="false" stroked="true" strokeweight=".485183pt" strokecolor="#0080ff">
                <v:path arrowok="t"/>
              </v:shape>
            </v:group>
            <v:group style="position:absolute;left:2918;top:-67;width:2;height:64" coordorigin="2918,-67" coordsize="2,64">
              <v:shape style="position:absolute;left:2918;top:-67;width:2;height:64" coordorigin="2918,-67" coordsize="0,64" path="m2918,-3l2918,-67e" filled="false" stroked="true" strokeweight=".371318pt" strokecolor="#0080ff">
                <v:path arrowok="t"/>
              </v:shape>
            </v:group>
            <v:group style="position:absolute;left:3522;top:-67;width:2;height:64" coordorigin="3522,-67" coordsize="2,64">
              <v:shape style="position:absolute;left:3522;top:-67;width:2;height:64" coordorigin="3522,-67" coordsize="0,64" path="m3522,-3l3522,-67e" filled="false" stroked="true" strokeweight=".371318pt" strokecolor="#0080ff">
                <v:path arrowok="t"/>
              </v:shape>
            </v:group>
            <v:group style="position:absolute;left:3823;top:-67;width:2;height:64" coordorigin="3823,-67" coordsize="2,64">
              <v:shape style="position:absolute;left:3823;top:-67;width:2;height:64" coordorigin="3823,-67" coordsize="0,64" path="m3823,-67l3823,-3e" filled="false" stroked="true" strokeweight=".455486pt" strokecolor="#0080ff">
                <v:path arrowok="t"/>
              </v:shape>
            </v:group>
            <v:group style="position:absolute;left:2640;top:-67;width:2;height:64" coordorigin="2640,-67" coordsize="2,64">
              <v:shape style="position:absolute;left:2640;top:-67;width:2;height:64" coordorigin="2640,-67" coordsize="0,64" path="m2640,-3l2640,-67e" filled="false" stroked="true" strokeweight=".371318pt" strokecolor="#0080ff">
                <v:path arrowok="t"/>
              </v:shape>
            </v:group>
            <v:group style="position:absolute;left:3012;top:-67;width:2;height:64" coordorigin="3012,-67" coordsize="2,64">
              <v:shape style="position:absolute;left:3012;top:-67;width:2;height:64" coordorigin="3012,-67" coordsize="0,64" path="m3012,-3l3012,-67e" filled="false" stroked="true" strokeweight=".371318pt" strokecolor="#0080ff">
                <v:path arrowok="t"/>
              </v:shape>
            </v:group>
            <v:group style="position:absolute;left:3553;top:-67;width:2;height:64" coordorigin="3553,-67" coordsize="2,64">
              <v:shape style="position:absolute;left:3553;top:-67;width:2;height:64" coordorigin="3553,-67" coordsize="0,64" path="m3553,-3l3553,-67e" filled="false" stroked="true" strokeweight=".371318pt" strokecolor="#0080ff">
                <v:path arrowok="t"/>
              </v:shape>
            </v:group>
            <v:group style="position:absolute;left:3776;top:-67;width:2;height:64" coordorigin="3776,-67" coordsize="2,64">
              <v:shape style="position:absolute;left:3776;top:-67;width:2;height:64" coordorigin="3776,-67" coordsize="0,64" path="m3776,-3l3776,-67e" filled="false" stroked="true" strokeweight=".371318pt" strokecolor="#0080ff">
                <v:path arrowok="t"/>
              </v:shape>
            </v:group>
            <v:group style="position:absolute;left:4138;top:-67;width:2;height:64" coordorigin="4138,-67" coordsize="2,64">
              <v:shape style="position:absolute;left:4138;top:-67;width:2;height:64" coordorigin="4138,-67" coordsize="0,64" path="m4138,-3l4138,-67e" filled="false" stroked="true" strokeweight=".371318pt" strokecolor="#0080ff">
                <v:path arrowok="t"/>
              </v:shape>
            </v:group>
            <v:group style="position:absolute;left:3809;top:-67;width:2;height:64" coordorigin="3809,-67" coordsize="2,64">
              <v:shape style="position:absolute;left:3809;top:-67;width:2;height:64" coordorigin="3809,-67" coordsize="0,64" path="m3809,-3l3809,-67e" filled="false" stroked="true" strokeweight=".371318pt" strokecolor="#0080ff">
                <v:path arrowok="t"/>
              </v:shape>
            </v:group>
            <v:group style="position:absolute;left:3332;top:-67;width:2;height:64" coordorigin="3332,-67" coordsize="2,64">
              <v:shape style="position:absolute;left:3332;top:-67;width:2;height:64" coordorigin="3332,-67" coordsize="0,64" path="m3332,-67l3332,-3e" filled="false" stroked="true" strokeweight=".450525pt" strokecolor="#0080ff">
                <v:path arrowok="t"/>
              </v:shape>
            </v:group>
            <v:group style="position:absolute;left:3757;top:-67;width:2;height:64" coordorigin="3757,-67" coordsize="2,64">
              <v:shape style="position:absolute;left:3757;top:-67;width:2;height:64" coordorigin="3757,-67" coordsize="0,64" path="m3757,-3l3757,-67e" filled="false" stroked="true" strokeweight=".371318pt" strokecolor="#0080ff">
                <v:path arrowok="t"/>
              </v:shape>
            </v:group>
            <v:group style="position:absolute;left:3503;top:-67;width:2;height:64" coordorigin="3503,-67" coordsize="2,64">
              <v:shape style="position:absolute;left:3503;top:-67;width:2;height:64" coordorigin="3503,-67" coordsize="0,64" path="m3503,-67l3503,-3e" filled="false" stroked="true" strokeweight=".460435pt" strokecolor="#0080ff">
                <v:path arrowok="t"/>
              </v:shape>
            </v:group>
            <v:group style="position:absolute;left:3572;top:-67;width:2;height:64" coordorigin="3572,-67" coordsize="2,64">
              <v:shape style="position:absolute;left:3572;top:-67;width:2;height:64" coordorigin="3572,-67" coordsize="0,64" path="m3572,-67l3572,-3e" filled="false" stroked="true" strokeweight=".396072pt" strokecolor="#0080ff">
                <v:path arrowok="t"/>
              </v:shape>
            </v:group>
            <v:group style="position:absolute;left:3784;top:-67;width:2;height:64" coordorigin="3784,-67" coordsize="2,64">
              <v:shape style="position:absolute;left:3784;top:-67;width:2;height:64" coordorigin="3784,-67" coordsize="0,64" path="m3784,-3l3784,-67e" filled="false" stroked="true" strokeweight=".371318pt" strokecolor="#0080ff">
                <v:path arrowok="t"/>
              </v:shape>
            </v:group>
            <v:group style="position:absolute;left:3434;top:-67;width:2;height:64" coordorigin="3434,-67" coordsize="2,64">
              <v:shape style="position:absolute;left:3434;top:-67;width:2;height:64" coordorigin="3434,-67" coordsize="0,64" path="m3434,-67l3434,-3e" filled="false" stroked="true" strokeweight=".381219pt" strokecolor="#0080ff">
                <v:path arrowok="t"/>
              </v:shape>
            </v:group>
            <v:group style="position:absolute;left:3371;top:-67;width:2;height:64" coordorigin="3371,-67" coordsize="2,64">
              <v:shape style="position:absolute;left:3371;top:-67;width:2;height:64" coordorigin="3371,-67" coordsize="0,64" path="m3371,-3l3371,-67e" filled="false" stroked="true" strokeweight=".371318pt" strokecolor="#0080ff">
                <v:path arrowok="t"/>
              </v:shape>
            </v:group>
            <v:group style="position:absolute;left:4379;top:-67;width:2;height:64" coordorigin="4379,-67" coordsize="2,64">
              <v:shape style="position:absolute;left:4379;top:-67;width:2;height:64" coordorigin="4379,-67" coordsize="0,64" path="m4379,-3l4379,-67e" filled="false" stroked="true" strokeweight=".371318pt" strokecolor="#0080ff">
                <v:path arrowok="t"/>
              </v:shape>
            </v:group>
            <v:group style="position:absolute;left:3170;top:-67;width:2;height:64" coordorigin="3170,-67" coordsize="2,64">
              <v:shape style="position:absolute;left:3170;top:-67;width:2;height:64" coordorigin="3170,-67" coordsize="0,64" path="m3170,-3l3170,-67e" filled="false" stroked="true" strokeweight=".371318pt" strokecolor="#0080ff">
                <v:path arrowok="t"/>
              </v:shape>
            </v:group>
            <v:group style="position:absolute;left:2958;top:-67;width:2;height:64" coordorigin="2958,-67" coordsize="2,64">
              <v:shape style="position:absolute;left:2958;top:-67;width:2;height:64" coordorigin="2958,-67" coordsize="0,64" path="m2958,-3l2958,-67e" filled="false" stroked="true" strokeweight=".371318pt" strokecolor="#0080ff">
                <v:path arrowok="t"/>
              </v:shape>
            </v:group>
            <v:group style="position:absolute;left:3976;top:-67;width:2;height:64" coordorigin="3976,-67" coordsize="2,64">
              <v:shape style="position:absolute;left:3976;top:-67;width:2;height:64" coordorigin="3976,-67" coordsize="0,64" path="m3976,-3l3976,-67e" filled="false" stroked="true" strokeweight=".371318pt" strokecolor="#0080ff">
                <v:path arrowok="t"/>
              </v:shape>
            </v:group>
            <v:group style="position:absolute;left:2935;top:-67;width:2;height:64" coordorigin="2935,-67" coordsize="2,64">
              <v:shape style="position:absolute;left:2935;top:-67;width:2;height:64" coordorigin="2935,-67" coordsize="0,64" path="m2935,-67l2935,-3e" filled="false" stroked="true" strokeweight=".401023pt" strokecolor="#0080ff">
                <v:path arrowok="t"/>
              </v:shape>
            </v:group>
            <v:group style="position:absolute;left:3197;top:-67;width:2;height:64" coordorigin="3197,-67" coordsize="2,64">
              <v:shape style="position:absolute;left:3197;top:-67;width:2;height:64" coordorigin="3197,-67" coordsize="0,64" path="m3197,-3l3197,-67e" filled="false" stroked="true" strokeweight=".371318pt" strokecolor="#0080ff">
                <v:path arrowok="t"/>
              </v:shape>
            </v:group>
            <v:group style="position:absolute;left:4383;top:-67;width:2;height:64" coordorigin="4383,-67" coordsize="2,64">
              <v:shape style="position:absolute;left:4383;top:-67;width:2;height:64" coordorigin="4383,-67" coordsize="0,64" path="m4383,-3l4383,-67e" filled="false" stroked="true" strokeweight=".371318pt" strokecolor="#0080ff">
                <v:path arrowok="t"/>
              </v:shape>
            </v:group>
            <v:group style="position:absolute;left:2740;top:-67;width:2;height:64" coordorigin="2740,-67" coordsize="2,64">
              <v:shape style="position:absolute;left:2740;top:-67;width:2;height:64" coordorigin="2740,-67" coordsize="0,64" path="m2740,-3l2740,-67e" filled="false" stroked="true" strokeweight=".371318pt" strokecolor="#0080ff">
                <v:path arrowok="t"/>
              </v:shape>
            </v:group>
            <v:group style="position:absolute;left:3782;top:-67;width:2;height:64" coordorigin="3782,-67" coordsize="2,64">
              <v:shape style="position:absolute;left:3782;top:-67;width:2;height:64" coordorigin="3782,-67" coordsize="0,64" path="m3782,-3l3782,-67e" filled="false" stroked="true" strokeweight=".371318pt" strokecolor="#0080ff">
                <v:path arrowok="t"/>
              </v:shape>
            </v:group>
            <v:group style="position:absolute;left:4105;top:-67;width:2;height:64" coordorigin="4105,-67" coordsize="2,64">
              <v:shape style="position:absolute;left:4105;top:-67;width:2;height:64" coordorigin="4105,-67" coordsize="0,64" path="m4105,-3l4105,-67e" filled="false" stroked="true" strokeweight=".371318pt" strokecolor="#0080ff">
                <v:path arrowok="t"/>
              </v:shape>
            </v:group>
            <v:group style="position:absolute;left:2800;top:-67;width:2;height:64" coordorigin="2800,-67" coordsize="2,64">
              <v:shape style="position:absolute;left:2800;top:-67;width:2;height:64" coordorigin="2800,-67" coordsize="0,64" path="m2800,-3l2800,-67e" filled="false" stroked="true" strokeweight=".371318pt" strokecolor="#0080ff">
                <v:path arrowok="t"/>
              </v:shape>
            </v:group>
            <v:group style="position:absolute;left:3314;top:-67;width:2;height:64" coordorigin="3314,-67" coordsize="2,64">
              <v:shape style="position:absolute;left:3314;top:-67;width:2;height:64" coordorigin="3314,-67" coordsize="0,64" path="m3314,-67l3314,-3e" filled="false" stroked="true" strokeweight=".391121pt" strokecolor="#0080ff">
                <v:path arrowok="t"/>
              </v:shape>
            </v:group>
            <v:group style="position:absolute;left:3759;top:-67;width:2;height:64" coordorigin="3759,-67" coordsize="2,64">
              <v:shape style="position:absolute;left:3759;top:-67;width:2;height:64" coordorigin="3759,-67" coordsize="0,64" path="m3759,-3l3759,-67e" filled="false" stroked="true" strokeweight=".371318pt" strokecolor="#0080ff">
                <v:path arrowok="t"/>
              </v:shape>
            </v:group>
            <v:group style="position:absolute;left:3140;top:-67;width:2;height:64" coordorigin="3140,-67" coordsize="2,64">
              <v:shape style="position:absolute;left:3140;top:-67;width:2;height:64" coordorigin="3140,-67" coordsize="0,64" path="m3140,-67l3140,-3e" filled="false" stroked="true" strokeweight=".38617pt" strokecolor="#0080ff">
                <v:path arrowok="t"/>
              </v:shape>
            </v:group>
            <v:group style="position:absolute;left:3270;top:-67;width:2;height:64" coordorigin="3270,-67" coordsize="2,64">
              <v:shape style="position:absolute;left:3270;top:-67;width:2;height:64" coordorigin="3270,-67" coordsize="0,64" path="m3270,-3l3270,-67e" filled="false" stroked="true" strokeweight=".371318pt" strokecolor="#0080ff">
                <v:path arrowok="t"/>
              </v:shape>
            </v:group>
            <v:group style="position:absolute;left:3743;top:-67;width:2;height:64" coordorigin="3743,-67" coordsize="2,64">
              <v:shape style="position:absolute;left:3743;top:-67;width:2;height:64" coordorigin="3743,-67" coordsize="0,64" path="m3743,-3l3743,-67e" filled="false" stroked="true" strokeweight=".371318pt" strokecolor="#0080ff">
                <v:path arrowok="t"/>
              </v:shape>
            </v:group>
            <v:group style="position:absolute;left:2773;top:-67;width:2;height:64" coordorigin="2773,-67" coordsize="2,64">
              <v:shape style="position:absolute;left:2773;top:-67;width:2;height:64" coordorigin="2773,-67" coordsize="0,64" path="m2773,-67l2773,-3e" filled="false" stroked="true" strokeweight=".460434pt" strokecolor="#0080ff">
                <v:path arrowok="t"/>
              </v:shape>
            </v:group>
            <v:group style="position:absolute;left:4301;top:-67;width:2;height:64" coordorigin="4301,-67" coordsize="2,64">
              <v:shape style="position:absolute;left:4301;top:-67;width:2;height:64" coordorigin="4301,-67" coordsize="0,64" path="m4301,-3l4301,-67e" filled="false" stroked="true" strokeweight=".371318pt" strokecolor="#0080ff">
                <v:path arrowok="t"/>
              </v:shape>
            </v:group>
            <v:group style="position:absolute;left:3165;top:-67;width:2;height:64" coordorigin="3165,-67" coordsize="2,64">
              <v:shape style="position:absolute;left:3165;top:-67;width:2;height:64" coordorigin="3165,-67" coordsize="0,64" path="m3165,-67l3165,-3e" filled="false" stroked="true" strokeweight=".410925pt" strokecolor="#0080ff">
                <v:path arrowok="t"/>
              </v:shape>
            </v:group>
            <v:group style="position:absolute;left:2924;top:-67;width:2;height:64" coordorigin="2924,-67" coordsize="2,64">
              <v:shape style="position:absolute;left:2924;top:-67;width:2;height:64" coordorigin="2924,-67" coordsize="0,64" path="m2924,-67l2924,-3e" filled="false" stroked="true" strokeweight=".415876pt" strokecolor="#0080ff">
                <v:path arrowok="t"/>
              </v:shape>
            </v:group>
            <v:group style="position:absolute;left:4122;top:-67;width:2;height:64" coordorigin="4122,-67" coordsize="2,64">
              <v:shape style="position:absolute;left:4122;top:-67;width:2;height:64" coordorigin="4122,-67" coordsize="0,64" path="m4122,-3l4122,-67e" filled="false" stroked="true" strokeweight=".371318pt" strokecolor="#0080ff">
                <v:path arrowok="t"/>
              </v:shape>
            </v:group>
            <v:group style="position:absolute;left:3253;top:-67;width:2;height:64" coordorigin="3253,-67" coordsize="2,64">
              <v:shape style="position:absolute;left:3253;top:-67;width:2;height:64" coordorigin="3253,-67" coordsize="0,64" path="m3253,-3l3253,-67e" filled="false" stroked="true" strokeweight=".371318pt" strokecolor="#0080ff">
                <v:path arrowok="t"/>
              </v:shape>
            </v:group>
            <v:group style="position:absolute;left:4048;top:-67;width:2;height:64" coordorigin="4048,-67" coordsize="2,64">
              <v:shape style="position:absolute;left:4048;top:-67;width:2;height:64" coordorigin="4048,-67" coordsize="0,64" path="m4048,-3l4048,-67e" filled="false" stroked="true" strokeweight=".371318pt" strokecolor="#0080ff">
                <v:path arrowok="t"/>
              </v:shape>
            </v:group>
            <v:group style="position:absolute;left:3538;top:-67;width:2;height:64" coordorigin="3538,-67" coordsize="2,64">
              <v:shape style="position:absolute;left:3538;top:-67;width:2;height:64" coordorigin="3538,-67" coordsize="0,64" path="m3538,-67l3538,-3e" filled="false" stroked="true" strokeweight=".38617pt" strokecolor="#0080ff">
                <v:path arrowok="t"/>
              </v:shape>
            </v:group>
            <v:group style="position:absolute;left:3258;top:-67;width:2;height:64" coordorigin="3258,-67" coordsize="2,64">
              <v:shape style="position:absolute;left:3258;top:-67;width:2;height:64" coordorigin="3258,-67" coordsize="0,64" path="m3258,-3l3258,-67e" filled="false" stroked="true" strokeweight=".371318pt" strokecolor="#0080ff">
                <v:path arrowok="t"/>
              </v:shape>
            </v:group>
            <v:group style="position:absolute;left:4441;top:-67;width:2;height:64" coordorigin="4441,-67" coordsize="2,64">
              <v:shape style="position:absolute;left:4441;top:-67;width:2;height:64" coordorigin="4441,-67" coordsize="0,64" path="m4441,-3l4441,-67e" filled="false" stroked="true" strokeweight=".371318pt" strokecolor="#0080ff">
                <v:path arrowok="t"/>
              </v:shape>
            </v:group>
            <v:group style="position:absolute;left:3442;top:-67;width:2;height:64" coordorigin="3442,-67" coordsize="2,64">
              <v:shape style="position:absolute;left:3442;top:-67;width:2;height:64" coordorigin="3442,-67" coordsize="0,64" path="m3442,-67l3442,-3e" filled="false" stroked="true" strokeweight=".396072pt" strokecolor="#0080ff">
                <v:path arrowok="t"/>
              </v:shape>
            </v:group>
            <v:group style="position:absolute;left:3479;top:-67;width:2;height:64" coordorigin="3479,-67" coordsize="2,64">
              <v:shape style="position:absolute;left:3479;top:-67;width:2;height:64" coordorigin="3479,-67" coordsize="0,64" path="m3479,-3l3479,-67e" filled="false" stroked="true" strokeweight=".371318pt" strokecolor="#0080ff">
                <v:path arrowok="t"/>
              </v:shape>
            </v:group>
            <v:group style="position:absolute;left:4116;top:-67;width:2;height:64" coordorigin="4116,-67" coordsize="2,64">
              <v:shape style="position:absolute;left:4116;top:-67;width:2;height:64" coordorigin="4116,-67" coordsize="0,64" path="m4116,-3l4116,-67e" filled="false" stroked="true" strokeweight=".371318pt" strokecolor="#0080ff">
                <v:path arrowok="t"/>
              </v:shape>
            </v:group>
            <v:group style="position:absolute;left:4001;top:-67;width:2;height:64" coordorigin="4001,-67" coordsize="2,64">
              <v:shape style="position:absolute;left:4001;top:-67;width:2;height:64" coordorigin="4001,-67" coordsize="0,64" path="m4001,-3l4001,-67e" filled="false" stroked="true" strokeweight=".371318pt" strokecolor="#0080ff">
                <v:path arrowok="t"/>
              </v:shape>
            </v:group>
            <v:group style="position:absolute;left:3135;top:-67;width:2;height:64" coordorigin="3135,-67" coordsize="2,64">
              <v:shape style="position:absolute;left:3135;top:-67;width:2;height:64" coordorigin="3135,-67" coordsize="0,64" path="m3135,-67l3135,-3e" filled="false" stroked="true" strokeweight=".47033pt" strokecolor="#0080ff">
                <v:path arrowok="t"/>
              </v:shape>
            </v:group>
            <v:group style="position:absolute;left:3676;top:-67;width:2;height:64" coordorigin="3676,-67" coordsize="2,64">
              <v:shape style="position:absolute;left:3676;top:-67;width:2;height:64" coordorigin="3676,-67" coordsize="0,64" path="m3676,-3l3676,-67e" filled="false" stroked="true" strokeweight=".371318pt" strokecolor="#0080ff">
                <v:path arrowok="t"/>
              </v:shape>
            </v:group>
            <v:group style="position:absolute;left:2943;top:-67;width:2;height:64" coordorigin="2943,-67" coordsize="2,64">
              <v:shape style="position:absolute;left:2943;top:-67;width:2;height:64" coordorigin="2943,-67" coordsize="0,64" path="m2943,-67l2943,-3e" filled="false" stroked="true" strokeweight=".391121pt" strokecolor="#0080ff">
                <v:path arrowok="t"/>
              </v:shape>
            </v:group>
            <v:group style="position:absolute;left:3836;top:-67;width:2;height:64" coordorigin="3836,-67" coordsize="2,64">
              <v:shape style="position:absolute;left:3836;top:-67;width:2;height:64" coordorigin="3836,-67" coordsize="0,64" path="m3836,-3l3836,-67e" filled="false" stroked="true" strokeweight=".371318pt" strokecolor="#0080ff">
                <v:path arrowok="t"/>
              </v:shape>
            </v:group>
            <v:group style="position:absolute;left:3671;top:-67;width:2;height:64" coordorigin="3671,-67" coordsize="2,64">
              <v:shape style="position:absolute;left:3671;top:-67;width:2;height:64" coordorigin="3671,-67" coordsize="0,64" path="m3671,-3l3671,-67e" filled="false" stroked="true" strokeweight=".371318pt" strokecolor="#0080ff">
                <v:path arrowok="t"/>
              </v:shape>
            </v:group>
            <v:group style="position:absolute;left:2683;top:-67;width:2;height:64" coordorigin="2683,-67" coordsize="2,64">
              <v:shape style="position:absolute;left:2683;top:-67;width:2;height:64" coordorigin="2683,-67" coordsize="0,64" path="m2683,-3l2683,-67e" filled="false" stroked="true" strokeweight=".371318pt" strokecolor="#0080ff">
                <v:path arrowok="t"/>
              </v:shape>
            </v:group>
            <v:group style="position:absolute;left:3014;top:-67;width:2;height:64" coordorigin="3014,-67" coordsize="2,64">
              <v:shape style="position:absolute;left:3014;top:-67;width:2;height:64" coordorigin="3014,-67" coordsize="0,64" path="m3014,-67l3014,-3e" filled="false" stroked="true" strokeweight=".396073pt" strokecolor="#0080ff">
                <v:path arrowok="t"/>
              </v:shape>
            </v:group>
            <v:group style="position:absolute;left:3514;top:-67;width:2;height:64" coordorigin="3514,-67" coordsize="2,64">
              <v:shape style="position:absolute;left:3514;top:-67;width:2;height:64" coordorigin="3514,-67" coordsize="0,64" path="m3514,-67l3514,-3e" filled="false" stroked="true" strokeweight=".391121pt" strokecolor="#0080ff">
                <v:path arrowok="t"/>
              </v:shape>
            </v:group>
            <v:group style="position:absolute;left:3493;top:-67;width:2;height:64" coordorigin="3493,-67" coordsize="2,64">
              <v:shape style="position:absolute;left:3493;top:-67;width:2;height:64" coordorigin="3493,-67" coordsize="0,64" path="m3493,-3l3493,-67e" filled="false" stroked="true" strokeweight=".371318pt" strokecolor="#0080ff">
                <v:path arrowok="t"/>
              </v:shape>
            </v:group>
            <v:group style="position:absolute;left:2839;top:-67;width:2;height:64" coordorigin="2839,-67" coordsize="2,64">
              <v:shape style="position:absolute;left:2839;top:-67;width:2;height:64" coordorigin="2839,-67" coordsize="0,64" path="m2839,-3l2839,-67e" filled="false" stroked="true" strokeweight=".371318pt" strokecolor="#0080ff">
                <v:path arrowok="t"/>
              </v:shape>
            </v:group>
            <v:group style="position:absolute;left:3413;top:-67;width:2;height:64" coordorigin="3413,-67" coordsize="2,64">
              <v:shape style="position:absolute;left:3413;top:-67;width:2;height:64" coordorigin="3413,-67" coordsize="0,64" path="m3413,-3l3413,-67e" filled="false" stroked="true" strokeweight=".371318pt" strokecolor="#0080ff">
                <v:path arrowok="t"/>
              </v:shape>
            </v:group>
            <v:group style="position:absolute;left:3950;top:-67;width:2;height:64" coordorigin="3950,-67" coordsize="2,64">
              <v:shape style="position:absolute;left:3950;top:-67;width:2;height:64" coordorigin="3950,-67" coordsize="0,64" path="m3950,-3l3950,-67e" filled="false" stroked="true" strokeweight=".371318pt" strokecolor="#0080ff">
                <v:path arrowok="t"/>
              </v:shape>
            </v:group>
            <v:group style="position:absolute;left:2994;top:-67;width:2;height:64" coordorigin="2994,-67" coordsize="2,64">
              <v:shape style="position:absolute;left:2994;top:-67;width:2;height:64" coordorigin="2994,-67" coordsize="0,64" path="m2994,-67l2994,-3e" filled="false" stroked="true" strokeweight=".38617pt" strokecolor="#0080ff">
                <v:path arrowok="t"/>
              </v:shape>
            </v:group>
            <v:group style="position:absolute;left:3899;top:-67;width:2;height:64" coordorigin="3899,-67" coordsize="2,64">
              <v:shape style="position:absolute;left:3899;top:-67;width:2;height:64" coordorigin="3899,-67" coordsize="0,64" path="m3899,-3l3899,-67e" filled="false" stroked="true" strokeweight=".371318pt" strokecolor="#0080ff">
                <v:path arrowok="t"/>
              </v:shape>
            </v:group>
            <v:group style="position:absolute;left:3180;top:-67;width:2;height:64" coordorigin="3180,-67" coordsize="2,64">
              <v:shape style="position:absolute;left:3180;top:-67;width:2;height:64" coordorigin="3180,-67" coordsize="0,64" path="m3180,-67l3180,-3e" filled="false" stroked="true" strokeweight=".450532pt" strokecolor="#0080ff">
                <v:path arrowok="t"/>
              </v:shape>
            </v:group>
            <v:group style="position:absolute;left:3122;top:-67;width:2;height:64" coordorigin="3122,-67" coordsize="2,64">
              <v:shape style="position:absolute;left:3122;top:-67;width:2;height:64" coordorigin="3122,-67" coordsize="0,64" path="m3122,-3l3122,-67e" filled="false" stroked="true" strokeweight=".371318pt" strokecolor="#0080ff">
                <v:path arrowok="t"/>
              </v:shape>
            </v:group>
            <v:group style="position:absolute;left:2857;top:-67;width:2;height:64" coordorigin="2857,-67" coordsize="2,64">
              <v:shape style="position:absolute;left:2857;top:-67;width:2;height:64" coordorigin="2857,-67" coordsize="0,64" path="m2857,-3l2857,-67e" filled="false" stroked="true" strokeweight=".371318pt" strokecolor="#0080ff">
                <v:path arrowok="t"/>
              </v:shape>
            </v:group>
            <v:group style="position:absolute;left:4173;top:-67;width:2;height:64" coordorigin="4173,-67" coordsize="2,64">
              <v:shape style="position:absolute;left:4173;top:-67;width:2;height:64" coordorigin="4173,-67" coordsize="0,64" path="m4173,-3l4173,-67e" filled="false" stroked="true" strokeweight=".371318pt" strokecolor="#0080ff">
                <v:path arrowok="t"/>
              </v:shape>
            </v:group>
            <v:group style="position:absolute;left:3866;top:-67;width:2;height:64" coordorigin="3866,-67" coordsize="2,64">
              <v:shape style="position:absolute;left:3866;top:-67;width:2;height:64" coordorigin="3866,-67" coordsize="0,64" path="m3866,-3l3866,-67e" filled="false" stroked="true" strokeweight=".371318pt" strokecolor="#0080ff">
                <v:path arrowok="t"/>
              </v:shape>
            </v:group>
            <v:group style="position:absolute;left:2673;top:-67;width:2;height:64" coordorigin="2673,-67" coordsize="2,64">
              <v:shape style="position:absolute;left:2673;top:-67;width:2;height:64" coordorigin="2673,-67" coordsize="0,64" path="m2673,-3l2673,-67e" filled="false" stroked="true" strokeweight=".371318pt" strokecolor="#0080ff">
                <v:path arrowok="t"/>
              </v:shape>
            </v:group>
            <v:group style="position:absolute;left:3854;top:-67;width:2;height:64" coordorigin="3854,-67" coordsize="2,64">
              <v:shape style="position:absolute;left:3854;top:-67;width:2;height:64" coordorigin="3854,-67" coordsize="0,64" path="m3854,-3l3854,-67e" filled="false" stroked="true" strokeweight=".371318pt" strokecolor="#0080ff">
                <v:path arrowok="t"/>
              </v:shape>
            </v:group>
            <v:group style="position:absolute;left:4443;top:-67;width:2;height:64" coordorigin="4443,-67" coordsize="2,64">
              <v:shape style="position:absolute;left:4443;top:-67;width:2;height:64" coordorigin="4443,-67" coordsize="0,64" path="m4443,-3l4443,-67e" filled="false" stroked="true" strokeweight=".371318pt" strokecolor="#0080ff">
                <v:path arrowok="t"/>
              </v:shape>
            </v:group>
            <v:group style="position:absolute;left:3268;top:-67;width:2;height:64" coordorigin="3268,-67" coordsize="2,64">
              <v:shape style="position:absolute;left:3268;top:-67;width:2;height:64" coordorigin="3268,-67" coordsize="0,64" path="m3268,-3l3268,-67e" filled="false" stroked="true" strokeweight=".371318pt" strokecolor="#0080ff">
                <v:path arrowok="t"/>
              </v:shape>
            </v:group>
            <v:group style="position:absolute;left:3740;top:-67;width:2;height:64" coordorigin="3740,-67" coordsize="2,64">
              <v:shape style="position:absolute;left:3740;top:-67;width:2;height:64" coordorigin="3740,-67" coordsize="0,64" path="m3740,-3l3740,-67e" filled="false" stroked="true" strokeweight=".371318pt" strokecolor="#0080ff">
                <v:path arrowok="t"/>
              </v:shape>
            </v:group>
            <v:group style="position:absolute;left:3310;top:-67;width:2;height:64" coordorigin="3310,-67" coordsize="2,64">
              <v:shape style="position:absolute;left:3310;top:-67;width:2;height:64" coordorigin="3310,-67" coordsize="0,64" path="m3310,-3l3310,-67e" filled="false" stroked="true" strokeweight=".371318pt" strokecolor="#0080ff">
                <v:path arrowok="t"/>
              </v:shape>
            </v:group>
            <v:group style="position:absolute;left:2961;top:-67;width:2;height:64" coordorigin="2961,-67" coordsize="2,64">
              <v:shape style="position:absolute;left:2961;top:-67;width:2;height:64" coordorigin="2961,-67" coordsize="0,64" path="m2961,-3l2961,-67e" filled="false" stroked="true" strokeweight=".371318pt" strokecolor="#0080ff">
                <v:path arrowok="t"/>
              </v:shape>
            </v:group>
            <v:group style="position:absolute;left:3729;top:-67;width:2;height:64" coordorigin="3729,-67" coordsize="2,64">
              <v:shape style="position:absolute;left:3729;top:-67;width:2;height:64" coordorigin="3729,-67" coordsize="0,64" path="m3729,-3l3729,-67e" filled="false" stroked="true" strokeweight=".371318pt" strokecolor="#0080ff">
                <v:path arrowok="t"/>
              </v:shape>
            </v:group>
            <v:group style="position:absolute;left:3422;top:-67;width:2;height:64" coordorigin="3422,-67" coordsize="2,64">
              <v:shape style="position:absolute;left:3422;top:-67;width:2;height:64" coordorigin="3422,-67" coordsize="0,64" path="m3422,-3l3422,-67e" filled="false" stroked="true" strokeweight=".371318pt" strokecolor="#0080ff">
                <v:path arrowok="t"/>
              </v:shape>
            </v:group>
            <v:group style="position:absolute;left:2785;top:-67;width:2;height:64" coordorigin="2785,-67" coordsize="2,64">
              <v:shape style="position:absolute;left:2785;top:-67;width:2;height:64" coordorigin="2785,-67" coordsize="0,64" path="m2785,-3l2785,-67e" filled="false" stroked="true" strokeweight=".371318pt" strokecolor="#0080ff">
                <v:path arrowok="t"/>
              </v:shape>
            </v:group>
            <v:group style="position:absolute;left:4147;top:-67;width:2;height:64" coordorigin="4147,-67" coordsize="2,64">
              <v:shape style="position:absolute;left:4147;top:-67;width:2;height:64" coordorigin="4147,-67" coordsize="0,64" path="m4147,-3l4147,-67e" filled="false" stroked="true" strokeweight=".371318pt" strokecolor="#0080ff">
                <v:path arrowok="t"/>
              </v:shape>
            </v:group>
            <v:group style="position:absolute;left:3577;top:-67;width:2;height:64" coordorigin="3577,-67" coordsize="2,64">
              <v:shape style="position:absolute;left:3577;top:-67;width:2;height:64" coordorigin="3577,-67" coordsize="0,64" path="m3577,-3l3577,-67e" filled="false" stroked="true" strokeweight=".371318pt" strokecolor="#0080ff">
                <v:path arrowok="t"/>
              </v:shape>
            </v:group>
            <v:group style="position:absolute;left:4023;top:-67;width:2;height:64" coordorigin="4023,-67" coordsize="2,64">
              <v:shape style="position:absolute;left:4023;top:-67;width:2;height:64" coordorigin="4023,-67" coordsize="0,64" path="m4023,-3l4023,-67e" filled="false" stroked="true" strokeweight=".371318pt" strokecolor="#0080ff">
                <v:path arrowok="t"/>
              </v:shape>
            </v:group>
            <v:group style="position:absolute;left:3762;top:-67;width:2;height:64" coordorigin="3762,-67" coordsize="2,64">
              <v:shape style="position:absolute;left:3762;top:-67;width:2;height:64" coordorigin="3762,-67" coordsize="0,64" path="m3762,-3l3762,-67e" filled="false" stroked="true" strokeweight=".371318pt" strokecolor="#0080ff">
                <v:path arrowok="t"/>
              </v:shape>
            </v:group>
            <v:group style="position:absolute;left:3622;top:-67;width:2;height:64" coordorigin="3622,-67" coordsize="2,64">
              <v:shape style="position:absolute;left:3622;top:-67;width:2;height:64" coordorigin="3622,-67" coordsize="0,64" path="m3622,-3l3622,-67e" filled="false" stroked="true" strokeweight=".371318pt" strokecolor="#0080ff">
                <v:path arrowok="t"/>
              </v:shape>
            </v:group>
            <v:group style="position:absolute;left:4084;top:-67;width:2;height:64" coordorigin="4084,-67" coordsize="2,64">
              <v:shape style="position:absolute;left:4084;top:-67;width:2;height:64" coordorigin="4084,-67" coordsize="0,64" path="m4084,-3l4084,-67e" filled="false" stroked="true" strokeweight=".371318pt" strokecolor="#0080ff">
                <v:path arrowok="t"/>
              </v:shape>
            </v:group>
            <v:group style="position:absolute;left:3831;top:-67;width:2;height:64" coordorigin="3831,-67" coordsize="2,64">
              <v:shape style="position:absolute;left:3831;top:-67;width:2;height:64" coordorigin="3831,-67" coordsize="0,64" path="m3831,-3l3831,-67e" filled="false" stroked="true" strokeweight=".371318pt" strokecolor="#0080ff">
                <v:path arrowok="t"/>
              </v:shape>
            </v:group>
            <v:group style="position:absolute;left:3428;top:-67;width:2;height:64" coordorigin="3428,-67" coordsize="2,64">
              <v:shape style="position:absolute;left:3428;top:-67;width:2;height:64" coordorigin="3428,-67" coordsize="0,64" path="m3428,-3l3428,-67e" filled="false" stroked="true" strokeweight=".371318pt" strokecolor="#0080ff">
                <v:path arrowok="t"/>
              </v:shape>
            </v:group>
            <v:group style="position:absolute;left:3236;top:-67;width:2;height:64" coordorigin="3236,-67" coordsize="2,64">
              <v:shape style="position:absolute;left:3236;top:-67;width:2;height:64" coordorigin="3236,-67" coordsize="0,64" path="m3236,-3l3236,-67e" filled="false" stroked="true" strokeweight=".371318pt" strokecolor="#0080ff">
                <v:path arrowok="t"/>
              </v:shape>
            </v:group>
            <v:group style="position:absolute;left:3911;top:-67;width:2;height:64" coordorigin="3911,-67" coordsize="2,64">
              <v:shape style="position:absolute;left:3911;top:-67;width:2;height:64" coordorigin="3911,-67" coordsize="0,64" path="m3911,-3l3911,-67e" filled="false" stroked="true" strokeweight=".371318pt" strokecolor="#0080ff">
                <v:path arrowok="t"/>
              </v:shape>
            </v:group>
            <v:group style="position:absolute;left:3025;top:-67;width:2;height:64" coordorigin="3025,-67" coordsize="2,64">
              <v:shape style="position:absolute;left:3025;top:-67;width:2;height:64" coordorigin="3025,-67" coordsize="0,64" path="m3025,-3l3025,-67e" filled="false" stroked="true" strokeweight=".371318pt" strokecolor="#0080ff">
                <v:path arrowok="t"/>
              </v:shape>
            </v:group>
            <v:group style="position:absolute;left:3707;top:-67;width:2;height:64" coordorigin="3707,-67" coordsize="2,64">
              <v:shape style="position:absolute;left:3707;top:-67;width:2;height:64" coordorigin="3707,-67" coordsize="0,64" path="m3707,-3l3707,-67e" filled="false" stroked="true" strokeweight=".371318pt" strokecolor="#0080ff">
                <v:path arrowok="t"/>
              </v:shape>
            </v:group>
            <v:group style="position:absolute;left:3665;top:-67;width:2;height:64" coordorigin="3665,-67" coordsize="2,64">
              <v:shape style="position:absolute;left:3665;top:-67;width:2;height:64" coordorigin="3665,-67" coordsize="0,64" path="m3665,-3l3665,-67e" filled="false" stroked="true" strokeweight=".371318pt" strokecolor="#0080ff">
                <v:path arrowok="t"/>
              </v:shape>
            </v:group>
            <v:group style="position:absolute;left:5254;top:-3;width:2;height:57" coordorigin="5254,-3" coordsize="2,57">
              <v:shape style="position:absolute;left:5254;top:-3;width:2;height:57" coordorigin="5254,-3" coordsize="0,57" path="m5254,-3l5254,53e" filled="false" stroked="true" strokeweight=".371318pt" strokecolor="#000000">
                <v:path arrowok="t"/>
              </v:shape>
            </v:group>
            <v:group style="position:absolute;left:5271;top:-67;width:2;height:64" coordorigin="5271,-67" coordsize="2,64">
              <v:shape style="position:absolute;left:5271;top:-67;width:2;height:64" coordorigin="5271,-67" coordsize="0,64" path="m5271,-3l5271,-67e" filled="false" stroked="true" strokeweight=".371318pt" strokecolor="#0080ff">
                <v:path arrowok="t"/>
              </v:shape>
            </v:group>
            <v:group style="position:absolute;left:2389;top:-955;width:3120;height:889" coordorigin="2389,-955" coordsize="3120,889">
              <v:shape style="position:absolute;left:2389;top:-955;width:3120;height:889" coordorigin="2389,-955" coordsize="3120,889" path="m2389,-67l2395,-67,2401,-67,2407,-68,2413,-68,2419,-68,2426,-68,2432,-68,2438,-68,2444,-68,2450,-68,2456,-69,2462,-69,2523,-74,2572,-84,2578,-85,2639,-106,2694,-136,2743,-175,2786,-220,2828,-274,2853,-308,2859,-317,2896,-373,2932,-435,2938,-446,2944,-456,2951,-467,2957,-478,2963,-490,2969,-501,2975,-511,2981,-522,3012,-574,3048,-628,3054,-637,3060,-645,3066,-653,3073,-661,3079,-669,3085,-678,3121,-731,3152,-784,3170,-819,3176,-830,3207,-885,3244,-933,3292,-955,3298,-955,3341,-947,3347,-945,3402,-939,3408,-939,3414,-939,3421,-939,3427,-939,3433,-939,3494,-925,3543,-882,3579,-833,3604,-796,3610,-786,3616,-777,3622,-767,3628,-758,3634,-748,3640,-739,3646,-730,3653,-720,3659,-711,3665,-702,3671,-694,3677,-685,3683,-676,3689,-668,3695,-659,3701,-651,3707,-643,3714,-635,3720,-627,3726,-619,3756,-583,3762,-577,3769,-570,3775,-564,3781,-557,3787,-551,3793,-545,3799,-539,3805,-533,3811,-528,3817,-522,3823,-516,3829,-511,3878,-463,3891,-450,3897,-443,3903,-436,3909,-430,3915,-423,3921,-416,3927,-409,3933,-402,3939,-395,3946,-387,3952,-380,3958,-373,3964,-366,3970,-359,3976,-353,3982,-346,3988,-339,3994,-333,4001,-326,4007,-320,4013,-314,4019,-307,4025,-301,4074,-259,4104,-236,4110,-232,4141,-213,4147,-209,4202,-178,4263,-156,4312,-147,4318,-146,4324,-145,4330,-144,4336,-143,4342,-142,4348,-141,4354,-140,4361,-139,4367,-138,4428,-124,4434,-122,4440,-120,4446,-118,4452,-117,4458,-115,4464,-113,4471,-111,4477,-109,4483,-107,4489,-106,4495,-104,4501,-102,4507,-100,4513,-98,4519,-97,4525,-95,4532,-93,4538,-92,4544,-90,4593,-80,4599,-79,4605,-78,4611,-77,4617,-76,4623,-75,4629,-74,4635,-73,4641,-73,4648,-72,4654,-72,4660,-71,4666,-71,4672,-70,4678,-70,4684,-70,4690,-69,4696,-69,4702,-69,4709,-69,4715,-68,4721,-68,4727,-68,4733,-68,4739,-68,4745,-68,4751,-68,4757,-68,4764,-68,4770,-67,4776,-67,4782,-67,4788,-67,4794,-67,4800,-67,4843,-67,4849,-67,4989,-67,4996,-67,5057,-67,5063,-67,5069,-67,5075,-67,5081,-68,5087,-68,5093,-68,5099,-68,5105,-68,5111,-68,5118,-68,5124,-68,5130,-68,5136,-68,5142,-68,5148,-69,5154,-69,5160,-69,5166,-69,5172,-69,5179,-69,5185,-70,5191,-70,5197,-70,5203,-70,5209,-70,5215,-70,5221,-71,5227,-71,5234,-71,5240,-71,5246,-71,5252,-71,5258,-71,5264,-71,5270,-71,5276,-71,5282,-71,5289,-71,5295,-71,5301,-71,5307,-71,5313,-71,5319,-71,5325,-71,5331,-70,5337,-70,5343,-70,5350,-70,5356,-70,5362,-69,5368,-69,5374,-69,5380,-69,5386,-69,5392,-69,5398,-68,5404,-68,5411,-68,5417,-68,5423,-68,5429,-68,5435,-68,5441,-68,5447,-68,5453,-68,5459,-68,5466,-67,5472,-67,5478,-67,5484,-67,5490,-67,5496,-67,5502,-67,5508,-67e" filled="false" stroked="true" strokeweight=".371318pt" strokecolor="#0080ff">
                <v:path arrowok="t"/>
              </v:shape>
              <v:shape style="position:absolute;left:2229;top:-982;width:2671;height:984" type="#_x0000_t75" stroked="false">
                <v:imagedata r:id="rId22" o:title=""/>
              </v:shape>
            </v:group>
            <v:group style="position:absolute;left:2004;top:-1042;width:3734;height:1039" coordorigin="2004,-1042" coordsize="3734,1039">
              <v:shape style="position:absolute;left:2004;top:-1042;width:3734;height:1039" coordorigin="2004,-1042" coordsize="3734,1039" path="m2004,-3l5737,-3,5737,-1042,2004,-1042,2004,-3xe" filled="false" stroked="true" strokeweight=".371318pt" strokecolor="#000000">
                <v:path arrowok="t"/>
              </v:shape>
            </v:group>
            <v:group style="position:absolute;left:1861;top:-1042;width:143;height:1039" coordorigin="1861,-1042" coordsize="143,1039">
              <v:shape style="position:absolute;left:1861;top:-1042;width:143;height:1039" coordorigin="1861,-1042" coordsize="143,1039" path="m1861,-3l2004,-3,2004,-1042,1861,-1042,1861,-3xe" filled="true" fillcolor="#87ceeb" stroked="false">
                <v:path arrowok="t"/>
                <v:fill type="solid"/>
              </v:shape>
            </v:group>
            <v:group style="position:absolute;left:1861;top:-1042;width:143;height:1039" coordorigin="1861,-1042" coordsize="143,1039">
              <v:shape style="position:absolute;left:1861;top:-1042;width:143;height:1039" coordorigin="1861,-1042" coordsize="143,1039" path="m1861,-3l2004,-3,2004,-1042,1861,-1042,1861,-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5.862122pt;margin-top:-52.284878pt;width:197.05pt;height:55.15pt;mso-position-horizontal-relative:page;mso-position-vertical-relative:paragraph;z-index:1552" coordorigin="5917,-1046" coordsize="3941,1103">
            <v:group style="position:absolute;left:5921;top:-67;width:57;height:2" coordorigin="5921,-67" coordsize="57,2">
              <v:shape style="position:absolute;left:5921;top:-67;width:57;height:2" coordorigin="5921,-67" coordsize="57,0" path="m5977,-67l5921,-67e" filled="false" stroked="true" strokeweight=".371318pt" strokecolor="#000000">
                <v:path arrowok="t"/>
              </v:shape>
            </v:group>
            <v:group style="position:absolute;left:5921;top:-287;width:57;height:2" coordorigin="5921,-287" coordsize="57,2">
              <v:shape style="position:absolute;left:5921;top:-287;width:57;height:2" coordorigin="5921,-287" coordsize="57,0" path="m5977,-287l5921,-287e" filled="false" stroked="true" strokeweight=".371318pt" strokecolor="#000000">
                <v:path arrowok="t"/>
              </v:shape>
            </v:group>
            <v:group style="position:absolute;left:5921;top:-507;width:57;height:2" coordorigin="5921,-507" coordsize="57,2">
              <v:shape style="position:absolute;left:5921;top:-507;width:57;height:2" coordorigin="5921,-507" coordsize="57,0" path="m5977,-507l5921,-507e" filled="false" stroked="true" strokeweight=".371318pt" strokecolor="#000000">
                <v:path arrowok="t"/>
              </v:shape>
            </v:group>
            <v:group style="position:absolute;left:5921;top:-727;width:57;height:2" coordorigin="5921,-727" coordsize="57,2">
              <v:shape style="position:absolute;left:5921;top:-727;width:57;height:2" coordorigin="5921,-727" coordsize="57,0" path="m5977,-727l5921,-727e" filled="false" stroked="true" strokeweight=".371318pt" strokecolor="#000000">
                <v:path arrowok="t"/>
              </v:shape>
            </v:group>
            <v:group style="position:absolute;left:5921;top:-947;width:57;height:2" coordorigin="5921,-947" coordsize="57,2">
              <v:shape style="position:absolute;left:5921;top:-947;width:57;height:2" coordorigin="5921,-947" coordsize="57,0" path="m5977,-947l5921,-947e" filled="false" stroked="true" strokeweight=".371318pt" strokecolor="#000000">
                <v:path arrowok="t"/>
              </v:shape>
            </v:group>
            <v:group style="position:absolute;left:6505;top:-3;width:2;height:57" coordorigin="6505,-3" coordsize="2,57">
              <v:shape style="position:absolute;left:6505;top:-3;width:2;height:57" coordorigin="6505,-3" coordsize="0,57" path="m6505,-3l6505,53e" filled="false" stroked="true" strokeweight=".371318pt" strokecolor="#000000">
                <v:path arrowok="t"/>
              </v:shape>
            </v:group>
            <v:group style="position:absolute;left:7287;top:-3;width:2;height:57" coordorigin="7287,-3" coordsize="2,57">
              <v:shape style="position:absolute;left:7287;top:-3;width:2;height:57" coordorigin="7287,-3" coordsize="0,57" path="m7287,-3l7287,53e" filled="false" stroked="true" strokeweight=".371318pt" strokecolor="#000000">
                <v:path arrowok="t"/>
              </v:shape>
            </v:group>
            <v:group style="position:absolute;left:7325;top:-67;width:2;height:64" coordorigin="7325,-67" coordsize="2,64">
              <v:shape style="position:absolute;left:7325;top:-67;width:2;height:64" coordorigin="7325,-67" coordsize="0,64" path="m7325,-67l7325,-3e" filled="false" stroked="true" strokeweight=".460415pt" strokecolor="#0080ff">
                <v:path arrowok="t"/>
              </v:shape>
            </v:group>
            <v:group style="position:absolute;left:7309;top:-67;width:2;height:64" coordorigin="7309,-67" coordsize="2,64">
              <v:shape style="position:absolute;left:7309;top:-67;width:2;height:64" coordorigin="7309,-67" coordsize="0,64" path="m7309,-67l7309,-3e" filled="false" stroked="true" strokeweight=".430728pt" strokecolor="#0080ff">
                <v:path arrowok="t"/>
              </v:shape>
            </v:group>
            <v:group style="position:absolute;left:7190;top:-67;width:2;height:64" coordorigin="7190,-67" coordsize="2,64">
              <v:shape style="position:absolute;left:7190;top:-67;width:2;height:64" coordorigin="7190,-67" coordsize="0,64" path="m7190,-67l7190,-3e" filled="false" stroked="true" strokeweight=".386173pt" strokecolor="#0080ff">
                <v:path arrowok="t"/>
              </v:shape>
            </v:group>
            <v:group style="position:absolute;left:7047;top:-67;width:2;height:64" coordorigin="7047,-67" coordsize="2,64">
              <v:shape style="position:absolute;left:7047;top:-67;width:2;height:64" coordorigin="7047,-67" coordsize="0,64" path="m7047,-3l7047,-67e" filled="false" stroked="true" strokeweight=".371318pt" strokecolor="#0080ff">
                <v:path arrowok="t"/>
              </v:shape>
            </v:group>
            <v:group style="position:absolute;left:7119;top:-67;width:2;height:64" coordorigin="7119,-67" coordsize="2,64">
              <v:shape style="position:absolute;left:7119;top:-67;width:2;height:64" coordorigin="7119,-67" coordsize="0,64" path="m7119,-67l7119,-3e" filled="false" stroked="true" strokeweight=".435679pt" strokecolor="#0080ff">
                <v:path arrowok="t"/>
              </v:shape>
            </v:group>
            <v:group style="position:absolute;left:7170;top:-67;width:2;height:64" coordorigin="7170,-67" coordsize="2,64">
              <v:shape style="position:absolute;left:7170;top:-67;width:2;height:64" coordorigin="7170,-67" coordsize="0,64" path="m7170,-67l7170,-3e" filled="false" stroked="true" strokeweight=".415876pt" strokecolor="#0080ff">
                <v:path arrowok="t"/>
              </v:shape>
            </v:group>
            <v:group style="position:absolute;left:7207;top:-67;width:2;height:64" coordorigin="7207,-67" coordsize="2,64">
              <v:shape style="position:absolute;left:7207;top:-67;width:2;height:64" coordorigin="7207,-67" coordsize="0,64" path="m7207,-67l7207,-3e" filled="false" stroked="true" strokeweight=".524823pt" strokecolor="#0080ff">
                <v:path arrowok="t"/>
              </v:shape>
            </v:group>
            <v:group style="position:absolute;left:7186;top:-67;width:2;height:64" coordorigin="7186,-67" coordsize="2,64">
              <v:shape style="position:absolute;left:7186;top:-67;width:2;height:64" coordorigin="7186,-67" coordsize="0,64" path="m7186,-67l7186,-3e" filled="false" stroked="true" strokeweight=".470336pt" strokecolor="#0080ff">
                <v:path arrowok="t"/>
              </v:shape>
            </v:group>
            <v:group style="position:absolute;left:7178;top:-67;width:2;height:64" coordorigin="7178,-67" coordsize="2,64">
              <v:shape style="position:absolute;left:7178;top:-67;width:2;height:64" coordorigin="7178,-67" coordsize="0,64" path="m7178,-67l7178,-3e" filled="false" stroked="true" strokeweight=".430754pt" strokecolor="#0080ff">
                <v:path arrowok="t"/>
              </v:shape>
            </v:group>
            <v:group style="position:absolute;left:7281;top:-67;width:2;height:64" coordorigin="7281,-67" coordsize="2,64">
              <v:shape style="position:absolute;left:7281;top:-67;width:2;height:64" coordorigin="7281,-67" coordsize="0,64" path="m7281,-67l7281,-3e" filled="false" stroked="true" strokeweight=".44063pt" strokecolor="#0080ff">
                <v:path arrowok="t"/>
              </v:shape>
            </v:group>
            <v:group style="position:absolute;left:7276;top:-67;width:2;height:64" coordorigin="7276,-67" coordsize="2,64">
              <v:shape style="position:absolute;left:7276;top:-67;width:2;height:64" coordorigin="7276,-67" coordsize="0,64" path="m7276,-67l7276,-3e" filled="false" stroked="true" strokeweight=".475265pt" strokecolor="#0080ff">
                <v:path arrowok="t"/>
              </v:shape>
            </v:group>
            <v:group style="position:absolute;left:7144;top:-67;width:2;height:64" coordorigin="7144,-67" coordsize="2,64">
              <v:shape style="position:absolute;left:7144;top:-67;width:2;height:64" coordorigin="7144,-67" coordsize="0,64" path="m7144,-67l7144,-3e" filled="false" stroked="true" strokeweight=".460434pt" strokecolor="#0080ff">
                <v:path arrowok="t"/>
              </v:shape>
            </v:group>
            <v:group style="position:absolute;left:7304;top:-67;width:2;height:64" coordorigin="7304,-67" coordsize="2,64">
              <v:shape style="position:absolute;left:7304;top:-67;width:2;height:64" coordorigin="7304,-67" coordsize="0,64" path="m7304,-3l7304,-67e" filled="false" stroked="true" strokeweight=".371318pt" strokecolor="#0080ff">
                <v:path arrowok="t"/>
              </v:shape>
            </v:group>
            <v:group style="position:absolute;left:7038;top:-67;width:2;height:64" coordorigin="7038,-67" coordsize="2,64">
              <v:shape style="position:absolute;left:7038;top:-67;width:2;height:64" coordorigin="7038,-67" coordsize="0,64" path="m7038,-3l7038,-67e" filled="false" stroked="true" strokeweight=".371318pt" strokecolor="#0080ff">
                <v:path arrowok="t"/>
              </v:shape>
            </v:group>
            <v:group style="position:absolute;left:7139;top:-67;width:2;height:64" coordorigin="7139,-67" coordsize="2,64">
              <v:shape style="position:absolute;left:7139;top:-67;width:2;height:64" coordorigin="7139,-67" coordsize="0,64" path="m7139,-67l7139,-3e" filled="false" stroked="true" strokeweight=".465385pt" strokecolor="#0080ff">
                <v:path arrowok="t"/>
              </v:shape>
            </v:group>
            <v:group style="position:absolute;left:7288;top:-67;width:2;height:64" coordorigin="7288,-67" coordsize="2,64">
              <v:shape style="position:absolute;left:7288;top:-67;width:2;height:64" coordorigin="7288,-67" coordsize="0,64" path="m7288,-67l7288,-3e" filled="false" stroked="true" strokeweight=".38617pt" strokecolor="#0080ff">
                <v:path arrowok="t"/>
              </v:shape>
            </v:group>
            <v:group style="position:absolute;left:7214;top:-67;width:2;height:64" coordorigin="7214,-67" coordsize="2,64">
              <v:shape style="position:absolute;left:7214;top:-67;width:2;height:64" coordorigin="7214,-67" coordsize="0,64" path="m7214,-67l7214,-3e" filled="false" stroked="true" strokeweight=".435679pt" strokecolor="#0080ff">
                <v:path arrowok="t"/>
              </v:shape>
            </v:group>
            <v:group style="position:absolute;left:7404;top:-67;width:2;height:64" coordorigin="7404,-67" coordsize="2,64">
              <v:shape style="position:absolute;left:7404;top:-67;width:2;height:64" coordorigin="7404,-67" coordsize="0,64" path="m7404,-67l7404,-3e" filled="false" stroked="true" strokeweight=".490158pt" strokecolor="#0080ff">
                <v:path arrowok="t"/>
              </v:shape>
            </v:group>
            <v:group style="position:absolute;left:7429;top:-67;width:2;height:64" coordorigin="7429,-67" coordsize="2,64">
              <v:shape style="position:absolute;left:7429;top:-67;width:2;height:64" coordorigin="7429,-67" coordsize="0,64" path="m7429,-67l7429,-3e" filled="false" stroked="true" strokeweight=".450545pt" strokecolor="#0080ff">
                <v:path arrowok="t"/>
              </v:shape>
            </v:group>
            <v:group style="position:absolute;left:7524;top:-67;width:2;height:64" coordorigin="7524,-67" coordsize="2,64">
              <v:shape style="position:absolute;left:7524;top:-67;width:2;height:64" coordorigin="7524,-67" coordsize="0,64" path="m7524,-67l7524,-3e" filled="false" stroked="true" strokeweight=".445581pt" strokecolor="#0080ff">
                <v:path arrowok="t"/>
              </v:shape>
            </v:group>
            <v:group style="position:absolute;left:7512;top:-67;width:2;height:64" coordorigin="7512,-67" coordsize="2,64">
              <v:shape style="position:absolute;left:7512;top:-67;width:2;height:64" coordorigin="7512,-67" coordsize="0,64" path="m7512,-67l7512,-3e" filled="false" stroked="true" strokeweight=".539665pt" strokecolor="#0080ff">
                <v:path arrowok="t"/>
              </v:shape>
            </v:group>
            <v:group style="position:absolute;left:7556;top:-67;width:2;height:64" coordorigin="7556,-67" coordsize="2,64">
              <v:shape style="position:absolute;left:7556;top:-67;width:2;height:64" coordorigin="7556,-67" coordsize="0,64" path="m7556,-67l7556,-3e" filled="false" stroked="true" strokeweight=".48522pt" strokecolor="#0080ff">
                <v:path arrowok="t"/>
              </v:shape>
            </v:group>
            <v:group style="position:absolute;left:7548;top:-67;width:2;height:64" coordorigin="7548,-67" coordsize="2,64">
              <v:shape style="position:absolute;left:7548;top:-67;width:2;height:64" coordorigin="7548,-67" coordsize="0,64" path="m7548,-67l7548,-3e" filled="false" stroked="true" strokeweight=".500026pt" strokecolor="#0080ff">
                <v:path arrowok="t"/>
              </v:shape>
            </v:group>
            <v:group style="position:absolute;left:7563;top:-67;width:2;height:64" coordorigin="7563,-67" coordsize="2,64">
              <v:shape style="position:absolute;left:7563;top:-67;width:2;height:64" coordorigin="7563,-67" coordsize="0,64" path="m7563,-67l7563,-3e" filled="false" stroked="true" strokeweight=".509944pt" strokecolor="#0080ff">
                <v:path arrowok="t"/>
              </v:shape>
            </v:group>
            <v:group style="position:absolute;left:7595;top:-67;width:2;height:64" coordorigin="7595,-67" coordsize="2,64">
              <v:shape style="position:absolute;left:7595;top:-67;width:2;height:64" coordorigin="7595,-67" coordsize="0,64" path="m7595,-67l7595,-3e" filled="false" stroked="true" strokeweight=".465385pt" strokecolor="#0080ff">
                <v:path arrowok="t"/>
              </v:shape>
            </v:group>
            <v:group style="position:absolute;left:7517;top:-67;width:2;height:64" coordorigin="7517,-67" coordsize="2,64">
              <v:shape style="position:absolute;left:7517;top:-67;width:2;height:64" coordorigin="7517,-67" coordsize="0,64" path="m7517,-67l7517,-3e" filled="false" stroked="true" strokeweight=".52481pt" strokecolor="#0080ff">
                <v:path arrowok="t"/>
              </v:shape>
            </v:group>
            <v:group style="position:absolute;left:7453;top:-67;width:2;height:64" coordorigin="7453,-67" coordsize="2,64">
              <v:shape style="position:absolute;left:7453;top:-67;width:2;height:64" coordorigin="7453,-67" coordsize="0,64" path="m7453,-67l7453,-3e" filled="false" stroked="true" strokeweight=".455493pt" strokecolor="#0080ff">
                <v:path arrowok="t"/>
              </v:shape>
            </v:group>
            <v:group style="position:absolute;left:7433;top:-67;width:2;height:64" coordorigin="7433,-67" coordsize="2,64">
              <v:shape style="position:absolute;left:7433;top:-67;width:2;height:64" coordorigin="7433,-67" coordsize="0,64" path="m7433,-67l7433,-3e" filled="false" stroked="true" strokeweight=".534657pt" strokecolor="#0080ff">
                <v:path arrowok="t"/>
              </v:shape>
            </v:group>
            <v:group style="position:absolute;left:7440;top:-67;width:2;height:64" coordorigin="7440,-67" coordsize="2,64">
              <v:shape style="position:absolute;left:7440;top:-67;width:2;height:64" coordorigin="7440,-67" coordsize="0,64" path="m7440,-67l7440,-3e" filled="false" stroked="true" strokeweight=".504962pt" strokecolor="#0080ff">
                <v:path arrowok="t"/>
              </v:shape>
            </v:group>
            <v:group style="position:absolute;left:7681;top:-67;width:2;height:64" coordorigin="7681,-67" coordsize="2,64">
              <v:shape style="position:absolute;left:7681;top:-67;width:2;height:64" coordorigin="7681,-67" coordsize="0,64" path="m7681,-67l7681,-3e" filled="false" stroked="true" strokeweight=".470356pt" strokecolor="#0080ff">
                <v:path arrowok="t"/>
              </v:shape>
            </v:group>
            <v:group style="position:absolute;left:7722;top:-67;width:2;height:64" coordorigin="7722,-67" coordsize="2,64">
              <v:shape style="position:absolute;left:7722;top:-67;width:2;height:64" coordorigin="7722,-67" coordsize="0,64" path="m7722,-67l7722,-3e" filled="false" stroked="true" strokeweight=".48518pt" strokecolor="#0080ff">
                <v:path arrowok="t"/>
              </v:shape>
            </v:group>
            <v:group style="position:absolute;left:7726;top:-67;width:2;height:64" coordorigin="7726,-67" coordsize="2,64">
              <v:shape style="position:absolute;left:7726;top:-67;width:2;height:64" coordorigin="7726,-67" coordsize="0,64" path="m7726,-67l7726,-3e" filled="false" stroked="true" strokeweight=".465385pt" strokecolor="#0080ff">
                <v:path arrowok="t"/>
              </v:shape>
            </v:group>
            <v:group style="position:absolute;left:7835;top:-67;width:2;height:64" coordorigin="7835,-67" coordsize="2,64">
              <v:shape style="position:absolute;left:7835;top:-67;width:2;height:64" coordorigin="7835,-67" coordsize="0,64" path="m7835,-67l7835,-3e" filled="false" stroked="true" strokeweight=".485198pt" strokecolor="#0080ff">
                <v:path arrowok="t"/>
              </v:shape>
            </v:group>
            <v:group style="position:absolute;left:7791;top:-67;width:2;height:64" coordorigin="7791,-67" coordsize="2,64">
              <v:shape style="position:absolute;left:7791;top:-67;width:2;height:64" coordorigin="7791,-67" coordsize="0,64" path="m7791,-67l7791,-3e" filled="false" stroked="true" strokeweight=".475276pt" strokecolor="#0080ff">
                <v:path arrowok="t"/>
              </v:shape>
            </v:group>
            <v:group style="position:absolute;left:7706;top:-67;width:2;height:64" coordorigin="7706,-67" coordsize="2,64">
              <v:shape style="position:absolute;left:7706;top:-67;width:2;height:64" coordorigin="7706,-67" coordsize="0,64" path="m7706,-67l7706,-3e" filled="false" stroked="true" strokeweight=".410925pt" strokecolor="#0080ff">
                <v:path arrowok="t"/>
              </v:shape>
            </v:group>
            <v:group style="position:absolute;left:7629;top:-67;width:2;height:64" coordorigin="7629,-67" coordsize="2,64">
              <v:shape style="position:absolute;left:7629;top:-67;width:2;height:64" coordorigin="7629,-67" coordsize="0,64" path="m7629,-67l7629,-3e" filled="false" stroked="true" strokeweight=".490097pt" strokecolor="#0080ff">
                <v:path arrowok="t"/>
              </v:shape>
            </v:group>
            <v:group style="position:absolute;left:7690;top:-67;width:2;height:64" coordorigin="7690,-67" coordsize="2,64">
              <v:shape style="position:absolute;left:7690;top:-67;width:2;height:64" coordorigin="7690,-67" coordsize="0,64" path="m7690,-67l7690,-3e" filled="false" stroked="true" strokeweight=".425775pt" strokecolor="#0080ff">
                <v:path arrowok="t"/>
              </v:shape>
            </v:group>
            <v:group style="position:absolute;left:7639;top:-67;width:2;height:64" coordorigin="7639,-67" coordsize="2,64">
              <v:shape style="position:absolute;left:7639;top:-67;width:2;height:64" coordorigin="7639,-67" coordsize="0,64" path="m7639,-67l7639,-3e" filled="false" stroked="true" strokeweight=".455502pt" strokecolor="#0080ff">
                <v:path arrowok="t"/>
              </v:shape>
            </v:group>
            <v:group style="position:absolute;left:7609;top:-67;width:2;height:64" coordorigin="7609,-67" coordsize="2,64">
              <v:shape style="position:absolute;left:7609;top:-67;width:2;height:64" coordorigin="7609,-67" coordsize="0,64" path="m7609,-67l7609,-3e" filled="false" stroked="true" strokeweight=".450502pt" strokecolor="#0080ff">
                <v:path arrowok="t"/>
              </v:shape>
            </v:group>
            <v:group style="position:absolute;left:7482;top:-67;width:2;height:64" coordorigin="7482,-67" coordsize="2,64">
              <v:shape style="position:absolute;left:7482;top:-67;width:2;height:64" coordorigin="7482,-67" coordsize="0,64" path="m7482,-67l7482,-3e" filled="false" stroked="true" strokeweight=".40599pt" strokecolor="#0080ff">
                <v:path arrowok="t"/>
              </v:shape>
            </v:group>
            <v:group style="position:absolute;left:7795;top:-67;width:2;height:64" coordorigin="7795,-67" coordsize="2,64">
              <v:shape style="position:absolute;left:7795;top:-67;width:2;height:64" coordorigin="7795,-67" coordsize="0,64" path="m7795,-67l7795,-3e" filled="false" stroked="true" strokeweight=".450521pt" strokecolor="#0080ff">
                <v:path arrowok="t"/>
              </v:shape>
            </v:group>
            <v:group style="position:absolute;left:7450;top:-67;width:2;height:64" coordorigin="7450,-67" coordsize="2,64">
              <v:shape style="position:absolute;left:7450;top:-67;width:2;height:64" coordorigin="7450,-67" coordsize="0,64" path="m7450,-67l7450,-3e" filled="false" stroked="true" strokeweight=".524784pt" strokecolor="#0080ff">
                <v:path arrowok="t"/>
              </v:shape>
            </v:group>
            <v:group style="position:absolute;left:7474;top:-67;width:2;height:64" coordorigin="7474,-67" coordsize="2,64">
              <v:shape style="position:absolute;left:7474;top:-67;width:2;height:64" coordorigin="7474,-67" coordsize="0,64" path="m7474,-67l7474,-3e" filled="false" stroked="true" strokeweight=".475279pt" strokecolor="#0080ff">
                <v:path arrowok="t"/>
              </v:shape>
            </v:group>
            <v:group style="position:absolute;left:7658;top:-67;width:2;height:64" coordorigin="7658,-67" coordsize="2,64">
              <v:shape style="position:absolute;left:7658;top:-67;width:2;height:64" coordorigin="7658,-67" coordsize="0,64" path="m7658,-67l7658,-3e" filled="false" stroked="true" strokeweight=".42084pt" strokecolor="#0080ff">
                <v:path arrowok="t"/>
              </v:shape>
            </v:group>
            <v:group style="position:absolute;left:7769;top:-67;width:2;height:64" coordorigin="7769,-67" coordsize="2,64">
              <v:shape style="position:absolute;left:7769;top:-67;width:2;height:64" coordorigin="7769,-67" coordsize="0,64" path="m7769,-67l7769,-3e" filled="false" stroked="true" strokeweight=".391121pt" strokecolor="#0080ff">
                <v:path arrowok="t"/>
              </v:shape>
            </v:group>
            <v:group style="position:absolute;left:7825;top:-67;width:2;height:64" coordorigin="7825,-67" coordsize="2,64">
              <v:shape style="position:absolute;left:7825;top:-67;width:2;height:64" coordorigin="7825,-67" coordsize="0,64" path="m7825,-67l7825,-3e" filled="false" stroked="true" strokeweight=".480257pt" strokecolor="#0080ff">
                <v:path arrowok="t"/>
              </v:shape>
            </v:group>
            <v:group style="position:absolute;left:7755;top:-67;width:2;height:64" coordorigin="7755,-67" coordsize="2,64">
              <v:shape style="position:absolute;left:7755;top:-67;width:2;height:64" coordorigin="7755,-67" coordsize="0,64" path="m7755,-67l7755,-3e" filled="false" stroked="true" strokeweight=".440625pt" strokecolor="#0080ff">
                <v:path arrowok="t"/>
              </v:shape>
            </v:group>
            <v:group style="position:absolute;left:7493;top:-67;width:2;height:64" coordorigin="7493,-67" coordsize="2,64">
              <v:shape style="position:absolute;left:7493;top:-67;width:2;height:64" coordorigin="7493,-67" coordsize="0,64" path="m7493,-67l7493,-3e" filled="false" stroked="true" strokeweight=".450532pt" strokecolor="#0080ff">
                <v:path arrowok="t"/>
              </v:shape>
            </v:group>
            <v:group style="position:absolute;left:7648;top:-67;width:2;height:64" coordorigin="7648,-67" coordsize="2,64">
              <v:shape style="position:absolute;left:7648;top:-67;width:2;height:64" coordorigin="7648,-67" coordsize="0,64" path="m7648,-67l7648,-3e" filled="false" stroked="true" strokeweight=".445584pt" strokecolor="#0080ff">
                <v:path arrowok="t"/>
              </v:shape>
            </v:group>
            <v:group style="position:absolute;left:7803;top:-67;width:2;height:64" coordorigin="7803,-67" coordsize="2,64">
              <v:shape style="position:absolute;left:7803;top:-67;width:2;height:64" coordorigin="7803,-67" coordsize="0,64" path="m7803,-67l7803,-3e" filled="false" stroked="true" strokeweight=".539676pt" strokecolor="#0080ff">
                <v:path arrowok="t"/>
              </v:shape>
            </v:group>
            <v:group style="position:absolute;left:7820;top:-67;width:2;height:64" coordorigin="7820,-67" coordsize="2,64">
              <v:shape style="position:absolute;left:7820;top:-67;width:2;height:64" coordorigin="7820,-67" coordsize="0,64" path="m7820,-3l7820,-67e" filled="false" stroked="true" strokeweight=".371318pt" strokecolor="#0080ff">
                <v:path arrowok="t"/>
              </v:shape>
            </v:group>
            <v:group style="position:absolute;left:7774;top:-67;width:2;height:64" coordorigin="7774,-67" coordsize="2,64">
              <v:shape style="position:absolute;left:7774;top:-67;width:2;height:64" coordorigin="7774,-67" coordsize="0,64" path="m7774,-67l7774,-3e" filled="false" stroked="true" strokeweight=".435688pt" strokecolor="#0080ff">
                <v:path arrowok="t"/>
              </v:shape>
            </v:group>
            <v:group style="position:absolute;left:7329;top:-67;width:2;height:64" coordorigin="7329,-67" coordsize="2,64">
              <v:shape style="position:absolute;left:7329;top:-67;width:2;height:64" coordorigin="7329,-67" coordsize="0,64" path="m7329,-67l7329,-3e" filled="false" stroked="true" strokeweight=".381219pt" strokecolor="#0080ff">
                <v:path arrowok="t"/>
              </v:shape>
            </v:group>
            <v:group style="position:absolute;left:7223;top:-67;width:2;height:64" coordorigin="7223,-67" coordsize="2,64">
              <v:shape style="position:absolute;left:7223;top:-67;width:2;height:64" coordorigin="7223,-67" coordsize="0,64" path="m7223,-67l7223,-3e" filled="false" stroked="true" strokeweight=".405963pt" strokecolor="#0080ff">
                <v:path arrowok="t"/>
              </v:shape>
            </v:group>
            <v:group style="position:absolute;left:6928;top:-67;width:2;height:64" coordorigin="6928,-67" coordsize="2,64">
              <v:shape style="position:absolute;left:6928;top:-67;width:2;height:64" coordorigin="6928,-67" coordsize="0,64" path="m6928,-3l6928,-67e" filled="false" stroked="true" strokeweight=".371318pt" strokecolor="#0080ff">
                <v:path arrowok="t"/>
              </v:shape>
            </v:group>
            <v:group style="position:absolute;left:6977;top:-67;width:2;height:64" coordorigin="6977,-67" coordsize="2,64">
              <v:shape style="position:absolute;left:6977;top:-67;width:2;height:64" coordorigin="6977,-67" coordsize="0,64" path="m6977,-3l6977,-67e" filled="false" stroked="true" strokeweight=".371318pt" strokecolor="#0080ff">
                <v:path arrowok="t"/>
              </v:shape>
            </v:group>
            <v:group style="position:absolute;left:7644;top:-67;width:2;height:64" coordorigin="7644,-67" coordsize="2,64">
              <v:shape style="position:absolute;left:7644;top:-67;width:2;height:64" coordorigin="7644,-67" coordsize="0,64" path="m7644,-67l7644,-3e" filled="false" stroked="true" strokeweight=".539666pt" strokecolor="#0080ff">
                <v:path arrowok="t"/>
              </v:shape>
            </v:group>
            <v:group style="position:absolute;left:7340;top:-67;width:2;height:64" coordorigin="7340,-67" coordsize="2,64">
              <v:shape style="position:absolute;left:7340;top:-67;width:2;height:64" coordorigin="7340,-67" coordsize="0,64" path="m7340,-67l7340,-3e" filled="false" stroked="true" strokeweight=".504989pt" strokecolor="#0080ff">
                <v:path arrowok="t"/>
              </v:shape>
            </v:group>
            <v:group style="position:absolute;left:7196;top:-67;width:2;height:64" coordorigin="7196,-67" coordsize="2,64">
              <v:shape style="position:absolute;left:7196;top:-67;width:2;height:64" coordorigin="7196,-67" coordsize="0,64" path="m7196,-67l7196,-3e" filled="false" stroked="true" strokeweight=".425777pt" strokecolor="#0080ff">
                <v:path arrowok="t"/>
              </v:shape>
            </v:group>
            <v:group style="position:absolute;left:8068;top:-3;width:2;height:57" coordorigin="8068,-3" coordsize="2,57">
              <v:shape style="position:absolute;left:8068;top:-3;width:2;height:57" coordorigin="8068,-3" coordsize="0,57" path="m8068,-3l8068,53e" filled="false" stroked="true" strokeweight=".371318pt" strokecolor="#000000">
                <v:path arrowok="t"/>
              </v:shape>
            </v:group>
            <v:group style="position:absolute;left:8036;top:-67;width:2;height:64" coordorigin="8036,-67" coordsize="2,64">
              <v:shape style="position:absolute;left:8036;top:-67;width:2;height:64" coordorigin="8036,-67" coordsize="0,64" path="m8036,-3l8036,-67e" filled="false" stroked="true" strokeweight=".371318pt" strokecolor="#0080ff">
                <v:path arrowok="t"/>
              </v:shape>
            </v:group>
            <v:group style="position:absolute;left:7965;top:-67;width:2;height:64" coordorigin="7965,-67" coordsize="2,64">
              <v:shape style="position:absolute;left:7965;top:-67;width:2;height:64" coordorigin="7965,-67" coordsize="0,64" path="m7965,-67l7965,-3e" filled="false" stroked="true" strokeweight=".381219pt" strokecolor="#0080ff">
                <v:path arrowok="t"/>
              </v:shape>
            </v:group>
            <v:group style="position:absolute;left:7985;top:-67;width:2;height:64" coordorigin="7985,-67" coordsize="2,64">
              <v:shape style="position:absolute;left:7985;top:-67;width:2;height:64" coordorigin="7985,-67" coordsize="0,64" path="m7985,-67l7985,-3e" filled="false" stroked="true" strokeweight=".376268pt" strokecolor="#0080ff">
                <v:path arrowok="t"/>
              </v:shape>
            </v:group>
            <v:group style="position:absolute;left:8055;top:-67;width:2;height:64" coordorigin="8055,-67" coordsize="2,64">
              <v:shape style="position:absolute;left:8055;top:-67;width:2;height:64" coordorigin="8055,-67" coordsize="0,64" path="m8055,-67l8055,-3e" filled="false" stroked="true" strokeweight=".405974pt" strokecolor="#0080ff">
                <v:path arrowok="t"/>
              </v:shape>
            </v:group>
            <v:group style="position:absolute;left:7939;top:-67;width:2;height:64" coordorigin="7939,-67" coordsize="2,64">
              <v:shape style="position:absolute;left:7939;top:-67;width:2;height:64" coordorigin="7939,-67" coordsize="0,64" path="m7939,-67l7939,-3e" filled="false" stroked="true" strokeweight=".49507pt" strokecolor="#0080ff">
                <v:path arrowok="t"/>
              </v:shape>
            </v:group>
            <v:group style="position:absolute;left:8161;top:-67;width:2;height:64" coordorigin="8161,-67" coordsize="2,64">
              <v:shape style="position:absolute;left:8161;top:-67;width:2;height:64" coordorigin="8161,-67" coordsize="0,64" path="m8161,-67l8161,-3e" filled="false" stroked="true" strokeweight=".391121pt" strokecolor="#0080ff">
                <v:path arrowok="t"/>
              </v:shape>
            </v:group>
            <v:group style="position:absolute;left:8360;top:-67;width:2;height:64" coordorigin="8360,-67" coordsize="2,64">
              <v:shape style="position:absolute;left:8360;top:-67;width:2;height:64" coordorigin="8360,-67" coordsize="0,64" path="m8360,-3l8360,-67e" filled="false" stroked="true" strokeweight=".371318pt" strokecolor="#0080ff">
                <v:path arrowok="t"/>
              </v:shape>
            </v:group>
            <v:group style="position:absolute;left:8342;top:-67;width:2;height:64" coordorigin="8342,-67" coordsize="2,64">
              <v:shape style="position:absolute;left:8342;top:-67;width:2;height:64" coordorigin="8342,-67" coordsize="0,64" path="m8342,-67l8342,-3e" filled="false" stroked="true" strokeweight=".430728pt" strokecolor="#0080ff">
                <v:path arrowok="t"/>
              </v:shape>
            </v:group>
            <v:group style="position:absolute;left:8270;top:-67;width:2;height:64" coordorigin="8270,-67" coordsize="2,64">
              <v:shape style="position:absolute;left:8270;top:-67;width:2;height:64" coordorigin="8270,-67" coordsize="0,64" path="m8270,-3l8270,-67e" filled="false" stroked="true" strokeweight=".371318pt" strokecolor="#0080ff">
                <v:path arrowok="t"/>
              </v:shape>
            </v:group>
            <v:group style="position:absolute;left:8220;top:-67;width:2;height:64" coordorigin="8220,-67" coordsize="2,64">
              <v:shape style="position:absolute;left:8220;top:-67;width:2;height:64" coordorigin="8220,-67" coordsize="0,64" path="m8220,-67l8220,-3e" filled="false" stroked="true" strokeweight=".391121pt" strokecolor="#0080ff">
                <v:path arrowok="t"/>
              </v:shape>
            </v:group>
            <v:group style="position:absolute;left:8218;top:-67;width:2;height:64" coordorigin="8218,-67" coordsize="2,64">
              <v:shape style="position:absolute;left:8218;top:-67;width:2;height:64" coordorigin="8218,-67" coordsize="0,64" path="m8218,-67l8218,-3e" filled="false" stroked="true" strokeweight=".425777pt" strokecolor="#0080ff">
                <v:path arrowok="t"/>
              </v:shape>
            </v:group>
            <v:group style="position:absolute;left:8128;top:-67;width:2;height:64" coordorigin="8128,-67" coordsize="2,64">
              <v:shape style="position:absolute;left:8128;top:-67;width:2;height:64" coordorigin="8128,-67" coordsize="0,64" path="m8128,-67l8128,-3e" filled="false" stroked="true" strokeweight=".376268pt" strokecolor="#0080ff">
                <v:path arrowok="t"/>
              </v:shape>
            </v:group>
            <v:group style="position:absolute;left:8029;top:-67;width:2;height:64" coordorigin="8029,-67" coordsize="2,64">
              <v:shape style="position:absolute;left:8029;top:-67;width:2;height:64" coordorigin="8029,-67" coordsize="0,64" path="m8029,-67l8029,-3e" filled="false" stroked="true" strokeweight=".415876pt" strokecolor="#0080ff">
                <v:path arrowok="t"/>
              </v:shape>
            </v:group>
            <v:group style="position:absolute;left:8230;top:-67;width:2;height:64" coordorigin="8230,-67" coordsize="2,64">
              <v:shape style="position:absolute;left:8230;top:-67;width:2;height:64" coordorigin="8230,-67" coordsize="0,64" path="m8230,-3l8230,-67e" filled="false" stroked="true" strokeweight=".371318pt" strokecolor="#0080ff">
                <v:path arrowok="t"/>
              </v:shape>
            </v:group>
            <v:group style="position:absolute;left:8228;top:-67;width:2;height:64" coordorigin="8228,-67" coordsize="2,64">
              <v:shape style="position:absolute;left:8228;top:-67;width:2;height:64" coordorigin="8228,-67" coordsize="0,64" path="m8228,-67l8228,-3e" filled="false" stroked="true" strokeweight=".376268pt" strokecolor="#0080ff">
                <v:path arrowok="t"/>
              </v:shape>
            </v:group>
            <v:group style="position:absolute;left:8174;top:-67;width:2;height:64" coordorigin="8174,-67" coordsize="2,64">
              <v:shape style="position:absolute;left:8174;top:-67;width:2;height:64" coordorigin="8174,-67" coordsize="0,64" path="m8174,-67l8174,-3e" filled="false" stroked="true" strokeweight=".450532pt" strokecolor="#0080ff">
                <v:path arrowok="t"/>
              </v:shape>
            </v:group>
            <v:group style="position:absolute;left:8236;top:-67;width:2;height:64" coordorigin="8236,-67" coordsize="2,64">
              <v:shape style="position:absolute;left:8236;top:-67;width:2;height:64" coordorigin="8236,-67" coordsize="0,64" path="m8236,-3l8236,-67e" filled="false" stroked="true" strokeweight=".371318pt" strokecolor="#0080ff">
                <v:path arrowok="t"/>
              </v:shape>
            </v:group>
            <v:group style="position:absolute;left:8413;top:-67;width:2;height:64" coordorigin="8413,-67" coordsize="2,64">
              <v:shape style="position:absolute;left:8413;top:-67;width:2;height:64" coordorigin="8413,-67" coordsize="0,64" path="m8413,-3l8413,-67e" filled="false" stroked="true" strokeweight=".371318pt" strokecolor="#0080ff">
                <v:path arrowok="t"/>
              </v:shape>
            </v:group>
            <v:group style="position:absolute;left:8207;top:-67;width:2;height:64" coordorigin="8207,-67" coordsize="2,64">
              <v:shape style="position:absolute;left:8207;top:-67;width:2;height:64" coordorigin="8207,-67" coordsize="0,64" path="m8207,-67l8207,-3e" filled="false" stroked="true" strokeweight=".430728pt" strokecolor="#0080ff">
                <v:path arrowok="t"/>
              </v:shape>
            </v:group>
            <v:group style="position:absolute;left:8193;top:-67;width:2;height:64" coordorigin="8193,-67" coordsize="2,64">
              <v:shape style="position:absolute;left:8193;top:-67;width:2;height:64" coordorigin="8193,-67" coordsize="0,64" path="m8193,-67l8193,-3e" filled="false" stroked="true" strokeweight=".401023pt" strokecolor="#0080ff">
                <v:path arrowok="t"/>
              </v:shape>
            </v:group>
            <v:group style="position:absolute;left:7975;top:-67;width:2;height:64" coordorigin="7975,-67" coordsize="2,64">
              <v:shape style="position:absolute;left:7975;top:-67;width:2;height:64" coordorigin="7975,-67" coordsize="0,64" path="m7975,-67l7975,-3e" filled="false" stroked="true" strokeweight=".495096pt" strokecolor="#0080ff">
                <v:path arrowok="t"/>
              </v:shape>
            </v:group>
            <v:group style="position:absolute;left:8288;top:-67;width:2;height:64" coordorigin="8288,-67" coordsize="2,64">
              <v:shape style="position:absolute;left:8288;top:-67;width:2;height:64" coordorigin="8288,-67" coordsize="0,64" path="m8288,-3l8288,-67e" filled="false" stroked="true" strokeweight=".371318pt" strokecolor="#0080ff">
                <v:path arrowok="t"/>
              </v:shape>
            </v:group>
            <v:group style="position:absolute;left:8044;top:-67;width:2;height:64" coordorigin="8044,-67" coordsize="2,64">
              <v:shape style="position:absolute;left:8044;top:-67;width:2;height:64" coordorigin="8044,-67" coordsize="0,64" path="m8044,-67l8044,-3e" filled="false" stroked="true" strokeweight=".425777pt" strokecolor="#0080ff">
                <v:path arrowok="t"/>
              </v:shape>
            </v:group>
            <v:group style="position:absolute;left:8248;top:-67;width:2;height:64" coordorigin="8248,-67" coordsize="2,64">
              <v:shape style="position:absolute;left:8248;top:-67;width:2;height:64" coordorigin="8248,-67" coordsize="0,64" path="m8248,-67l8248,-3e" filled="false" stroked="true" strokeweight=".410925pt" strokecolor="#0080ff">
                <v:path arrowok="t"/>
              </v:shape>
            </v:group>
            <v:group style="position:absolute;left:8456;top:-67;width:2;height:64" coordorigin="8456,-67" coordsize="2,64">
              <v:shape style="position:absolute;left:8456;top:-67;width:2;height:64" coordorigin="8456,-67" coordsize="0,64" path="m8456,-67l8456,-3e" filled="false" stroked="true" strokeweight=".44063pt" strokecolor="#0080ff">
                <v:path arrowok="t"/>
              </v:shape>
            </v:group>
            <v:group style="position:absolute;left:8421;top:-67;width:2;height:64" coordorigin="8421,-67" coordsize="2,64">
              <v:shape style="position:absolute;left:8421;top:-67;width:2;height:64" coordorigin="8421,-67" coordsize="0,64" path="m8421,-3l8421,-67e" filled="false" stroked="true" strokeweight=".371318pt" strokecolor="#0080ff">
                <v:path arrowok="t"/>
              </v:shape>
            </v:group>
            <v:group style="position:absolute;left:7946;top:-67;width:2;height:64" coordorigin="7946,-67" coordsize="2,64">
              <v:shape style="position:absolute;left:7946;top:-67;width:2;height:64" coordorigin="7946,-67" coordsize="0,64" path="m7946,-67l7946,-3e" filled="false" stroked="true" strokeweight=".455483pt" strokecolor="#0080ff">
                <v:path arrowok="t"/>
              </v:shape>
            </v:group>
            <v:group style="position:absolute;left:8003;top:-67;width:2;height:64" coordorigin="8003,-67" coordsize="2,64">
              <v:shape style="position:absolute;left:8003;top:-67;width:2;height:64" coordorigin="8003,-67" coordsize="0,64" path="m8003,-3l8003,-67e" filled="false" stroked="true" strokeweight=".371318pt" strokecolor="#0080ff">
                <v:path arrowok="t"/>
              </v:shape>
            </v:group>
            <v:group style="position:absolute;left:8452;top:-67;width:2;height:64" coordorigin="8452,-67" coordsize="2,64">
              <v:shape style="position:absolute;left:8452;top:-67;width:2;height:64" coordorigin="8452,-67" coordsize="0,64" path="m8452,-3l8452,-67e" filled="false" stroked="true" strokeweight=".371318pt" strokecolor="#0080ff">
                <v:path arrowok="t"/>
              </v:shape>
            </v:group>
            <v:group style="position:absolute;left:8563;top:-67;width:2;height:64" coordorigin="8563,-67" coordsize="2,64">
              <v:shape style="position:absolute;left:8563;top:-67;width:2;height:64" coordorigin="8563,-67" coordsize="0,64" path="m8563,-3l8563,-67e" filled="false" stroked="true" strokeweight=".371318pt" strokecolor="#0080ff">
                <v:path arrowok="t"/>
              </v:shape>
            </v:group>
            <v:group style="position:absolute;left:8536;top:-67;width:2;height:64" coordorigin="8536,-67" coordsize="2,64">
              <v:shape style="position:absolute;left:8536;top:-67;width:2;height:64" coordorigin="8536,-67" coordsize="0,64" path="m8536,-67l8536,-3e" filled="false" stroked="true" strokeweight=".470336pt" strokecolor="#0080ff">
                <v:path arrowok="t"/>
              </v:shape>
            </v:group>
            <v:group style="position:absolute;left:8467;top:-67;width:2;height:64" coordorigin="8467,-67" coordsize="2,64">
              <v:shape style="position:absolute;left:8467;top:-67;width:2;height:64" coordorigin="8467,-67" coordsize="0,64" path="m8467,-67l8467,-3e" filled="false" stroked="true" strokeweight=".425777pt" strokecolor="#0080ff">
                <v:path arrowok="t"/>
              </v:shape>
            </v:group>
            <v:group style="position:absolute;left:8198;top:-67;width:2;height:64" coordorigin="8198,-67" coordsize="2,64">
              <v:shape style="position:absolute;left:8198;top:-67;width:2;height:64" coordorigin="8198,-67" coordsize="0,64" path="m8198,-3l8198,-67e" filled="false" stroked="true" strokeweight=".371318pt" strokecolor="#0080ff">
                <v:path arrowok="t"/>
              </v:shape>
            </v:group>
            <v:group style="position:absolute;left:7900;top:-67;width:2;height:64" coordorigin="7900,-67" coordsize="2,64">
              <v:shape style="position:absolute;left:7900;top:-67;width:2;height:64" coordorigin="7900,-67" coordsize="0,64" path="m7900,-67l7900,-3e" filled="false" stroked="true" strokeweight=".460434pt" strokecolor="#0080ff">
                <v:path arrowok="t"/>
              </v:shape>
            </v:group>
            <v:group style="position:absolute;left:7566;top:-67;width:2;height:64" coordorigin="7566,-67" coordsize="2,64">
              <v:shape style="position:absolute;left:7566;top:-67;width:2;height:64" coordorigin="7566,-67" coordsize="0,64" path="m7566,-67l7566,-3e" filled="false" stroked="true" strokeweight=".480233pt" strokecolor="#0080ff">
                <v:path arrowok="t"/>
              </v:shape>
            </v:group>
            <v:group style="position:absolute;left:8040;top:-67;width:2;height:64" coordorigin="8040,-67" coordsize="2,64">
              <v:shape style="position:absolute;left:8040;top:-67;width:2;height:64" coordorigin="8040,-67" coordsize="0,64" path="m8040,-67l8040,-3e" filled="false" stroked="true" strokeweight=".445579pt" strokecolor="#0080ff">
                <v:path arrowok="t"/>
              </v:shape>
            </v:group>
            <v:group style="position:absolute;left:7670;top:-67;width:2;height:64" coordorigin="7670,-67" coordsize="2,64">
              <v:shape style="position:absolute;left:7670;top:-67;width:2;height:64" coordorigin="7670,-67" coordsize="0,64" path="m7670,-67l7670,-3e" filled="false" stroked="true" strokeweight=".401023pt" strokecolor="#0080ff">
                <v:path arrowok="t"/>
              </v:shape>
            </v:group>
            <v:group style="position:absolute;left:7535;top:-67;width:2;height:64" coordorigin="7535,-67" coordsize="2,64">
              <v:shape style="position:absolute;left:7535;top:-67;width:2;height:64" coordorigin="7535,-67" coordsize="0,64" path="m7535,-67l7535,-3e" filled="false" stroked="true" strokeweight=".465372pt" strokecolor="#0080ff">
                <v:path arrowok="t"/>
              </v:shape>
            </v:group>
            <v:group style="position:absolute;left:8328;top:-67;width:2;height:64" coordorigin="8328,-67" coordsize="2,64">
              <v:shape style="position:absolute;left:8328;top:-67;width:2;height:64" coordorigin="8328,-67" coordsize="0,64" path="m8328,-67l8328,-3e" filled="false" stroked="true" strokeweight=".450539pt" strokecolor="#0080ff">
                <v:path arrowok="t"/>
              </v:shape>
            </v:group>
            <v:group style="position:absolute;left:6898;top:-67;width:2;height:64" coordorigin="6898,-67" coordsize="2,64">
              <v:shape style="position:absolute;left:6898;top:-67;width:2;height:64" coordorigin="6898,-67" coordsize="0,64" path="m6898,-3l6898,-67e" filled="false" stroked="true" strokeweight=".371318pt" strokecolor="#0080ff">
                <v:path arrowok="t"/>
              </v:shape>
            </v:group>
            <v:group style="position:absolute;left:7798;top:-67;width:2;height:64" coordorigin="7798,-67" coordsize="2,64">
              <v:shape style="position:absolute;left:7798;top:-67;width:2;height:64" coordorigin="7798,-67" coordsize="0,64" path="m7798,-3l7798,-67e" filled="false" stroked="true" strokeweight=".371318pt" strokecolor="#0080ff">
                <v:path arrowok="t"/>
              </v:shape>
            </v:group>
            <v:group style="position:absolute;left:8007;top:-67;width:2;height:64" coordorigin="8007,-67" coordsize="2,64">
              <v:shape style="position:absolute;left:8007;top:-67;width:2;height:64" coordorigin="8007,-67" coordsize="0,64" path="m8007,-67l8007,-3e" filled="false" stroked="true" strokeweight=".455483pt" strokecolor="#0080ff">
                <v:path arrowok="t"/>
              </v:shape>
            </v:group>
            <v:group style="position:absolute;left:7385;top:-67;width:2;height:64" coordorigin="7385,-67" coordsize="2,64">
              <v:shape style="position:absolute;left:7385;top:-67;width:2;height:64" coordorigin="7385,-67" coordsize="0,64" path="m7385,-67l7385,-3e" filled="false" stroked="true" strokeweight=".490114pt" strokecolor="#0080ff">
                <v:path arrowok="t"/>
              </v:shape>
            </v:group>
            <v:group style="position:absolute;left:7738;top:-67;width:2;height:64" coordorigin="7738,-67" coordsize="2,64">
              <v:shape style="position:absolute;left:7738;top:-67;width:2;height:64" coordorigin="7738,-67" coordsize="0,64" path="m7738,-67l7738,-3e" filled="false" stroked="true" strokeweight=".450532pt" strokecolor="#0080ff">
                <v:path arrowok="t"/>
              </v:shape>
            </v:group>
            <v:group style="position:absolute;left:7106;top:-67;width:2;height:64" coordorigin="7106,-67" coordsize="2,64">
              <v:shape style="position:absolute;left:7106;top:-67;width:2;height:64" coordorigin="7106,-67" coordsize="0,64" path="m7106,-67l7106,-3e" filled="false" stroked="true" strokeweight=".415876pt" strokecolor="#0080ff">
                <v:path arrowok="t"/>
              </v:shape>
            </v:group>
            <v:group style="position:absolute;left:6925;top:-67;width:2;height:64" coordorigin="6925,-67" coordsize="2,64">
              <v:shape style="position:absolute;left:6925;top:-67;width:2;height:64" coordorigin="6925,-67" coordsize="0,64" path="m6925,-3l6925,-67e" filled="false" stroked="true" strokeweight=".371318pt" strokecolor="#0080ff">
                <v:path arrowok="t"/>
              </v:shape>
            </v:group>
            <v:group style="position:absolute;left:7613;top:-67;width:2;height:64" coordorigin="7613,-67" coordsize="2,64">
              <v:shape style="position:absolute;left:7613;top:-67;width:2;height:64" coordorigin="7613,-67" coordsize="0,64" path="m7613,-67l7613,-3e" filled="false" stroked="true" strokeweight=".415862pt" strokecolor="#0080ff">
                <v:path arrowok="t"/>
              </v:shape>
            </v:group>
            <v:group style="position:absolute;left:7285;top:-67;width:2;height:64" coordorigin="7285,-67" coordsize="2,64">
              <v:shape style="position:absolute;left:7285;top:-67;width:2;height:64" coordorigin="7285,-67" coordsize="0,64" path="m7285,-67l7285,-3e" filled="false" stroked="true" strokeweight=".430728pt" strokecolor="#0080ff">
                <v:path arrowok="t"/>
              </v:shape>
            </v:group>
            <v:group style="position:absolute;left:7693;top:-67;width:2;height:64" coordorigin="7693,-67" coordsize="2,64">
              <v:shape style="position:absolute;left:7693;top:-67;width:2;height:64" coordorigin="7693,-67" coordsize="0,64" path="m7693,-67l7693,-3e" filled="false" stroked="true" strokeweight=".435674pt" strokecolor="#0080ff">
                <v:path arrowok="t"/>
              </v:shape>
            </v:group>
            <v:group style="position:absolute;left:7653;top:-67;width:2;height:64" coordorigin="7653,-67" coordsize="2,64">
              <v:shape style="position:absolute;left:7653;top:-67;width:2;height:64" coordorigin="7653,-67" coordsize="0,64" path="m7653,-67l7653,-3e" filled="false" stroked="true" strokeweight=".465374pt" strokecolor="#0080ff">
                <v:path arrowok="t"/>
              </v:shape>
            </v:group>
            <v:group style="position:absolute;left:7054;top:-67;width:2;height:64" coordorigin="7054,-67" coordsize="2,64">
              <v:shape style="position:absolute;left:7054;top:-67;width:2;height:64" coordorigin="7054,-67" coordsize="0,64" path="m7054,-3l7054,-67e" filled="false" stroked="true" strokeweight=".371318pt" strokecolor="#0080ff">
                <v:path arrowok="t"/>
              </v:shape>
            </v:group>
            <v:group style="position:absolute;left:7174;top:-67;width:2;height:64" coordorigin="7174,-67" coordsize="2,64">
              <v:shape style="position:absolute;left:7174;top:-67;width:2;height:64" coordorigin="7174,-67" coordsize="0,64" path="m7174,-3l7174,-67e" filled="false" stroked="true" strokeweight=".371318pt" strokecolor="#0080ff">
                <v:path arrowok="t"/>
              </v:shape>
            </v:group>
            <v:group style="position:absolute;left:7844;top:-67;width:2;height:64" coordorigin="7844,-67" coordsize="2,64">
              <v:shape style="position:absolute;left:7844;top:-67;width:2;height:64" coordorigin="7844,-67" coordsize="0,64" path="m7844,-67l7844,-3e" filled="false" stroked="true" strokeweight=".420838pt" strokecolor="#0080ff">
                <v:path arrowok="t"/>
              </v:shape>
            </v:group>
            <v:group style="position:absolute;left:7889;top:-67;width:2;height:64" coordorigin="7889,-67" coordsize="2,64">
              <v:shape style="position:absolute;left:7889;top:-67;width:2;height:64" coordorigin="7889,-67" coordsize="0,64" path="m7889,-67l7889,-3e" filled="false" stroked="true" strokeweight=".445581pt" strokecolor="#0080ff">
                <v:path arrowok="t"/>
              </v:shape>
            </v:group>
            <v:group style="position:absolute;left:7924;top:-67;width:2;height:64" coordorigin="7924,-67" coordsize="2,64">
              <v:shape style="position:absolute;left:7924;top:-67;width:2;height:64" coordorigin="7924,-67" coordsize="0,64" path="m7924,-67l7924,-3e" filled="false" stroked="true" strokeweight=".415876pt" strokecolor="#0080ff">
                <v:path arrowok="t"/>
              </v:shape>
            </v:group>
            <v:group style="position:absolute;left:7317;top:-67;width:2;height:64" coordorigin="7317,-67" coordsize="2,64">
              <v:shape style="position:absolute;left:7317;top:-67;width:2;height:64" coordorigin="7317,-67" coordsize="0,64" path="m7317,-67l7317,-3e" filled="false" stroked="true" strokeweight=".460434pt" strokecolor="#0080ff">
                <v:path arrowok="t"/>
              </v:shape>
            </v:group>
            <v:group style="position:absolute;left:7071;top:-67;width:2;height:64" coordorigin="7071,-67" coordsize="2,64">
              <v:shape style="position:absolute;left:7071;top:-67;width:2;height:64" coordorigin="7071,-67" coordsize="0,64" path="m7071,-3l7071,-67e" filled="false" stroked="true" strokeweight=".371318pt" strokecolor="#0080ff">
                <v:path arrowok="t"/>
              </v:shape>
            </v:group>
            <v:group style="position:absolute;left:7759;top:-67;width:2;height:64" coordorigin="7759,-67" coordsize="2,64">
              <v:shape style="position:absolute;left:7759;top:-67;width:2;height:64" coordorigin="7759,-67" coordsize="0,64" path="m7759,-67l7759,-3e" filled="false" stroked="true" strokeweight=".529766pt" strokecolor="#0080ff">
                <v:path arrowok="t"/>
              </v:shape>
            </v:group>
            <v:group style="position:absolute;left:7734;top:-67;width:2;height:64" coordorigin="7734,-67" coordsize="2,64">
              <v:shape style="position:absolute;left:7734;top:-67;width:2;height:64" coordorigin="7734,-67" coordsize="0,64" path="m7734,-67l7734,-3e" filled="false" stroked="true" strokeweight=".505035pt" strokecolor="#0080ff">
                <v:path arrowok="t"/>
              </v:shape>
            </v:group>
            <v:group style="position:absolute;left:7956;top:-67;width:2;height:64" coordorigin="7956,-67" coordsize="2,64">
              <v:shape style="position:absolute;left:7956;top:-67;width:2;height:64" coordorigin="7956,-67" coordsize="0,64" path="m7956,-67l7956,-3e" filled="false" stroked="true" strokeweight=".445581pt" strokecolor="#0080ff">
                <v:path arrowok="t"/>
              </v:shape>
            </v:group>
            <v:group style="position:absolute;left:6785;top:-67;width:2;height:64" coordorigin="6785,-67" coordsize="2,64">
              <v:shape style="position:absolute;left:6785;top:-67;width:2;height:64" coordorigin="6785,-67" coordsize="0,64" path="m6785,-3l6785,-67e" filled="false" stroked="true" strokeweight=".371318pt" strokecolor="#0080ff">
                <v:path arrowok="t"/>
              </v:shape>
            </v:group>
            <v:group style="position:absolute;left:6840;top:-67;width:2;height:64" coordorigin="6840,-67" coordsize="2,64">
              <v:shape style="position:absolute;left:6840;top:-67;width:2;height:64" coordorigin="6840,-67" coordsize="0,64" path="m6840,-3l6840,-67e" filled="false" stroked="true" strokeweight=".371318pt" strokecolor="#0080ff">
                <v:path arrowok="t"/>
              </v:shape>
            </v:group>
            <v:group style="position:absolute;left:7398;top:-67;width:2;height:64" coordorigin="7398,-67" coordsize="2,64">
              <v:shape style="position:absolute;left:7398;top:-67;width:2;height:64" coordorigin="7398,-67" coordsize="0,64" path="m7398,-67l7398,-3e" filled="false" stroked="true" strokeweight=".445569pt" strokecolor="#0080ff">
                <v:path arrowok="t"/>
              </v:shape>
            </v:group>
            <v:group style="position:absolute;left:6966;top:-67;width:2;height:64" coordorigin="6966,-67" coordsize="2,64">
              <v:shape style="position:absolute;left:6966;top:-67;width:2;height:64" coordorigin="6966,-67" coordsize="0,64" path="m6966,-3l6966,-67e" filled="false" stroked="true" strokeweight=".371318pt" strokecolor="#0080ff">
                <v:path arrowok="t"/>
              </v:shape>
            </v:group>
            <v:group style="position:absolute;left:7731;top:-67;width:2;height:64" coordorigin="7731,-67" coordsize="2,64">
              <v:shape style="position:absolute;left:7731;top:-67;width:2;height:64" coordorigin="7731,-67" coordsize="0,64" path="m7731,-67l7731,-3e" filled="false" stroked="true" strokeweight=".49509pt" strokecolor="#0080ff">
                <v:path arrowok="t"/>
              </v:shape>
            </v:group>
            <v:group style="position:absolute;left:7698;top:-67;width:2;height:64" coordorigin="7698,-67" coordsize="2,64">
              <v:shape style="position:absolute;left:7698;top:-67;width:2;height:64" coordorigin="7698,-67" coordsize="0,64" path="m7698,-67l7698,-3e" filled="false" stroked="true" strokeweight=".465385pt" strokecolor="#0080ff">
                <v:path arrowok="t"/>
              </v:shape>
            </v:group>
            <v:group style="position:absolute;left:7606;top:-67;width:2;height:64" coordorigin="7606,-67" coordsize="2,64">
              <v:shape style="position:absolute;left:7606;top:-67;width:2;height:64" coordorigin="7606,-67" coordsize="0,64" path="m7606,-67l7606,-3e" filled="false" stroked="true" strokeweight=".465372pt" strokecolor="#0080ff">
                <v:path arrowok="t"/>
              </v:shape>
            </v:group>
            <v:group style="position:absolute;left:7265;top:-67;width:2;height:64" coordorigin="7265,-67" coordsize="2,64">
              <v:shape style="position:absolute;left:7265;top:-67;width:2;height:64" coordorigin="7265,-67" coordsize="0,64" path="m7265,-67l7265,-3e" filled="false" stroked="true" strokeweight=".519836pt" strokecolor="#0080ff">
                <v:path arrowok="t"/>
              </v:shape>
            </v:group>
            <v:group style="position:absolute;left:7997;top:-67;width:2;height:64" coordorigin="7997,-67" coordsize="2,64">
              <v:shape style="position:absolute;left:7997;top:-67;width:2;height:64" coordorigin="7997,-67" coordsize="0,64" path="m7997,-67l7997,-3e" filled="false" stroked="true" strokeweight=".430728pt" strokecolor="#0080ff">
                <v:path arrowok="t"/>
              </v:shape>
            </v:group>
            <v:group style="position:absolute;left:7477;top:-67;width:2;height:64" coordorigin="7477,-67" coordsize="2,64">
              <v:shape style="position:absolute;left:7477;top:-67;width:2;height:64" coordorigin="7477,-67" coordsize="0,64" path="m7477,-67l7477,-3e" filled="false" stroked="true" strokeweight=".490148pt" strokecolor="#0080ff">
                <v:path arrowok="t"/>
              </v:shape>
            </v:group>
            <v:group style="position:absolute;left:7251;top:-67;width:2;height:64" coordorigin="7251,-67" coordsize="2,64">
              <v:shape style="position:absolute;left:7251;top:-67;width:2;height:64" coordorigin="7251,-67" coordsize="0,64" path="m7251,-67l7251,-3e" filled="false" stroked="true" strokeweight=".455483pt" strokecolor="#0080ff">
                <v:path arrowok="t"/>
              </v:shape>
            </v:group>
            <v:group style="position:absolute;left:7368;top:-67;width:2;height:64" coordorigin="7368,-67" coordsize="2,64">
              <v:shape style="position:absolute;left:7368;top:-67;width:2;height:64" coordorigin="7368,-67" coordsize="0,64" path="m7368,-67l7368,-3e" filled="false" stroked="true" strokeweight=".445575pt" strokecolor="#0080ff">
                <v:path arrowok="t"/>
              </v:shape>
            </v:group>
            <v:group style="position:absolute;left:7294;top:-67;width:2;height:64" coordorigin="7294,-67" coordsize="2,64">
              <v:shape style="position:absolute;left:7294;top:-67;width:2;height:64" coordorigin="7294,-67" coordsize="0,64" path="m7294,-67l7294,-3e" filled="false" stroked="true" strokeweight=".455483pt" strokecolor="#0080ff">
                <v:path arrowok="t"/>
              </v:shape>
            </v:group>
            <v:group style="position:absolute;left:7058;top:-67;width:2;height:64" coordorigin="7058,-67" coordsize="2,64">
              <v:shape style="position:absolute;left:7058;top:-67;width:2;height:64" coordorigin="7058,-67" coordsize="0,64" path="m7058,-67l7058,-3e" filled="false" stroked="true" strokeweight=".435679pt" strokecolor="#0080ff">
                <v:path arrowok="t"/>
              </v:shape>
            </v:group>
            <v:group style="position:absolute;left:7855;top:-67;width:2;height:64" coordorigin="7855,-67" coordsize="2,64">
              <v:shape style="position:absolute;left:7855;top:-67;width:2;height:64" coordorigin="7855,-67" coordsize="0,64" path="m7855,-67l7855,-3e" filled="false" stroked="true" strokeweight=".376268pt" strokecolor="#0080ff">
                <v:path arrowok="t"/>
              </v:shape>
            </v:group>
            <v:group style="position:absolute;left:7231;top:-67;width:2;height:64" coordorigin="7231,-67" coordsize="2,64">
              <v:shape style="position:absolute;left:7231;top:-67;width:2;height:64" coordorigin="7231,-67" coordsize="0,64" path="m7231,-67l7231,-3e" filled="false" stroked="true" strokeweight=".465393pt" strokecolor="#0080ff">
                <v:path arrowok="t"/>
              </v:shape>
            </v:group>
            <v:group style="position:absolute;left:7921;top:-67;width:2;height:64" coordorigin="7921,-67" coordsize="2,64">
              <v:shape style="position:absolute;left:7921;top:-67;width:2;height:64" coordorigin="7921,-67" coordsize="0,64" path="m7921,-67l7921,-3e" filled="false" stroked="true" strokeweight=".460434pt" strokecolor="#0080ff">
                <v:path arrowok="t"/>
              </v:shape>
            </v:group>
            <v:group style="position:absolute;left:7870;top:-67;width:2;height:64" coordorigin="7870,-67" coordsize="2,64">
              <v:shape style="position:absolute;left:7870;top:-67;width:2;height:64" coordorigin="7870,-67" coordsize="0,64" path="m7870,-67l7870,-3e" filled="false" stroked="true" strokeweight=".465385pt" strokecolor="#0080ff">
                <v:path arrowok="t"/>
              </v:shape>
            </v:group>
            <v:group style="position:absolute;left:8138;top:-67;width:2;height:64" coordorigin="8138,-67" coordsize="2,64">
              <v:shape style="position:absolute;left:8138;top:-67;width:2;height:64" coordorigin="8138,-67" coordsize="0,64" path="m8138,-67l8138,-3e" filled="false" stroked="true" strokeweight=".470336pt" strokecolor="#0080ff">
                <v:path arrowok="t"/>
              </v:shape>
            </v:group>
            <v:group style="position:absolute;left:7075;top:-67;width:2;height:64" coordorigin="7075,-67" coordsize="2,64">
              <v:shape style="position:absolute;left:7075;top:-67;width:2;height:64" coordorigin="7075,-67" coordsize="0,64" path="m7075,-67l7075,-3e" filled="false" stroked="true" strokeweight=".500038pt" strokecolor="#0080ff">
                <v:path arrowok="t"/>
              </v:shape>
            </v:group>
            <v:group style="position:absolute;left:7068;top:-67;width:2;height:64" coordorigin="7068,-67" coordsize="2,64">
              <v:shape style="position:absolute;left:7068;top:-67;width:2;height:64" coordorigin="7068,-67" coordsize="0,64" path="m7068,-3l7068,-67e" filled="false" stroked="true" strokeweight=".371318pt" strokecolor="#0080ff">
                <v:path arrowok="t"/>
              </v:shape>
            </v:group>
            <v:group style="position:absolute;left:7365;top:-67;width:2;height:64" coordorigin="7365,-67" coordsize="2,64">
              <v:shape style="position:absolute;left:7365;top:-67;width:2;height:64" coordorigin="7365,-67" coordsize="0,64" path="m7365,-3l7365,-67e" filled="false" stroked="true" strokeweight=".371318pt" strokecolor="#0080ff">
                <v:path arrowok="t"/>
              </v:shape>
            </v:group>
            <v:group style="position:absolute;left:7969;top:-67;width:2;height:64" coordorigin="7969,-67" coordsize="2,64">
              <v:shape style="position:absolute;left:7969;top:-67;width:2;height:64" coordorigin="7969,-67" coordsize="0,64" path="m7969,-67l7969,-3e" filled="false" stroked="true" strokeweight=".401023pt" strokecolor="#0080ff">
                <v:path arrowok="t"/>
              </v:shape>
            </v:group>
            <v:group style="position:absolute;left:7497;top:-67;width:2;height:64" coordorigin="7497,-67" coordsize="2,64">
              <v:shape style="position:absolute;left:7497;top:-67;width:2;height:64" coordorigin="7497,-67" coordsize="0,64" path="m7497,-67l7497,-3e" filled="false" stroked="true" strokeweight=".524838pt" strokecolor="#0080ff">
                <v:path arrowok="t"/>
              </v:shape>
            </v:group>
            <v:group style="position:absolute;left:8084;top:-67;width:2;height:64" coordorigin="8084,-67" coordsize="2,64">
              <v:shape style="position:absolute;left:8084;top:-67;width:2;height:64" coordorigin="8084,-67" coordsize="0,64" path="m8084,-67l8084,-3e" filled="false" stroked="true" strokeweight=".410928pt" strokecolor="#0080ff">
                <v:path arrowok="t"/>
              </v:shape>
            </v:group>
            <v:group style="position:absolute;left:7987;top:-67;width:2;height:64" coordorigin="7987,-67" coordsize="2,64">
              <v:shape style="position:absolute;left:7987;top:-67;width:2;height:64" coordorigin="7987,-67" coordsize="0,64" path="m7987,-67l7987,-3e" filled="false" stroked="true" strokeweight=".38617pt" strokecolor="#0080ff">
                <v:path arrowok="t"/>
              </v:shape>
            </v:group>
            <v:group style="position:absolute;left:8012;top:-67;width:2;height:64" coordorigin="8012,-67" coordsize="2,64">
              <v:shape style="position:absolute;left:8012;top:-67;width:2;height:64" coordorigin="8012,-67" coordsize="0,64" path="m8012,-67l8012,-3e" filled="false" stroked="true" strokeweight=".405974pt" strokecolor="#0080ff">
                <v:path arrowok="t"/>
              </v:shape>
            </v:group>
            <v:group style="position:absolute;left:6949;top:-67;width:2;height:64" coordorigin="6949,-67" coordsize="2,64">
              <v:shape style="position:absolute;left:6949;top:-67;width:2;height:64" coordorigin="6949,-67" coordsize="0,64" path="m6949,-67l6949,-3e" filled="false" stroked="true" strokeweight=".38617pt" strokecolor="#0080ff">
                <v:path arrowok="t"/>
              </v:shape>
            </v:group>
            <v:group style="position:absolute;left:7200;top:-67;width:2;height:64" coordorigin="7200,-67" coordsize="2,64">
              <v:shape style="position:absolute;left:7200;top:-67;width:2;height:64" coordorigin="7200,-67" coordsize="0,64" path="m7200,-67l7200,-3e" filled="false" stroked="true" strokeweight=".450532pt" strokecolor="#0080ff">
                <v:path arrowok="t"/>
              </v:shape>
            </v:group>
            <v:group style="position:absolute;left:7905;top:-67;width:2;height:64" coordorigin="7905,-67" coordsize="2,64">
              <v:shape style="position:absolute;left:7905;top:-67;width:2;height:64" coordorigin="7905,-67" coordsize="0,64" path="m7905,-67l7905,-3e" filled="false" stroked="true" strokeweight=".480249pt" strokecolor="#0080ff">
                <v:path arrowok="t"/>
              </v:shape>
            </v:group>
            <v:group style="position:absolute;left:7728;top:-67;width:2;height:64" coordorigin="7728,-67" coordsize="2,64">
              <v:shape style="position:absolute;left:7728;top:-67;width:2;height:64" coordorigin="7728,-67" coordsize="0,64" path="m7728,-67l7728,-3e" filled="false" stroked="true" strokeweight=".396072pt" strokecolor="#0080ff">
                <v:path arrowok="t"/>
              </v:shape>
            </v:group>
            <v:group style="position:absolute;left:8052;top:-67;width:2;height:64" coordorigin="8052,-67" coordsize="2,64">
              <v:shape style="position:absolute;left:8052;top:-67;width:2;height:64" coordorigin="8052,-67" coordsize="0,64" path="m8052,-67l8052,-3e" filled="false" stroked="true" strokeweight=".386155pt" strokecolor="#0080ff">
                <v:path arrowok="t"/>
              </v:shape>
            </v:group>
            <v:group style="position:absolute;left:7718;top:-67;width:2;height:64" coordorigin="7718,-67" coordsize="2,64">
              <v:shape style="position:absolute;left:7718;top:-67;width:2;height:64" coordorigin="7718,-67" coordsize="0,64" path="m7718,-67l7718,-3e" filled="false" stroked="true" strokeweight=".381219pt" strokecolor="#0080ff">
                <v:path arrowok="t"/>
              </v:shape>
            </v:group>
            <v:group style="position:absolute;left:7128;top:-67;width:2;height:64" coordorigin="7128,-67" coordsize="2,64">
              <v:shape style="position:absolute;left:7128;top:-67;width:2;height:64" coordorigin="7128,-67" coordsize="0,64" path="m7128,-3l7128,-67e" filled="false" stroked="true" strokeweight=".371318pt" strokecolor="#0080ff">
                <v:path arrowok="t"/>
              </v:shape>
            </v:group>
            <v:group style="position:absolute;left:7991;top:-67;width:2;height:64" coordorigin="7991,-67" coordsize="2,64">
              <v:shape style="position:absolute;left:7991;top:-67;width:2;height:64" coordorigin="7991,-67" coordsize="0,64" path="m7991,-67l7991,-3e" filled="false" stroked="true" strokeweight=".44063pt" strokecolor="#0080ff">
                <v:path arrowok="t"/>
              </v:shape>
            </v:group>
            <v:group style="position:absolute;left:7394;top:-67;width:2;height:64" coordorigin="7394,-67" coordsize="2,64">
              <v:shape style="position:absolute;left:7394;top:-67;width:2;height:64" coordorigin="7394,-67" coordsize="0,64" path="m7394,-67l7394,-3e" filled="false" stroked="true" strokeweight=".4406pt" strokecolor="#0080ff">
                <v:path arrowok="t"/>
              </v:shape>
            </v:group>
            <v:group style="position:absolute;left:7464;top:-67;width:2;height:64" coordorigin="7464,-67" coordsize="2,64">
              <v:shape style="position:absolute;left:7464;top:-67;width:2;height:64" coordorigin="7464,-67" coordsize="0,64" path="m7464,-67l7464,-3e" filled="false" stroked="true" strokeweight=".391121pt" strokecolor="#0080ff">
                <v:path arrowok="t"/>
              </v:shape>
            </v:group>
            <v:group style="position:absolute;left:7570;top:-67;width:2;height:64" coordorigin="7570,-67" coordsize="2,64">
              <v:shape style="position:absolute;left:7570;top:-67;width:2;height:64" coordorigin="7570,-67" coordsize="0,64" path="m7570,-67l7570,-3e" filled="false" stroked="true" strokeweight=".47034pt" strokecolor="#0080ff">
                <v:path arrowok="t"/>
              </v:shape>
            </v:group>
            <v:group style="position:absolute;left:8031;top:-67;width:2;height:64" coordorigin="8031,-67" coordsize="2,64">
              <v:shape style="position:absolute;left:8031;top:-67;width:2;height:64" coordorigin="8031,-67" coordsize="0,64" path="m8031,-3l8031,-67e" filled="false" stroked="true" strokeweight=".371318pt" strokecolor="#0080ff">
                <v:path arrowok="t"/>
              </v:shape>
            </v:group>
            <v:group style="position:absolute;left:8090;top:-67;width:2;height:64" coordorigin="8090,-67" coordsize="2,64">
              <v:shape style="position:absolute;left:8090;top:-67;width:2;height:64" coordorigin="8090,-67" coordsize="0,64" path="m8090,-67l8090,-3e" filled="false" stroked="true" strokeweight=".485181pt" strokecolor="#0080ff">
                <v:path arrowok="t"/>
              </v:shape>
            </v:group>
            <v:group style="position:absolute;left:7423;top:-67;width:2;height:64" coordorigin="7423,-67" coordsize="2,64">
              <v:shape style="position:absolute;left:7423;top:-67;width:2;height:64" coordorigin="7423,-67" coordsize="0,64" path="m7423,-67l7423,-3e" filled="false" stroked="true" strokeweight=".509953pt" strokecolor="#0080ff">
                <v:path arrowok="t"/>
              </v:shape>
            </v:group>
            <v:group style="position:absolute;left:7780;top:-67;width:2;height:64" coordorigin="7780,-67" coordsize="2,64">
              <v:shape style="position:absolute;left:7780;top:-67;width:2;height:64" coordorigin="7780,-67" coordsize="0,64" path="m7780,-67l7780,-3e" filled="false" stroked="true" strokeweight=".415876pt" strokecolor="#0080ff">
                <v:path arrowok="t"/>
              </v:shape>
            </v:group>
            <v:group style="position:absolute;left:7916;top:-67;width:2;height:64" coordorigin="7916,-67" coordsize="2,64">
              <v:shape style="position:absolute;left:7916;top:-67;width:2;height:64" coordorigin="7916,-67" coordsize="0,64" path="m7916,-67l7916,-3e" filled="false" stroked="true" strokeweight=".455485pt" strokecolor="#0080ff">
                <v:path arrowok="t"/>
              </v:shape>
            </v:group>
            <v:group style="position:absolute;left:8403;top:-67;width:2;height:64" coordorigin="8403,-67" coordsize="2,64">
              <v:shape style="position:absolute;left:8403;top:-67;width:2;height:64" coordorigin="8403,-67" coordsize="0,64" path="m8403,-3l8403,-67e" filled="false" stroked="true" strokeweight=".371318pt" strokecolor="#0080ff">
                <v:path arrowok="t"/>
              </v:shape>
            </v:group>
            <v:group style="position:absolute;left:7089;top:-67;width:2;height:64" coordorigin="7089,-67" coordsize="2,64">
              <v:shape style="position:absolute;left:7089;top:-67;width:2;height:64" coordorigin="7089,-67" coordsize="0,64" path="m7089,-67l7089,-3e" filled="false" stroked="true" strokeweight=".500051pt" strokecolor="#0080ff">
                <v:path arrowok="t"/>
              </v:shape>
            </v:group>
            <v:group style="position:absolute;left:7839;top:-67;width:2;height:64" coordorigin="7839,-67" coordsize="2,64">
              <v:shape style="position:absolute;left:7839;top:-67;width:2;height:64" coordorigin="7839,-67" coordsize="0,64" path="m7839,-67l7839,-3e" filled="false" stroked="true" strokeweight=".460434pt" strokecolor="#0080ff">
                <v:path arrowok="t"/>
              </v:shape>
            </v:group>
            <v:group style="position:absolute;left:8102;top:-67;width:2;height:64" coordorigin="8102,-67" coordsize="2,64">
              <v:shape style="position:absolute;left:8102;top:-67;width:2;height:64" coordorigin="8102,-67" coordsize="0,64" path="m8102,-67l8102,-3e" filled="false" stroked="true" strokeweight=".490146pt" strokecolor="#0080ff">
                <v:path arrowok="t"/>
              </v:shape>
            </v:group>
            <v:group style="position:absolute;left:7375;top:-67;width:2;height:64" coordorigin="7375,-67" coordsize="2,64">
              <v:shape style="position:absolute;left:7375;top:-67;width:2;height:64" coordorigin="7375,-67" coordsize="0,64" path="m7375,-67l7375,-3e" filled="false" stroked="true" strokeweight=".485188pt" strokecolor="#0080ff">
                <v:path arrowok="t"/>
              </v:shape>
            </v:group>
            <v:group style="position:absolute;left:7842;top:-67;width:2;height:64" coordorigin="7842,-67" coordsize="2,64">
              <v:shape style="position:absolute;left:7842;top:-67;width:2;height:64" coordorigin="7842,-67" coordsize="0,64" path="m7842,-3l7842,-67e" filled="false" stroked="true" strokeweight=".371318pt" strokecolor="#0080ff">
                <v:path arrowok="t"/>
              </v:shape>
            </v:group>
            <v:group style="position:absolute;left:7636;top:-67;width:2;height:64" coordorigin="7636,-67" coordsize="2,64">
              <v:shape style="position:absolute;left:7636;top:-67;width:2;height:64" coordorigin="7636,-67" coordsize="0,64" path="m7636,-67l7636,-3e" filled="false" stroked="true" strokeweight=".405974pt" strokecolor="#0080ff">
                <v:path arrowok="t"/>
              </v:shape>
            </v:group>
            <v:group style="position:absolute;left:7776;top:-67;width:2;height:64" coordorigin="7776,-67" coordsize="2,64">
              <v:shape style="position:absolute;left:7776;top:-67;width:2;height:64" coordorigin="7776,-67" coordsize="0,64" path="m7776,-67l7776,-3e" filled="false" stroked="true" strokeweight=".490129pt" strokecolor="#0080ff">
                <v:path arrowok="t"/>
              </v:shape>
            </v:group>
            <v:group style="position:absolute;left:7051;top:-67;width:2;height:64" coordorigin="7051,-67" coordsize="2,64">
              <v:shape style="position:absolute;left:7051;top:-67;width:2;height:64" coordorigin="7051,-67" coordsize="0,64" path="m7051,-67l7051,-3e" filled="false" stroked="true" strokeweight=".376268pt" strokecolor="#0080ff">
                <v:path arrowok="t"/>
              </v:shape>
            </v:group>
            <v:group style="position:absolute;left:7949;top:-67;width:2;height:64" coordorigin="7949,-67" coordsize="2,64">
              <v:shape style="position:absolute;left:7949;top:-67;width:2;height:64" coordorigin="7949,-67" coordsize="0,64" path="m7949,-67l7949,-3e" filled="false" stroked="true" strokeweight=".381219pt" strokecolor="#0080ff">
                <v:path arrowok="t"/>
              </v:shape>
            </v:group>
            <v:group style="position:absolute;left:7859;top:-67;width:2;height:64" coordorigin="7859,-67" coordsize="2,64">
              <v:shape style="position:absolute;left:7859;top:-67;width:2;height:64" coordorigin="7859,-67" coordsize="0,64" path="m7859,-67l7859,-3e" filled="false" stroked="true" strokeweight=".485199pt" strokecolor="#0080ff">
                <v:path arrowok="t"/>
              </v:shape>
            </v:group>
            <v:group style="position:absolute;left:8266;top:-67;width:2;height:64" coordorigin="8266,-67" coordsize="2,64">
              <v:shape style="position:absolute;left:8266;top:-67;width:2;height:64" coordorigin="8266,-67" coordsize="0,64" path="m8266,-3l8266,-67e" filled="false" stroked="true" strokeweight=".371318pt" strokecolor="#0080ff">
                <v:path arrowok="t"/>
              </v:shape>
            </v:group>
            <v:group style="position:absolute;left:8071;top:-67;width:2;height:64" coordorigin="8071,-67" coordsize="2,64">
              <v:shape style="position:absolute;left:8071;top:-67;width:2;height:64" coordorigin="8071,-67" coordsize="0,64" path="m8071,-3l8071,-67e" filled="false" stroked="true" strokeweight=".371318pt" strokecolor="#0080ff">
                <v:path arrowok="t"/>
              </v:shape>
            </v:group>
            <v:group style="position:absolute;left:8281;top:-67;width:2;height:64" coordorigin="8281,-67" coordsize="2,64">
              <v:shape style="position:absolute;left:8281;top:-67;width:2;height:64" coordorigin="8281,-67" coordsize="0,64" path="m8281,-67l8281,-3e" filled="false" stroked="true" strokeweight=".465385pt" strokecolor="#0080ff">
                <v:path arrowok="t"/>
              </v:shape>
            </v:group>
            <v:group style="position:absolute;left:7152;top:-67;width:2;height:64" coordorigin="7152,-67" coordsize="2,64">
              <v:shape style="position:absolute;left:7152;top:-67;width:2;height:64" coordorigin="7152,-67" coordsize="0,64" path="m7152,-67l7152,-3e" filled="false" stroked="true" strokeweight=".415876pt" strokecolor="#0080ff">
                <v:path arrowok="t"/>
              </v:shape>
            </v:group>
            <v:group style="position:absolute;left:7785;top:-67;width:2;height:64" coordorigin="7785,-67" coordsize="2,64">
              <v:shape style="position:absolute;left:7785;top:-67;width:2;height:64" coordorigin="7785,-67" coordsize="0,64" path="m7785,-67l7785,-3e" filled="false" stroked="true" strokeweight=".509962pt" strokecolor="#0080ff">
                <v:path arrowok="t"/>
              </v:shape>
            </v:group>
            <v:group style="position:absolute;left:7582;top:-67;width:2;height:64" coordorigin="7582,-67" coordsize="2,64">
              <v:shape style="position:absolute;left:7582;top:-67;width:2;height:64" coordorigin="7582,-67" coordsize="0,64" path="m7582,-67l7582,-3e" filled="false" stroked="true" strokeweight=".475271pt" strokecolor="#0080ff">
                <v:path arrowok="t"/>
              </v:shape>
            </v:group>
            <v:group style="position:absolute;left:7391;top:-67;width:2;height:64" coordorigin="7391,-67" coordsize="2,64">
              <v:shape style="position:absolute;left:7391;top:-67;width:2;height:64" coordorigin="7391,-67" coordsize="0,64" path="m7391,-67l7391,-3e" filled="false" stroked="true" strokeweight=".490124pt" strokecolor="#0080ff">
                <v:path arrowok="t"/>
              </v:shape>
            </v:group>
            <v:group style="position:absolute;left:7875;top:-67;width:2;height:64" coordorigin="7875,-67" coordsize="2,64">
              <v:shape style="position:absolute;left:7875;top:-67;width:2;height:64" coordorigin="7875,-67" coordsize="0,64" path="m7875,-67l7875,-3e" filled="false" stroked="true" strokeweight=".430728pt" strokecolor="#0080ff">
                <v:path arrowok="t"/>
              </v:shape>
            </v:group>
            <v:group style="position:absolute;left:7619;top:-67;width:2;height:64" coordorigin="7619,-67" coordsize="2,64">
              <v:shape style="position:absolute;left:7619;top:-67;width:2;height:64" coordorigin="7619,-67" coordsize="0,64" path="m7619,-67l7619,-3e" filled="false" stroked="true" strokeweight=".38617pt" strokecolor="#0080ff">
                <v:path arrowok="t"/>
              </v:shape>
            </v:group>
            <v:group style="position:absolute;left:7155;top:-67;width:2;height:64" coordorigin="7155,-67" coordsize="2,64">
              <v:shape style="position:absolute;left:7155;top:-67;width:2;height:64" coordorigin="7155,-67" coordsize="0,64" path="m7155,-3l7155,-67e" filled="false" stroked="true" strokeweight=".371318pt" strokecolor="#0080ff">
                <v:path arrowok="t"/>
              </v:shape>
            </v:group>
            <v:group style="position:absolute;left:7816;top:-67;width:2;height:64" coordorigin="7816,-67" coordsize="2,64">
              <v:shape style="position:absolute;left:7816;top:-67;width:2;height:64" coordorigin="7816,-67" coordsize="0,64" path="m7816,-67l7816,-3e" filled="false" stroked="true" strokeweight=".445581pt" strokecolor="#0080ff">
                <v:path arrowok="t"/>
              </v:shape>
            </v:group>
            <v:group style="position:absolute;left:7827;top:-67;width:2;height:64" coordorigin="7827,-67" coordsize="2,64">
              <v:shape style="position:absolute;left:7827;top:-67;width:2;height:64" coordorigin="7827,-67" coordsize="0,64" path="m7827,-67l7827,-3e" filled="false" stroked="true" strokeweight=".401023pt" strokecolor="#0080ff">
                <v:path arrowok="t"/>
              </v:shape>
            </v:group>
            <v:group style="position:absolute;left:6994;top:-67;width:2;height:64" coordorigin="6994,-67" coordsize="2,64">
              <v:shape style="position:absolute;left:6994;top:-67;width:2;height:64" coordorigin="6994,-67" coordsize="0,64" path="m6994,-67l6994,-3e" filled="false" stroked="true" strokeweight=".405974pt" strokecolor="#0080ff">
                <v:path arrowok="t"/>
              </v:shape>
            </v:group>
            <v:group style="position:absolute;left:7415;top:-67;width:2;height:64" coordorigin="7415,-67" coordsize="2,64">
              <v:shape style="position:absolute;left:7415;top:-67;width:2;height:64" coordorigin="7415,-67" coordsize="0,64" path="m7415,-67l7415,-3e" filled="false" stroked="true" strokeweight=".495091pt" strokecolor="#0080ff">
                <v:path arrowok="t"/>
              </v:shape>
            </v:group>
            <v:group style="position:absolute;left:8291;top:-67;width:2;height:64" coordorigin="8291,-67" coordsize="2,64">
              <v:shape style="position:absolute;left:8291;top:-67;width:2;height:64" coordorigin="8291,-67" coordsize="0,64" path="m8291,-3l8291,-67e" filled="false" stroked="true" strokeweight=".371318pt" strokecolor="#0080ff">
                <v:path arrowok="t"/>
              </v:shape>
            </v:group>
            <v:group style="position:absolute;left:8224;top:-67;width:2;height:64" coordorigin="8224,-67" coordsize="2,64">
              <v:shape style="position:absolute;left:8224;top:-67;width:2;height:64" coordorigin="8224,-67" coordsize="0,64" path="m8224,-3l8224,-67e" filled="false" stroked="true" strokeweight=".371318pt" strokecolor="#0080ff">
                <v:path arrowok="t"/>
              </v:shape>
            </v:group>
            <v:group style="position:absolute;left:8170;top:-67;width:2;height:64" coordorigin="8170,-67" coordsize="2,64">
              <v:shape style="position:absolute;left:8170;top:-67;width:2;height:64" coordorigin="8170,-67" coordsize="0,64" path="m8170,-67l8170,-3e" filled="false" stroked="true" strokeweight=".455484pt" strokecolor="#0080ff">
                <v:path arrowok="t"/>
              </v:shape>
            </v:group>
            <v:group style="position:absolute;left:8551;top:-67;width:2;height:64" coordorigin="8551,-67" coordsize="2,64">
              <v:shape style="position:absolute;left:8551;top:-67;width:2;height:64" coordorigin="8551,-67" coordsize="0,64" path="m8551,-3l8551,-67e" filled="false" stroked="true" strokeweight=".371318pt" strokecolor="#0080ff">
                <v:path arrowok="t"/>
              </v:shape>
            </v:group>
            <v:group style="position:absolute;left:8244;top:-67;width:2;height:64" coordorigin="8244,-67" coordsize="2,64">
              <v:shape style="position:absolute;left:8244;top:-67;width:2;height:64" coordorigin="8244,-67" coordsize="0,64" path="m8244,-67l8244,-3e" filled="false" stroked="true" strokeweight=".391121pt" strokecolor="#0080ff">
                <v:path arrowok="t"/>
              </v:shape>
            </v:group>
            <v:group style="position:absolute;left:7936;top:-67;width:2;height:64" coordorigin="7936,-67" coordsize="2,64">
              <v:shape style="position:absolute;left:7936;top:-67;width:2;height:64" coordorigin="7936,-67" coordsize="0,64" path="m7936,-67l7936,-3e" filled="false" stroked="true" strokeweight=".465368pt" strokecolor="#0080ff">
                <v:path arrowok="t"/>
              </v:shape>
            </v:group>
            <v:group style="position:absolute;left:8318;top:-67;width:2;height:64" coordorigin="8318,-67" coordsize="2,64">
              <v:shape style="position:absolute;left:8318;top:-67;width:2;height:64" coordorigin="8318,-67" coordsize="0,64" path="m8318,-3l8318,-67e" filled="false" stroked="true" strokeweight=".371318pt" strokecolor="#0080ff">
                <v:path arrowok="t"/>
              </v:shape>
            </v:group>
            <v:group style="position:absolute;left:7882;top:-67;width:2;height:64" coordorigin="7882,-67" coordsize="2,64">
              <v:shape style="position:absolute;left:7882;top:-67;width:2;height:64" coordorigin="7882,-67" coordsize="0,64" path="m7882,-67l7882,-3e" filled="false" stroked="true" strokeweight=".470336pt" strokecolor="#0080ff">
                <v:path arrowok="t"/>
              </v:shape>
            </v:group>
            <v:group style="position:absolute;left:7521;top:-67;width:2;height:64" coordorigin="7521,-67" coordsize="2,64">
              <v:shape style="position:absolute;left:7521;top:-67;width:2;height:64" coordorigin="7521,-67" coordsize="0,64" path="m7521,-67l7521,-3e" filled="false" stroked="true" strokeweight=".485198pt" strokecolor="#0080ff">
                <v:path arrowok="t"/>
              </v:shape>
            </v:group>
            <v:group style="position:absolute;left:8260;top:-67;width:2;height:64" coordorigin="8260,-67" coordsize="2,64">
              <v:shape style="position:absolute;left:8260;top:-67;width:2;height:64" coordorigin="8260,-67" coordsize="0,64" path="m8260,-67l8260,-3e" filled="false" stroked="true" strokeweight=".415876pt" strokecolor="#0080ff">
                <v:path arrowok="t"/>
              </v:shape>
            </v:group>
            <v:group style="position:absolute;left:8472;top:-67;width:2;height:64" coordorigin="8472,-67" coordsize="2,64">
              <v:shape style="position:absolute;left:8472;top:-67;width:2;height:64" coordorigin="8472,-67" coordsize="0,64" path="m8472,-3l8472,-67e" filled="false" stroked="true" strokeweight=".371318pt" strokecolor="#0080ff">
                <v:path arrowok="t"/>
              </v:shape>
            </v:group>
            <v:group style="position:absolute;left:6938;top:-67;width:2;height:64" coordorigin="6938,-67" coordsize="2,64">
              <v:shape style="position:absolute;left:6938;top:-67;width:2;height:64" coordorigin="6938,-67" coordsize="0,64" path="m6938,-3l6938,-67e" filled="false" stroked="true" strokeweight=".371318pt" strokecolor="#0080ff">
                <v:path arrowok="t"/>
              </v:shape>
            </v:group>
            <v:group style="position:absolute;left:7813;top:-67;width:2;height:64" coordorigin="7813,-67" coordsize="2,64">
              <v:shape style="position:absolute;left:7813;top:-67;width:2;height:64" coordorigin="7813,-67" coordsize="0,64" path="m7813,-3l7813,-67e" filled="false" stroked="true" strokeweight=".371318pt" strokecolor="#0080ff">
                <v:path arrowok="t"/>
              </v:shape>
            </v:group>
            <v:group style="position:absolute;left:7661;top:-67;width:2;height:64" coordorigin="7661,-67" coordsize="2,64">
              <v:shape style="position:absolute;left:7661;top:-67;width:2;height:64" coordorigin="7661,-67" coordsize="0,64" path="m7661,-67l7661,-3e" filled="false" stroked="true" strokeweight=".450543pt" strokecolor="#0080ff">
                <v:path arrowok="t"/>
              </v:shape>
            </v:group>
            <v:group style="position:absolute;left:8254;top:-67;width:2;height:64" coordorigin="8254,-67" coordsize="2,64">
              <v:shape style="position:absolute;left:8254;top:-67;width:2;height:64" coordorigin="8254,-67" coordsize="0,64" path="m8254,-67l8254,-3e" filled="false" stroked="true" strokeweight=".396072pt" strokecolor="#0080ff">
                <v:path arrowok="t"/>
              </v:shape>
            </v:group>
            <v:group style="position:absolute;left:7344;top:-67;width:2;height:64" coordorigin="7344,-67" coordsize="2,64">
              <v:shape style="position:absolute;left:7344;top:-67;width:2;height:64" coordorigin="7344,-67" coordsize="0,64" path="m7344,-67l7344,-3e" filled="false" stroked="true" strokeweight=".46044pt" strokecolor="#0080ff">
                <v:path arrowok="t"/>
              </v:shape>
            </v:group>
            <v:group style="position:absolute;left:7292;top:-67;width:2;height:64" coordorigin="7292,-67" coordsize="2,64">
              <v:shape style="position:absolute;left:7292;top:-67;width:2;height:64" coordorigin="7292,-67" coordsize="0,64" path="m7292,-3l7292,-67e" filled="false" stroked="true" strokeweight=".371318pt" strokecolor="#0080ff">
                <v:path arrowok="t"/>
              </v:shape>
            </v:group>
            <v:group style="position:absolute;left:7709;top:-67;width:2;height:64" coordorigin="7709,-67" coordsize="2,64">
              <v:shape style="position:absolute;left:7709;top:-67;width:2;height:64" coordorigin="7709,-67" coordsize="0,64" path="m7709,-67l7709,-3e" filled="false" stroked="true" strokeweight=".495052pt" strokecolor="#0080ff">
                <v:path arrowok="t"/>
              </v:shape>
            </v:group>
            <v:group style="position:absolute;left:7850;top:-67;width:2;height:64" coordorigin="7850,-67" coordsize="2,64">
              <v:shape style="position:absolute;left:7850;top:-67;width:2;height:64" coordorigin="7850,-67" coordsize="0,64" path="m7850,-67l7850,-3e" filled="false" stroked="true" strokeweight=".391119pt" strokecolor="#0080ff">
                <v:path arrowok="t"/>
              </v:shape>
            </v:group>
            <v:group style="position:absolute;left:7895;top:-67;width:2;height:64" coordorigin="7895,-67" coordsize="2,64">
              <v:shape style="position:absolute;left:7895;top:-67;width:2;height:64" coordorigin="7895,-67" coordsize="0,64" path="m7895,-67l7895,-3e" filled="false" stroked="true" strokeweight=".505005pt" strokecolor="#0080ff">
                <v:path arrowok="t"/>
              </v:shape>
            </v:group>
            <v:group style="position:absolute;left:7878;top:-67;width:2;height:64" coordorigin="7878,-67" coordsize="2,64">
              <v:shape style="position:absolute;left:7878;top:-67;width:2;height:64" coordorigin="7878,-67" coordsize="0,64" path="m7878,-67l7878,-3e" filled="false" stroked="true" strokeweight=".44063pt" strokecolor="#0080ff">
                <v:path arrowok="t"/>
              </v:shape>
            </v:group>
            <v:group style="position:absolute;left:7457;top:-67;width:2;height:64" coordorigin="7457,-67" coordsize="2,64">
              <v:shape style="position:absolute;left:7457;top:-67;width:2;height:64" coordorigin="7457,-67" coordsize="0,64" path="m7457,-67l7457,-3e" filled="false" stroked="true" strokeweight=".460448pt" strokecolor="#0080ff">
                <v:path arrowok="t"/>
              </v:shape>
            </v:group>
            <v:group style="position:absolute;left:6750;top:-67;width:2;height:64" coordorigin="6750,-67" coordsize="2,64">
              <v:shape style="position:absolute;left:6750;top:-67;width:2;height:64" coordorigin="6750,-67" coordsize="0,64" path="m6750,-3l6750,-67e" filled="false" stroked="true" strokeweight=".371318pt" strokecolor="#0080ff">
                <v:path arrowok="t"/>
              </v:shape>
            </v:group>
            <v:group style="position:absolute;left:7446;top:-67;width:2;height:64" coordorigin="7446,-67" coordsize="2,64">
              <v:shape style="position:absolute;left:7446;top:-67;width:2;height:64" coordorigin="7446,-67" coordsize="0,64" path="m7446,-67l7446,-3e" filled="false" stroked="true" strokeweight=".420841pt" strokecolor="#0080ff">
                <v:path arrowok="t"/>
              </v:shape>
            </v:group>
            <v:group style="position:absolute;left:6857;top:-67;width:2;height:64" coordorigin="6857,-67" coordsize="2,64">
              <v:shape style="position:absolute;left:6857;top:-67;width:2;height:64" coordorigin="6857,-67" coordsize="0,64" path="m6857,-3l6857,-67e" filled="false" stroked="true" strokeweight=".371318pt" strokecolor="#0080ff">
                <v:path arrowok="t"/>
              </v:shape>
            </v:group>
            <v:group style="position:absolute;left:7864;top:-67;width:2;height:64" coordorigin="7864,-67" coordsize="2,64">
              <v:shape style="position:absolute;left:7864;top:-67;width:2;height:64" coordorigin="7864,-67" coordsize="0,64" path="m7864,-67l7864,-3e" filled="false" stroked="true" strokeweight=".391121pt" strokecolor="#0080ff">
                <v:path arrowok="t"/>
              </v:shape>
            </v:group>
            <v:group style="position:absolute;left:7616;top:-67;width:2;height:64" coordorigin="7616,-67" coordsize="2,64">
              <v:shape style="position:absolute;left:7616;top:-67;width:2;height:64" coordorigin="7616,-67" coordsize="0,64" path="m7616,-67l7616,-3e" filled="false" stroked="true" strokeweight=".435679pt" strokecolor="#0080ff">
                <v:path arrowok="t"/>
              </v:shape>
            </v:group>
            <v:group style="position:absolute;left:8062;top:-67;width:2;height:64" coordorigin="8062,-67" coordsize="2,64">
              <v:shape style="position:absolute;left:8062;top:-67;width:2;height:64" coordorigin="8062,-67" coordsize="0,64" path="m8062,-67l8062,-3e" filled="false" stroked="true" strokeweight=".455483pt" strokecolor="#0080ff">
                <v:path arrowok="t"/>
              </v:shape>
            </v:group>
            <v:group style="position:absolute;left:7307;top:-67;width:2;height:64" coordorigin="7307,-67" coordsize="2,64">
              <v:shape style="position:absolute;left:7307;top:-67;width:2;height:64" coordorigin="7307,-67" coordsize="0,64" path="m7307,-67l7307,-3e" filled="false" stroked="true" strokeweight=".440619pt" strokecolor="#0080ff">
                <v:path arrowok="t"/>
              </v:shape>
            </v:group>
            <v:group style="position:absolute;left:8460;top:-67;width:2;height:64" coordorigin="8460,-67" coordsize="2,64">
              <v:shape style="position:absolute;left:8460;top:-67;width:2;height:64" coordorigin="8460,-67" coordsize="0,64" path="m8460,-67l8460,-3e" filled="false" stroked="true" strokeweight=".435679pt" strokecolor="#0080ff">
                <v:path arrowok="t"/>
              </v:shape>
            </v:group>
            <v:group style="position:absolute;left:7810;top:-67;width:2;height:64" coordorigin="7810,-67" coordsize="2,64">
              <v:shape style="position:absolute;left:7810;top:-67;width:2;height:64" coordorigin="7810,-67" coordsize="0,64" path="m7810,-3l7810,-67e" filled="false" stroked="true" strokeweight=".371318pt" strokecolor="#0080ff">
                <v:path arrowok="t"/>
              </v:shape>
            </v:group>
            <v:group style="position:absolute;left:7892;top:-67;width:2;height:64" coordorigin="7892,-67" coordsize="2,64">
              <v:shape style="position:absolute;left:7892;top:-67;width:2;height:64" coordorigin="7892,-67" coordsize="0,64" path="m7892,-67l7892,-3e" filled="false" stroked="true" strokeweight=".425777pt" strokecolor="#0080ff">
                <v:path arrowok="t"/>
              </v:shape>
            </v:group>
            <v:group style="position:absolute;left:7148;top:-67;width:2;height:64" coordorigin="7148,-67" coordsize="2,64">
              <v:shape style="position:absolute;left:7148;top:-67;width:2;height:64" coordorigin="7148,-67" coordsize="0,64" path="m7148,-67l7148,-3e" filled="false" stroked="true" strokeweight=".420827pt" strokecolor="#0080ff">
                <v:path arrowok="t"/>
              </v:shape>
            </v:group>
            <v:group style="position:absolute;left:7468;top:-67;width:2;height:64" coordorigin="7468,-67" coordsize="2,64">
              <v:shape style="position:absolute;left:7468;top:-67;width:2;height:64" coordorigin="7468,-67" coordsize="0,64" path="m7468,-67l7468,-3e" filled="false" stroked="true" strokeweight=".42577pt" strokecolor="#0080ff">
                <v:path arrowok="t"/>
              </v:shape>
            </v:group>
            <v:group style="position:absolute;left:7260;top:-67;width:2;height:64" coordorigin="7260,-67" coordsize="2,64">
              <v:shape style="position:absolute;left:7260;top:-67;width:2;height:64" coordorigin="7260,-67" coordsize="0,64" path="m7260,-67l7260,-3e" filled="false" stroked="true" strokeweight=".420838pt" strokecolor="#0080ff">
                <v:path arrowok="t"/>
              </v:shape>
            </v:group>
            <v:group style="position:absolute;left:7676;top:-67;width:2;height:64" coordorigin="7676,-67" coordsize="2,64">
              <v:shape style="position:absolute;left:7676;top:-67;width:2;height:64" coordorigin="7676,-67" coordsize="0,64" path="m7676,-67l7676,-3e" filled="false" stroked="true" strokeweight=".465396pt" strokecolor="#0080ff">
                <v:path arrowok="t"/>
              </v:shape>
            </v:group>
            <v:group style="position:absolute;left:8426;top:-67;width:2;height:64" coordorigin="8426,-67" coordsize="2,64">
              <v:shape style="position:absolute;left:8426;top:-67;width:2;height:64" coordorigin="8426,-67" coordsize="0,64" path="m8426,-3l8426,-67e" filled="false" stroked="true" strokeweight=".371318pt" strokecolor="#0080ff">
                <v:path arrowok="t"/>
              </v:shape>
            </v:group>
            <v:group style="position:absolute;left:7337;top:-67;width:2;height:64" coordorigin="7337,-67" coordsize="2,64">
              <v:shape style="position:absolute;left:7337;top:-67;width:2;height:64" coordorigin="7337,-67" coordsize="0,64" path="m7337,-67l7337,-3e" filled="false" stroked="true" strokeweight=".490128pt" strokecolor="#0080ff">
                <v:path arrowok="t"/>
              </v:shape>
            </v:group>
            <v:group style="position:absolute;left:7373;top:-67;width:2;height:64" coordorigin="7373,-67" coordsize="2,64">
              <v:shape style="position:absolute;left:7373;top:-67;width:2;height:64" coordorigin="7373,-67" coordsize="0,64" path="m7373,-67l7373,-3e" filled="false" stroked="true" strokeweight=".396069pt" strokecolor="#0080ff">
                <v:path arrowok="t"/>
              </v:shape>
            </v:group>
            <v:group style="position:absolute;left:7621;top:-67;width:2;height:64" coordorigin="7621,-67" coordsize="2,64">
              <v:shape style="position:absolute;left:7621;top:-67;width:2;height:64" coordorigin="7621,-67" coordsize="0,64" path="m7621,-67l7621,-3e" filled="false" stroked="true" strokeweight=".470334pt" strokecolor="#0080ff">
                <v:path arrowok="t"/>
              </v:shape>
            </v:group>
            <v:group style="position:absolute;left:8145;top:-67;width:2;height:64" coordorigin="8145,-67" coordsize="2,64">
              <v:shape style="position:absolute;left:8145;top:-67;width:2;height:64" coordorigin="8145,-67" coordsize="0,64" path="m8145,-67l8145,-3e" filled="false" stroked="true" strokeweight=".470337pt" strokecolor="#0080ff">
                <v:path arrowok="t"/>
              </v:shape>
            </v:group>
            <v:group style="position:absolute;left:7101;top:-67;width:2;height:64" coordorigin="7101,-67" coordsize="2,64">
              <v:shape style="position:absolute;left:7101;top:-67;width:2;height:64" coordorigin="7101,-67" coordsize="0,64" path="m7101,-67l7101,-3e" filled="false" stroked="true" strokeweight=".460434pt" strokecolor="#0080ff">
                <v:path arrowok="t"/>
              </v:shape>
            </v:group>
            <v:group style="position:absolute;left:7783;top:-67;width:2;height:64" coordorigin="7783,-67" coordsize="2,64">
              <v:shape style="position:absolute;left:7783;top:-67;width:2;height:64" coordorigin="7783,-67" coordsize="0,64" path="m7783,-67l7783,-3e" filled="false" stroked="true" strokeweight=".445581pt" strokecolor="#0080ff">
                <v:path arrowok="t"/>
              </v:shape>
            </v:group>
            <v:group style="position:absolute;left:7751;top:-67;width:2;height:64" coordorigin="7751,-67" coordsize="2,64">
              <v:shape style="position:absolute;left:7751;top:-67;width:2;height:64" coordorigin="7751,-67" coordsize="0,64" path="m7751,-67l7751,-3e" filled="false" stroked="true" strokeweight=".376268pt" strokecolor="#0080ff">
                <v:path arrowok="t"/>
              </v:shape>
            </v:group>
            <v:group style="position:absolute;left:7886;top:-67;width:2;height:64" coordorigin="7886,-67" coordsize="2,64">
              <v:shape style="position:absolute;left:7886;top:-67;width:2;height:64" coordorigin="7886,-67" coordsize="0,64" path="m7886,-67l7886,-3e" filled="false" stroked="true" strokeweight=".440652pt" strokecolor="#0080ff">
                <v:path arrowok="t"/>
              </v:shape>
            </v:group>
            <v:group style="position:absolute;left:8017;top:-67;width:2;height:64" coordorigin="8017,-67" coordsize="2,64">
              <v:shape style="position:absolute;left:8017;top:-67;width:2;height:64" coordorigin="8017,-67" coordsize="0,64" path="m8017,-67l8017,-3e" filled="false" stroked="true" strokeweight=".470347pt" strokecolor="#0080ff">
                <v:path arrowok="t"/>
              </v:shape>
            </v:group>
            <v:group style="position:absolute;left:7545;top:-67;width:2;height:64" coordorigin="7545,-67" coordsize="2,64">
              <v:shape style="position:absolute;left:7545;top:-67;width:2;height:64" coordorigin="7545,-67" coordsize="0,64" path="m7545,-67l7545,-3e" filled="false" stroked="true" strokeweight=".460434pt" strokecolor="#0080ff">
                <v:path arrowok="t"/>
              </v:shape>
            </v:group>
            <v:group style="position:absolute;left:7741;top:-67;width:2;height:64" coordorigin="7741,-67" coordsize="2,64">
              <v:shape style="position:absolute;left:7741;top:-67;width:2;height:64" coordorigin="7741,-67" coordsize="0,64" path="m7741,-67l7741,-3e" filled="false" stroked="true" strokeweight=".475289pt" strokecolor="#0080ff">
                <v:path arrowok="t"/>
              </v:shape>
            </v:group>
            <v:group style="position:absolute;left:8397;top:-67;width:2;height:64" coordorigin="8397,-67" coordsize="2,64">
              <v:shape style="position:absolute;left:8397;top:-67;width:2;height:64" coordorigin="8397,-67" coordsize="0,64" path="m8397,-67l8397,-3e" filled="false" stroked="true" strokeweight=".425777pt" strokecolor="#0080ff">
                <v:path arrowok="t"/>
              </v:shape>
            </v:group>
            <v:group style="position:absolute;left:7008;top:-67;width:2;height:64" coordorigin="7008,-67" coordsize="2,64">
              <v:shape style="position:absolute;left:7008;top:-67;width:2;height:64" coordorigin="7008,-67" coordsize="0,64" path="m7008,-67l7008,-3e" filled="false" stroked="true" strokeweight=".415876pt" strokecolor="#0080ff">
                <v:path arrowok="t"/>
              </v:shape>
            </v:group>
            <v:group style="position:absolute;left:7599;top:-67;width:2;height:64" coordorigin="7599,-67" coordsize="2,64">
              <v:shape style="position:absolute;left:7599;top:-67;width:2;height:64" coordorigin="7599,-67" coordsize="0,64" path="m7599,-3l7599,-67e" filled="false" stroked="true" strokeweight=".371318pt" strokecolor="#0080ff">
                <v:path arrowok="t"/>
              </v:shape>
            </v:group>
            <v:group style="position:absolute;left:7410;top:-67;width:2;height:64" coordorigin="7410,-67" coordsize="2,64">
              <v:shape style="position:absolute;left:7410;top:-67;width:2;height:64" coordorigin="7410,-67" coordsize="0,64" path="m7410,-67l7410,-3e" filled="false" stroked="true" strokeweight=".401023pt" strokecolor="#0080ff">
                <v:path arrowok="t"/>
              </v:shape>
            </v:group>
            <v:group style="position:absolute;left:7032;top:-67;width:2;height:64" coordorigin="7032,-67" coordsize="2,64">
              <v:shape style="position:absolute;left:7032;top:-67;width:2;height:64" coordorigin="7032,-67" coordsize="0,64" path="m7032,-3l7032,-67e" filled="false" stroked="true" strokeweight=".371318pt" strokecolor="#0080ff">
                <v:path arrowok="t"/>
              </v:shape>
            </v:group>
            <v:group style="position:absolute;left:7257;top:-67;width:2;height:64" coordorigin="7257,-67" coordsize="2,64">
              <v:shape style="position:absolute;left:7257;top:-67;width:2;height:64" coordorigin="7257,-67" coordsize="0,64" path="m7257,-67l7257,-3e" filled="false" stroked="true" strokeweight=".425777pt" strokecolor="#0080ff">
                <v:path arrowok="t"/>
              </v:shape>
            </v:group>
            <v:group style="position:absolute;left:7586;top:-67;width:2;height:64" coordorigin="7586,-67" coordsize="2,64">
              <v:shape style="position:absolute;left:7586;top:-67;width:2;height:64" coordorigin="7586,-67" coordsize="0,64" path="m7586,-67l7586,-3e" filled="false" stroked="true" strokeweight=".490144pt" strokecolor="#0080ff">
                <v:path arrowok="t"/>
              </v:shape>
            </v:group>
            <v:group style="position:absolute;left:7234;top:-67;width:2;height:64" coordorigin="7234,-67" coordsize="2,64">
              <v:shape style="position:absolute;left:7234;top:-67;width:2;height:64" coordorigin="7234,-67" coordsize="0,64" path="m7234,-67l7234,-3e" filled="false" stroked="true" strokeweight=".435702pt" strokecolor="#0080ff">
                <v:path arrowok="t"/>
              </v:shape>
            </v:group>
            <v:group style="position:absolute;left:8094;top:-67;width:2;height:64" coordorigin="8094,-67" coordsize="2,64">
              <v:shape style="position:absolute;left:8094;top:-67;width:2;height:64" coordorigin="8094,-67" coordsize="0,64" path="m8094,-67l8094,-3e" filled="false" stroked="true" strokeweight=".460427pt" strokecolor="#0080ff">
                <v:path arrowok="t"/>
              </v:shape>
            </v:group>
            <v:group style="position:absolute;left:7238;top:-67;width:2;height:64" coordorigin="7238,-67" coordsize="2,64">
              <v:shape style="position:absolute;left:7238;top:-67;width:2;height:64" coordorigin="7238,-67" coordsize="0,64" path="m7238,-67l7238,-3e" filled="false" stroked="true" strokeweight=".445588pt" strokecolor="#0080ff">
                <v:path arrowok="t"/>
              </v:shape>
            </v:group>
            <v:group style="position:absolute;left:8324;top:-67;width:2;height:64" coordorigin="8324,-67" coordsize="2,64">
              <v:shape style="position:absolute;left:8324;top:-67;width:2;height:64" coordorigin="8324,-67" coordsize="0,64" path="m8324,-3l8324,-67e" filled="false" stroked="true" strokeweight=".371318pt" strokecolor="#0080ff">
                <v:path arrowok="t"/>
              </v:shape>
            </v:group>
            <v:group style="position:absolute;left:8077;top:-67;width:2;height:64" coordorigin="8077,-67" coordsize="2,64">
              <v:shape style="position:absolute;left:8077;top:-67;width:2;height:64" coordorigin="8077,-67" coordsize="0,64" path="m8077,-67l8077,-3e" filled="false" stroked="true" strokeweight=".460434pt" strokecolor="#0080ff">
                <v:path arrowok="t"/>
              </v:shape>
            </v:group>
            <v:group style="position:absolute;left:7419;top:-67;width:2;height:64" coordorigin="7419,-67" coordsize="2,64">
              <v:shape style="position:absolute;left:7419;top:-67;width:2;height:64" coordorigin="7419,-67" coordsize="0,64" path="m7419,-67l7419,-3e" filled="false" stroked="true" strokeweight=".450557pt" strokecolor="#0080ff">
                <v:path arrowok="t"/>
              </v:shape>
            </v:group>
            <v:group style="position:absolute;left:7362;top:-67;width:2;height:64" coordorigin="7362,-67" coordsize="2,64">
              <v:shape style="position:absolute;left:7362;top:-67;width:2;height:64" coordorigin="7362,-67" coordsize="0,64" path="m7362,-67l7362,-3e" filled="false" stroked="true" strokeweight=".480227pt" strokecolor="#0080ff">
                <v:path arrowok="t"/>
              </v:shape>
            </v:group>
            <v:group style="position:absolute;left:7322;top:-67;width:2;height:64" coordorigin="7322,-67" coordsize="2,64">
              <v:shape style="position:absolute;left:7322;top:-67;width:2;height:64" coordorigin="7322,-67" coordsize="0,64" path="m7322,-3l7322,-67e" filled="false" stroked="true" strokeweight=".371318pt" strokecolor="#0080ff">
                <v:path arrowok="t"/>
              </v:shape>
            </v:group>
            <v:group style="position:absolute;left:7135;top:-67;width:2;height:64" coordorigin="7135,-67" coordsize="2,64">
              <v:shape style="position:absolute;left:7135;top:-67;width:2;height:64" coordorigin="7135,-67" coordsize="0,64" path="m7135,-67l7135,-3e" filled="false" stroked="true" strokeweight=".445581pt" strokecolor="#0080ff">
                <v:path arrowok="t"/>
              </v:shape>
            </v:group>
            <v:group style="position:absolute;left:7603;top:-67;width:2;height:64" coordorigin="7603,-67" coordsize="2,64">
              <v:shape style="position:absolute;left:7603;top:-67;width:2;height:64" coordorigin="7603,-67" coordsize="0,64" path="m7603,-67l7603,-3e" filled="false" stroked="true" strokeweight=".440617pt" strokecolor="#0080ff">
                <v:path arrowok="t"/>
              </v:shape>
            </v:group>
            <v:group style="position:absolute;left:8447;top:-67;width:2;height:64" coordorigin="8447,-67" coordsize="2,64">
              <v:shape style="position:absolute;left:8447;top:-67;width:2;height:64" coordorigin="8447,-67" coordsize="0,64" path="m8447,-3l8447,-67e" filled="false" stroked="true" strokeweight=".371318pt" strokecolor="#0080ff">
                <v:path arrowok="t"/>
              </v:shape>
            </v:group>
            <v:group style="position:absolute;left:7300;top:-67;width:2;height:64" coordorigin="7300,-67" coordsize="2,64">
              <v:shape style="position:absolute;left:7300;top:-67;width:2;height:64" coordorigin="7300,-67" coordsize="0,64" path="m7300,-67l7300,-3e" filled="false" stroked="true" strokeweight=".410925pt" strokecolor="#0080ff">
                <v:path arrowok="t"/>
              </v:shape>
            </v:group>
            <v:group style="position:absolute;left:7685;top:-67;width:2;height:64" coordorigin="7685,-67" coordsize="2,64">
              <v:shape style="position:absolute;left:7685;top:-67;width:2;height:64" coordorigin="7685,-67" coordsize="0,64" path="m7685,-3l7685,-67e" filled="false" stroked="true" strokeweight=".371318pt" strokecolor="#0080ff">
                <v:path arrowok="t"/>
              </v:shape>
            </v:group>
            <v:group style="position:absolute;left:7972;top:-67;width:2;height:64" coordorigin="7972,-67" coordsize="2,64">
              <v:shape style="position:absolute;left:7972;top:-67;width:2;height:64" coordorigin="7972,-67" coordsize="0,64" path="m7972,-67l7972,-3e" filled="false" stroked="true" strokeweight=".401021pt" strokecolor="#0080ff">
                <v:path arrowok="t"/>
              </v:shape>
            </v:group>
            <v:group style="position:absolute;left:8499;top:-67;width:2;height:64" coordorigin="8499,-67" coordsize="2,64">
              <v:shape style="position:absolute;left:8499;top:-67;width:2;height:64" coordorigin="8499,-67" coordsize="0,64" path="m8499,-3l8499,-67e" filled="false" stroked="true" strokeweight=".371318pt" strokecolor="#0080ff">
                <v:path arrowok="t"/>
              </v:shape>
            </v:group>
            <v:group style="position:absolute;left:8252;top:-67;width:2;height:64" coordorigin="8252,-67" coordsize="2,64">
              <v:shape style="position:absolute;left:8252;top:-67;width:2;height:64" coordorigin="8252,-67" coordsize="0,64" path="m8252,-3l8252,-67e" filled="false" stroked="true" strokeweight=".371318pt" strokecolor="#0080ff">
                <v:path arrowok="t"/>
              </v:shape>
            </v:group>
            <v:group style="position:absolute;left:7382;top:-67;width:2;height:64" coordorigin="7382,-67" coordsize="2,64">
              <v:shape style="position:absolute;left:7382;top:-67;width:2;height:64" coordorigin="7382,-67" coordsize="0,64" path="m7382,-3l7382,-67e" filled="false" stroked="true" strokeweight=".371318pt" strokecolor="#0080ff">
                <v:path arrowok="t"/>
              </v:shape>
            </v:group>
            <v:group style="position:absolute;left:8278;top:-67;width:2;height:64" coordorigin="8278,-67" coordsize="2,64">
              <v:shape style="position:absolute;left:8278;top:-67;width:2;height:64" coordorigin="8278,-67" coordsize="0,64" path="m8278,-3l8278,-67e" filled="false" stroked="true" strokeweight=".371318pt" strokecolor="#0080ff">
                <v:path arrowok="t"/>
              </v:shape>
            </v:group>
            <v:group style="position:absolute;left:7539;top:-67;width:2;height:64" coordorigin="7539,-67" coordsize="2,64">
              <v:shape style="position:absolute;left:7539;top:-67;width:2;height:64" coordorigin="7539,-67" coordsize="0,64" path="m7539,-67l7539,-3e" filled="false" stroked="true" strokeweight=".38617pt" strokecolor="#0080ff">
                <v:path arrowok="t"/>
              </v:shape>
            </v:group>
            <v:group style="position:absolute;left:7744;top:-67;width:2;height:64" coordorigin="7744,-67" coordsize="2,64">
              <v:shape style="position:absolute;left:7744;top:-67;width:2;height:64" coordorigin="7744,-67" coordsize="0,64" path="m7744,-3l7744,-67e" filled="false" stroked="true" strokeweight=".371318pt" strokecolor="#0080ff">
                <v:path arrowok="t"/>
              </v:shape>
            </v:group>
            <v:group style="position:absolute;left:8656;top:-67;width:2;height:64" coordorigin="8656,-67" coordsize="2,64">
              <v:shape style="position:absolute;left:8656;top:-67;width:2;height:64" coordorigin="8656,-67" coordsize="0,64" path="m8656,-67l8656,-3e" filled="false" stroked="true" strokeweight=".455483pt" strokecolor="#0080ff">
                <v:path arrowok="t"/>
              </v:shape>
            </v:group>
            <v:group style="position:absolute;left:8709;top:-67;width:2;height:64" coordorigin="8709,-67" coordsize="2,64">
              <v:shape style="position:absolute;left:8709;top:-67;width:2;height:64" coordorigin="8709,-67" coordsize="0,64" path="m8709,-3l8709,-67e" filled="false" stroked="true" strokeweight=".371318pt" strokecolor="#0080ff">
                <v:path arrowok="t"/>
              </v:shape>
            </v:group>
            <v:group style="position:absolute;left:8650;top:-67;width:2;height:64" coordorigin="8650,-67" coordsize="2,64">
              <v:shape style="position:absolute;left:8650;top:-67;width:2;height:64" coordorigin="8650,-67" coordsize="0,64" path="m8650,-3l8650,-67e" filled="false" stroked="true" strokeweight=".371318pt" strokecolor="#0080ff">
                <v:path arrowok="t"/>
              </v:shape>
            </v:group>
            <v:group style="position:absolute;left:8596;top:-67;width:2;height:64" coordorigin="8596,-67" coordsize="2,64">
              <v:shape style="position:absolute;left:8596;top:-67;width:2;height:64" coordorigin="8596,-67" coordsize="0,64" path="m8596,-3l8596,-67e" filled="false" stroked="true" strokeweight=".371318pt" strokecolor="#0080ff">
                <v:path arrowok="t"/>
              </v:shape>
            </v:group>
            <v:group style="position:absolute;left:7333;top:-67;width:2;height:64" coordorigin="7333,-67" coordsize="2,64">
              <v:shape style="position:absolute;left:7333;top:-67;width:2;height:64" coordorigin="7333,-67" coordsize="0,64" path="m7333,-67l7333,-3e" filled="false" stroked="true" strokeweight=".450532pt" strokecolor="#0080ff">
                <v:path arrowok="t"/>
              </v:shape>
            </v:group>
            <v:group style="position:absolute;left:8134;top:-67;width:2;height:64" coordorigin="8134,-67" coordsize="2,64">
              <v:shape style="position:absolute;left:8134;top:-67;width:2;height:64" coordorigin="8134,-67" coordsize="0,64" path="m8134,-67l8134,-3e" filled="false" stroked="true" strokeweight=".391119pt" strokecolor="#0080ff">
                <v:path arrowok="t"/>
              </v:shape>
            </v:group>
            <v:group style="position:absolute;left:7471;top:-67;width:2;height:64" coordorigin="7471,-67" coordsize="2,64">
              <v:shape style="position:absolute;left:7471;top:-67;width:2;height:64" coordorigin="7471,-67" coordsize="0,64" path="m7471,-67l7471,-3e" filled="false" stroked="true" strokeweight=".381219pt" strokecolor="#0080ff">
                <v:path arrowok="t"/>
              </v:shape>
            </v:group>
            <v:group style="position:absolute;left:8214;top:-67;width:2;height:64" coordorigin="8214,-67" coordsize="2,64">
              <v:shape style="position:absolute;left:8214;top:-67;width:2;height:64" coordorigin="8214,-67" coordsize="0,64" path="m8214,-67l8214,-3e" filled="false" stroked="true" strokeweight=".470336pt" strokecolor="#0080ff">
                <v:path arrowok="t"/>
              </v:shape>
            </v:group>
            <v:group style="position:absolute;left:8123;top:-67;width:2;height:64" coordorigin="8123,-67" coordsize="2,64">
              <v:shape style="position:absolute;left:8123;top:-67;width:2;height:64" coordorigin="8123,-67" coordsize="0,64" path="m8123,-3l8123,-67e" filled="false" stroked="true" strokeweight=".371318pt" strokecolor="#0080ff">
                <v:path arrowok="t"/>
              </v:shape>
            </v:group>
            <v:group style="position:absolute;left:8374;top:-67;width:2;height:64" coordorigin="8374,-67" coordsize="2,64">
              <v:shape style="position:absolute;left:8374;top:-67;width:2;height:64" coordorigin="8374,-67" coordsize="0,64" path="m8374,-67l8374,-3e" filled="false" stroked="true" strokeweight=".470336pt" strokecolor="#0080ff">
                <v:path arrowok="t"/>
              </v:shape>
            </v:group>
            <v:group style="position:absolute;left:7807;top:-67;width:2;height:64" coordorigin="7807,-67" coordsize="2,64">
              <v:shape style="position:absolute;left:7807;top:-67;width:2;height:64" coordorigin="7807,-67" coordsize="0,64" path="m7807,-67l7807,-3e" filled="false" stroked="true" strokeweight=".465394pt" strokecolor="#0080ff">
                <v:path arrowok="t"/>
              </v:shape>
            </v:group>
            <v:group style="position:absolute;left:7005;top:-67;width:2;height:64" coordorigin="7005,-67" coordsize="2,64">
              <v:shape style="position:absolute;left:7005;top:-67;width:2;height:64" coordorigin="7005,-67" coordsize="0,64" path="m7005,-67l7005,-3e" filled="false" stroked="true" strokeweight=".435679pt" strokecolor="#0080ff">
                <v:path arrowok="t"/>
              </v:shape>
            </v:group>
            <v:group style="position:absolute;left:7217;top:-67;width:2;height:64" coordorigin="7217,-67" coordsize="2,64">
              <v:shape style="position:absolute;left:7217;top:-67;width:2;height:64" coordorigin="7217,-67" coordsize="0,64" path="m7217,-3l7217,-67e" filled="false" stroked="true" strokeweight=".371318pt" strokecolor="#0080ff">
                <v:path arrowok="t"/>
              </v:shape>
            </v:group>
            <v:group style="position:absolute;left:7592;top:-67;width:2;height:64" coordorigin="7592,-67" coordsize="2,64">
              <v:shape style="position:absolute;left:7592;top:-67;width:2;height:64" coordorigin="7592,-67" coordsize="0,64" path="m7592,-67l7592,-3e" filled="false" stroked="true" strokeweight=".485174pt" strokecolor="#0080ff">
                <v:path arrowok="t"/>
              </v:shape>
            </v:group>
            <v:group style="position:absolute;left:7370;top:-67;width:2;height:64" coordorigin="7370,-67" coordsize="2,64">
              <v:shape style="position:absolute;left:7370;top:-67;width:2;height:64" coordorigin="7370,-67" coordsize="0,64" path="m7370,-67l7370,-3e" filled="false" stroked="true" strokeweight=".405974pt" strokecolor="#0080ff">
                <v:path arrowok="t"/>
              </v:shape>
            </v:group>
            <v:group style="position:absolute;left:7351;top:-67;width:2;height:64" coordorigin="7351,-67" coordsize="2,64">
              <v:shape style="position:absolute;left:7351;top:-67;width:2;height:64" coordorigin="7351,-67" coordsize="0,64" path="m7351,-67l7351,-3e" filled="false" stroked="true" strokeweight=".475284pt" strokecolor="#0080ff">
                <v:path arrowok="t"/>
              </v:shape>
            </v:group>
            <v:group style="position:absolute;left:7273;top:-67;width:2;height:64" coordorigin="7273,-67" coordsize="2,64">
              <v:shape style="position:absolute;left:7273;top:-67;width:2;height:64" coordorigin="7273,-67" coordsize="0,64" path="m7273,-67l7273,-3e" filled="false" stroked="true" strokeweight=".485175pt" strokecolor="#0080ff">
                <v:path arrowok="t"/>
              </v:shape>
            </v:group>
            <v:group style="position:absolute;left:6914;top:-67;width:2;height:64" coordorigin="6914,-67" coordsize="2,64">
              <v:shape style="position:absolute;left:6914;top:-67;width:2;height:64" coordorigin="6914,-67" coordsize="0,64" path="m6914,-3l6914,-67e" filled="false" stroked="true" strokeweight=".371318pt" strokecolor="#0080ff">
                <v:path arrowok="t"/>
              </v:shape>
            </v:group>
            <v:group style="position:absolute;left:8065;top:-67;width:2;height:64" coordorigin="8065,-67" coordsize="2,64">
              <v:shape style="position:absolute;left:8065;top:-67;width:2;height:64" coordorigin="8065,-67" coordsize="0,64" path="m8065,-67l8065,-3e" filled="false" stroked="true" strokeweight=".425777pt" strokecolor="#0080ff">
                <v:path arrowok="t"/>
              </v:shape>
            </v:group>
            <v:group style="position:absolute;left:8593;top:-67;width:2;height:64" coordorigin="8593,-67" coordsize="2,64">
              <v:shape style="position:absolute;left:8593;top:-67;width:2;height:64" coordorigin="8593,-67" coordsize="0,64" path="m8593,-3l8593,-67e" filled="false" stroked="true" strokeweight=".371318pt" strokecolor="#0080ff">
                <v:path arrowok="t"/>
              </v:shape>
            </v:group>
            <v:group style="position:absolute;left:7112;top:-67;width:2;height:64" coordorigin="7112,-67" coordsize="2,64">
              <v:shape style="position:absolute;left:7112;top:-67;width:2;height:64" coordorigin="7112,-67" coordsize="0,64" path="m7112,-3l7112,-67e" filled="false" stroked="true" strokeweight=".371318pt" strokecolor="#0080ff">
                <v:path arrowok="t"/>
              </v:shape>
            </v:group>
            <v:group style="position:absolute;left:7503;top:-67;width:2;height:64" coordorigin="7503,-67" coordsize="2,64">
              <v:shape style="position:absolute;left:7503;top:-67;width:2;height:64" coordorigin="7503,-67" coordsize="0,64" path="m7503,-67l7503,-3e" filled="false" stroked="true" strokeweight=".376278pt" strokecolor="#0080ff">
                <v:path arrowok="t"/>
              </v:shape>
            </v:group>
            <v:group style="position:absolute;left:7668;top:-67;width:2;height:64" coordorigin="7668,-67" coordsize="2,64">
              <v:shape style="position:absolute;left:7668;top:-67;width:2;height:64" coordorigin="7668,-67" coordsize="0,64" path="m7668,-3l7668,-67e" filled="false" stroked="true" strokeweight=".371318pt" strokecolor="#0080ff">
                <v:path arrowok="t"/>
              </v:shape>
            </v:group>
            <v:group style="position:absolute;left:8024;top:-67;width:2;height:64" coordorigin="8024,-67" coordsize="2,64">
              <v:shape style="position:absolute;left:8024;top:-67;width:2;height:64" coordorigin="8024,-67" coordsize="0,64" path="m8024,-3l8024,-67e" filled="false" stroked="true" strokeweight=".371318pt" strokecolor="#0080ff">
                <v:path arrowok="t"/>
              </v:shape>
            </v:group>
            <v:group style="position:absolute;left:7715;top:-67;width:2;height:64" coordorigin="7715,-67" coordsize="2,64">
              <v:shape style="position:absolute;left:7715;top:-67;width:2;height:64" coordorigin="7715,-67" coordsize="0,64" path="m7715,-67l7715,-3e" filled="false" stroked="true" strokeweight=".445574pt" strokecolor="#0080ff">
                <v:path arrowok="t"/>
              </v:shape>
            </v:group>
            <v:group style="position:absolute;left:8355;top:-67;width:2;height:64" coordorigin="8355,-67" coordsize="2,64">
              <v:shape style="position:absolute;left:8355;top:-67;width:2;height:64" coordorigin="8355,-67" coordsize="0,64" path="m8355,-67l8355,-3e" filled="false" stroked="true" strokeweight=".460434pt" strokecolor="#0080ff">
                <v:path arrowok="t"/>
              </v:shape>
            </v:group>
            <v:group style="position:absolute;left:7961;top:-67;width:2;height:64" coordorigin="7961,-67" coordsize="2,64">
              <v:shape style="position:absolute;left:7961;top:-67;width:2;height:64" coordorigin="7961,-67" coordsize="0,64" path="m7961,-67l7961,-3e" filled="false" stroked="true" strokeweight=".435679pt" strokecolor="#0080ff">
                <v:path arrowok="t"/>
              </v:shape>
            </v:group>
            <v:group style="position:absolute;left:6997;top:-67;width:2;height:64" coordorigin="6997,-67" coordsize="2,64">
              <v:shape style="position:absolute;left:6997;top:-67;width:2;height:64" coordorigin="6997,-67" coordsize="0,64" path="m6997,-3l6997,-67e" filled="false" stroked="true" strokeweight=".371318pt" strokecolor="#0080ff">
                <v:path arrowok="t"/>
              </v:shape>
            </v:group>
            <v:group style="position:absolute;left:7279;top:-67;width:2;height:64" coordorigin="7279,-67" coordsize="2,64">
              <v:shape style="position:absolute;left:7279;top:-67;width:2;height:64" coordorigin="7279,-67" coordsize="0,64" path="m7279,-3l7279,-67e" filled="false" stroked="true" strokeweight=".371318pt" strokecolor="#0080ff">
                <v:path arrowok="t"/>
              </v:shape>
            </v:group>
            <v:group style="position:absolute;left:7246;top:-67;width:2;height:64" coordorigin="7246,-67" coordsize="2,64">
              <v:shape style="position:absolute;left:7246;top:-67;width:2;height:64" coordorigin="7246,-67" coordsize="0,64" path="m7246,-67l7246,-3e" filled="false" stroked="true" strokeweight=".420827pt" strokecolor="#0080ff">
                <v:path arrowok="t"/>
              </v:shape>
            </v:group>
            <v:group style="position:absolute;left:8120;top:-67;width:2;height:64" coordorigin="8120,-67" coordsize="2,64">
              <v:shape style="position:absolute;left:8120;top:-67;width:2;height:64" coordorigin="8120,-67" coordsize="0,64" path="m8120,-3l8120,-67e" filled="false" stroked="true" strokeweight=".371318pt" strokecolor="#0080ff">
                <v:path arrowok="t"/>
              </v:shape>
            </v:group>
            <v:group style="position:absolute;left:7160;top:-67;width:2;height:64" coordorigin="7160,-67" coordsize="2,64">
              <v:shape style="position:absolute;left:7160;top:-67;width:2;height:64" coordorigin="7160,-67" coordsize="0,64" path="m7160,-3l7160,-67e" filled="false" stroked="true" strokeweight=".371318pt" strokecolor="#0080ff">
                <v:path arrowok="t"/>
              </v:shape>
            </v:group>
            <v:group style="position:absolute;left:7747;top:-67;width:2;height:64" coordorigin="7747,-67" coordsize="2,64">
              <v:shape style="position:absolute;left:7747;top:-67;width:2;height:64" coordorigin="7747,-67" coordsize="0,64" path="m7747,-3l7747,-67e" filled="false" stroked="true" strokeweight=".371318pt" strokecolor="#0080ff">
                <v:path arrowok="t"/>
              </v:shape>
            </v:group>
            <v:group style="position:absolute;left:8470;top:-67;width:2;height:64" coordorigin="8470,-67" coordsize="2,64">
              <v:shape style="position:absolute;left:8470;top:-67;width:2;height:64" coordorigin="8470,-67" coordsize="0,64" path="m8470,-3l8470,-67e" filled="false" stroked="true" strokeweight=".371318pt" strokecolor="#0080ff">
                <v:path arrowok="t"/>
              </v:shape>
            </v:group>
            <v:group style="position:absolute;left:7579;top:-67;width:2;height:64" coordorigin="7579,-67" coordsize="2,64">
              <v:shape style="position:absolute;left:7579;top:-67;width:2;height:64" coordorigin="7579,-67" coordsize="0,64" path="m7579,-67l7579,-3e" filled="false" stroked="true" strokeweight=".470336pt" strokecolor="#0080ff">
                <v:path arrowok="t"/>
              </v:shape>
            </v:group>
            <v:group style="position:absolute;left:8358;top:-67;width:2;height:64" coordorigin="8358,-67" coordsize="2,64">
              <v:shape style="position:absolute;left:8358;top:-67;width:2;height:64" coordorigin="8358,-67" coordsize="0,64" path="m8358,-3l8358,-67e" filled="false" stroked="true" strokeweight=".371318pt" strokecolor="#0080ff">
                <v:path arrowok="t"/>
              </v:shape>
            </v:group>
            <v:group style="position:absolute;left:8151;top:-67;width:2;height:64" coordorigin="8151,-67" coordsize="2,64">
              <v:shape style="position:absolute;left:8151;top:-67;width:2;height:64" coordorigin="8151,-67" coordsize="0,64" path="m8151,-3l8151,-67e" filled="false" stroked="true" strokeweight=".371318pt" strokecolor="#0080ff">
                <v:path arrowok="t"/>
              </v:shape>
            </v:group>
            <v:group style="position:absolute;left:7704;top:-67;width:2;height:64" coordorigin="7704,-67" coordsize="2,64">
              <v:shape style="position:absolute;left:7704;top:-67;width:2;height:64" coordorigin="7704,-67" coordsize="0,64" path="m7704,-67l7704,-3e" filled="false" stroked="true" strokeweight=".415867pt" strokecolor="#0080ff">
                <v:path arrowok="t"/>
              </v:shape>
            </v:group>
            <v:group style="position:absolute;left:7130;top:-67;width:2;height:64" coordorigin="7130,-67" coordsize="2,64">
              <v:shape style="position:absolute;left:7130;top:-67;width:2;height:64" coordorigin="7130,-67" coordsize="0,64" path="m7130,-67l7130,-3e" filled="false" stroked="true" strokeweight=".480241pt" strokecolor="#0080ff">
                <v:path arrowok="t"/>
              </v:shape>
            </v:group>
            <v:group style="position:absolute;left:7980;top:-67;width:2;height:64" coordorigin="7980,-67" coordsize="2,64">
              <v:shape style="position:absolute;left:7980;top:-67;width:2;height:64" coordorigin="7980,-67" coordsize="0,64" path="m7980,-67l7980,-3e" filled="false" stroked="true" strokeweight=".485198pt" strokecolor="#0080ff">
                <v:path arrowok="t"/>
              </v:shape>
            </v:group>
            <v:group style="position:absolute;left:8424;top:-67;width:2;height:64" coordorigin="8424,-67" coordsize="2,64">
              <v:shape style="position:absolute;left:8424;top:-67;width:2;height:64" coordorigin="8424,-67" coordsize="0,64" path="m8424,-3l8424,-67e" filled="false" stroked="true" strokeweight=".371318pt" strokecolor="#0080ff">
                <v:path arrowok="t"/>
              </v:shape>
            </v:group>
            <v:group style="position:absolute;left:6903;top:-67;width:2;height:64" coordorigin="6903,-67" coordsize="2,64">
              <v:shape style="position:absolute;left:6903;top:-67;width:2;height:64" coordorigin="6903,-67" coordsize="0,64" path="m6903,-3l6903,-67e" filled="false" stroked="true" strokeweight=".371318pt" strokecolor="#0080ff">
                <v:path arrowok="t"/>
              </v:shape>
            </v:group>
            <v:group style="position:absolute;left:8233;top:-67;width:2;height:64" coordorigin="8233,-67" coordsize="2,64">
              <v:shape style="position:absolute;left:8233;top:-67;width:2;height:64" coordorigin="8233,-67" coordsize="0,64" path="m8233,-67l8233,-3e" filled="false" stroked="true" strokeweight=".371318pt" strokecolor="#0080ff">
                <v:path arrowok="t"/>
              </v:shape>
            </v:group>
            <v:group style="position:absolute;left:7505;top:-67;width:2;height:64" coordorigin="7505,-67" coordsize="2,64">
              <v:shape style="position:absolute;left:7505;top:-67;width:2;height:64" coordorigin="7505,-67" coordsize="0,64" path="m7505,-3l7505,-67e" filled="false" stroked="true" strokeweight=".371318pt" strokecolor="#0080ff">
                <v:path arrowok="t"/>
              </v:shape>
            </v:group>
            <v:group style="position:absolute;left:7930;top:-67;width:2;height:64" coordorigin="7930,-67" coordsize="2,64">
              <v:shape style="position:absolute;left:7930;top:-67;width:2;height:64" coordorigin="7930,-67" coordsize="0,64" path="m7930,-67l7930,-3e" filled="false" stroked="true" strokeweight=".401023pt" strokecolor="#0080ff">
                <v:path arrowok="t"/>
              </v:shape>
            </v:group>
            <v:group style="position:absolute;left:6968;top:-67;width:2;height:64" coordorigin="6968,-67" coordsize="2,64">
              <v:shape style="position:absolute;left:6968;top:-67;width:2;height:64" coordorigin="6968,-67" coordsize="0,64" path="m6968,-3l6968,-67e" filled="false" stroked="true" strokeweight=".371318pt" strokecolor="#0080ff">
                <v:path arrowok="t"/>
              </v:shape>
            </v:group>
            <v:group style="position:absolute;left:8047;top:-67;width:2;height:64" coordorigin="8047,-67" coordsize="2,64">
              <v:shape style="position:absolute;left:8047;top:-67;width:2;height:64" coordorigin="8047,-67" coordsize="0,64" path="m8047,-3l8047,-67e" filled="false" stroked="true" strokeweight=".371318pt" strokecolor="#0080ff">
                <v:path arrowok="t"/>
              </v:shape>
            </v:group>
            <v:group style="position:absolute;left:7062;top:-67;width:2;height:64" coordorigin="7062,-67" coordsize="2,64">
              <v:shape style="position:absolute;left:7062;top:-67;width:2;height:64" coordorigin="7062,-67" coordsize="0,64" path="m7062,-3l7062,-67e" filled="false" stroked="true" strokeweight=".371318pt" strokecolor="#0080ff">
                <v:path arrowok="t"/>
              </v:shape>
            </v:group>
            <v:group style="position:absolute;left:8850;top:-3;width:2;height:57" coordorigin="8850,-3" coordsize="2,57">
              <v:shape style="position:absolute;left:8850;top:-3;width:2;height:57" coordorigin="8850,-3" coordsize="0,57" path="m8850,-3l8850,53e" filled="false" stroked="true" strokeweight=".371318pt" strokecolor="#000000">
                <v:path arrowok="t"/>
              </v:shape>
            </v:group>
            <v:group style="position:absolute;left:8794;top:-67;width:2;height:64" coordorigin="8794,-67" coordsize="2,64">
              <v:shape style="position:absolute;left:8794;top:-67;width:2;height:64" coordorigin="8794,-67" coordsize="0,64" path="m8794,-3l8794,-67e" filled="false" stroked="true" strokeweight=".371318pt" strokecolor="#0080ff">
                <v:path arrowok="t"/>
              </v:shape>
            </v:group>
            <v:group style="position:absolute;left:8731;top:-67;width:2;height:64" coordorigin="8731,-67" coordsize="2,64">
              <v:shape style="position:absolute;left:8731;top:-67;width:2;height:64" coordorigin="8731,-67" coordsize="0,64" path="m8731,-67l8731,-3e" filled="false" stroked="true" strokeweight=".376268pt" strokecolor="#0080ff">
                <v:path arrowok="t"/>
              </v:shape>
            </v:group>
            <v:group style="position:absolute;left:7763;top:-67;width:2;height:64" coordorigin="7763,-67" coordsize="2,64">
              <v:shape style="position:absolute;left:7763;top:-67;width:2;height:64" coordorigin="7763,-67" coordsize="0,64" path="m7763,-67l7763,-3e" filled="false" stroked="true" strokeweight=".460447pt" strokecolor="#0080ff">
                <v:path arrowok="t"/>
              </v:shape>
            </v:group>
            <v:group style="position:absolute;left:7164;top:-67;width:2;height:64" coordorigin="7164,-67" coordsize="2,64">
              <v:shape style="position:absolute;left:7164;top:-67;width:2;height:64" coordorigin="7164,-67" coordsize="0,64" path="m7164,-3l7164,-67e" filled="false" stroked="true" strokeweight=".371318pt" strokecolor="#0080ff">
                <v:path arrowok="t"/>
              </v:shape>
            </v:group>
            <v:group style="position:absolute;left:8131;top:-67;width:2;height:64" coordorigin="8131,-67" coordsize="2,64">
              <v:shape style="position:absolute;left:8131;top:-67;width:2;height:64" coordorigin="8131,-67" coordsize="0,64" path="m8131,-67l8131,-3e" filled="false" stroked="true" strokeweight=".405974pt" strokecolor="#0080ff">
                <v:path arrowok="t"/>
              </v:shape>
            </v:group>
            <v:group style="position:absolute;left:8021;top:-67;width:2;height:64" coordorigin="8021,-67" coordsize="2,64">
              <v:shape style="position:absolute;left:8021;top:-67;width:2;height:64" coordorigin="8021,-67" coordsize="0,64" path="m8021,-67l8021,-3e" filled="false" stroked="true" strokeweight=".420827pt" strokecolor="#0080ff">
                <v:path arrowok="t"/>
              </v:shape>
            </v:group>
            <v:group style="position:absolute;left:7297;top:-67;width:2;height:64" coordorigin="7297,-67" coordsize="2,64">
              <v:shape style="position:absolute;left:7297;top:-67;width:2;height:64" coordorigin="7297,-67" coordsize="0,64" path="m7297,-3l7297,-67e" filled="false" stroked="true" strokeweight=".371318pt" strokecolor="#0080ff">
                <v:path arrowok="t"/>
              </v:shape>
            </v:group>
            <v:group style="position:absolute;left:8293;top:-67;width:2;height:64" coordorigin="8293,-67" coordsize="2,64">
              <v:shape style="position:absolute;left:8293;top:-67;width:2;height:64" coordorigin="8293,-67" coordsize="0,64" path="m8293,-3l8293,-67e" filled="false" stroked="true" strokeweight=".371318pt" strokecolor="#0080ff">
                <v:path arrowok="t"/>
              </v:shape>
            </v:group>
            <v:group style="position:absolute;left:8347;top:-67;width:2;height:64" coordorigin="8347,-67" coordsize="2,64">
              <v:shape style="position:absolute;left:8347;top:-67;width:2;height:64" coordorigin="8347,-67" coordsize="0,64" path="m8347,-3l8347,-67e" filled="false" stroked="true" strokeweight=".371318pt" strokecolor="#0080ff">
                <v:path arrowok="t"/>
              </v:shape>
            </v:group>
            <v:group style="position:absolute;left:7412;top:-67;width:2;height:64" coordorigin="7412,-67" coordsize="2,64">
              <v:shape style="position:absolute;left:7412;top:-67;width:2;height:64" coordorigin="7412,-67" coordsize="0,64" path="m7412,-3l7412,-67e" filled="false" stroked="true" strokeweight=".371318pt" strokecolor="#0080ff">
                <v:path arrowok="t"/>
              </v:shape>
            </v:group>
            <v:group style="position:absolute;left:8547;top:-67;width:2;height:64" coordorigin="8547,-67" coordsize="2,64">
              <v:shape style="position:absolute;left:8547;top:-67;width:2;height:64" coordorigin="8547,-67" coordsize="0,64" path="m8547,-3l8547,-67e" filled="false" stroked="true" strokeweight=".371318pt" strokecolor="#0080ff">
                <v:path arrowok="t"/>
              </v:shape>
            </v:group>
            <v:group style="position:absolute;left:6922;top:-67;width:2;height:64" coordorigin="6922,-67" coordsize="2,64">
              <v:shape style="position:absolute;left:6922;top:-67;width:2;height:64" coordorigin="6922,-67" coordsize="0,64" path="m6922,-3l6922,-67e" filled="false" stroked="true" strokeweight=".371318pt" strokecolor="#0080ff">
                <v:path arrowok="t"/>
              </v:shape>
            </v:group>
            <v:group style="position:absolute;left:7942;top:-67;width:2;height:64" coordorigin="7942,-67" coordsize="2,64">
              <v:shape style="position:absolute;left:7942;top:-67;width:2;height:64" coordorigin="7942,-67" coordsize="0,64" path="m7942,-3l7942,-67e" filled="false" stroked="true" strokeweight=".371318pt" strokecolor="#0080ff">
                <v:path arrowok="t"/>
              </v:shape>
            </v:group>
            <v:group style="position:absolute;left:8106;top:-67;width:2;height:64" coordorigin="8106,-67" coordsize="2,64">
              <v:shape style="position:absolute;left:8106;top:-67;width:2;height:64" coordorigin="8106,-67" coordsize="0,64" path="m8106,-67l8106,-3e" filled="false" stroked="true" strokeweight=".480244pt" strokecolor="#0080ff">
                <v:path arrowok="t"/>
              </v:shape>
            </v:group>
            <v:group style="position:absolute;left:8157;top:-67;width:2;height:64" coordorigin="8157,-67" coordsize="2,64">
              <v:shape style="position:absolute;left:8157;top:-67;width:2;height:64" coordorigin="8157,-67" coordsize="0,64" path="m8157,-3l8157,-67e" filled="false" stroked="true" strokeweight=".371318pt" strokecolor="#0080ff">
                <v:path arrowok="t"/>
              </v:shape>
            </v:group>
            <v:group style="position:absolute;left:7665;top:-67;width:2;height:64" coordorigin="7665,-67" coordsize="2,64">
              <v:shape style="position:absolute;left:7665;top:-67;width:2;height:64" coordorigin="7665,-67" coordsize="0,64" path="m7665,-67l7665,-3e" filled="false" stroked="true" strokeweight=".391121pt" strokecolor="#0080ff">
                <v:path arrowok="t"/>
              </v:shape>
            </v:group>
            <v:group style="position:absolute;left:7542;top:-67;width:2;height:64" coordorigin="7542,-67" coordsize="2,64">
              <v:shape style="position:absolute;left:7542;top:-67;width:2;height:64" coordorigin="7542,-67" coordsize="0,64" path="m7542,-67l7542,-3e" filled="false" stroked="true" strokeweight=".376268pt" strokecolor="#0080ff">
                <v:path arrowok="t"/>
              </v:shape>
            </v:group>
            <v:group style="position:absolute;left:8464;top:-67;width:2;height:64" coordorigin="8464,-67" coordsize="2,64">
              <v:shape style="position:absolute;left:8464;top:-67;width:2;height:64" coordorigin="8464,-67" coordsize="0,64" path="m8464,-3l8464,-67e" filled="false" stroked="true" strokeweight=".371318pt" strokecolor="#0080ff">
                <v:path arrowok="t"/>
              </v:shape>
            </v:group>
            <v:group style="position:absolute;left:7489;top:-67;width:2;height:64" coordorigin="7489,-67" coordsize="2,64">
              <v:shape style="position:absolute;left:7489;top:-67;width:2;height:64" coordorigin="7489,-67" coordsize="0,64" path="m7489,-3l7489,-67e" filled="false" stroked="true" strokeweight=".371318pt" strokecolor="#0080ff">
                <v:path arrowok="t"/>
              </v:shape>
            </v:group>
            <v:group style="position:absolute;left:7651;top:-67;width:2;height:64" coordorigin="7651,-67" coordsize="2,64">
              <v:shape style="position:absolute;left:7651;top:-67;width:2;height:64" coordorigin="7651,-67" coordsize="0,64" path="m7651,-67l7651,-3e" filled="false" stroked="true" strokeweight=".410925pt" strokecolor="#0080ff">
                <v:path arrowok="t"/>
              </v:shape>
            </v:group>
            <v:group style="position:absolute;left:7509;top:-67;width:2;height:64" coordorigin="7509,-67" coordsize="2,64">
              <v:shape style="position:absolute;left:7509;top:-67;width:2;height:64" coordorigin="7509,-67" coordsize="0,64" path="m7509,-67l7509,-3e" filled="false" stroked="true" strokeweight=".425777pt" strokecolor="#0080ff">
                <v:path arrowok="t"/>
              </v:shape>
            </v:group>
            <v:group style="position:absolute;left:7267;top:-67;width:2;height:64" coordorigin="7267,-67" coordsize="2,64">
              <v:shape style="position:absolute;left:7267;top:-67;width:2;height:64" coordorigin="7267,-67" coordsize="0,64" path="m7267,-3l7267,-67e" filled="false" stroked="true" strokeweight=".371318pt" strokecolor="#0080ff">
                <v:path arrowok="t"/>
              </v:shape>
            </v:group>
            <v:group style="position:absolute;left:7862;top:-67;width:2;height:64" coordorigin="7862,-67" coordsize="2,64">
              <v:shape style="position:absolute;left:7862;top:-67;width:2;height:64" coordorigin="7862,-67" coordsize="0,64" path="m7862,-3l7862,-67e" filled="false" stroked="true" strokeweight=".371318pt" strokecolor="#0080ff">
                <v:path arrowok="t"/>
              </v:shape>
            </v:group>
            <v:group style="position:absolute;left:8496;top:-67;width:2;height:64" coordorigin="8496,-67" coordsize="2,64">
              <v:shape style="position:absolute;left:8496;top:-67;width:2;height:64" coordorigin="8496,-67" coordsize="0,64" path="m8496,-3l8496,-67e" filled="false" stroked="true" strokeweight=".371318pt" strokecolor="#0080ff">
                <v:path arrowok="t"/>
              </v:shape>
            </v:group>
            <v:group style="position:absolute;left:7560;top:-67;width:2;height:64" coordorigin="7560,-67" coordsize="2,64">
              <v:shape style="position:absolute;left:7560;top:-67;width:2;height:64" coordorigin="7560,-67" coordsize="0,64" path="m7560,-67l7560,-3e" filled="false" stroked="true" strokeweight=".465397pt" strokecolor="#0080ff">
                <v:path arrowok="t"/>
              </v:shape>
            </v:group>
            <v:group style="position:absolute;left:7436;top:-67;width:2;height:64" coordorigin="7436,-67" coordsize="2,64">
              <v:shape style="position:absolute;left:7436;top:-67;width:2;height:64" coordorigin="7436,-67" coordsize="0,64" path="m7436,-3l7436,-67e" filled="false" stroked="true" strokeweight=".371318pt" strokecolor="#0080ff">
                <v:path arrowok="t"/>
              </v:shape>
            </v:group>
            <v:group style="position:absolute;left:7687;top:-67;width:2;height:64" coordorigin="7687,-67" coordsize="2,64">
              <v:shape style="position:absolute;left:7687;top:-67;width:2;height:64" coordorigin="7687,-67" coordsize="0,64" path="m7687,-3l7687,-67e" filled="false" stroked="true" strokeweight=".371318pt" strokecolor="#0080ff">
                <v:path arrowok="t"/>
              </v:shape>
            </v:group>
            <v:group style="position:absolute;left:7356;top:-67;width:2;height:64" coordorigin="7356,-67" coordsize="2,64">
              <v:shape style="position:absolute;left:7356;top:-67;width:2;height:64" coordorigin="7356,-67" coordsize="0,64" path="m7356,-67l7356,-3e" filled="false" stroked="true" strokeweight=".376268pt" strokecolor="#0080ff">
                <v:path arrowok="t"/>
              </v:shape>
            </v:group>
            <v:group style="position:absolute;left:7114;top:-67;width:2;height:64" coordorigin="7114,-67" coordsize="2,64">
              <v:shape style="position:absolute;left:7114;top:-67;width:2;height:64" coordorigin="7114,-67" coordsize="0,64" path="m7114,-3l7114,-67e" filled="false" stroked="true" strokeweight=".371318pt" strokecolor="#0080ff">
                <v:path arrowok="t"/>
              </v:shape>
            </v:group>
            <v:group style="position:absolute;left:8519;top:-67;width:2;height:64" coordorigin="8519,-67" coordsize="2,64">
              <v:shape style="position:absolute;left:8519;top:-67;width:2;height:64" coordorigin="8519,-67" coordsize="0,64" path="m8519,-3l8519,-67e" filled="false" stroked="true" strokeweight=".371318pt" strokecolor="#0080ff">
                <v:path arrowok="t"/>
              </v:shape>
            </v:group>
            <v:group style="position:absolute;left:8898;top:-67;width:2;height:64" coordorigin="8898,-67" coordsize="2,64">
              <v:shape style="position:absolute;left:8898;top:-67;width:2;height:64" coordorigin="8898,-67" coordsize="0,64" path="m8898,-3l8898,-67e" filled="false" stroked="true" strokeweight=".371318pt" strokecolor="#0080ff">
                <v:path arrowok="t"/>
              </v:shape>
            </v:group>
            <v:group style="position:absolute;left:6991;top:-67;width:2;height:64" coordorigin="6991,-67" coordsize="2,64">
              <v:shape style="position:absolute;left:6991;top:-67;width:2;height:64" coordorigin="6991,-67" coordsize="0,64" path="m6991,-3l6991,-67e" filled="false" stroked="true" strokeweight=".371318pt" strokecolor="#0080ff">
                <v:path arrowok="t"/>
              </v:shape>
            </v:group>
            <v:group style="position:absolute;left:8700;top:-67;width:2;height:64" coordorigin="8700,-67" coordsize="2,64">
              <v:shape style="position:absolute;left:8700;top:-67;width:2;height:64" coordorigin="8700,-67" coordsize="0,64" path="m8700,-3l8700,-67e" filled="false" stroked="true" strokeweight=".371318pt" strokecolor="#0080ff">
                <v:path arrowok="t"/>
              </v:shape>
            </v:group>
            <v:group style="position:absolute;left:7026;top:-67;width:2;height:64" coordorigin="7026,-67" coordsize="2,64">
              <v:shape style="position:absolute;left:7026;top:-67;width:2;height:64" coordorigin="7026,-67" coordsize="0,64" path="m7026,-67l7026,-3e" filled="false" stroked="true" strokeweight=".450532pt" strokecolor="#0080ff">
                <v:path arrowok="t"/>
              </v:shape>
            </v:group>
            <v:group style="position:absolute;left:7552;top:-67;width:2;height:64" coordorigin="7552,-67" coordsize="2,64">
              <v:shape style="position:absolute;left:7552;top:-67;width:2;height:64" coordorigin="7552,-67" coordsize="0,64" path="m7552,-67l7552,-3e" filled="false" stroked="true" strokeweight=".460432pt" strokecolor="#0080ff">
                <v:path arrowok="t"/>
              </v:shape>
            </v:group>
            <v:group style="position:absolute;left:8334;top:-67;width:2;height:64" coordorigin="8334,-67" coordsize="2,64">
              <v:shape style="position:absolute;left:8334;top:-67;width:2;height:64" coordorigin="8334,-67" coordsize="0,64" path="m8334,-3l8334,-67e" filled="false" stroked="true" strokeweight=".371318pt" strokecolor="#0080ff">
                <v:path arrowok="t"/>
              </v:shape>
            </v:group>
            <v:group style="position:absolute;left:7242;top:-67;width:2;height:64" coordorigin="7242,-67" coordsize="2,64">
              <v:shape style="position:absolute;left:7242;top:-67;width:2;height:64" coordorigin="7242,-67" coordsize="0,64" path="m7242,-67l7242,-3e" filled="false" stroked="true" strokeweight=".430728pt" strokecolor="#0080ff">
                <v:path arrowok="t"/>
              </v:shape>
            </v:group>
            <v:group style="position:absolute;left:8111;top:-67;width:2;height:64" coordorigin="8111,-67" coordsize="2,64">
              <v:shape style="position:absolute;left:8111;top:-67;width:2;height:64" coordorigin="8111,-67" coordsize="0,64" path="m8111,-3l8111,-67e" filled="false" stroked="true" strokeweight=".371318pt" strokecolor="#0080ff">
                <v:path arrowok="t"/>
              </v:shape>
            </v:group>
            <v:group style="position:absolute;left:7077;top:-67;width:2;height:64" coordorigin="7077,-67" coordsize="2,64">
              <v:shape style="position:absolute;left:7077;top:-67;width:2;height:64" coordorigin="7077,-67" coordsize="0,64" path="m7077,-67l7077,-3e" filled="false" stroked="true" strokeweight=".401023pt" strokecolor="#0080ff">
                <v:path arrowok="t"/>
              </v:shape>
            </v:group>
            <v:group style="position:absolute;left:7944;top:-67;width:2;height:64" coordorigin="7944,-67" coordsize="2,64">
              <v:shape style="position:absolute;left:7944;top:-67;width:2;height:64" coordorigin="7944,-67" coordsize="0,64" path="m7944,-3l7944,-67e" filled="false" stroked="true" strokeweight=".371318pt" strokecolor="#0080ff">
                <v:path arrowok="t"/>
              </v:shape>
            </v:group>
            <v:group style="position:absolute;left:8539;top:-67;width:2;height:64" coordorigin="8539,-67" coordsize="2,64">
              <v:shape style="position:absolute;left:8539;top:-67;width:2;height:64" coordorigin="8539,-67" coordsize="0,64" path="m8539,-3l8539,-67e" filled="false" stroked="true" strokeweight=".371318pt" strokecolor="#0080ff">
                <v:path arrowok="t"/>
              </v:shape>
            </v:group>
            <v:group style="position:absolute;left:6984;top:-67;width:2;height:64" coordorigin="6984,-67" coordsize="2,64">
              <v:shape style="position:absolute;left:6984;top:-67;width:2;height:64" coordorigin="6984,-67" coordsize="0,64" path="m6984,-67l6984,-3e" filled="false" stroked="true" strokeweight=".460434pt" strokecolor="#0080ff">
                <v:path arrowok="t"/>
              </v:shape>
            </v:group>
            <v:group style="position:absolute;left:7227;top:-67;width:2;height:64" coordorigin="7227,-67" coordsize="2,64">
              <v:shape style="position:absolute;left:7227;top:-67;width:2;height:64" coordorigin="7227,-67" coordsize="0,64" path="m7227,-67l7227,-3e" filled="false" stroked="true" strokeweight=".470336pt" strokecolor="#0080ff">
                <v:path arrowok="t"/>
              </v:shape>
            </v:group>
            <v:group style="position:absolute;left:7847;top:-67;width:2;height:64" coordorigin="7847,-67" coordsize="2,64">
              <v:shape style="position:absolute;left:7847;top:-67;width:2;height:64" coordorigin="7847,-67" coordsize="0,64" path="m7847,-3l7847,-67e" filled="false" stroked="true" strokeweight=".371318pt" strokecolor="#0080ff">
                <v:path arrowok="t"/>
              </v:shape>
            </v:group>
            <v:group style="position:absolute;left:7574;top:-67;width:2;height:64" coordorigin="7574,-67" coordsize="2,64">
              <v:shape style="position:absolute;left:7574;top:-67;width:2;height:64" coordorigin="7574,-67" coordsize="0,64" path="m7574,-67l7574,-3e" filled="false" stroked="true" strokeweight=".391131pt" strokecolor="#0080ff">
                <v:path arrowok="t"/>
              </v:shape>
            </v:group>
            <v:group style="position:absolute;left:8430;top:-67;width:2;height:64" coordorigin="8430,-67" coordsize="2,64">
              <v:shape style="position:absolute;left:8430;top:-67;width:2;height:64" coordorigin="8430,-67" coordsize="0,64" path="m8430,-3l8430,-67e" filled="false" stroked="true" strokeweight=".371318pt" strokecolor="#0080ff">
                <v:path arrowok="t"/>
              </v:shape>
            </v:group>
            <v:group style="position:absolute;left:7406;top:-67;width:2;height:64" coordorigin="7406,-67" coordsize="2,64">
              <v:shape style="position:absolute;left:7406;top:-67;width:2;height:64" coordorigin="7406,-67" coordsize="0,64" path="m7406,-3l7406,-67e" filled="false" stroked="true" strokeweight=".371318pt" strokecolor="#0080ff">
                <v:path arrowok="t"/>
              </v:shape>
            </v:group>
            <v:group style="position:absolute;left:7822;top:-67;width:2;height:64" coordorigin="7822,-67" coordsize="2,64">
              <v:shape style="position:absolute;left:7822;top:-67;width:2;height:64" coordorigin="7822,-67" coordsize="0,64" path="m7822,-67l7822,-3e" filled="false" stroked="true" strokeweight=".396072pt" strokecolor="#0080ff">
                <v:path arrowok="t"/>
              </v:shape>
            </v:group>
            <v:group style="position:absolute;left:7036;top:-67;width:2;height:64" coordorigin="7036,-67" coordsize="2,64">
              <v:shape style="position:absolute;left:7036;top:-67;width:2;height:64" coordorigin="7036,-67" coordsize="0,64" path="m7036,-3l7036,-67e" filled="false" stroked="true" strokeweight=".371318pt" strokecolor="#0080ff">
                <v:path arrowok="t"/>
              </v:shape>
            </v:group>
            <v:group style="position:absolute;left:8626;top:-67;width:2;height:64" coordorigin="8626,-67" coordsize="2,64">
              <v:shape style="position:absolute;left:8626;top:-67;width:2;height:64" coordorigin="8626,-67" coordsize="0,64" path="m8626,-3l8626,-67e" filled="false" stroked="true" strokeweight=".371318pt" strokecolor="#0080ff">
                <v:path arrowok="t"/>
              </v:shape>
            </v:group>
            <v:group style="position:absolute;left:8310;top:-67;width:2;height:64" coordorigin="8310,-67" coordsize="2,64">
              <v:shape style="position:absolute;left:8310;top:-67;width:2;height:64" coordorigin="8310,-67" coordsize="0,64" path="m8310,-3l8310,-67e" filled="false" stroked="true" strokeweight=".371318pt" strokecolor="#0080ff">
                <v:path arrowok="t"/>
              </v:shape>
            </v:group>
            <v:group style="position:absolute;left:8752;top:-67;width:2;height:64" coordorigin="8752,-67" coordsize="2,64">
              <v:shape style="position:absolute;left:8752;top:-67;width:2;height:64" coordorigin="8752,-67" coordsize="0,64" path="m8752,-3l8752,-67e" filled="false" stroked="true" strokeweight=".371318pt" strokecolor="#0080ff">
                <v:path arrowok="t"/>
              </v:shape>
            </v:group>
            <v:group style="position:absolute;left:8352;top:-67;width:2;height:64" coordorigin="8352,-67" coordsize="2,64">
              <v:shape style="position:absolute;left:8352;top:-67;width:2;height:64" coordorigin="8352,-67" coordsize="0,64" path="m8352,-3l8352,-67e" filled="false" stroked="true" strokeweight=".371318pt" strokecolor="#0080ff">
                <v:path arrowok="t"/>
              </v:shape>
            </v:group>
            <v:group style="position:absolute;left:7426;top:-67;width:2;height:64" coordorigin="7426,-67" coordsize="2,64">
              <v:shape style="position:absolute;left:7426;top:-67;width:2;height:64" coordorigin="7426,-67" coordsize="0,64" path="m7426,-3l7426,-67e" filled="false" stroked="true" strokeweight=".371318pt" strokecolor="#0080ff">
                <v:path arrowok="t"/>
              </v:shape>
            </v:group>
            <v:group style="position:absolute;left:8758;top:-67;width:2;height:64" coordorigin="8758,-67" coordsize="2,64">
              <v:shape style="position:absolute;left:8758;top:-67;width:2;height:64" coordorigin="8758,-67" coordsize="0,64" path="m8758,-3l8758,-67e" filled="false" stroked="true" strokeweight=".371318pt" strokecolor="#0080ff">
                <v:path arrowok="t"/>
              </v:shape>
            </v:group>
            <v:group style="position:absolute;left:8303;top:-67;width:2;height:64" coordorigin="8303,-67" coordsize="2,64">
              <v:shape style="position:absolute;left:8303;top:-67;width:2;height:64" coordorigin="8303,-67" coordsize="0,64" path="m8303,-3l8303,-67e" filled="false" stroked="true" strokeweight=".371318pt" strokecolor="#0080ff">
                <v:path arrowok="t"/>
              </v:shape>
            </v:group>
            <v:group style="position:absolute;left:7526;top:-67;width:2;height:64" coordorigin="7526,-67" coordsize="2,64">
              <v:shape style="position:absolute;left:7526;top:-67;width:2;height:64" coordorigin="7526,-67" coordsize="0,64" path="m7526,-67l7526,-3e" filled="false" stroked="true" strokeweight=".430728pt" strokecolor="#0080ff">
                <v:path arrowok="t"/>
              </v:shape>
            </v:group>
            <v:group style="position:absolute;left:7910;top:-67;width:2;height:64" coordorigin="7910,-67" coordsize="2,64">
              <v:shape style="position:absolute;left:7910;top:-67;width:2;height:64" coordorigin="7910,-67" coordsize="0,64" path="m7910,-67l7910,-3e" filled="false" stroked="true" strokeweight=".450526pt" strokecolor="#0080ff">
                <v:path arrowok="t"/>
              </v:shape>
            </v:group>
            <v:group style="position:absolute;left:7868;top:-67;width:2;height:64" coordorigin="7868,-67" coordsize="2,64">
              <v:shape style="position:absolute;left:7868;top:-67;width:2;height:64" coordorigin="7868,-67" coordsize="0,64" path="m7868,-3l7868,-67e" filled="false" stroked="true" strokeweight=".371318pt" strokecolor="#0080ff">
                <v:path arrowok="t"/>
              </v:shape>
            </v:group>
            <v:group style="position:absolute;left:7485;top:-67;width:2;height:64" coordorigin="7485,-67" coordsize="2,64">
              <v:shape style="position:absolute;left:7485;top:-67;width:2;height:64" coordorigin="7485,-67" coordsize="0,64" path="m7485,-67l7485,-3e" filled="false" stroked="true" strokeweight=".430728pt" strokecolor="#0080ff">
                <v:path arrowok="t"/>
              </v:shape>
            </v:group>
            <v:group style="position:absolute;left:7168;top:-67;width:2;height:64" coordorigin="7168,-67" coordsize="2,64">
              <v:shape style="position:absolute;left:7168;top:-67;width:2;height:64" coordorigin="7168,-67" coordsize="0,64" path="m7168,-3l7168,-67e" filled="false" stroked="true" strokeweight=".371318pt" strokecolor="#0080ff">
                <v:path arrowok="t"/>
              </v:shape>
            </v:group>
            <v:group style="position:absolute;left:7400;top:-67;width:2;height:64" coordorigin="7400,-67" coordsize="2,64">
              <v:shape style="position:absolute;left:7400;top:-67;width:2;height:64" coordorigin="7400,-67" coordsize="0,64" path="m7400,-3l7400,-67e" filled="false" stroked="true" strokeweight=".371318pt" strokecolor="#0080ff">
                <v:path arrowok="t"/>
              </v:shape>
            </v:group>
            <v:group style="position:absolute;left:8164;top:-67;width:2;height:64" coordorigin="8164,-67" coordsize="2,64">
              <v:shape style="position:absolute;left:8164;top:-67;width:2;height:64" coordorigin="8164,-67" coordsize="0,64" path="m8164,-3l8164,-67e" filled="false" stroked="true" strokeweight=".371318pt" strokecolor="#0080ff">
                <v:path arrowok="t"/>
              </v:shape>
            </v:group>
            <v:group style="position:absolute;left:7913;top:-67;width:2;height:64" coordorigin="7913,-67" coordsize="2,64">
              <v:shape style="position:absolute;left:7913;top:-67;width:2;height:64" coordorigin="7913,-67" coordsize="0,64" path="m7913,-67l7913,-3e" filled="false" stroked="true" strokeweight=".38617pt" strokecolor="#0080ff">
                <v:path arrowok="t"/>
              </v:shape>
            </v:group>
            <v:group style="position:absolute;left:8417;top:-67;width:2;height:64" coordorigin="8417,-67" coordsize="2,64">
              <v:shape style="position:absolute;left:8417;top:-67;width:2;height:64" coordorigin="8417,-67" coordsize="0,64" path="m8417,-3l8417,-67e" filled="false" stroked="true" strokeweight=".371318pt" strokecolor="#0080ff">
                <v:path arrowok="t"/>
              </v:shape>
            </v:group>
            <v:group style="position:absolute;left:7712;top:-67;width:2;height:64" coordorigin="7712,-67" coordsize="2,64">
              <v:shape style="position:absolute;left:7712;top:-67;width:2;height:64" coordorigin="7712,-67" coordsize="0,64" path="m7712,-3l7712,-67e" filled="false" stroked="true" strokeweight=".371318pt" strokecolor="#0080ff">
                <v:path arrowok="t"/>
              </v:shape>
            </v:group>
            <v:group style="position:absolute;left:8371;top:-67;width:2;height:64" coordorigin="8371,-67" coordsize="2,64">
              <v:shape style="position:absolute;left:8371;top:-67;width:2;height:64" coordorigin="8371,-67" coordsize="0,64" path="m8371,-3l8371,-67e" filled="false" stroked="true" strokeweight=".371318pt" strokecolor="#0080ff">
                <v:path arrowok="t"/>
              </v:shape>
            </v:group>
            <v:group style="position:absolute;left:8666;top:-67;width:2;height:64" coordorigin="8666,-67" coordsize="2,64">
              <v:shape style="position:absolute;left:8666;top:-67;width:2;height:64" coordorigin="8666,-67" coordsize="0,64" path="m8666,-3l8666,-67e" filled="false" stroked="true" strokeweight=".371318pt" strokecolor="#0080ff">
                <v:path arrowok="t"/>
              </v:shape>
            </v:group>
            <v:group style="position:absolute;left:7460;top:-67;width:2;height:64" coordorigin="7460,-67" coordsize="2,64">
              <v:shape style="position:absolute;left:7460;top:-67;width:2;height:64" coordorigin="7460,-67" coordsize="0,64" path="m7460,-3l7460,-67e" filled="false" stroked="true" strokeweight=".371318pt" strokecolor="#0080ff">
                <v:path arrowok="t"/>
              </v:shape>
            </v:group>
            <v:group style="position:absolute;left:7558;top:-67;width:2;height:64" coordorigin="7558,-67" coordsize="2,64">
              <v:shape style="position:absolute;left:7558;top:-67;width:2;height:64" coordorigin="7558,-67" coordsize="0,64" path="m7558,-3l7558,-67e" filled="false" stroked="true" strokeweight=".371318pt" strokecolor="#0080ff">
                <v:path arrowok="t"/>
              </v:shape>
            </v:group>
            <v:group style="position:absolute;left:7953;top:-67;width:2;height:64" coordorigin="7953,-67" coordsize="2,64">
              <v:shape style="position:absolute;left:7953;top:-67;width:2;height:64" coordorigin="7953,-67" coordsize="0,64" path="m7953,-3l7953,-67e" filled="false" stroked="true" strokeweight=".371318pt" strokecolor="#0080ff">
                <v:path arrowok="t"/>
              </v:shape>
            </v:group>
            <v:group style="position:absolute;left:7133;top:-67;width:2;height:64" coordorigin="7133,-67" coordsize="2,64">
              <v:shape style="position:absolute;left:7133;top:-67;width:2;height:64" coordorigin="7133,-67" coordsize="0,64" path="m7133,-3l7133,-67e" filled="false" stroked="true" strokeweight=".371318pt" strokecolor="#0080ff">
                <v:path arrowok="t"/>
              </v:shape>
            </v:group>
            <v:group style="position:absolute;left:7532;top:-67;width:2;height:64" coordorigin="7532,-67" coordsize="2,64">
              <v:shape style="position:absolute;left:7532;top:-67;width:2;height:64" coordorigin="7532,-67" coordsize="0,64" path="m7532,-67l7532,-3e" filled="false" stroked="true" strokeweight=".430728pt" strokecolor="#0080ff">
                <v:path arrowok="t"/>
              </v:shape>
            </v:group>
            <v:group style="position:absolute;left:8313;top:-67;width:2;height:64" coordorigin="8313,-67" coordsize="2,64">
              <v:shape style="position:absolute;left:8313;top:-67;width:2;height:64" coordorigin="8313,-67" coordsize="0,64" path="m8313,-3l8313,-67e" filled="false" stroked="true" strokeweight=".371318pt" strokecolor="#0080ff">
                <v:path arrowok="t"/>
              </v:shape>
            </v:group>
            <v:group style="position:absolute;left:7193;top:-67;width:2;height:64" coordorigin="7193,-67" coordsize="2,64">
              <v:shape style="position:absolute;left:7193;top:-67;width:2;height:64" coordorigin="7193,-67" coordsize="0,64" path="m7193,-3l7193,-67e" filled="false" stroked="true" strokeweight=".371318pt" strokecolor="#0080ff">
                <v:path arrowok="t"/>
              </v:shape>
            </v:group>
            <v:group style="position:absolute;left:8433;top:-67;width:2;height:64" coordorigin="8433,-67" coordsize="2,64">
              <v:shape style="position:absolute;left:8433;top:-67;width:2;height:64" coordorigin="8433,-67" coordsize="0,64" path="m8433,-3l8433,-67e" filled="false" stroked="true" strokeweight=".371318pt" strokecolor="#0080ff">
                <v:path arrowok="t"/>
              </v:shape>
            </v:group>
            <v:group style="position:absolute;left:8578;top:-67;width:2;height:64" coordorigin="8578,-67" coordsize="2,64">
              <v:shape style="position:absolute;left:8578;top:-67;width:2;height:64" coordorigin="8578,-67" coordsize="0,64" path="m8578,-3l8578,-67e" filled="false" stroked="true" strokeweight=".371318pt" strokecolor="#0080ff">
                <v:path arrowok="t"/>
              </v:shape>
            </v:group>
            <v:group style="position:absolute;left:7015;top:-67;width:2;height:64" coordorigin="7015,-67" coordsize="2,64">
              <v:shape style="position:absolute;left:7015;top:-67;width:2;height:64" coordorigin="7015,-67" coordsize="0,64" path="m7015,-3l7015,-67e" filled="false" stroked="true" strokeweight=".371318pt" strokecolor="#0080ff">
                <v:path arrowok="t"/>
              </v:shape>
            </v:group>
            <v:group style="position:absolute;left:8274;top:-67;width:2;height:64" coordorigin="8274,-67" coordsize="2,64">
              <v:shape style="position:absolute;left:8274;top:-67;width:2;height:64" coordorigin="8274,-67" coordsize="0,64" path="m8274,-3l8274,-67e" filled="false" stroked="true" strokeweight=".371318pt" strokecolor="#0080ff">
                <v:path arrowok="t"/>
              </v:shape>
            </v:group>
            <v:group style="position:absolute;left:7793;top:-67;width:2;height:64" coordorigin="7793,-67" coordsize="2,64">
              <v:shape style="position:absolute;left:7793;top:-67;width:2;height:64" coordorigin="7793,-67" coordsize="0,64" path="m7793,-3l7793,-67e" filled="false" stroked="true" strokeweight=".371318pt" strokecolor="#0080ff">
                <v:path arrowok="t"/>
              </v:shape>
            </v:group>
            <v:group style="position:absolute;left:7045;top:-67;width:2;height:64" coordorigin="7045,-67" coordsize="2,64">
              <v:shape style="position:absolute;left:7045;top:-67;width:2;height:64" coordorigin="7045,-67" coordsize="0,64" path="m7045,-3l7045,-67e" filled="false" stroked="true" strokeweight=".371318pt" strokecolor="#0080ff">
                <v:path arrowok="t"/>
              </v:shape>
            </v:group>
            <v:group style="position:absolute;left:7181;top:-67;width:2;height:64" coordorigin="7181,-67" coordsize="2,64">
              <v:shape style="position:absolute;left:7181;top:-67;width:2;height:64" coordorigin="7181,-67" coordsize="0,64" path="m7181,-3l7181,-67e" filled="false" stroked="true" strokeweight=".371318pt" strokecolor="#0080ff">
                <v:path arrowok="t"/>
              </v:shape>
            </v:group>
            <v:group style="position:absolute;left:7491;top:-67;width:2;height:64" coordorigin="7491,-67" coordsize="2,64">
              <v:shape style="position:absolute;left:7491;top:-67;width:2;height:64" coordorigin="7491,-67" coordsize="0,64" path="m7491,-3l7491,-67e" filled="false" stroked="true" strokeweight=".371318pt" strokecolor="#0080ff">
                <v:path arrowok="t"/>
              </v:shape>
            </v:group>
            <v:group style="position:absolute;left:9632;top:-3;width:2;height:57" coordorigin="9632,-3" coordsize="2,57">
              <v:shape style="position:absolute;left:9632;top:-3;width:2;height:57" coordorigin="9632,-3" coordsize="0,57" path="m9632,-3l9632,53e" filled="false" stroked="true" strokeweight=".371318pt" strokecolor="#000000">
                <v:path arrowok="t"/>
              </v:shape>
            </v:group>
            <v:group style="position:absolute;left:9361;top:-67;width:2;height:64" coordorigin="9361,-67" coordsize="2,64">
              <v:shape style="position:absolute;left:9361;top:-67;width:2;height:64" coordorigin="9361,-67" coordsize="0,64" path="m9361,-3l9361,-67e" filled="false" stroked="true" strokeweight=".371318pt" strokecolor="#0080ff">
                <v:path arrowok="t"/>
              </v:shape>
            </v:group>
            <v:group style="position:absolute;left:6615;top:-67;width:2;height:64" coordorigin="6615,-67" coordsize="2,64">
              <v:shape style="position:absolute;left:6615;top:-67;width:2;height:64" coordorigin="6615,-67" coordsize="0,64" path="m6615,-3l6615,-67e" filled="false" stroked="true" strokeweight=".371318pt" strokecolor="#0080ff">
                <v:path arrowok="t"/>
              </v:shape>
            </v:group>
            <v:group style="position:absolute;left:6352;top:-961;width:3273;height:894" coordorigin="6352,-961" coordsize="3273,894">
              <v:shape style="position:absolute;left:6352;top:-961;width:3273;height:894" coordorigin="6352,-961" coordsize="3273,894" path="m6352,-67l6359,-67,6365,-67,6371,-67,6378,-67,6384,-67,6391,-67,6397,-67,6403,-68,6410,-68,6416,-68,6423,-68,6429,-68,6435,-68,6442,-68,6448,-68,6455,-68,6461,-68,6467,-68,6474,-68,6480,-69,6487,-69,6493,-69,6499,-69,6506,-69,6512,-69,6519,-70,6525,-70,6531,-70,6538,-70,6544,-71,6551,-71,6557,-71,6563,-71,6570,-71,6576,-72,6583,-72,6589,-72,6595,-72,6602,-73,6608,-73,6615,-73,6621,-74,6627,-74,6634,-74,6640,-75,6647,-75,6653,-75,6660,-76,6666,-76,6672,-77,6679,-77,6685,-78,6692,-78,6698,-79,6704,-80,6711,-80,6717,-81,6724,-82,6730,-83,6736,-84,6800,-102,6858,-134,6909,-178,6941,-213,6948,-220,6954,-228,6960,-236,6967,-243,6973,-251,6980,-259,6986,-268,6993,-276,6999,-284,7005,-292,7012,-301,7018,-309,7025,-318,7056,-362,7063,-371,7069,-380,7076,-390,7082,-399,7089,-409,7095,-418,7101,-428,7108,-437,7114,-447,7121,-457,7127,-467,7133,-477,7140,-487,7146,-497,7153,-507,7159,-517,7165,-527,7172,-537,7178,-547,7185,-557,7191,-567,7197,-577,7204,-586,7210,-596,7217,-605,7223,-614,7229,-623,7236,-632,7242,-641,7249,-649,7255,-658,7261,-667,7268,-675,7274,-684,7281,-692,7287,-701,7293,-710,7300,-718,7306,-727,7313,-736,7319,-745,7351,-793,7358,-803,7364,-813,7370,-823,7377,-833,7383,-843,7389,-853,7396,-863,7434,-915,7486,-956,7511,-961,7518,-961,7575,-940,7601,-926,7607,-922,7614,-919,7620,-916,7626,-912,7633,-909,7639,-906,7646,-903,7652,-900,7658,-897,7665,-894,7671,-890,7678,-887,7684,-884,7691,-881,7742,-849,7793,-803,7799,-797,7806,-790,7812,-784,7819,-777,7825,-770,7831,-764,7838,-757,7844,-750,7851,-743,7857,-737,7863,-730,7870,-723,7876,-717,7883,-710,7889,-703,7895,-697,7902,-690,7908,-684,7915,-677,7921,-671,7927,-664,7934,-658,7940,-651,7947,-645,7953,-638,7959,-631,7966,-624,7972,-617,7979,-610,7985,-603,7991,-596,7998,-589,8004,-582,8011,-575,8017,-568,8024,-560,8030,-553,8036,-546,8043,-539,8049,-532,8055,-525,8062,-518,8068,-511,8075,-504,8081,-498,8087,-491,8094,-485,8100,-478,8107,-472,8113,-466,8158,-425,8164,-419,8171,-414,8177,-408,8184,-403,8190,-397,8196,-392,8203,-387,8209,-382,8260,-342,8267,-338,8273,-333,8280,-328,8286,-324,8292,-319,8299,-315,8305,-310,8312,-306,8318,-302,8324,-297,8331,-293,8337,-289,8344,-285,8350,-281,8357,-277,8363,-273,8369,-269,8376,-265,8382,-262,8388,-258,8395,-254,8401,-251,8408,-247,8414,-244,8420,-240,8427,-236,8433,-233,8440,-229,8446,-226,8453,-222,8459,-218,8465,-215,8472,-211,8478,-207,8485,-204,8491,-200,8497,-197,8504,-193,8510,-190,8517,-186,8523,-183,8581,-155,8606,-146,8613,-143,8619,-141,8625,-139,8632,-138,8638,-136,8645,-134,8651,-132,8657,-131,8664,-129,8670,-128,8677,-126,8683,-125,8689,-123,8696,-122,8702,-120,8709,-119,8715,-117,8721,-116,8728,-114,8734,-113,8741,-111,8747,-109,8753,-108,8760,-106,8766,-104,8773,-103,8779,-101,8786,-100,8792,-98,8798,-96,8805,-95,8811,-93,8818,-92,8824,-90,8830,-89,8837,-88,8843,-86,8850,-85,8856,-84,8862,-83,8869,-82,8914,-76,8920,-75,8926,-75,8933,-74,8939,-73,8946,-73,8952,-72,8958,-72,8965,-72,8971,-71,8978,-71,8984,-71,8990,-70,8997,-70,9003,-70,9010,-69,9016,-69,9022,-69,9029,-69,9035,-69,9042,-68,9048,-68,9054,-68,9061,-68,9067,-68,9074,-68,9080,-68,9086,-68,9093,-68,9099,-68,9106,-68,9112,-68,9118,-68,9125,-68,9131,-68,9138,-68,9144,-68,9151,-68,9157,-68,9163,-68,9170,-68,9176,-68,9183,-68,9189,-68,9195,-68,9202,-68,9208,-68,9215,-68,9221,-68,9227,-69,9234,-69,9240,-69,9247,-69,9253,-69,9259,-69,9266,-69,9272,-70,9279,-70,9285,-70,9291,-70,9298,-70,9304,-70,9311,-71,9317,-71,9323,-71,9330,-71,9336,-71,9343,-71,9349,-71,9355,-71,9362,-71,9368,-71,9375,-71,9381,-71,9387,-71,9394,-71,9400,-71,9407,-71,9413,-71,9419,-70,9426,-70,9432,-70,9439,-70,9445,-70,9451,-70,9458,-69,9464,-69,9471,-69,9477,-69,9484,-69,9490,-69,9496,-69,9503,-68,9509,-68,9516,-68,9522,-68,9528,-68,9535,-68,9541,-68,9547,-68,9554,-68,9560,-68,9567,-68,9573,-68,9580,-67,9586,-67,9592,-67,9599,-67,9605,-67,9612,-67,9618,-67,9624,-67e" filled="false" stroked="true" strokeweight=".371318pt" strokecolor="#0080ff">
                <v:path arrowok="t"/>
              </v:shape>
              <v:shape style="position:absolute;left:6345;top:-966;width:2857;height:968" type="#_x0000_t75" stroked="false">
                <v:imagedata r:id="rId23" o:title=""/>
              </v:shape>
            </v:group>
            <v:group style="position:absolute;left:9293;top:-67;width:2;height:64" coordorigin="9293,-67" coordsize="2,64">
              <v:shape style="position:absolute;left:9293;top:-67;width:2;height:64" coordorigin="9293,-67" coordsize="0,64" path="m9293,-3l9293,-67e" filled="false" stroked="true" strokeweight=".371318pt" strokecolor="#006400">
                <v:path arrowok="t"/>
              </v:shape>
            </v:group>
            <v:group style="position:absolute;left:6383;top:-978;width:3175;height:911" coordorigin="6383,-978" coordsize="3175,911">
              <v:shape style="position:absolute;left:6383;top:-978;width:3175;height:911" coordorigin="6383,-978" coordsize="3175,911" path="m6383,-67l6389,-67,6395,-67,6401,-67,6407,-67,6414,-67,6420,-67,6426,-67,6432,-68,6439,-68,6445,-68,6451,-68,6457,-68,6463,-68,6470,-68,6476,-68,6482,-68,6488,-68,6494,-68,6501,-68,6507,-69,6513,-69,6519,-69,6526,-69,6532,-69,6538,-69,6544,-70,6550,-70,6557,-70,6563,-71,6569,-71,6575,-71,6581,-71,6588,-72,6594,-72,6600,-73,6606,-73,6612,-73,6619,-74,6625,-74,6631,-75,6637,-76,6644,-76,6650,-77,6656,-78,6662,-78,6668,-79,6675,-80,6681,-81,6687,-82,6693,-83,6699,-84,6706,-85,6712,-86,6755,-97,6762,-98,6768,-100,6774,-102,6780,-104,6786,-106,6817,-117,6824,-120,6830,-122,6836,-125,6842,-128,6898,-160,6948,-202,6991,-251,7029,-302,7066,-362,7085,-395,7091,-406,7097,-417,7103,-429,7109,-441,7116,-453,7122,-465,7128,-476,7134,-488,7141,-500,7147,-512,7153,-524,7184,-579,7221,-637,7265,-690,7315,-729,7370,-754,7377,-756,7383,-758,7439,-782,7488,-817,7532,-860,7538,-867,7544,-874,7551,-881,7557,-888,7563,-895,7569,-902,7575,-909,7582,-916,7625,-958,7675,-978,7681,-978,7737,-947,7780,-899,7787,-891,7793,-883,7799,-876,7805,-868,7812,-860,7818,-852,7824,-844,7830,-837,7836,-829,7843,-821,7849,-813,7855,-805,7861,-798,7867,-790,7874,-782,7880,-773,7886,-765,7892,-757,7898,-749,7905,-740,7911,-731,7948,-677,7954,-667,7961,-657,7967,-648,7973,-638,7979,-628,7985,-619,7992,-609,7998,-600,8035,-547,8079,-498,8128,-458,8153,-443,8159,-439,8166,-435,8172,-432,8178,-428,8184,-424,8190,-420,8197,-415,8246,-375,8259,-363,8265,-357,8271,-350,8277,-344,8284,-337,8290,-330,8296,-323,8302,-316,8308,-309,8315,-302,8321,-295,8327,-289,8333,-282,8377,-238,8427,-201,8482,-174,8507,-165,8514,-163,8520,-161,8526,-158,8532,-157,8576,-144,8582,-142,8588,-141,8594,-139,8600,-138,8607,-136,8613,-135,8619,-133,8625,-132,8632,-131,8638,-129,8644,-128,8650,-127,8656,-125,8663,-124,8669,-123,8675,-121,8681,-120,8688,-119,8694,-118,8700,-116,8706,-115,8712,-114,8719,-113,8725,-111,8731,-110,8737,-109,8743,-108,8750,-106,8756,-105,8762,-104,8768,-103,8774,-102,8781,-101,8787,-100,8793,-99,8799,-98,8806,-97,8812,-96,8818,-96,8855,-92,8861,-91,8868,-91,8874,-90,8880,-90,8886,-90,8892,-89,8899,-89,8905,-88,8911,-88,8917,-88,8924,-87,8930,-87,8936,-87,8942,-86,8948,-86,8955,-85,8961,-85,8967,-84,8973,-84,8980,-83,8986,-82,8992,-82,8998,-81,9004,-81,9011,-80,9017,-79,9023,-79,9029,-78,9035,-77,9042,-77,9048,-76,9054,-75,9060,-75,9066,-74,9073,-74,9079,-73,9085,-73,9091,-72,9098,-72,9104,-71,9110,-71,9116,-71,9122,-70,9129,-70,9135,-70,9141,-70,9147,-70,9153,-70,9160,-70,9166,-70,9172,-70,9178,-70,9184,-70,9191,-70,9197,-70,9203,-70,9209,-70,9216,-70,9222,-70,9228,-70,9234,-71,9240,-71,9247,-71,9253,-71,9259,-71,9265,-71,9271,-71,9278,-71,9284,-71,9290,-71,9296,-71,9303,-71,9309,-71,9315,-71,9321,-71,9327,-71,9334,-71,9340,-71,9346,-71,9352,-70,9358,-70,9365,-70,9371,-70,9377,-70,9383,-70,9389,-69,9396,-69,9402,-69,9408,-69,9414,-69,9421,-69,9427,-69,9433,-68,9439,-68,9445,-68,9452,-68,9458,-68,9464,-68,9470,-68,9476,-68,9483,-68,9489,-68,9495,-68,9501,-68,9508,-67,9514,-67,9520,-67,9526,-67,9532,-67,9539,-67,9545,-67,9551,-67,9557,-67e" filled="false" stroked="true" strokeweight=".371318pt" strokecolor="#006400">
                <v:path arrowok="t"/>
              </v:shape>
            </v:group>
            <v:group style="position:absolute;left:6120;top:-1042;width:3734;height:1039" coordorigin="6120,-1042" coordsize="3734,1039">
              <v:shape style="position:absolute;left:6120;top:-1042;width:3734;height:1039" coordorigin="6120,-1042" coordsize="3734,1039" path="m6120,-3l9854,-3,9854,-1042,6120,-1042,6120,-3xe" filled="false" stroked="true" strokeweight=".371318pt" strokecolor="#000000">
                <v:path arrowok="t"/>
              </v:shape>
            </v:group>
            <v:group style="position:absolute;left:5977;top:-1042;width:143;height:1039" coordorigin="5977,-1042" coordsize="143,1039">
              <v:shape style="position:absolute;left:5977;top:-1042;width:143;height:1039" coordorigin="5977,-1042" coordsize="143,1039" path="m5977,-3l6120,-3,6120,-1042,5977,-1042,5977,-3xe" filled="true" fillcolor="#87ceeb" stroked="false">
                <v:path arrowok="t"/>
                <v:fill type="solid"/>
              </v:shape>
            </v:group>
            <v:group style="position:absolute;left:5977;top:-1042;width:143;height:1039" coordorigin="5977,-1042" coordsize="143,1039">
              <v:shape style="position:absolute;left:5977;top:-1042;width:143;height:1039" coordorigin="5977,-1042" coordsize="143,1039" path="m5977,-3l6120,-3,6120,-1042,5977,-1042,5977,-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72.29007pt;margin-top:10.089119pt;width:17.1pt;height:56.3pt;mso-position-horizontal-relative:page;mso-position-vertical-relative:paragraph;z-index:157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18" w:right="0" w:firstLine="0"/>
                    <w:jc w:val="center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Density</w:t>
                  </w:r>
                  <w:r>
                    <w:rPr>
                      <w:rFonts w:ascii="Arial"/>
                      <w:sz w:val="12"/>
                    </w:rPr>
                  </w:r>
                </w:p>
                <w:p>
                  <w:pPr>
                    <w:spacing w:before="67"/>
                    <w:ind w:left="0" w:right="0" w:firstLine="0"/>
                    <w:jc w:val="center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424873pt;margin-top:-54.742916pt;width:6.95pt;height:57.2pt;mso-position-horizontal-relative:page;mso-position-vertical-relative:paragraph;z-index:162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27.022188pt;width:7.95pt;height:21.5pt;mso-position-horizontal-relative:page;mso-position-vertical-relative:paragraph;z-index:167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-36.879078pt;width:7.95pt;height:21.5pt;mso-position-horizontal-relative:page;mso-position-vertical-relative:paragraph;z-index:169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228821pt;margin-top:-53.178432pt;width:6.95pt;height:55.65pt;mso-position-horizontal-relative:page;mso-position-vertical-relative:paragraph;z-index:176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-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-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-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-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27.022188pt;width:7.95pt;height:21.5pt;mso-position-horizontal-relative:page;mso-position-vertical-relative:paragraph;z-index:181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-36.879078pt;width:7.95pt;height:21.5pt;mso-position-horizontal-relative:page;mso-position-vertical-relative:paragraph;z-index:184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10</w:t>
        <w:tab/>
        <w:t>20</w:t>
        <w:tab/>
        <w:t>30</w:t>
        <w:tab/>
        <w:t>40</w:t>
        <w:tab/>
      </w:r>
      <w:r>
        <w:rPr>
          <w:rFonts w:ascii="Arial"/>
          <w:sz w:val="10"/>
        </w:rPr>
        <w:t>50</w:t>
      </w:r>
      <w:r>
        <w:rPr>
          <w:rFonts w:ascii="Arial"/>
          <w:sz w:val="10"/>
        </w:rPr>
      </w:r>
    </w:p>
    <w:p>
      <w:pPr>
        <w:tabs>
          <w:tab w:pos="1863" w:val="left" w:leader="none"/>
          <w:tab w:pos="2645" w:val="left" w:leader="none"/>
          <w:tab w:pos="3427" w:val="left" w:leader="none"/>
          <w:tab w:pos="4209" w:val="left" w:leader="none"/>
        </w:tabs>
        <w:spacing w:before="86"/>
        <w:ind w:left="1082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10</w:t>
        <w:tab/>
        <w:t>20</w:t>
        <w:tab/>
        <w:t>30</w:t>
        <w:tab/>
        <w:t>40</w:t>
        <w:tab/>
      </w:r>
      <w:r>
        <w:rPr>
          <w:rFonts w:ascii="Arial"/>
          <w:sz w:val="10"/>
        </w:rPr>
        <w:t>50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300" w:right="1720"/>
          <w:cols w:num="2" w:equalWidth="0">
            <w:col w:w="4010" w:space="58"/>
            <w:col w:w="5152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940" w:left="130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tabs>
          <w:tab w:pos="1867" w:val="left" w:leader="none"/>
          <w:tab w:pos="2689" w:val="left" w:leader="none"/>
          <w:tab w:pos="3510" w:val="left" w:leader="none"/>
        </w:tabs>
        <w:spacing w:before="0"/>
        <w:ind w:left="1046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0.053207pt;margin-top:7.311438pt;width:197.05pt;height:55.15pt;mso-position-horizontal-relative:page;mso-position-vertical-relative:paragraph;z-index:1432" coordorigin="1801,146" coordsize="3941,1103">
            <v:group style="position:absolute;left:1805;top:1125;width:57;height:2" coordorigin="1805,1125" coordsize="57,2">
              <v:shape style="position:absolute;left:1805;top:1125;width:57;height:2" coordorigin="1805,1125" coordsize="57,0" path="m1861,1125l1805,1125e" filled="false" stroked="true" strokeweight=".371318pt" strokecolor="#000000">
                <v:path arrowok="t"/>
              </v:shape>
            </v:group>
            <v:group style="position:absolute;left:1805;top:907;width:57;height:2" coordorigin="1805,907" coordsize="57,2">
              <v:shape style="position:absolute;left:1805;top:907;width:57;height:2" coordorigin="1805,907" coordsize="57,0" path="m1861,907l1805,907e" filled="false" stroked="true" strokeweight=".371318pt" strokecolor="#000000">
                <v:path arrowok="t"/>
              </v:shape>
            </v:group>
            <v:group style="position:absolute;left:1805;top:690;width:57;height:2" coordorigin="1805,690" coordsize="57,2">
              <v:shape style="position:absolute;left:1805;top:690;width:57;height:2" coordorigin="1805,690" coordsize="57,0" path="m1861,690l1805,690e" filled="false" stroked="true" strokeweight=".371318pt" strokecolor="#000000">
                <v:path arrowok="t"/>
              </v:shape>
            </v:group>
            <v:group style="position:absolute;left:1805;top:472;width:57;height:2" coordorigin="1805,472" coordsize="57,2">
              <v:shape style="position:absolute;left:1805;top:472;width:57;height:2" coordorigin="1805,472" coordsize="57,0" path="m1861,472l1805,472e" filled="false" stroked="true" strokeweight=".371318pt" strokecolor="#000000">
                <v:path arrowok="t"/>
              </v:shape>
            </v:group>
            <v:group style="position:absolute;left:1805;top:255;width:57;height:2" coordorigin="1805,255" coordsize="57,2">
              <v:shape style="position:absolute;left:1805;top:255;width:57;height:2" coordorigin="1805,255" coordsize="57,0" path="m1861,255l1805,255e" filled="false" stroked="true" strokeweight=".371318pt" strokecolor="#000000">
                <v:path arrowok="t"/>
              </v:shape>
            </v:group>
            <v:group style="position:absolute;left:2029;top:1188;width:2;height:57" coordorigin="2029,1188" coordsize="2,57">
              <v:shape style="position:absolute;left:2029;top:1188;width:2;height:57" coordorigin="2029,1188" coordsize="0,57" path="m2029,1188l2029,1245e" filled="false" stroked="true" strokeweight=".371318pt" strokecolor="#000000">
                <v:path arrowok="t"/>
              </v:shape>
            </v:group>
            <v:group style="position:absolute;left:2602;top:1188;width:2;height:57" coordorigin="2602,1188" coordsize="2,57">
              <v:shape style="position:absolute;left:2602;top:1188;width:2;height:57" coordorigin="2602,1188" coordsize="0,57" path="m2602,1188l2602,1245e" filled="false" stroked="true" strokeweight=".371318pt" strokecolor="#000000">
                <v:path arrowok="t"/>
              </v:shape>
            </v:group>
            <v:group style="position:absolute;left:3176;top:1188;width:2;height:57" coordorigin="3176,1188" coordsize="2,57">
              <v:shape style="position:absolute;left:3176;top:1188;width:2;height:57" coordorigin="3176,1188" coordsize="0,57" path="m3176,1188l3176,1245e" filled="false" stroked="true" strokeweight=".371318pt" strokecolor="#000000">
                <v:path arrowok="t"/>
              </v:shape>
            </v:group>
            <v:group style="position:absolute;left:3749;top:1188;width:2;height:57" coordorigin="3749,1188" coordsize="2,57">
              <v:shape style="position:absolute;left:3749;top:1188;width:2;height:57" coordorigin="3749,1188" coordsize="0,57" path="m3749,1188l3749,1245e" filled="false" stroked="true" strokeweight=".371318pt" strokecolor="#000000">
                <v:path arrowok="t"/>
              </v:shape>
            </v:group>
            <v:group style="position:absolute;left:4322;top:1188;width:2;height:57" coordorigin="4322,1188" coordsize="2,57">
              <v:shape style="position:absolute;left:4322;top:1188;width:2;height:57" coordorigin="4322,1188" coordsize="0,57" path="m4322,1188l4322,1245e" filled="false" stroked="true" strokeweight=".371318pt" strokecolor="#000000">
                <v:path arrowok="t"/>
              </v:shape>
            </v:group>
            <v:group style="position:absolute;left:4895;top:1188;width:2;height:57" coordorigin="4895,1188" coordsize="2,57">
              <v:shape style="position:absolute;left:4895;top:1188;width:2;height:57" coordorigin="4895,1188" coordsize="0,57" path="m4895,1188l4895,1245e" filled="false" stroked="true" strokeweight=".371318pt" strokecolor="#000000">
                <v:path arrowok="t"/>
              </v:shape>
            </v:group>
            <v:group style="position:absolute;left:5469;top:1188;width:2;height:57" coordorigin="5469,1188" coordsize="2,57">
              <v:shape style="position:absolute;left:5469;top:1188;width:2;height:57" coordorigin="5469,1188" coordsize="0,57" path="m5469,1188l5469,1245e" filled="false" stroked="true" strokeweight=".371318pt" strokecolor="#000000">
                <v:path arrowok="t"/>
              </v:shape>
            </v:group>
            <v:group style="position:absolute;left:3871;top:1124;width:2;height:65" coordorigin="3871,1124" coordsize="2,65">
              <v:shape style="position:absolute;left:3871;top:1124;width:2;height:65" coordorigin="3871,1124" coordsize="0,65" path="m3871,1124l3871,1188e" filled="false" stroked="true" strokeweight=".371777pt" strokecolor="#0080ff">
                <v:path arrowok="t"/>
              </v:shape>
            </v:group>
            <v:group style="position:absolute;left:2233;top:214;width:3276;height:901" coordorigin="2233,214" coordsize="3276,901">
              <v:shape style="position:absolute;left:2233;top:214;width:3276;height:901" coordorigin="2233,214" coordsize="3276,901" path="m2233,1114l2239,1114,2246,1114,2252,1113,2258,1113,2265,1112,2271,1112,2278,1112,2284,1111,2291,1111,2297,1110,2303,1110,2310,1109,2316,1109,2323,1108,2329,1108,2335,1107,2342,1106,2348,1106,2355,1105,2361,1105,2367,1104,2374,1103,2380,1103,2387,1102,2393,1101,2399,1100,2406,1100,2412,1099,2419,1098,2425,1097,2432,1096,2438,1095,2444,1094,2451,1093,2457,1092,2464,1092,2470,1091,2476,1090,2483,1088,2489,1087,2496,1086,2502,1085,2508,1084,2515,1083,2521,1081,2528,1080,2534,1079,2540,1078,2547,1076,2553,1075,2560,1073,2566,1072,2573,1070,2579,1069,2585,1067,2592,1066,2630,1055,2637,1053,2643,1052,2649,1050,2656,1048,2662,1046,2669,1043,2675,1041,2681,1039,2688,1037,2694,1035,2701,1032,2707,1030,2714,1028,2720,1025,2765,1007,2771,1004,2778,1001,2784,998,2791,995,2797,992,2803,989,2810,986,2816,983,2823,980,2829,977,2835,973,2842,970,2848,966,2855,963,2861,959,2867,956,2874,952,2880,948,2887,944,2893,941,2899,937,2906,933,2912,929,2919,925,2925,921,2932,916,2938,912,2944,908,2951,904,2957,899,2964,895,2970,890,2976,886,2983,881,2989,876,2996,872,3002,867,3008,862,3015,857,3021,852,3028,847,3034,842,3040,837,3047,832,3053,827,3060,822,3066,816,3073,811,3079,806,3085,800,3137,755,3149,743,3156,737,3162,731,3169,725,3175,719,3182,713,3188,707,3194,701,3201,695,3207,689,3214,682,3220,676,3226,670,3233,664,3239,657,3246,651,3252,645,3258,638,3265,632,3271,625,3278,619,3284,612,3290,606,3297,600,3303,593,3310,587,3316,580,3323,574,3329,567,3335,561,3342,554,3348,548,3355,541,3361,535,3367,528,3374,522,3380,516,3387,509,3393,503,3399,496,3406,490,3412,484,3419,477,3425,471,3431,465,3438,459,3444,453,3451,446,3457,440,3464,434,3470,428,3476,422,3483,416,3489,410,3496,405,3502,399,3508,393,3515,388,3521,382,3528,376,3534,371,3540,366,3547,360,3553,355,3585,330,3592,325,3598,320,3605,315,3611,311,3617,306,3624,302,3630,298,3637,293,3643,289,3701,257,3739,240,3746,237,3803,220,3810,219,3816,218,3855,214,3861,214,3867,214,3874,214,3880,214,3887,214,3893,214,3931,219,3938,220,3944,222,3951,223,3957,225,3963,227,3970,229,3976,231,3983,233,3989,235,3996,237,4034,254,4040,257,4047,260,4053,263,4060,267,4066,270,4072,274,4079,277,4085,281,4092,285,4098,289,4104,293,4111,298,4117,302,4156,330,4162,335,4201,366,4207,371,4213,376,4220,382,4226,388,4271,428,4278,434,4284,440,4290,446,4297,453,4303,459,4310,465,4316,471,4322,477,4329,484,4335,490,4342,496,4348,503,4354,509,4361,516,4367,522,4374,528,4380,535,4387,541,4393,548,4399,554,4406,561,4412,567,4419,574,4425,580,4431,587,4438,593,4444,600,4451,606,4457,612,4464,619,4470,625,4476,632,4483,638,4489,645,4495,651,4502,657,4508,664,4515,670,4521,676,4528,682,4534,689,4540,695,4547,701,4553,707,4560,713,4566,719,4572,725,4579,731,4585,737,4617,766,4624,772,4630,778,4636,783,4643,789,4649,795,4656,800,4662,806,4669,811,4675,816,4681,822,4688,827,4726,857,4733,862,4739,867,4746,872,4752,876,4758,881,4765,886,4771,890,4778,895,4784,899,4790,904,4797,908,4803,912,4810,916,4816,921,4822,925,4829,929,4835,933,4842,937,4848,941,4854,944,4861,948,4867,952,4874,956,4880,959,4887,963,4893,966,4899,970,4906,973,4912,977,4919,980,4925,983,4931,986,4938,989,4944,992,5002,1018,5028,1028,5034,1030,5040,1032,5047,1035,5053,1037,5060,1039,5066,1041,5072,1043,5079,1046,5085,1048,5092,1050,5098,1052,5104,1053,5111,1055,5117,1057,5124,1059,5130,1061,5137,1062,5143,1064,5149,1066,5156,1067,5162,1069,5169,1070,5175,1072,5181,1073,5188,1075,5194,1076,5201,1078,5207,1079,5213,1080,5220,1081,5226,1083,5233,1084,5239,1085,5245,1086,5252,1087,5258,1088,5265,1090,5271,1091,5278,1092,5284,1092,5290,1093,5297,1094,5303,1095,5310,1096,5316,1097,5322,1098,5329,1099,5335,1100,5342,1100,5348,1101,5354,1102,5361,1103,5367,1103,5374,1104,5380,1105,5386,1105,5393,1106,5399,1106,5406,1107,5412,1108,5419,1108,5425,1109,5431,1109,5438,1110,5444,1110,5451,1111,5457,1111,5463,1112,5470,1112,5476,1112,5483,1113,5489,1113,5495,1114,5502,1114,5508,1114e" filled="false" stroked="true" strokeweight=".371318pt" strokecolor="#0080ff">
                <v:path arrowok="t"/>
              </v:shape>
            </v:group>
            <v:group style="position:absolute;left:3871;top:1124;width:2;height:65" coordorigin="3871,1124" coordsize="2,65">
              <v:shape style="position:absolute;left:3871;top:1124;width:2;height:65" coordorigin="3871,1124" coordsize="0,65" path="m3871,1124l3871,1188e" filled="false" stroked="true" strokeweight=".371777pt" strokecolor="#ff00ff">
                <v:path arrowok="t"/>
              </v:shape>
            </v:group>
            <v:group style="position:absolute;left:2233;top:214;width:3276;height:901" coordorigin="2233,214" coordsize="3276,901">
              <v:shape style="position:absolute;left:2233;top:214;width:3276;height:901" coordorigin="2233,214" coordsize="3276,901" path="m2233,1114l2239,1114,2246,1114,2252,1113,2258,1113,2265,1112,2271,1112,2278,1112,2284,1111,2291,1111,2297,1110,2303,1110,2310,1109,2316,1109,2323,1108,2329,1108,2335,1107,2342,1106,2348,1106,2355,1105,2361,1105,2367,1104,2374,1103,2380,1103,2387,1102,2393,1101,2399,1100,2406,1100,2412,1099,2419,1098,2425,1097,2432,1096,2438,1095,2444,1094,2451,1093,2457,1092,2464,1092,2470,1091,2476,1090,2483,1088,2489,1087,2496,1086,2502,1085,2508,1084,2515,1083,2521,1081,2528,1080,2534,1079,2540,1078,2547,1076,2553,1075,2560,1073,2566,1072,2573,1070,2579,1069,2585,1067,2592,1066,2630,1055,2637,1053,2643,1052,2649,1050,2656,1048,2662,1046,2669,1043,2675,1041,2681,1039,2688,1037,2694,1035,2701,1032,2707,1030,2714,1028,2720,1025,2765,1007,2771,1004,2778,1001,2784,998,2791,995,2797,992,2803,989,2810,986,2816,983,2823,980,2829,977,2835,973,2842,970,2848,966,2855,963,2861,959,2867,956,2874,952,2880,948,2887,944,2893,941,2899,937,2906,933,2912,929,2919,925,2925,921,2932,916,2938,912,2944,908,2951,904,2957,899,2964,895,2970,890,2976,886,2983,881,2989,876,2996,872,3002,867,3008,862,3015,857,3021,852,3028,847,3034,842,3040,837,3047,832,3053,827,3060,822,3066,816,3073,811,3079,806,3085,800,3137,755,3149,743,3156,737,3162,731,3169,725,3175,719,3182,713,3188,707,3194,701,3201,695,3207,689,3214,682,3220,676,3226,670,3233,664,3239,657,3246,651,3252,645,3258,638,3265,632,3271,625,3278,619,3284,612,3290,606,3297,600,3303,593,3310,587,3316,580,3323,574,3329,567,3335,561,3342,554,3348,548,3355,541,3361,535,3367,528,3374,522,3380,516,3387,509,3393,503,3399,496,3406,490,3412,484,3419,477,3425,471,3431,465,3438,459,3444,453,3451,446,3457,440,3464,434,3470,428,3476,422,3483,416,3489,410,3496,405,3502,399,3508,393,3515,388,3521,382,3528,376,3534,371,3540,366,3547,360,3553,355,3585,330,3592,325,3598,320,3605,315,3611,311,3617,306,3624,302,3630,298,3637,293,3643,289,3701,257,3739,240,3746,237,3803,220,3810,219,3816,218,3855,214,3861,214,3867,214,3874,214,3880,214,3887,214,3893,214,3931,219,3938,220,3944,222,3951,223,3957,225,3963,227,3970,229,3976,231,3983,233,3989,235,3996,237,4034,254,4040,257,4047,260,4053,263,4060,267,4066,270,4072,274,4079,277,4085,281,4092,285,4098,289,4104,293,4111,298,4117,302,4156,330,4162,335,4201,366,4207,371,4213,376,4220,382,4226,388,4271,428,4278,434,4284,440,4290,446,4297,453,4303,459,4310,465,4316,471,4322,477,4329,484,4335,490,4342,496,4348,503,4354,509,4361,516,4367,522,4374,528,4380,535,4387,541,4393,548,4399,554,4406,561,4412,567,4419,574,4425,580,4431,587,4438,593,4444,600,4451,606,4457,612,4464,619,4470,625,4476,632,4483,638,4489,645,4495,651,4502,657,4508,664,4515,670,4521,676,4528,682,4534,689,4540,695,4547,701,4553,707,4560,713,4566,719,4572,725,4579,731,4585,737,4617,766,4624,772,4630,778,4636,783,4643,789,4649,795,4656,800,4662,806,4669,811,4675,816,4681,822,4688,827,4726,857,4733,862,4739,867,4746,872,4752,876,4758,881,4765,886,4771,890,4778,895,4784,899,4790,904,4797,908,4803,912,4810,916,4816,921,4822,925,4829,929,4835,933,4842,937,4848,941,4854,944,4861,948,4867,952,4874,956,4880,959,4887,963,4893,966,4899,970,4906,973,4912,977,4919,980,4925,983,4931,986,4938,989,4944,992,5002,1018,5028,1028,5034,1030,5040,1032,5047,1035,5053,1037,5060,1039,5066,1041,5072,1043,5079,1046,5085,1048,5092,1050,5098,1052,5104,1053,5111,1055,5117,1057,5124,1059,5130,1061,5137,1062,5143,1064,5149,1066,5156,1067,5162,1069,5169,1070,5175,1072,5181,1073,5188,1075,5194,1076,5201,1078,5207,1079,5213,1080,5220,1081,5226,1083,5233,1084,5239,1085,5245,1086,5252,1087,5258,1088,5265,1090,5271,1091,5278,1092,5284,1092,5290,1093,5297,1094,5303,1095,5310,1096,5316,1097,5322,1098,5329,1099,5335,1100,5342,1100,5348,1101,5354,1102,5361,1103,5367,1103,5374,1104,5380,1105,5386,1105,5393,1106,5399,1106,5406,1107,5412,1108,5419,1108,5425,1109,5431,1109,5438,1110,5444,1110,5451,1111,5457,1111,5463,1112,5470,1112,5476,1112,5483,1113,5489,1113,5495,1114,5502,1114,5508,1114e" filled="false" stroked="true" strokeweight=".371318pt" strokecolor="#ff00ff">
                <v:path arrowok="t"/>
              </v:shape>
            </v:group>
            <v:group style="position:absolute;left:3871;top:1124;width:2;height:65" coordorigin="3871,1124" coordsize="2,65">
              <v:shape style="position:absolute;left:3871;top:1124;width:2;height:65" coordorigin="3871,1124" coordsize="0,65" path="m3871,1124l3871,1188e" filled="false" stroked="true" strokeweight=".371777pt" strokecolor="#006400">
                <v:path arrowok="t"/>
              </v:shape>
            </v:group>
            <v:group style="position:absolute;left:2233;top:214;width:3276;height:901" coordorigin="2233,214" coordsize="3276,901">
              <v:shape style="position:absolute;left:2233;top:214;width:3276;height:901" coordorigin="2233,214" coordsize="3276,901" path="m2233,1114l2239,1114,2246,1114,2252,1113,2258,1113,2265,1112,2271,1112,2278,1112,2284,1111,2291,1111,2297,1110,2303,1110,2310,1109,2316,1109,2323,1108,2329,1108,2335,1107,2342,1106,2348,1106,2355,1105,2361,1105,2367,1104,2374,1103,2380,1103,2387,1102,2393,1101,2399,1100,2406,1100,2412,1099,2419,1098,2425,1097,2432,1096,2438,1095,2444,1094,2451,1093,2457,1092,2464,1092,2470,1091,2476,1090,2483,1088,2489,1087,2496,1086,2502,1085,2508,1084,2515,1083,2521,1081,2528,1080,2534,1079,2540,1078,2547,1076,2553,1075,2560,1073,2566,1072,2573,1070,2579,1069,2585,1067,2592,1066,2630,1055,2637,1053,2643,1052,2649,1050,2656,1048,2662,1046,2669,1043,2675,1041,2681,1039,2688,1037,2694,1035,2701,1032,2707,1030,2714,1028,2720,1025,2765,1007,2771,1004,2778,1001,2784,998,2791,995,2797,992,2803,989,2810,986,2816,983,2823,980,2829,977,2835,973,2842,970,2848,966,2855,963,2861,959,2867,956,2874,952,2880,948,2887,944,2893,941,2899,937,2906,933,2912,929,2919,925,2925,921,2932,916,2938,912,2944,908,2951,904,2957,899,2964,895,2970,890,2976,886,2983,881,2989,876,2996,872,3002,867,3008,862,3015,857,3021,852,3028,847,3034,842,3040,837,3047,832,3053,827,3060,822,3066,816,3073,811,3079,806,3085,800,3137,755,3149,743,3156,737,3162,731,3169,725,3175,719,3182,713,3188,707,3194,701,3201,695,3207,689,3214,682,3220,676,3226,670,3233,664,3239,657,3246,651,3252,645,3258,638,3265,632,3271,625,3278,619,3284,612,3290,606,3297,600,3303,593,3310,587,3316,580,3323,574,3329,567,3335,561,3342,554,3348,548,3355,541,3361,535,3367,528,3374,522,3380,516,3387,509,3393,503,3399,496,3406,490,3412,484,3419,477,3425,471,3431,465,3438,459,3444,453,3451,446,3457,440,3464,434,3470,428,3476,422,3483,416,3489,410,3496,405,3502,399,3508,393,3515,388,3521,382,3528,376,3534,371,3540,366,3547,360,3553,355,3585,330,3592,325,3598,320,3605,315,3611,311,3617,306,3624,302,3630,298,3637,293,3643,289,3701,257,3739,240,3746,237,3803,220,3810,219,3816,218,3855,214,3861,214,3867,214,3874,214,3880,214,3887,214,3893,214,3931,219,3938,220,3944,222,3951,223,3957,225,3963,227,3970,229,3976,231,3983,233,3989,235,3996,237,4034,254,4040,257,4047,260,4053,263,4060,267,4066,270,4072,274,4079,277,4085,281,4092,285,4098,289,4104,293,4111,298,4117,302,4156,330,4162,335,4201,366,4207,371,4213,376,4220,382,4226,388,4271,428,4278,434,4284,440,4290,446,4297,453,4303,459,4310,465,4316,471,4322,477,4329,484,4335,490,4342,496,4348,503,4354,509,4361,516,4367,522,4374,528,4380,535,4387,541,4393,548,4399,554,4406,561,4412,567,4419,574,4425,580,4431,587,4438,593,4444,600,4451,606,4457,612,4464,619,4470,625,4476,632,4483,638,4489,645,4495,651,4502,657,4508,664,4515,670,4521,676,4528,682,4534,689,4540,695,4547,701,4553,707,4560,713,4566,719,4572,725,4579,731,4585,737,4617,766,4624,772,4630,778,4636,783,4643,789,4649,795,4656,800,4662,806,4669,811,4675,816,4681,822,4688,827,4726,857,4733,862,4739,867,4746,872,4752,876,4758,881,4765,886,4771,890,4778,895,4784,899,4790,904,4797,908,4803,912,4810,916,4816,921,4822,925,4829,929,4835,933,4842,937,4848,941,4854,944,4861,948,4867,952,4874,956,4880,959,4887,963,4893,966,4899,970,4906,973,4912,977,4919,980,4925,983,4931,986,4938,989,4944,992,5002,1018,5028,1028,5034,1030,5040,1032,5047,1035,5053,1037,5060,1039,5066,1041,5072,1043,5079,1046,5085,1048,5092,1050,5098,1052,5104,1053,5111,1055,5117,1057,5124,1059,5130,1061,5137,1062,5143,1064,5149,1066,5156,1067,5162,1069,5169,1070,5175,1072,5181,1073,5188,1075,5194,1076,5201,1078,5207,1079,5213,1080,5220,1081,5226,1083,5233,1084,5239,1085,5245,1086,5252,1087,5258,1088,5265,1090,5271,1091,5278,1092,5284,1092,5290,1093,5297,1094,5303,1095,5310,1096,5316,1097,5322,1098,5329,1099,5335,1100,5342,1100,5348,1101,5354,1102,5361,1103,5367,1103,5374,1104,5380,1105,5386,1105,5393,1106,5399,1106,5406,1107,5412,1108,5419,1108,5425,1109,5431,1109,5438,1110,5444,1110,5451,1111,5457,1111,5463,1112,5470,1112,5476,1112,5483,1113,5489,1113,5495,1114,5502,1114,5508,1114e" filled="false" stroked="true" strokeweight=".371318pt" strokecolor="#006400">
                <v:path arrowok="t"/>
              </v:shape>
            </v:group>
            <v:group style="position:absolute;left:2004;top:150;width:3734;height:1039" coordorigin="2004,150" coordsize="3734,1039">
              <v:shape style="position:absolute;left:2004;top:150;width:3734;height:1039" coordorigin="2004,150" coordsize="3734,1039" path="m2004,1188l5737,1188,5737,150,2004,150,2004,1188xe" filled="false" stroked="true" strokeweight=".371318pt" strokecolor="#000000">
                <v:path arrowok="t"/>
              </v:shape>
            </v:group>
            <v:group style="position:absolute;left:1861;top:150;width:143;height:1039" coordorigin="1861,150" coordsize="143,1039">
              <v:shape style="position:absolute;left:1861;top:150;width:143;height:1039" coordorigin="1861,150" coordsize="143,1039" path="m1861,1188l2004,1188,2004,150,1861,150,1861,1188xe" filled="true" fillcolor="#87ceeb" stroked="false">
                <v:path arrowok="t"/>
                <v:fill type="solid"/>
              </v:shape>
            </v:group>
            <v:group style="position:absolute;left:1861;top:150;width:143;height:1039" coordorigin="1861,150" coordsize="143,1039">
              <v:shape style="position:absolute;left:1861;top:150;width:143;height:1039" coordorigin="1861,150" coordsize="143,1039" path="m1861,1188l2004,1188,2004,150,1861,150,1861,1188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82.424873pt;margin-top:6.917922pt;width:6.95pt;height:55.15pt;mso-position-horizontal-relative:page;mso-position-vertical-relative:paragraph;z-index:1600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-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-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-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-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22.717236pt;width:7.95pt;height:21.5pt;mso-position-horizontal-relative:page;mso-position-vertical-relative:paragraph;z-index:164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10</w:t>
        <w:tab/>
        <w:t>20</w:t>
        <w:tab/>
        <w:t>30</w:t>
        <w:tab/>
      </w:r>
      <w:r>
        <w:rPr>
          <w:rFonts w:ascii="Arial"/>
          <w:sz w:val="10"/>
        </w:rPr>
        <w:t>40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tabs>
          <w:tab w:pos="1851" w:val="left" w:leader="none"/>
          <w:tab w:pos="2656" w:val="left" w:leader="none"/>
          <w:tab w:pos="3462" w:val="left" w:leader="none"/>
          <w:tab w:pos="4267" w:val="left" w:leader="none"/>
        </w:tabs>
        <w:spacing w:before="0"/>
        <w:ind w:left="1046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295.862122pt;margin-top:7.311438pt;width:197.05pt;height:55.15pt;mso-position-horizontal-relative:page;mso-position-vertical-relative:paragraph;z-index:1456" coordorigin="5917,146" coordsize="3941,1103">
            <v:group style="position:absolute;left:5921;top:1125;width:57;height:2" coordorigin="5921,1125" coordsize="57,2">
              <v:shape style="position:absolute;left:5921;top:1125;width:57;height:2" coordorigin="5921,1125" coordsize="57,0" path="m5977,1125l5921,1125e" filled="false" stroked="true" strokeweight=".371318pt" strokecolor="#000000">
                <v:path arrowok="t"/>
              </v:shape>
            </v:group>
            <v:group style="position:absolute;left:5921;top:918;width:57;height:2" coordorigin="5921,918" coordsize="57,2">
              <v:shape style="position:absolute;left:5921;top:918;width:57;height:2" coordorigin="5921,918" coordsize="57,0" path="m5977,918l5921,918e" filled="false" stroked="true" strokeweight=".371318pt" strokecolor="#000000">
                <v:path arrowok="t"/>
              </v:shape>
            </v:group>
            <v:group style="position:absolute;left:5921;top:711;width:57;height:2" coordorigin="5921,711" coordsize="57,2">
              <v:shape style="position:absolute;left:5921;top:711;width:57;height:2" coordorigin="5921,711" coordsize="57,0" path="m5977,711l5921,711e" filled="false" stroked="true" strokeweight=".371318pt" strokecolor="#000000">
                <v:path arrowok="t"/>
              </v:shape>
            </v:group>
            <v:group style="position:absolute;left:5921;top:505;width:57;height:2" coordorigin="5921,505" coordsize="57,2">
              <v:shape style="position:absolute;left:5921;top:505;width:57;height:2" coordorigin="5921,505" coordsize="57,0" path="m5977,505l5921,505e" filled="false" stroked="true" strokeweight=".371318pt" strokecolor="#000000">
                <v:path arrowok="t"/>
              </v:shape>
            </v:group>
            <v:group style="position:absolute;left:5921;top:298;width:57;height:2" coordorigin="5921,298" coordsize="57,2">
              <v:shape style="position:absolute;left:5921;top:298;width:57;height:2" coordorigin="5921,298" coordsize="57,0" path="m5977,298l5921,298e" filled="false" stroked="true" strokeweight=".371318pt" strokecolor="#000000">
                <v:path arrowok="t"/>
              </v:shape>
            </v:group>
            <v:group style="position:absolute;left:6526;top:1188;width:2;height:57" coordorigin="6526,1188" coordsize="2,57">
              <v:shape style="position:absolute;left:6526;top:1188;width:2;height:57" coordorigin="6526,1188" coordsize="0,57" path="m6526,1188l6526,1245e" filled="false" stroked="true" strokeweight=".371318pt" strokecolor="#000000">
                <v:path arrowok="t"/>
              </v:shape>
            </v:group>
            <v:group style="position:absolute;left:7297;top:1188;width:2;height:57" coordorigin="7297,1188" coordsize="2,57">
              <v:shape style="position:absolute;left:7297;top:1188;width:2;height:57" coordorigin="7297,1188" coordsize="0,57" path="m7297,1188l7297,1245e" filled="false" stroked="true" strokeweight=".371318pt" strokecolor="#000000">
                <v:path arrowok="t"/>
              </v:shape>
            </v:group>
            <v:group style="position:absolute;left:7313;top:1125;width:2;height:64" coordorigin="7313,1125" coordsize="2,64">
              <v:shape style="position:absolute;left:7313;top:1125;width:2;height:64" coordorigin="7313,1125" coordsize="0,64" path="m7313,1188l7313,1125e" filled="false" stroked="true" strokeweight=".371318pt" strokecolor="#0080ff">
                <v:path arrowok="t"/>
              </v:shape>
            </v:group>
            <v:group style="position:absolute;left:7369;top:1125;width:2;height:64" coordorigin="7369,1125" coordsize="2,64">
              <v:shape style="position:absolute;left:7369;top:1125;width:2;height:64" coordorigin="7369,1125" coordsize="0,64" path="m7369,1125l7369,1188e" filled="false" stroked="true" strokeweight=".381219pt" strokecolor="#0080ff">
                <v:path arrowok="t"/>
              </v:shape>
            </v:group>
            <v:group style="position:absolute;left:7279;top:1125;width:2;height:64" coordorigin="7279,1125" coordsize="2,64">
              <v:shape style="position:absolute;left:7279;top:1125;width:2;height:64" coordorigin="7279,1125" coordsize="0,64" path="m7279,1125l7279,1188e" filled="false" stroked="true" strokeweight=".420827pt" strokecolor="#0080ff">
                <v:path arrowok="t"/>
              </v:shape>
            </v:group>
            <v:group style="position:absolute;left:7282;top:1125;width:2;height:64" coordorigin="7282,1125" coordsize="2,64">
              <v:shape style="position:absolute;left:7282;top:1125;width:2;height:64" coordorigin="7282,1125" coordsize="0,64" path="m7282,1125l7282,1188e" filled="false" stroked="true" strokeweight=".465385pt" strokecolor="#0080ff">
                <v:path arrowok="t"/>
              </v:shape>
            </v:group>
            <v:group style="position:absolute;left:7477;top:1125;width:2;height:64" coordorigin="7477,1125" coordsize="2,64">
              <v:shape style="position:absolute;left:7477;top:1125;width:2;height:64" coordorigin="7477,1125" coordsize="0,64" path="m7477,1125l7477,1188e" filled="false" stroked="true" strokeweight=".509952pt" strokecolor="#0080ff">
                <v:path arrowok="t"/>
              </v:shape>
            </v:group>
            <v:group style="position:absolute;left:7525;top:1125;width:2;height:64" coordorigin="7525,1125" coordsize="2,64">
              <v:shape style="position:absolute;left:7525;top:1125;width:2;height:64" coordorigin="7525,1125" coordsize="0,64" path="m7525,1125l7525,1188e" filled="false" stroked="true" strokeweight=".51488pt" strokecolor="#0080ff">
                <v:path arrowok="t"/>
              </v:shape>
            </v:group>
            <v:group style="position:absolute;left:7472;top:1125;width:2;height:64" coordorigin="7472,1125" coordsize="2,64">
              <v:shape style="position:absolute;left:7472;top:1125;width:2;height:64" coordorigin="7472,1125" coordsize="0,64" path="m7472,1125l7472,1188e" filled="false" stroked="true" strokeweight=".465382pt" strokecolor="#0080ff">
                <v:path arrowok="t"/>
              </v:shape>
            </v:group>
            <v:group style="position:absolute;left:7437;top:1125;width:2;height:64" coordorigin="7437,1125" coordsize="2,64">
              <v:shape style="position:absolute;left:7437;top:1125;width:2;height:64" coordorigin="7437,1125" coordsize="0,64" path="m7437,1125l7437,1188e" filled="false" stroked="true" strokeweight=".470297pt" strokecolor="#0080ff">
                <v:path arrowok="t"/>
              </v:shape>
            </v:group>
            <v:group style="position:absolute;left:7442;top:1125;width:2;height:64" coordorigin="7442,1125" coordsize="2,64">
              <v:shape style="position:absolute;left:7442;top:1125;width:2;height:64" coordorigin="7442,1125" coordsize="0,64" path="m7442,1125l7442,1188e" filled="false" stroked="true" strokeweight=".450542pt" strokecolor="#0080ff">
                <v:path arrowok="t"/>
              </v:shape>
            </v:group>
            <v:group style="position:absolute;left:7254;top:1125;width:2;height:64" coordorigin="7254,1125" coordsize="2,64">
              <v:shape style="position:absolute;left:7254;top:1125;width:2;height:64" coordorigin="7254,1125" coordsize="0,64" path="m7254,1125l7254,1188e" filled="false" stroked="true" strokeweight=".450532pt" strokecolor="#0080ff">
                <v:path arrowok="t"/>
              </v:shape>
            </v:group>
            <v:group style="position:absolute;left:7520;top:1125;width:2;height:64" coordorigin="7520,1125" coordsize="2,64">
              <v:shape style="position:absolute;left:7520;top:1125;width:2;height:64" coordorigin="7520,1125" coordsize="0,64" path="m7520,1125l7520,1188e" filled="false" stroked="true" strokeweight=".445567pt" strokecolor="#0080ff">
                <v:path arrowok="t"/>
              </v:shape>
            </v:group>
            <v:group style="position:absolute;left:7397;top:1125;width:2;height:64" coordorigin="7397,1125" coordsize="2,64">
              <v:shape style="position:absolute;left:7397;top:1125;width:2;height:64" coordorigin="7397,1125" coordsize="0,64" path="m7397,1125l7397,1188e" filled="false" stroked="true" strokeweight=".504987pt" strokecolor="#0080ff">
                <v:path arrowok="t"/>
              </v:shape>
            </v:group>
            <v:group style="position:absolute;left:7656;top:1125;width:2;height:64" coordorigin="7656,1125" coordsize="2,64">
              <v:shape style="position:absolute;left:7656;top:1125;width:2;height:64" coordorigin="7656,1125" coordsize="0,64" path="m7656,1125l7656,1188e" filled="false" stroked="true" strokeweight=".514902pt" strokecolor="#0080ff">
                <v:path arrowok="t"/>
              </v:shape>
            </v:group>
            <v:group style="position:absolute;left:7615;top:1125;width:2;height:64" coordorigin="7615,1125" coordsize="2,64">
              <v:shape style="position:absolute;left:7615;top:1125;width:2;height:64" coordorigin="7615,1125" coordsize="0,64" path="m7615,1125l7615,1188e" filled="false" stroked="true" strokeweight=".425754pt" strokecolor="#0080ff">
                <v:path arrowok="t"/>
              </v:shape>
            </v:group>
            <v:group style="position:absolute;left:7647;top:1125;width:2;height:64" coordorigin="7647,1125" coordsize="2,64">
              <v:shape style="position:absolute;left:7647;top:1125;width:2;height:64" coordorigin="7647,1125" coordsize="0,64" path="m7647,1125l7647,1188e" filled="false" stroked="true" strokeweight=".46045pt" strokecolor="#0080ff">
                <v:path arrowok="t"/>
              </v:shape>
            </v:group>
            <v:group style="position:absolute;left:7559;top:1125;width:2;height:64" coordorigin="7559,1125" coordsize="2,64">
              <v:shape style="position:absolute;left:7559;top:1125;width:2;height:64" coordorigin="7559,1125" coordsize="0,64" path="m7559,1125l7559,1188e" filled="false" stroked="true" strokeweight=".490126pt" strokecolor="#0080ff">
                <v:path arrowok="t"/>
              </v:shape>
            </v:group>
            <v:group style="position:absolute;left:7410;top:1125;width:2;height:64" coordorigin="7410,1125" coordsize="2,64">
              <v:shape style="position:absolute;left:7410;top:1125;width:2;height:64" coordorigin="7410,1125" coordsize="0,64" path="m7410,1125l7410,1188e" filled="false" stroked="true" strokeweight=".495081pt" strokecolor="#0080ff">
                <v:path arrowok="t"/>
              </v:shape>
            </v:group>
            <v:group style="position:absolute;left:7224;top:1125;width:2;height:64" coordorigin="7224,1125" coordsize="2,64">
              <v:shape style="position:absolute;left:7224;top:1125;width:2;height:64" coordorigin="7224,1125" coordsize="0,64" path="m7224,1125l7224,1188e" filled="false" stroked="true" strokeweight=".465385pt" strokecolor="#0080ff">
                <v:path arrowok="t"/>
              </v:shape>
            </v:group>
            <v:group style="position:absolute;left:7592;top:1125;width:2;height:64" coordorigin="7592,1125" coordsize="2,64">
              <v:shape style="position:absolute;left:7592;top:1125;width:2;height:64" coordorigin="7592,1125" coordsize="0,64" path="m7592,1125l7592,1188e" filled="false" stroked="true" strokeweight=".440649pt" strokecolor="#0080ff">
                <v:path arrowok="t"/>
              </v:shape>
            </v:group>
            <v:group style="position:absolute;left:7193;top:1125;width:2;height:64" coordorigin="7193,1125" coordsize="2,64">
              <v:shape style="position:absolute;left:7193;top:1125;width:2;height:64" coordorigin="7193,1125" coordsize="0,64" path="m7193,1125l7193,1188e" filled="false" stroked="true" strokeweight=".460432pt" strokecolor="#0080ff">
                <v:path arrowok="t"/>
              </v:shape>
            </v:group>
            <v:group style="position:absolute;left:7451;top:1125;width:2;height:64" coordorigin="7451,1125" coordsize="2,64">
              <v:shape style="position:absolute;left:7451;top:1125;width:2;height:64" coordorigin="7451,1125" coordsize="0,64" path="m7451,1125l7451,1188e" filled="false" stroked="true" strokeweight=".465378pt" strokecolor="#0080ff">
                <v:path arrowok="t"/>
              </v:shape>
            </v:group>
            <v:group style="position:absolute;left:7382;top:1125;width:2;height:64" coordorigin="7382,1125" coordsize="2,64">
              <v:shape style="position:absolute;left:7382;top:1125;width:2;height:64" coordorigin="7382,1125" coordsize="0,64" path="m7382,1125l7382,1188e" filled="false" stroked="true" strokeweight=".480237pt" strokecolor="#0080ff">
                <v:path arrowok="t"/>
              </v:shape>
            </v:group>
            <v:group style="position:absolute;left:7247;top:1125;width:2;height:64" coordorigin="7247,1125" coordsize="2,64">
              <v:shape style="position:absolute;left:7247;top:1125;width:2;height:64" coordorigin="7247,1125" coordsize="0,64" path="m7247,1125l7247,1188e" filled="false" stroked="true" strokeweight=".455483pt" strokecolor="#0080ff">
                <v:path arrowok="t"/>
              </v:shape>
            </v:group>
            <v:group style="position:absolute;left:8067;top:1188;width:2;height:57" coordorigin="8067,1188" coordsize="2,57">
              <v:shape style="position:absolute;left:8067;top:1188;width:2;height:57" coordorigin="8067,1188" coordsize="0,57" path="m8067,1188l8067,1245e" filled="false" stroked="true" strokeweight=".371318pt" strokecolor="#000000">
                <v:path arrowok="t"/>
              </v:shape>
            </v:group>
            <v:group style="position:absolute;left:7825;top:1125;width:2;height:64" coordorigin="7825,1125" coordsize="2,64">
              <v:shape style="position:absolute;left:7825;top:1125;width:2;height:64" coordorigin="7825,1125" coordsize="0,64" path="m7825,1125l7825,1188e" filled="false" stroked="true" strokeweight=".475262pt" strokecolor="#0080ff">
                <v:path arrowok="t"/>
              </v:shape>
            </v:group>
            <v:group style="position:absolute;left:7807;top:1125;width:2;height:64" coordorigin="7807,1125" coordsize="2,64">
              <v:shape style="position:absolute;left:7807;top:1125;width:2;height:64" coordorigin="7807,1125" coordsize="0,64" path="m7807,1125l7807,1188e" filled="false" stroked="true" strokeweight=".480244pt" strokecolor="#0080ff">
                <v:path arrowok="t"/>
              </v:shape>
            </v:group>
            <v:group style="position:absolute;left:7779;top:1125;width:2;height:64" coordorigin="7779,1125" coordsize="2,64">
              <v:shape style="position:absolute;left:7779;top:1125;width:2;height:64" coordorigin="7779,1125" coordsize="0,64" path="m7779,1125l7779,1188e" filled="false" stroked="true" strokeweight=".504987pt" strokecolor="#0080ff">
                <v:path arrowok="t"/>
              </v:shape>
            </v:group>
            <v:group style="position:absolute;left:7787;top:1125;width:2;height:64" coordorigin="7787,1125" coordsize="2,64">
              <v:shape style="position:absolute;left:7787;top:1125;width:2;height:64" coordorigin="7787,1125" coordsize="0,64" path="m7787,1125l7787,1188e" filled="false" stroked="true" strokeweight=".475286pt" strokecolor="#0080ff">
                <v:path arrowok="t"/>
              </v:shape>
            </v:group>
            <v:group style="position:absolute;left:7745;top:1125;width:2;height:64" coordorigin="7745,1125" coordsize="2,64">
              <v:shape style="position:absolute;left:7745;top:1125;width:2;height:64" coordorigin="7745,1125" coordsize="0,64" path="m7745,1125l7745,1188e" filled="false" stroked="true" strokeweight=".519857pt" strokecolor="#0080ff">
                <v:path arrowok="t"/>
              </v:shape>
            </v:group>
            <v:group style="position:absolute;left:7985;top:1125;width:2;height:64" coordorigin="7985,1125" coordsize="2,64">
              <v:shape style="position:absolute;left:7985;top:1125;width:2;height:64" coordorigin="7985,1125" coordsize="0,64" path="m7985,1125l7985,1188e" filled="false" stroked="true" strokeweight=".44063pt" strokecolor="#0080ff">
                <v:path arrowok="t"/>
              </v:shape>
            </v:group>
            <v:group style="position:absolute;left:7908;top:1125;width:2;height:64" coordorigin="7908,1125" coordsize="2,64">
              <v:shape style="position:absolute;left:7908;top:1125;width:2;height:64" coordorigin="7908,1125" coordsize="0,64" path="m7908,1125l7908,1188e" filled="false" stroked="true" strokeweight=".455493pt" strokecolor="#0080ff">
                <v:path arrowok="t"/>
              </v:shape>
            </v:group>
            <v:group style="position:absolute;left:7980;top:1125;width:2;height:64" coordorigin="7980,1125" coordsize="2,64">
              <v:shape style="position:absolute;left:7980;top:1125;width:2;height:64" coordorigin="7980,1125" coordsize="0,64" path="m7980,1125l7980,1188e" filled="false" stroked="true" strokeweight=".435687pt" strokecolor="#0080ff">
                <v:path arrowok="t"/>
              </v:shape>
            </v:group>
            <v:group style="position:absolute;left:7857;top:1125;width:2;height:64" coordorigin="7857,1125" coordsize="2,64">
              <v:shape style="position:absolute;left:7857;top:1125;width:2;height:64" coordorigin="7857,1125" coordsize="0,64" path="m7857,1125l7857,1188e" filled="false" stroked="true" strokeweight=".381219pt" strokecolor="#0080ff">
                <v:path arrowok="t"/>
              </v:shape>
            </v:group>
            <v:group style="position:absolute;left:7799;top:1125;width:2;height:64" coordorigin="7799,1125" coordsize="2,64">
              <v:shape style="position:absolute;left:7799;top:1125;width:2;height:64" coordorigin="7799,1125" coordsize="0,64" path="m7799,1125l7799,1188e" filled="false" stroked="true" strokeweight=".485177pt" strokecolor="#0080ff">
                <v:path arrowok="t"/>
              </v:shape>
            </v:group>
            <v:group style="position:absolute;left:7756;top:1125;width:2;height:64" coordorigin="7756,1125" coordsize="2,64">
              <v:shape style="position:absolute;left:7756;top:1125;width:2;height:64" coordorigin="7756,1125" coordsize="0,64" path="m7756,1125l7756,1188e" filled="false" stroked="true" strokeweight=".391119pt" strokecolor="#0080ff">
                <v:path arrowok="t"/>
              </v:shape>
            </v:group>
            <v:group style="position:absolute;left:7758;top:1125;width:2;height:64" coordorigin="7758,1125" coordsize="2,64">
              <v:shape style="position:absolute;left:7758;top:1125;width:2;height:64" coordorigin="7758,1125" coordsize="0,64" path="m7758,1125l7758,1188e" filled="false" stroked="true" strokeweight=".420827pt" strokecolor="#0080ff">
                <v:path arrowok="t"/>
              </v:shape>
            </v:group>
            <v:group style="position:absolute;left:8012;top:1125;width:2;height:64" coordorigin="8012,1125" coordsize="2,64">
              <v:shape style="position:absolute;left:8012;top:1125;width:2;height:64" coordorigin="8012,1125" coordsize="0,64" path="m8012,1125l8012,1188e" filled="false" stroked="true" strokeweight=".420827pt" strokecolor="#0080ff">
                <v:path arrowok="t"/>
              </v:shape>
            </v:group>
            <v:group style="position:absolute;left:8002;top:1125;width:2;height:64" coordorigin="8002,1125" coordsize="2,64">
              <v:shape style="position:absolute;left:8002;top:1125;width:2;height:64" coordorigin="8002,1125" coordsize="0,64" path="m8002,1125l8002,1188e" filled="false" stroked="true" strokeweight=".405974pt" strokecolor="#0080ff">
                <v:path arrowok="t"/>
              </v:shape>
            </v:group>
            <v:group style="position:absolute;left:7713;top:1125;width:2;height:64" coordorigin="7713,1125" coordsize="2,64">
              <v:shape style="position:absolute;left:7713;top:1125;width:2;height:64" coordorigin="7713,1125" coordsize="0,64" path="m7713,1125l7713,1188e" filled="false" stroked="true" strokeweight=".490125pt" strokecolor="#0080ff">
                <v:path arrowok="t"/>
              </v:shape>
            </v:group>
            <v:group style="position:absolute;left:8008;top:1125;width:2;height:64" coordorigin="8008,1125" coordsize="2,64">
              <v:shape style="position:absolute;left:8008;top:1125;width:2;height:64" coordorigin="8008,1125" coordsize="0,64" path="m8008,1125l8008,1188e" filled="false" stroked="true" strokeweight=".415876pt" strokecolor="#0080ff">
                <v:path arrowok="t"/>
              </v:shape>
            </v:group>
            <v:group style="position:absolute;left:7612;top:1125;width:2;height:64" coordorigin="7612,1125" coordsize="2,64">
              <v:shape style="position:absolute;left:7612;top:1125;width:2;height:64" coordorigin="7612,1125" coordsize="0,64" path="m7612,1125l7612,1188e" filled="false" stroked="true" strokeweight=".51983pt" strokecolor="#0080ff">
                <v:path arrowok="t"/>
              </v:shape>
            </v:group>
            <v:group style="position:absolute;left:8098;top:1125;width:2;height:64" coordorigin="8098,1125" coordsize="2,64">
              <v:shape style="position:absolute;left:8098;top:1125;width:2;height:64" coordorigin="8098,1125" coordsize="0,64" path="m8098,1125l8098,1188e" filled="false" stroked="true" strokeweight=".475281pt" strokecolor="#0080ff">
                <v:path arrowok="t"/>
              </v:shape>
            </v:group>
            <v:group style="position:absolute;left:7817;top:1125;width:2;height:64" coordorigin="7817,1125" coordsize="2,64">
              <v:shape style="position:absolute;left:7817;top:1125;width:2;height:64" coordorigin="7817,1125" coordsize="0,64" path="m7817,1125l7817,1188e" filled="false" stroked="true" strokeweight=".425777pt" strokecolor="#0080ff">
                <v:path arrowok="t"/>
              </v:shape>
            </v:group>
            <v:group style="position:absolute;left:7747;top:1125;width:2;height:64" coordorigin="7747,1125" coordsize="2,64">
              <v:shape style="position:absolute;left:7747;top:1125;width:2;height:64" coordorigin="7747,1125" coordsize="0,64" path="m7747,1125l7747,1188e" filled="false" stroked="true" strokeweight=".376268pt" strokecolor="#0080ff">
                <v:path arrowok="t"/>
              </v:shape>
            </v:group>
            <v:group style="position:absolute;left:7609;top:1125;width:2;height:64" coordorigin="7609,1125" coordsize="2,64">
              <v:shape style="position:absolute;left:7609;top:1125;width:2;height:64" coordorigin="7609,1125" coordsize="0,64" path="m7609,1125l7609,1188e" filled="false" stroked="true" strokeweight=".470337pt" strokecolor="#0080ff">
                <v:path arrowok="t"/>
              </v:shape>
            </v:group>
            <v:group style="position:absolute;left:7667;top:1125;width:2;height:64" coordorigin="7667,1125" coordsize="2,64">
              <v:shape style="position:absolute;left:7667;top:1125;width:2;height:64" coordorigin="7667,1125" coordsize="0,64" path="m7667,1125l7667,1188e" filled="false" stroked="true" strokeweight=".509952pt" strokecolor="#0080ff">
                <v:path arrowok="t"/>
              </v:shape>
            </v:group>
            <v:group style="position:absolute;left:7434;top:1125;width:2;height:64" coordorigin="7434,1125" coordsize="2,64">
              <v:shape style="position:absolute;left:7434;top:1125;width:2;height:64" coordorigin="7434,1125" coordsize="0,64" path="m7434,1125l7434,1188e" filled="false" stroked="true" strokeweight=".475288pt" strokecolor="#0080ff">
                <v:path arrowok="t"/>
              </v:shape>
            </v:group>
            <v:group style="position:absolute;left:7463;top:1125;width:2;height:64" coordorigin="7463,1125" coordsize="2,64">
              <v:shape style="position:absolute;left:7463;top:1125;width:2;height:64" coordorigin="7463,1125" coordsize="0,64" path="m7463,1125l7463,1188e" filled="false" stroked="true" strokeweight=".465372pt" strokecolor="#0080ff">
                <v:path arrowok="t"/>
              </v:shape>
            </v:group>
            <v:group style="position:absolute;left:7567;top:1125;width:2;height:64" coordorigin="7567,1125" coordsize="2,64">
              <v:shape style="position:absolute;left:7567;top:1125;width:2;height:64" coordorigin="7567,1125" coordsize="0,64" path="m7567,1125l7567,1188e" filled="false" stroked="true" strokeweight=".500056pt" strokecolor="#0080ff">
                <v:path arrowok="t"/>
              </v:shape>
            </v:group>
            <v:group style="position:absolute;left:8089;top:1125;width:2;height:64" coordorigin="8089,1125" coordsize="2,64">
              <v:shape style="position:absolute;left:8089;top:1125;width:2;height:64" coordorigin="8089,1125" coordsize="0,64" path="m8089,1125l8089,1188e" filled="false" stroked="true" strokeweight=".460434pt" strokecolor="#0080ff">
                <v:path arrowok="t"/>
              </v:shape>
            </v:group>
            <v:group style="position:absolute;left:7552;top:1125;width:2;height:64" coordorigin="7552,1125" coordsize="2,64">
              <v:shape style="position:absolute;left:7552;top:1125;width:2;height:64" coordorigin="7552,1125" coordsize="0,64" path="m7552,1125l7552,1188e" filled="false" stroked="true" strokeweight=".470335pt" strokecolor="#0080ff">
                <v:path arrowok="t"/>
              </v:shape>
            </v:group>
            <v:group style="position:absolute;left:8073;top:1125;width:2;height:64" coordorigin="8073,1125" coordsize="2,64">
              <v:shape style="position:absolute;left:8073;top:1125;width:2;height:64" coordorigin="8073,1125" coordsize="0,64" path="m8073,1125l8073,1188e" filled="false" stroked="true" strokeweight=".475283pt" strokecolor="#0080ff">
                <v:path arrowok="t"/>
              </v:shape>
            </v:group>
            <v:group style="position:absolute;left:7240;top:1125;width:2;height:64" coordorigin="7240,1125" coordsize="2,64">
              <v:shape style="position:absolute;left:7240;top:1125;width:2;height:64" coordorigin="7240,1125" coordsize="0,64" path="m7240,1125l7240,1188e" filled="false" stroked="true" strokeweight=".435723pt" strokecolor="#0080ff">
                <v:path arrowok="t"/>
              </v:shape>
            </v:group>
            <v:group style="position:absolute;left:7358;top:1125;width:2;height:64" coordorigin="7358,1125" coordsize="2,64">
              <v:shape style="position:absolute;left:7358;top:1125;width:2;height:64" coordorigin="7358,1125" coordsize="0,64" path="m7358,1125l7358,1188e" filled="false" stroked="true" strokeweight=".401016pt" strokecolor="#0080ff">
                <v:path arrowok="t"/>
              </v:shape>
            </v:group>
            <v:group style="position:absolute;left:7418;top:1125;width:2;height:64" coordorigin="7418,1125" coordsize="2,64">
              <v:shape style="position:absolute;left:7418;top:1125;width:2;height:64" coordorigin="7418,1125" coordsize="0,64" path="m7418,1125l7418,1188e" filled="false" stroked="true" strokeweight=".475274pt" strokecolor="#0080ff">
                <v:path arrowok="t"/>
              </v:shape>
            </v:group>
            <v:group style="position:absolute;left:7393;top:1125;width:2;height:64" coordorigin="7393,1125" coordsize="2,64">
              <v:shape style="position:absolute;left:7393;top:1125;width:2;height:64" coordorigin="7393,1125" coordsize="0,64" path="m7393,1125l7393,1188e" filled="false" stroked="true" strokeweight=".485185pt" strokecolor="#0080ff">
                <v:path arrowok="t"/>
              </v:shape>
            </v:group>
            <v:group style="position:absolute;left:7899;top:1125;width:2;height:64" coordorigin="7899,1125" coordsize="2,64">
              <v:shape style="position:absolute;left:7899;top:1125;width:2;height:64" coordorigin="7899,1125" coordsize="0,64" path="m7899,1125l7899,1188e" filled="false" stroked="true" strokeweight=".495095pt" strokecolor="#0080ff">
                <v:path arrowok="t"/>
              </v:shape>
            </v:group>
            <v:group style="position:absolute;left:7971;top:1125;width:2;height:64" coordorigin="7971,1125" coordsize="2,64">
              <v:shape style="position:absolute;left:7971;top:1125;width:2;height:64" coordorigin="7971,1125" coordsize="0,64" path="m7971,1125l7971,1188e" filled="false" stroked="true" strokeweight=".405974pt" strokecolor="#0080ff">
                <v:path arrowok="t"/>
              </v:shape>
            </v:group>
            <v:group style="position:absolute;left:7863;top:1125;width:2;height:64" coordorigin="7863,1125" coordsize="2,64">
              <v:shape style="position:absolute;left:7863;top:1125;width:2;height:64" coordorigin="7863,1125" coordsize="0,64" path="m7863,1125l7863,1188e" filled="false" stroked="true" strokeweight=".514887pt" strokecolor="#0080ff">
                <v:path arrowok="t"/>
              </v:shape>
            </v:group>
            <v:group style="position:absolute;left:8058;top:1125;width:2;height:64" coordorigin="8058,1125" coordsize="2,64">
              <v:shape style="position:absolute;left:8058;top:1125;width:2;height:64" coordorigin="8058,1125" coordsize="0,64" path="m8058,1125l8058,1188e" filled="false" stroked="true" strokeweight=".485163pt" strokecolor="#0080ff">
                <v:path arrowok="t"/>
              </v:shape>
            </v:group>
            <v:group style="position:absolute;left:8067;top:1125;width:2;height:64" coordorigin="8067,1125" coordsize="2,64">
              <v:shape style="position:absolute;left:8067;top:1125;width:2;height:64" coordorigin="8067,1125" coordsize="0,64" path="m8067,1188l8067,1125e" filled="false" stroked="true" strokeweight=".371318pt" strokecolor="#0080ff">
                <v:path arrowok="t"/>
              </v:shape>
            </v:group>
            <v:group style="position:absolute;left:8245;top:1125;width:2;height:64" coordorigin="8245,1125" coordsize="2,64">
              <v:shape style="position:absolute;left:8245;top:1125;width:2;height:64" coordorigin="8245,1125" coordsize="0,64" path="m8245,1125l8245,1188e" filled="false" stroked="true" strokeweight=".425777pt" strokecolor="#0080ff">
                <v:path arrowok="t"/>
              </v:shape>
            </v:group>
            <v:group style="position:absolute;left:8272;top:1125;width:2;height:64" coordorigin="8272,1125" coordsize="2,64">
              <v:shape style="position:absolute;left:8272;top:1125;width:2;height:64" coordorigin="8272,1125" coordsize="0,64" path="m8272,1188l8272,1125e" filled="false" stroked="true" strokeweight=".371318pt" strokecolor="#0080ff">
                <v:path arrowok="t"/>
              </v:shape>
            </v:group>
            <v:group style="position:absolute;left:8218;top:1125;width:2;height:64" coordorigin="8218,1125" coordsize="2,64">
              <v:shape style="position:absolute;left:8218;top:1125;width:2;height:64" coordorigin="8218,1125" coordsize="0,64" path="m8218,1125l8218,1188e" filled="false" stroked="true" strokeweight=".435666pt" strokecolor="#0080ff">
                <v:path arrowok="t"/>
              </v:shape>
            </v:group>
            <v:group style="position:absolute;left:8202;top:1125;width:2;height:64" coordorigin="8202,1125" coordsize="2,64">
              <v:shape style="position:absolute;left:8202;top:1125;width:2;height:64" coordorigin="8202,1125" coordsize="0,64" path="m8202,1188l8202,1125e" filled="false" stroked="true" strokeweight=".371318pt" strokecolor="#0080ff">
                <v:path arrowok="t"/>
              </v:shape>
            </v:group>
            <v:group style="position:absolute;left:8363;top:1125;width:2;height:64" coordorigin="8363,1125" coordsize="2,64">
              <v:shape style="position:absolute;left:8363;top:1125;width:2;height:64" coordorigin="8363,1125" coordsize="0,64" path="m8363,1188l8363,1125e" filled="false" stroked="true" strokeweight=".371318pt" strokecolor="#0080ff">
                <v:path arrowok="t"/>
              </v:shape>
            </v:group>
            <v:group style="position:absolute;left:8352;top:1125;width:2;height:64" coordorigin="8352,1125" coordsize="2,64">
              <v:shape style="position:absolute;left:8352;top:1125;width:2;height:64" coordorigin="8352,1125" coordsize="0,64" path="m8352,1188l8352,1125e" filled="false" stroked="true" strokeweight=".371318pt" strokecolor="#0080ff">
                <v:path arrowok="t"/>
              </v:shape>
            </v:group>
            <v:group style="position:absolute;left:8297;top:1125;width:2;height:64" coordorigin="8297,1125" coordsize="2,64">
              <v:shape style="position:absolute;left:8297;top:1125;width:2;height:64" coordorigin="8297,1125" coordsize="0,64" path="m8297,1188l8297,1125e" filled="false" stroked="true" strokeweight=".371318pt" strokecolor="#0080ff">
                <v:path arrowok="t"/>
              </v:shape>
            </v:group>
            <v:group style="position:absolute;left:8304;top:1125;width:2;height:64" coordorigin="8304,1125" coordsize="2,64">
              <v:shape style="position:absolute;left:8304;top:1125;width:2;height:64" coordorigin="8304,1125" coordsize="0,64" path="m8304,1188l8304,1125e" filled="false" stroked="true" strokeweight=".371318pt" strokecolor="#0080ff">
                <v:path arrowok="t"/>
              </v:shape>
            </v:group>
            <v:group style="position:absolute;left:8238;top:1125;width:2;height:64" coordorigin="8238,1125" coordsize="2,64">
              <v:shape style="position:absolute;left:8238;top:1125;width:2;height:64" coordorigin="8238,1125" coordsize="0,64" path="m8238,1188l8238,1125e" filled="false" stroked="true" strokeweight=".371318pt" strokecolor="#0080ff">
                <v:path arrowok="t"/>
              </v:shape>
            </v:group>
            <v:group style="position:absolute;left:8220;top:1125;width:2;height:64" coordorigin="8220,1125" coordsize="2,64">
              <v:shape style="position:absolute;left:8220;top:1125;width:2;height:64" coordorigin="8220,1125" coordsize="0,64" path="m8220,1188l8220,1125e" filled="false" stroked="true" strokeweight=".371318pt" strokecolor="#0080ff">
                <v:path arrowok="t"/>
              </v:shape>
            </v:group>
            <v:group style="position:absolute;left:8154;top:1125;width:2;height:64" coordorigin="8154,1125" coordsize="2,64">
              <v:shape style="position:absolute;left:8154;top:1125;width:2;height:64" coordorigin="8154,1125" coordsize="0,64" path="m8154,1188l8154,1125e" filled="false" stroked="true" strokeweight=".371318pt" strokecolor="#0080ff">
                <v:path arrowok="t"/>
              </v:shape>
            </v:group>
            <v:group style="position:absolute;left:7830;top:1125;width:2;height:64" coordorigin="7830,1125" coordsize="2,64">
              <v:shape style="position:absolute;left:7830;top:1125;width:2;height:64" coordorigin="7830,1125" coordsize="0,64" path="m7830,1125l7830,1188e" filled="false" stroked="true" strokeweight=".401023pt" strokecolor="#0080ff">
                <v:path arrowok="t"/>
              </v:shape>
            </v:group>
            <v:group style="position:absolute;left:7354;top:1125;width:2;height:64" coordorigin="7354,1125" coordsize="2,64">
              <v:shape style="position:absolute;left:7354;top:1125;width:2;height:64" coordorigin="7354,1125" coordsize="0,64" path="m7354,1125l7354,1188e" filled="false" stroked="true" strokeweight=".495081pt" strokecolor="#0080ff">
                <v:path arrowok="t"/>
              </v:shape>
            </v:group>
            <v:group style="position:absolute;left:7548;top:1125;width:2;height:64" coordorigin="7548,1125" coordsize="2,64">
              <v:shape style="position:absolute;left:7548;top:1125;width:2;height:64" coordorigin="7548,1125" coordsize="0,64" path="m7548,1125l7548,1188e" filled="false" stroked="true" strokeweight=".519839pt" strokecolor="#0080ff">
                <v:path arrowok="t"/>
              </v:shape>
            </v:group>
            <v:group style="position:absolute;left:7944;top:1125;width:2;height:64" coordorigin="7944,1125" coordsize="2,64">
              <v:shape style="position:absolute;left:7944;top:1125;width:2;height:64" coordorigin="7944,1125" coordsize="0,64" path="m7944,1125l7944,1188e" filled="false" stroked="true" strokeweight=".475294pt" strokecolor="#0080ff">
                <v:path arrowok="t"/>
              </v:shape>
            </v:group>
            <v:group style="position:absolute;left:8015;top:1125;width:2;height:64" coordorigin="8015,1125" coordsize="2,64">
              <v:shape style="position:absolute;left:8015;top:1125;width:2;height:64" coordorigin="8015,1125" coordsize="0,64" path="m8015,1125l8015,1188e" filled="false" stroked="true" strokeweight=".435679pt" strokecolor="#0080ff">
                <v:path arrowok="t"/>
              </v:shape>
            </v:group>
            <v:group style="position:absolute;left:7929;top:1125;width:2;height:64" coordorigin="7929,1125" coordsize="2,64">
              <v:shape style="position:absolute;left:7929;top:1125;width:2;height:64" coordorigin="7929,1125" coordsize="0,64" path="m7929,1125l7929,1188e" filled="false" stroked="true" strokeweight=".460434pt" strokecolor="#0080ff">
                <v:path arrowok="t"/>
              </v:shape>
            </v:group>
            <v:group style="position:absolute;left:7289;top:1125;width:2;height:64" coordorigin="7289,1125" coordsize="2,64">
              <v:shape style="position:absolute;left:7289;top:1125;width:2;height:64" coordorigin="7289,1125" coordsize="0,64" path="m7289,1125l7289,1188e" filled="false" stroked="true" strokeweight=".38617pt" strokecolor="#0080ff">
                <v:path arrowok="t"/>
              </v:shape>
            </v:group>
            <v:group style="position:absolute;left:7201;top:1125;width:2;height:64" coordorigin="7201,1125" coordsize="2,64">
              <v:shape style="position:absolute;left:7201;top:1125;width:2;height:64" coordorigin="7201,1125" coordsize="0,64" path="m7201,1188l7201,1125e" filled="false" stroked="true" strokeweight=".371318pt" strokecolor="#0080ff">
                <v:path arrowok="t"/>
              </v:shape>
            </v:group>
            <v:group style="position:absolute;left:7093;top:1125;width:2;height:64" coordorigin="7093,1125" coordsize="2,64">
              <v:shape style="position:absolute;left:7093;top:1125;width:2;height:64" coordorigin="7093,1125" coordsize="0,64" path="m7093,1125l7093,1188e" filled="false" stroked="true" strokeweight=".470336pt" strokecolor="#0080ff">
                <v:path arrowok="t"/>
              </v:shape>
            </v:group>
            <v:group style="position:absolute;left:7119;top:1125;width:2;height:64" coordorigin="7119,1125" coordsize="2,64">
              <v:shape style="position:absolute;left:7119;top:1125;width:2;height:64" coordorigin="7119,1125" coordsize="0,64" path="m7119,1125l7119,1188e" filled="false" stroked="true" strokeweight=".420822pt" strokecolor="#0080ff">
                <v:path arrowok="t"/>
              </v:shape>
            </v:group>
            <v:group style="position:absolute;left:7691;top:1125;width:2;height:64" coordorigin="7691,1125" coordsize="2,64">
              <v:shape style="position:absolute;left:7691;top:1125;width:2;height:64" coordorigin="7691,1125" coordsize="0,64" path="m7691,1125l7691,1188e" filled="false" stroked="true" strokeweight=".450534pt" strokecolor="#0080ff">
                <v:path arrowok="t"/>
              </v:shape>
            </v:group>
            <v:group style="position:absolute;left:7684;top:1125;width:2;height:64" coordorigin="7684,1125" coordsize="2,64">
              <v:shape style="position:absolute;left:7684;top:1125;width:2;height:64" coordorigin="7684,1125" coordsize="0,64" path="m7684,1125l7684,1188e" filled="false" stroked="true" strokeweight=".475276pt" strokecolor="#0080ff">
                <v:path arrowok="t"/>
              </v:shape>
            </v:group>
            <v:group style="position:absolute;left:7184;top:1125;width:2;height:64" coordorigin="7184,1125" coordsize="2,64">
              <v:shape style="position:absolute;left:7184;top:1125;width:2;height:64" coordorigin="7184,1125" coordsize="0,64" path="m7184,1125l7184,1188e" filled="false" stroked="true" strokeweight=".425777pt" strokecolor="#0080ff">
                <v:path arrowok="t"/>
              </v:shape>
            </v:group>
            <v:group style="position:absolute;left:7722;top:1125;width:2;height:64" coordorigin="7722,1125" coordsize="2,64">
              <v:shape style="position:absolute;left:7722;top:1125;width:2;height:64" coordorigin="7722,1125" coordsize="0,64" path="m7722,1125l7722,1188e" filled="false" stroked="true" strokeweight=".534691pt" strokecolor="#0080ff">
                <v:path arrowok="t"/>
              </v:shape>
            </v:group>
            <v:group style="position:absolute;left:7182;top:1125;width:2;height:64" coordorigin="7182,1125" coordsize="2,64">
              <v:shape style="position:absolute;left:7182;top:1125;width:2;height:64" coordorigin="7182,1125" coordsize="0,64" path="m7182,1125l7182,1188e" filled="false" stroked="true" strokeweight=".435667pt" strokecolor="#0080ff">
                <v:path arrowok="t"/>
              </v:shape>
            </v:group>
            <v:group style="position:absolute;left:7802;top:1125;width:2;height:64" coordorigin="7802,1125" coordsize="2,64">
              <v:shape style="position:absolute;left:7802;top:1125;width:2;height:64" coordorigin="7802,1125" coordsize="0,64" path="m7802,1188l7802,1125e" filled="false" stroked="true" strokeweight=".371318pt" strokecolor="#0080ff">
                <v:path arrowok="t"/>
              </v:shape>
            </v:group>
            <v:group style="position:absolute;left:7595;top:1125;width:2;height:64" coordorigin="7595,1125" coordsize="2,64">
              <v:shape style="position:absolute;left:7595;top:1125;width:2;height:64" coordorigin="7595,1125" coordsize="0,64" path="m7595,1125l7595,1188e" filled="false" stroked="true" strokeweight=".505016pt" strokecolor="#0080ff">
                <v:path arrowok="t"/>
              </v:shape>
            </v:group>
            <v:group style="position:absolute;left:7156;top:1125;width:2;height:64" coordorigin="7156,1125" coordsize="2,64">
              <v:shape style="position:absolute;left:7156;top:1125;width:2;height:64" coordorigin="7156,1125" coordsize="0,64" path="m7156,1188l7156,1125e" filled="false" stroked="true" strokeweight=".371318pt" strokecolor="#0080ff">
                <v:path arrowok="t"/>
              </v:shape>
            </v:group>
            <v:group style="position:absolute;left:7932;top:1125;width:2;height:64" coordorigin="7932,1125" coordsize="2,64">
              <v:shape style="position:absolute;left:7932;top:1125;width:2;height:64" coordorigin="7932,1125" coordsize="0,64" path="m7932,1125l7932,1188e" filled="false" stroked="true" strokeweight=".475265pt" strokecolor="#0080ff">
                <v:path arrowok="t"/>
              </v:shape>
            </v:group>
            <v:group style="position:absolute;left:7904;top:1125;width:2;height:64" coordorigin="7904,1125" coordsize="2,64">
              <v:shape style="position:absolute;left:7904;top:1125;width:2;height:64" coordorigin="7904,1125" coordsize="0,64" path="m7904,1125l7904,1188e" filled="false" stroked="true" strokeweight=".40598pt" strokecolor="#0080ff">
                <v:path arrowok="t"/>
              </v:shape>
            </v:group>
            <v:group style="position:absolute;left:7427;top:1125;width:2;height:64" coordorigin="7427,1125" coordsize="2,64">
              <v:shape style="position:absolute;left:7427;top:1125;width:2;height:64" coordorigin="7427,1125" coordsize="0,64" path="m7427,1125l7427,1188e" filled="false" stroked="true" strokeweight=".470326pt" strokecolor="#0080ff">
                <v:path arrowok="t"/>
              </v:shape>
            </v:group>
            <v:group style="position:absolute;left:7732;top:1125;width:2;height:64" coordorigin="7732,1125" coordsize="2,64">
              <v:shape style="position:absolute;left:7732;top:1125;width:2;height:64" coordorigin="7732,1125" coordsize="0,64" path="m7732,1125l7732,1188e" filled="false" stroked="true" strokeweight=".49508pt" strokecolor="#0080ff">
                <v:path arrowok="t"/>
              </v:shape>
            </v:group>
            <v:group style="position:absolute;left:7897;top:1125;width:2;height:64" coordorigin="7897,1125" coordsize="2,64">
              <v:shape style="position:absolute;left:7897;top:1125;width:2;height:64" coordorigin="7897,1125" coordsize="0,64" path="m7897,1125l7897,1188e" filled="false" stroked="true" strokeweight=".425777pt" strokecolor="#0080ff">
                <v:path arrowok="t"/>
              </v:shape>
            </v:group>
            <v:group style="position:absolute;left:7633;top:1125;width:2;height:64" coordorigin="7633,1125" coordsize="2,64">
              <v:shape style="position:absolute;left:7633;top:1125;width:2;height:64" coordorigin="7633,1125" coordsize="0,64" path="m7633,1125l7633,1188e" filled="false" stroked="true" strokeweight=".420847pt" strokecolor="#0080ff">
                <v:path arrowok="t"/>
              </v:shape>
            </v:group>
            <v:group style="position:absolute;left:7688;top:1125;width:2;height:64" coordorigin="7688,1125" coordsize="2,64">
              <v:shape style="position:absolute;left:7688;top:1125;width:2;height:64" coordorigin="7688,1125" coordsize="0,64" path="m7688,1125l7688,1188e" filled="false" stroked="true" strokeweight=".405974pt" strokecolor="#0080ff">
                <v:path arrowok="t"/>
              </v:shape>
            </v:group>
            <v:group style="position:absolute;left:7849;top:1125;width:2;height:64" coordorigin="7849,1125" coordsize="2,64">
              <v:shape style="position:absolute;left:7849;top:1125;width:2;height:64" coordorigin="7849,1125" coordsize="0,64" path="m7849,1188l7849,1125e" filled="false" stroked="true" strokeweight=".371318pt" strokecolor="#0080ff">
                <v:path arrowok="t"/>
              </v:shape>
            </v:group>
            <v:group style="position:absolute;left:7742;top:1125;width:2;height:64" coordorigin="7742,1125" coordsize="2,64">
              <v:shape style="position:absolute;left:7742;top:1125;width:2;height:64" coordorigin="7742,1125" coordsize="0,64" path="m7742,1125l7742,1188e" filled="false" stroked="true" strokeweight=".401023pt" strokecolor="#0080ff">
                <v:path arrowok="t"/>
              </v:shape>
            </v:group>
            <v:group style="position:absolute;left:7541;top:1125;width:2;height:64" coordorigin="7541,1125" coordsize="2,64">
              <v:shape style="position:absolute;left:7541;top:1125;width:2;height:64" coordorigin="7541,1125" coordsize="0,64" path="m7541,1125l7541,1188e" filled="false" stroked="true" strokeweight=".485185pt" strokecolor="#0080ff">
                <v:path arrowok="t"/>
              </v:shape>
            </v:group>
            <v:group style="position:absolute;left:7318;top:1125;width:2;height:64" coordorigin="7318,1125" coordsize="2,64">
              <v:shape style="position:absolute;left:7318;top:1125;width:2;height:64" coordorigin="7318,1125" coordsize="0,64" path="m7318,1125l7318,1188e" filled="false" stroked="true" strokeweight=".44063pt" strokecolor="#0080ff">
                <v:path arrowok="t"/>
              </v:shape>
            </v:group>
            <v:group style="position:absolute;left:7537;top:1125;width:2;height:64" coordorigin="7537,1125" coordsize="2,64">
              <v:shape style="position:absolute;left:7537;top:1125;width:2;height:64" coordorigin="7537,1125" coordsize="0,64" path="m7537,1125l7537,1188e" filled="false" stroked="true" strokeweight=".435686pt" strokecolor="#0080ff">
                <v:path arrowok="t"/>
              </v:shape>
            </v:group>
            <v:group style="position:absolute;left:7727;top:1125;width:2;height:64" coordorigin="7727,1125" coordsize="2,64">
              <v:shape style="position:absolute;left:7727;top:1125;width:2;height:64" coordorigin="7727,1125" coordsize="0,64" path="m7727,1125l7727,1188e" filled="false" stroked="true" strokeweight=".460442pt" strokecolor="#0080ff">
                <v:path arrowok="t"/>
              </v:shape>
            </v:group>
            <v:group style="position:absolute;left:8158;top:1125;width:2;height:64" coordorigin="8158,1125" coordsize="2,64">
              <v:shape style="position:absolute;left:8158;top:1125;width:2;height:64" coordorigin="8158,1125" coordsize="0,64" path="m8158,1125l8158,1188e" filled="false" stroked="true" strokeweight=".38617pt" strokecolor="#0080ff">
                <v:path arrowok="t"/>
              </v:shape>
            </v:group>
            <v:group style="position:absolute;left:7563;top:1125;width:2;height:64" coordorigin="7563,1125" coordsize="2,64">
              <v:shape style="position:absolute;left:7563;top:1125;width:2;height:64" coordorigin="7563,1125" coordsize="0,64" path="m7563,1125l7563,1188e" filled="false" stroked="true" strokeweight=".425778pt" strokecolor="#0080ff">
                <v:path arrowok="t"/>
              </v:shape>
            </v:group>
            <v:group style="position:absolute;left:7294;top:1125;width:2;height:64" coordorigin="7294,1125" coordsize="2,64">
              <v:shape style="position:absolute;left:7294;top:1125;width:2;height:64" coordorigin="7294,1125" coordsize="0,64" path="m7294,1125l7294,1188e" filled="false" stroked="true" strokeweight=".475281pt" strokecolor="#0080ff">
                <v:path arrowok="t"/>
              </v:shape>
            </v:group>
            <v:group style="position:absolute;left:8053;top:1125;width:2;height:64" coordorigin="8053,1125" coordsize="2,64">
              <v:shape style="position:absolute;left:8053;top:1125;width:2;height:64" coordorigin="8053,1125" coordsize="0,64" path="m8053,1125l8053,1188e" filled="false" stroked="true" strokeweight=".391121pt" strokecolor="#0080ff">
                <v:path arrowok="t"/>
              </v:shape>
            </v:group>
            <v:group style="position:absolute;left:7813;top:1125;width:2;height:64" coordorigin="7813,1125" coordsize="2,64">
              <v:shape style="position:absolute;left:7813;top:1125;width:2;height:64" coordorigin="7813,1125" coordsize="0,64" path="m7813,1125l7813,1188e" filled="false" stroked="true" strokeweight=".524801pt" strokecolor="#0080ff">
                <v:path arrowok="t"/>
              </v:shape>
            </v:group>
            <v:group style="position:absolute;left:7125;top:1125;width:2;height:64" coordorigin="7125,1125" coordsize="2,64">
              <v:shape style="position:absolute;left:7125;top:1125;width:2;height:64" coordorigin="7125,1125" coordsize="0,64" path="m7125,1188l7125,1125e" filled="false" stroked="true" strokeweight=".371318pt" strokecolor="#0080ff">
                <v:path arrowok="t"/>
              </v:shape>
            </v:group>
            <v:group style="position:absolute;left:8342;top:1125;width:2;height:64" coordorigin="8342,1125" coordsize="2,64">
              <v:shape style="position:absolute;left:8342;top:1125;width:2;height:64" coordorigin="8342,1125" coordsize="0,64" path="m8342,1125l8342,1188e" filled="false" stroked="true" strokeweight=".435679pt" strokecolor="#0080ff">
                <v:path arrowok="t"/>
              </v:shape>
            </v:group>
            <v:group style="position:absolute;left:8176;top:1125;width:2;height:64" coordorigin="8176,1125" coordsize="2,64">
              <v:shape style="position:absolute;left:8176;top:1125;width:2;height:64" coordorigin="8176,1125" coordsize="0,64" path="m8176,1125l8176,1188e" filled="false" stroked="true" strokeweight=".470336pt" strokecolor="#0080ff">
                <v:path arrowok="t"/>
              </v:shape>
            </v:group>
            <v:group style="position:absolute;left:7976;top:1125;width:2;height:64" coordorigin="7976,1125" coordsize="2,64">
              <v:shape style="position:absolute;left:7976;top:1125;width:2;height:64" coordorigin="7976,1125" coordsize="0,64" path="m7976,1125l7976,1188e" filled="false" stroked="true" strokeweight=".465385pt" strokecolor="#0080ff">
                <v:path arrowok="t"/>
              </v:shape>
            </v:group>
            <v:group style="position:absolute;left:7621;top:1125;width:2;height:64" coordorigin="7621,1125" coordsize="2,64">
              <v:shape style="position:absolute;left:7621;top:1125;width:2;height:64" coordorigin="7621,1125" coordsize="0,64" path="m7621,1125l7621,1188e" filled="false" stroked="true" strokeweight=".480232pt" strokecolor="#0080ff">
                <v:path arrowok="t"/>
              </v:shape>
            </v:group>
            <v:group style="position:absolute;left:7496;top:1125;width:2;height:64" coordorigin="7496,1125" coordsize="2,64">
              <v:shape style="position:absolute;left:7496;top:1125;width:2;height:64" coordorigin="7496,1125" coordsize="0,64" path="m7496,1125l7496,1188e" filled="false" stroked="true" strokeweight=".420827pt" strokecolor="#0080ff">
                <v:path arrowok="t"/>
              </v:shape>
            </v:group>
            <v:group style="position:absolute;left:8127;top:1125;width:2;height:64" coordorigin="8127,1125" coordsize="2,64">
              <v:shape style="position:absolute;left:8127;top:1125;width:2;height:64" coordorigin="8127,1125" coordsize="0,64" path="m8127,1125l8127,1188e" filled="false" stroked="true" strokeweight=".450538pt" strokecolor="#0080ff">
                <v:path arrowok="t"/>
              </v:shape>
            </v:group>
            <v:group style="position:absolute;left:8339;top:1125;width:2;height:64" coordorigin="8339,1125" coordsize="2,64">
              <v:shape style="position:absolute;left:8339;top:1125;width:2;height:64" coordorigin="8339,1125" coordsize="0,64" path="m8339,1188l8339,1125e" filled="false" stroked="true" strokeweight=".371318pt" strokecolor="#0080ff">
                <v:path arrowok="t"/>
              </v:shape>
            </v:group>
            <v:group style="position:absolute;left:7935;top:1125;width:2;height:64" coordorigin="7935,1125" coordsize="2,64">
              <v:shape style="position:absolute;left:7935;top:1125;width:2;height:64" coordorigin="7935,1125" coordsize="0,64" path="m7935,1125l7935,1188e" filled="false" stroked="true" strokeweight=".401023pt" strokecolor="#0080ff">
                <v:path arrowok="t"/>
              </v:shape>
            </v:group>
            <v:group style="position:absolute;left:7629;top:1125;width:2;height:64" coordorigin="7629,1125" coordsize="2,64">
              <v:shape style="position:absolute;left:7629;top:1125;width:2;height:64" coordorigin="7629,1125" coordsize="0,64" path="m7629,1125l7629,1188e" filled="false" stroked="true" strokeweight=".43073pt" strokecolor="#0080ff">
                <v:path arrowok="t"/>
              </v:shape>
            </v:group>
            <v:group style="position:absolute;left:7135;top:1125;width:2;height:64" coordorigin="7135,1125" coordsize="2,64">
              <v:shape style="position:absolute;left:7135;top:1125;width:2;height:64" coordorigin="7135,1125" coordsize="0,64" path="m7135,1125l7135,1188e" filled="false" stroked="true" strokeweight=".450532pt" strokecolor="#0080ff">
                <v:path arrowok="t"/>
              </v:shape>
            </v:group>
            <v:group style="position:absolute;left:7460;top:1125;width:2;height:64" coordorigin="7460,1125" coordsize="2,64">
              <v:shape style="position:absolute;left:7460;top:1125;width:2;height:64" coordorigin="7460,1125" coordsize="0,64" path="m7460,1125l7460,1188e" filled="false" stroked="true" strokeweight=".480224pt" strokecolor="#0080ff">
                <v:path arrowok="t"/>
              </v:shape>
            </v:group>
            <v:group style="position:absolute;left:7676;top:1125;width:2;height:64" coordorigin="7676,1125" coordsize="2,64">
              <v:shape style="position:absolute;left:7676;top:1125;width:2;height:64" coordorigin="7676,1125" coordsize="0,64" path="m7676,1125l7676,1188e" filled="false" stroked="true" strokeweight=".480245pt" strokecolor="#0080ff">
                <v:path arrowok="t"/>
              </v:shape>
            </v:group>
            <v:group style="position:absolute;left:7129;top:1125;width:2;height:64" coordorigin="7129,1125" coordsize="2,64">
              <v:shape style="position:absolute;left:7129;top:1125;width:2;height:64" coordorigin="7129,1125" coordsize="0,64" path="m7129,1125l7129,1188e" filled="false" stroked="true" strokeweight=".420827pt" strokecolor="#0080ff">
                <v:path arrowok="t"/>
              </v:shape>
            </v:group>
            <v:group style="position:absolute;left:7298;top:1125;width:2;height:64" coordorigin="7298,1125" coordsize="2,64">
              <v:shape style="position:absolute;left:7298;top:1125;width:2;height:64" coordorigin="7298,1125" coordsize="0,64" path="m7298,1125l7298,1188e" filled="false" stroked="true" strokeweight=".460446pt" strokecolor="#0080ff">
                <v:path arrowok="t"/>
              </v:shape>
            </v:group>
            <v:group style="position:absolute;left:7872;top:1125;width:2;height:64" coordorigin="7872,1125" coordsize="2,64">
              <v:shape style="position:absolute;left:7872;top:1125;width:2;height:64" coordorigin="7872,1125" coordsize="0,64" path="m7872,1125l7872,1188e" filled="false" stroked="true" strokeweight=".465385pt" strokecolor="#0080ff">
                <v:path arrowok="t"/>
              </v:shape>
            </v:group>
            <v:group style="position:absolute;left:7373;top:1125;width:2;height:64" coordorigin="7373,1125" coordsize="2,64">
              <v:shape style="position:absolute;left:7373;top:1125;width:2;height:64" coordorigin="7373,1125" coordsize="0,64" path="m7373,1125l7373,1188e" filled="false" stroked="true" strokeweight=".425777pt" strokecolor="#0080ff">
                <v:path arrowok="t"/>
              </v:shape>
            </v:group>
            <v:group style="position:absolute;left:8141;top:1125;width:2;height:64" coordorigin="8141,1125" coordsize="2,64">
              <v:shape style="position:absolute;left:8141;top:1125;width:2;height:64" coordorigin="8141,1125" coordsize="0,64" path="m8141,1125l8141,1188e" filled="false" stroked="true" strokeweight=".420827pt" strokecolor="#0080ff">
                <v:path arrowok="t"/>
              </v:shape>
            </v:group>
            <v:group style="position:absolute;left:7924;top:1125;width:2;height:64" coordorigin="7924,1125" coordsize="2,64">
              <v:shape style="position:absolute;left:7924;top:1125;width:2;height:64" coordorigin="7924,1125" coordsize="0,64" path="m7924,1125l7924,1188e" filled="false" stroked="true" strokeweight=".435689pt" strokecolor="#0080ff">
                <v:path arrowok="t"/>
              </v:shape>
            </v:group>
            <v:group style="position:absolute;left:8039;top:1125;width:2;height:64" coordorigin="8039,1125" coordsize="2,64">
              <v:shape style="position:absolute;left:8039;top:1125;width:2;height:64" coordorigin="8039,1125" coordsize="0,64" path="m8039,1125l8039,1188e" filled="false" stroked="true" strokeweight=".415876pt" strokecolor="#0080ff">
                <v:path arrowok="t"/>
              </v:shape>
            </v:group>
            <v:group style="position:absolute;left:7939;top:1125;width:2;height:64" coordorigin="7939,1125" coordsize="2,64">
              <v:shape style="position:absolute;left:7939;top:1125;width:2;height:64" coordorigin="7939,1125" coordsize="0,64" path="m7939,1125l7939,1188e" filled="false" stroked="true" strokeweight=".495103pt" strokecolor="#0080ff">
                <v:path arrowok="t"/>
              </v:shape>
            </v:group>
            <v:group style="position:absolute;left:7720;top:1125;width:2;height:64" coordorigin="7720,1125" coordsize="2,64">
              <v:shape style="position:absolute;left:7720;top:1125;width:2;height:64" coordorigin="7720,1125" coordsize="0,64" path="m7720,1188l7720,1125e" filled="false" stroked="true" strokeweight=".371318pt" strokecolor="#0080ff">
                <v:path arrowok="t"/>
              </v:shape>
            </v:group>
            <v:group style="position:absolute;left:7887;top:1125;width:2;height:64" coordorigin="7887,1125" coordsize="2,64">
              <v:shape style="position:absolute;left:7887;top:1125;width:2;height:64" coordorigin="7887,1125" coordsize="0,64" path="m7887,1125l7887,1188e" filled="false" stroked="true" strokeweight=".460447pt" strokecolor="#0080ff">
                <v:path arrowok="t"/>
              </v:shape>
            </v:group>
            <v:group style="position:absolute;left:7102;top:1125;width:2;height:64" coordorigin="7102,1125" coordsize="2,64">
              <v:shape style="position:absolute;left:7102;top:1125;width:2;height:64" coordorigin="7102,1125" coordsize="0,64" path="m7102,1125l7102,1188e" filled="false" stroked="true" strokeweight=".495085pt" strokecolor="#0080ff">
                <v:path arrowok="t"/>
              </v:shape>
            </v:group>
            <v:group style="position:absolute;left:8253;top:1125;width:2;height:64" coordorigin="8253,1125" coordsize="2,64">
              <v:shape style="position:absolute;left:8253;top:1125;width:2;height:64" coordorigin="8253,1125" coordsize="0,64" path="m8253,1188l8253,1125e" filled="false" stroked="true" strokeweight=".371318pt" strokecolor="#0080ff">
                <v:path arrowok="t"/>
              </v:shape>
            </v:group>
            <v:group style="position:absolute;left:8102;top:1125;width:2;height:64" coordorigin="8102,1125" coordsize="2,64">
              <v:shape style="position:absolute;left:8102;top:1125;width:2;height:64" coordorigin="8102,1125" coordsize="0,64" path="m8102,1125l8102,1188e" filled="false" stroked="true" strokeweight=".450532pt" strokecolor="#0080ff">
                <v:path arrowok="t"/>
              </v:shape>
            </v:group>
            <v:group style="position:absolute;left:7694;top:1125;width:2;height:64" coordorigin="7694,1125" coordsize="2,64">
              <v:shape style="position:absolute;left:7694;top:1125;width:2;height:64" coordorigin="7694,1125" coordsize="0,64" path="m7694,1125l7694,1188e" filled="false" stroked="true" strokeweight=".415846pt" strokecolor="#0080ff">
                <v:path arrowok="t"/>
              </v:shape>
            </v:group>
            <v:group style="position:absolute;left:7423;top:1125;width:2;height:64" coordorigin="7423,1125" coordsize="2,64">
              <v:shape style="position:absolute;left:7423;top:1125;width:2;height:64" coordorigin="7423,1125" coordsize="0,64" path="m7423,1125l7423,1188e" filled="false" stroked="true" strokeweight=".420834pt" strokecolor="#0080ff">
                <v:path arrowok="t"/>
              </v:shape>
            </v:group>
            <v:group style="position:absolute;left:7301;top:1125;width:2;height:64" coordorigin="7301,1125" coordsize="2,64">
              <v:shape style="position:absolute;left:7301;top:1125;width:2;height:64" coordorigin="7301,1125" coordsize="0,64" path="m7301,1125l7301,1188e" filled="false" stroked="true" strokeweight=".500068pt" strokecolor="#0080ff">
                <v:path arrowok="t"/>
              </v:shape>
            </v:group>
            <v:group style="position:absolute;left:8114;top:1125;width:2;height:64" coordorigin="8114,1125" coordsize="2,64">
              <v:shape style="position:absolute;left:8114;top:1125;width:2;height:64" coordorigin="8114,1125" coordsize="0,64" path="m8114,1125l8114,1188e" filled="false" stroked="true" strokeweight=".450532pt" strokecolor="#0080ff">
                <v:path arrowok="t"/>
              </v:shape>
            </v:group>
            <v:group style="position:absolute;left:7588;top:1125;width:2;height:64" coordorigin="7588,1125" coordsize="2,64">
              <v:shape style="position:absolute;left:7588;top:1125;width:2;height:64" coordorigin="7588,1125" coordsize="0,64" path="m7588,1125l7588,1188e" filled="false" stroked="true" strokeweight=".445576pt" strokecolor="#0080ff">
                <v:path arrowok="t"/>
              </v:shape>
            </v:group>
            <v:group style="position:absolute;left:7624;top:1125;width:2;height:64" coordorigin="7624,1125" coordsize="2,64">
              <v:shape style="position:absolute;left:7624;top:1125;width:2;height:64" coordorigin="7624,1125" coordsize="0,64" path="m7624,1125l7624,1188e" filled="false" stroked="true" strokeweight=".465378pt" strokecolor="#0080ff">
                <v:path arrowok="t"/>
              </v:shape>
            </v:group>
            <v:group style="position:absolute;left:8184;top:1125;width:2;height:64" coordorigin="8184,1125" coordsize="2,64">
              <v:shape style="position:absolute;left:8184;top:1125;width:2;height:64" coordorigin="8184,1125" coordsize="0,64" path="m8184,1125l8184,1188e" filled="false" stroked="true" strokeweight=".401021pt" strokecolor="#0080ff">
                <v:path arrowok="t"/>
              </v:shape>
            </v:group>
            <v:group style="position:absolute;left:8264;top:1125;width:2;height:64" coordorigin="8264,1125" coordsize="2,64">
              <v:shape style="position:absolute;left:8264;top:1125;width:2;height:64" coordorigin="8264,1125" coordsize="0,64" path="m8264,1125l8264,1188e" filled="false" stroked="true" strokeweight=".44063pt" strokecolor="#0080ff">
                <v:path arrowok="t"/>
              </v:shape>
            </v:group>
            <v:group style="position:absolute;left:8390;top:1125;width:2;height:64" coordorigin="8390,1125" coordsize="2,64">
              <v:shape style="position:absolute;left:8390;top:1125;width:2;height:64" coordorigin="8390,1125" coordsize="0,64" path="m8390,1188l8390,1125e" filled="false" stroked="true" strokeweight=".371318pt" strokecolor="#0080ff">
                <v:path arrowok="t"/>
              </v:shape>
            </v:group>
            <v:group style="position:absolute;left:7504;top:1125;width:2;height:64" coordorigin="7504,1125" coordsize="2,64">
              <v:shape style="position:absolute;left:7504;top:1125;width:2;height:64" coordorigin="7504,1125" coordsize="0,64" path="m7504,1125l7504,1188e" filled="false" stroked="true" strokeweight=".534717pt" strokecolor="#0080ff">
                <v:path arrowok="t"/>
              </v:shape>
            </v:group>
            <v:group style="position:absolute;left:7309;top:1125;width:2;height:64" coordorigin="7309,1125" coordsize="2,64">
              <v:shape style="position:absolute;left:7309;top:1125;width:2;height:64" coordorigin="7309,1125" coordsize="0,64" path="m7309,1125l7309,1188e" filled="false" stroked="true" strokeweight=".47034pt" strokecolor="#0080ff">
                <v:path arrowok="t"/>
              </v:shape>
            </v:group>
            <v:group style="position:absolute;left:7232;top:1125;width:2;height:64" coordorigin="7232,1125" coordsize="2,64">
              <v:shape style="position:absolute;left:7232;top:1125;width:2;height:64" coordorigin="7232,1125" coordsize="0,64" path="m7232,1188l7232,1125e" filled="false" stroked="true" strokeweight=".371318pt" strokecolor="#0080ff">
                <v:path arrowok="t"/>
              </v:shape>
            </v:group>
            <v:group style="position:absolute;left:7640;top:1125;width:2;height:64" coordorigin="7640,1125" coordsize="2,64">
              <v:shape style="position:absolute;left:7640;top:1125;width:2;height:64" coordorigin="7640,1125" coordsize="0,64" path="m7640,1125l7640,1188e" filled="false" stroked="true" strokeweight=".401014pt" strokecolor="#0080ff">
                <v:path arrowok="t"/>
              </v:shape>
            </v:group>
            <v:group style="position:absolute;left:6856;top:1125;width:2;height:64" coordorigin="6856,1125" coordsize="2,64">
              <v:shape style="position:absolute;left:6856;top:1125;width:2;height:64" coordorigin="6856,1125" coordsize="0,64" path="m6856,1188l6856,1125e" filled="false" stroked="true" strokeweight=".371318pt" strokecolor="#0080ff">
                <v:path arrowok="t"/>
              </v:shape>
            </v:group>
            <v:group style="position:absolute;left:6838;top:1125;width:2;height:64" coordorigin="6838,1125" coordsize="2,64">
              <v:shape style="position:absolute;left:6838;top:1125;width:2;height:64" coordorigin="6838,1125" coordsize="0,64" path="m6838,1188l6838,1125e" filled="false" stroked="true" strokeweight=".371318pt" strokecolor="#0080ff">
                <v:path arrowok="t"/>
              </v:shape>
            </v:group>
            <v:group style="position:absolute;left:6885;top:1125;width:2;height:64" coordorigin="6885,1125" coordsize="2,64">
              <v:shape style="position:absolute;left:6885;top:1125;width:2;height:64" coordorigin="6885,1125" coordsize="0,64" path="m6885,1188l6885,1125e" filled="false" stroked="true" strokeweight=".371318pt" strokecolor="#0080ff">
                <v:path arrowok="t"/>
              </v:shape>
            </v:group>
            <v:group style="position:absolute;left:6865;top:1125;width:2;height:64" coordorigin="6865,1125" coordsize="2,64">
              <v:shape style="position:absolute;left:6865;top:1125;width:2;height:64" coordorigin="6865,1125" coordsize="0,64" path="m6865,1188l6865,1125e" filled="false" stroked="true" strokeweight=".371318pt" strokecolor="#0080ff">
                <v:path arrowok="t"/>
              </v:shape>
            </v:group>
            <v:group style="position:absolute;left:7002;top:1125;width:2;height:64" coordorigin="7002,1125" coordsize="2,64">
              <v:shape style="position:absolute;left:7002;top:1125;width:2;height:64" coordorigin="7002,1125" coordsize="0,64" path="m7002,1125l7002,1188e" filled="false" stroked="true" strokeweight=".391126pt" strokecolor="#0080ff">
                <v:path arrowok="t"/>
              </v:shape>
            </v:group>
            <v:group style="position:absolute;left:6972;top:1125;width:2;height:64" coordorigin="6972,1125" coordsize="2,64">
              <v:shape style="position:absolute;left:6972;top:1125;width:2;height:64" coordorigin="6972,1125" coordsize="0,64" path="m6972,1188l6972,1125e" filled="false" stroked="true" strokeweight=".371318pt" strokecolor="#0080ff">
                <v:path arrowok="t"/>
              </v:shape>
            </v:group>
            <v:group style="position:absolute;left:6999;top:1125;width:2;height:64" coordorigin="6999,1125" coordsize="2,64">
              <v:shape style="position:absolute;left:6999;top:1125;width:2;height:64" coordorigin="6999,1125" coordsize="0,64" path="m6999,1188l6999,1125e" filled="false" stroked="true" strokeweight=".371318pt" strokecolor="#0080ff">
                <v:path arrowok="t"/>
              </v:shape>
            </v:group>
            <v:group style="position:absolute;left:6961;top:1125;width:2;height:64" coordorigin="6961,1125" coordsize="2,64">
              <v:shape style="position:absolute;left:6961;top:1125;width:2;height:64" coordorigin="6961,1125" coordsize="0,64" path="m6961,1188l6961,1125e" filled="false" stroked="true" strokeweight=".371318pt" strokecolor="#0080ff">
                <v:path arrowok="t"/>
              </v:shape>
            </v:group>
            <v:group style="position:absolute;left:6953;top:1125;width:2;height:64" coordorigin="6953,1125" coordsize="2,64">
              <v:shape style="position:absolute;left:6953;top:1125;width:2;height:64" coordorigin="6953,1125" coordsize="0,64" path="m6953,1188l6953,1125e" filled="false" stroked="true" strokeweight=".371318pt" strokecolor="#0080ff">
                <v:path arrowok="t"/>
              </v:shape>
            </v:group>
            <v:group style="position:absolute;left:7061;top:1125;width:2;height:64" coordorigin="7061,1125" coordsize="2,64">
              <v:shape style="position:absolute;left:7061;top:1125;width:2;height:64" coordorigin="7061,1125" coordsize="0,64" path="m7061,1125l7061,1188e" filled="false" stroked="true" strokeweight=".401023pt" strokecolor="#0080ff">
                <v:path arrowok="t"/>
              </v:shape>
            </v:group>
            <v:group style="position:absolute;left:7662;top:1125;width:2;height:64" coordorigin="7662,1125" coordsize="2,64">
              <v:shape style="position:absolute;left:7662;top:1125;width:2;height:64" coordorigin="7662,1125" coordsize="0,64" path="m7662,1125l7662,1188e" filled="false" stroked="true" strokeweight=".410932pt" strokecolor="#0080ff">
                <v:path arrowok="t"/>
              </v:shape>
            </v:group>
            <v:group style="position:absolute;left:8378;top:1125;width:2;height:64" coordorigin="8378,1125" coordsize="2,64">
              <v:shape style="position:absolute;left:8378;top:1125;width:2;height:64" coordorigin="8378,1125" coordsize="0,64" path="m8378,1188l8378,1125e" filled="false" stroked="true" strokeweight=".371318pt" strokecolor="#0080ff">
                <v:path arrowok="t"/>
              </v:shape>
            </v:group>
            <v:group style="position:absolute;left:7196;top:1125;width:2;height:64" coordorigin="7196,1125" coordsize="2,64">
              <v:shape style="position:absolute;left:7196;top:1125;width:2;height:64" coordorigin="7196,1125" coordsize="0,64" path="m7196,1125l7196,1188e" filled="false" stroked="true" strokeweight=".430728pt" strokecolor="#0080ff">
                <v:path arrowok="t"/>
              </v:shape>
            </v:group>
            <v:group style="position:absolute;left:7952;top:1125;width:2;height:64" coordorigin="7952,1125" coordsize="2,64">
              <v:shape style="position:absolute;left:7952;top:1125;width:2;height:64" coordorigin="7952,1125" coordsize="0,64" path="m7952,1125l7952,1188e" filled="false" stroked="true" strokeweight=".475311pt" strokecolor="#0080ff">
                <v:path arrowok="t"/>
              </v:shape>
            </v:group>
            <v:group style="position:absolute;left:7699;top:1125;width:2;height:64" coordorigin="7699,1125" coordsize="2,64">
              <v:shape style="position:absolute;left:7699;top:1125;width:2;height:64" coordorigin="7699,1125" coordsize="0,64" path="m7699,1125l7699,1188e" filled="false" stroked="true" strokeweight=".42578pt" strokecolor="#0080ff">
                <v:path arrowok="t"/>
              </v:shape>
            </v:group>
            <v:group style="position:absolute;left:7008;top:1125;width:2;height:64" coordorigin="7008,1125" coordsize="2,64">
              <v:shape style="position:absolute;left:7008;top:1125;width:2;height:64" coordorigin="7008,1125" coordsize="0,64" path="m7008,1188l7008,1125e" filled="false" stroked="true" strokeweight=".371318pt" strokecolor="#0080ff">
                <v:path arrowok="t"/>
              </v:shape>
            </v:group>
            <v:group style="position:absolute;left:7455;top:1125;width:2;height:64" coordorigin="7455,1125" coordsize="2,64">
              <v:shape style="position:absolute;left:7455;top:1125;width:2;height:64" coordorigin="7455,1125" coordsize="0,64" path="m7455,1125l7455,1188e" filled="false" stroked="true" strokeweight=".425805pt" strokecolor="#0080ff">
                <v:path arrowok="t"/>
              </v:shape>
            </v:group>
            <v:group style="position:absolute;left:7579;top:1125;width:2;height:64" coordorigin="7579,1125" coordsize="2,64">
              <v:shape style="position:absolute;left:7579;top:1125;width:2;height:64" coordorigin="7579,1125" coordsize="0,64" path="m7579,1125l7579,1188e" filled="false" stroked="true" strokeweight=".445597pt" strokecolor="#0080ff">
                <v:path arrowok="t"/>
              </v:shape>
            </v:group>
            <v:group style="position:absolute;left:8042;top:1125;width:2;height:64" coordorigin="8042,1125" coordsize="2,64">
              <v:shape style="position:absolute;left:8042;top:1125;width:2;height:64" coordorigin="8042,1125" coordsize="0,64" path="m8042,1188l8042,1125e" filled="false" stroked="true" strokeweight=".371318pt" strokecolor="#0080ff">
                <v:path arrowok="t"/>
              </v:shape>
            </v:group>
            <v:group style="position:absolute;left:7866;top:1125;width:2;height:64" coordorigin="7866,1125" coordsize="2,64">
              <v:shape style="position:absolute;left:7866;top:1125;width:2;height:64" coordorigin="7866,1125" coordsize="0,64" path="m7866,1125l7866,1188e" filled="false" stroked="true" strokeweight=".415876pt" strokecolor="#0080ff">
                <v:path arrowok="t"/>
              </v:shape>
            </v:group>
            <v:group style="position:absolute;left:7796;top:1125;width:2;height:64" coordorigin="7796,1125" coordsize="2,64">
              <v:shape style="position:absolute;left:7796;top:1125;width:2;height:64" coordorigin="7796,1125" coordsize="0,64" path="m7796,1125l7796,1188e" filled="false" stroked="true" strokeweight=".490165pt" strokecolor="#0080ff">
                <v:path arrowok="t"/>
              </v:shape>
            </v:group>
            <v:group style="position:absolute;left:7480;top:1125;width:2;height:64" coordorigin="7480,1125" coordsize="2,64">
              <v:shape style="position:absolute;left:7480;top:1125;width:2;height:64" coordorigin="7480,1125" coordsize="0,64" path="m7480,1125l7480,1188e" filled="false" stroked="true" strokeweight=".425783pt" strokecolor="#0080ff">
                <v:path arrowok="t"/>
              </v:shape>
            </v:group>
            <v:group style="position:absolute;left:7846;top:1125;width:2;height:64" coordorigin="7846,1125" coordsize="2,64">
              <v:shape style="position:absolute;left:7846;top:1125;width:2;height:64" coordorigin="7846,1125" coordsize="0,64" path="m7846,1125l7846,1188e" filled="false" stroked="true" strokeweight=".405989pt" strokecolor="#0080ff">
                <v:path arrowok="t"/>
              </v:shape>
            </v:group>
            <v:group style="position:absolute;left:7637;top:1125;width:2;height:64" coordorigin="7637,1125" coordsize="2,64">
              <v:shape style="position:absolute;left:7637;top:1125;width:2;height:64" coordorigin="7637,1125" coordsize="0,64" path="m7637,1125l7637,1188e" filled="false" stroked="true" strokeweight=".455483pt" strokecolor="#0080ff">
                <v:path arrowok="t"/>
              </v:shape>
            </v:group>
            <v:group style="position:absolute;left:7327;top:1125;width:2;height:64" coordorigin="7327,1125" coordsize="2,64">
              <v:shape style="position:absolute;left:7327;top:1125;width:2;height:64" coordorigin="7327,1125" coordsize="0,64" path="m7327,1125l7327,1188e" filled="false" stroked="true" strokeweight=".460434pt" strokecolor="#0080ff">
                <v:path arrowok="t"/>
              </v:shape>
            </v:group>
            <v:group style="position:absolute;left:8486;top:1125;width:2;height:64" coordorigin="8486,1125" coordsize="2,64">
              <v:shape style="position:absolute;left:8486;top:1125;width:2;height:64" coordorigin="8486,1125" coordsize="0,64" path="m8486,1188l8486,1125e" filled="false" stroked="true" strokeweight=".371318pt" strokecolor="#0080ff">
                <v:path arrowok="t"/>
              </v:shape>
            </v:group>
            <v:group style="position:absolute;left:8442;top:1125;width:2;height:64" coordorigin="8442,1125" coordsize="2,64">
              <v:shape style="position:absolute;left:8442;top:1125;width:2;height:64" coordorigin="8442,1125" coordsize="0,64" path="m8442,1188l8442,1125e" filled="false" stroked="true" strokeweight=".371318pt" strokecolor="#0080ff">
                <v:path arrowok="t"/>
              </v:shape>
            </v:group>
            <v:group style="position:absolute;left:8081;top:1125;width:2;height:64" coordorigin="8081,1125" coordsize="2,64">
              <v:shape style="position:absolute;left:8081;top:1125;width:2;height:64" coordorigin="8081,1125" coordsize="0,64" path="m8081,1125l8081,1188e" filled="false" stroked="true" strokeweight=".46042pt" strokecolor="#0080ff">
                <v:path arrowok="t"/>
              </v:shape>
            </v:group>
            <v:group style="position:absolute;left:7740;top:1125;width:2;height:64" coordorigin="7740,1125" coordsize="2,64">
              <v:shape style="position:absolute;left:7740;top:1125;width:2;height:64" coordorigin="7740,1125" coordsize="0,64" path="m7740,1125l7740,1188e" filled="false" stroked="true" strokeweight=".401023pt" strokecolor="#0080ff">
                <v:path arrowok="t"/>
              </v:shape>
            </v:group>
            <v:group style="position:absolute;left:7508;top:1125;width:2;height:64" coordorigin="7508,1125" coordsize="2,64">
              <v:shape style="position:absolute;left:7508;top:1125;width:2;height:64" coordorigin="7508,1125" coordsize="0,64" path="m7508,1125l7508,1188e" filled="false" stroked="true" strokeweight=".470332pt" strokecolor="#0080ff">
                <v:path arrowok="t"/>
              </v:shape>
            </v:group>
            <v:group style="position:absolute;left:7992;top:1125;width:2;height:64" coordorigin="7992,1125" coordsize="2,64">
              <v:shape style="position:absolute;left:7992;top:1125;width:2;height:64" coordorigin="7992,1125" coordsize="0,64" path="m7992,1125l7992,1188e" filled="false" stroked="true" strokeweight=".445558pt" strokecolor="#0080ff">
                <v:path arrowok="t"/>
              </v:shape>
            </v:group>
            <v:group style="position:absolute;left:7045;top:1125;width:2;height:64" coordorigin="7045,1125" coordsize="2,64">
              <v:shape style="position:absolute;left:7045;top:1125;width:2;height:64" coordorigin="7045,1125" coordsize="0,64" path="m7045,1125l7045,1188e" filled="false" stroked="true" strokeweight=".524773pt" strokecolor="#0080ff">
                <v:path arrowok="t"/>
              </v:shape>
            </v:group>
            <v:group style="position:absolute;left:7837;top:1125;width:2;height:64" coordorigin="7837,1125" coordsize="2,64">
              <v:shape style="position:absolute;left:7837;top:1125;width:2;height:64" coordorigin="7837,1125" coordsize="0,64" path="m7837,1125l7837,1188e" filled="false" stroked="true" strokeweight=".415876pt" strokecolor="#0080ff">
                <v:path arrowok="t"/>
              </v:shape>
            </v:group>
            <v:group style="position:absolute;left:7531;top:1125;width:2;height:64" coordorigin="7531,1125" coordsize="2,64">
              <v:shape style="position:absolute;left:7531;top:1125;width:2;height:64" coordorigin="7531,1125" coordsize="0,64" path="m7531,1125l7531,1188e" filled="false" stroked="true" strokeweight=".514899pt" strokecolor="#0080ff">
                <v:path arrowok="t"/>
              </v:shape>
            </v:group>
            <v:group style="position:absolute;left:7767;top:1125;width:2;height:64" coordorigin="7767,1125" coordsize="2,64">
              <v:shape style="position:absolute;left:7767;top:1125;width:2;height:64" coordorigin="7767,1125" coordsize="0,64" path="m7767,1125l7767,1188e" filled="false" stroked="true" strokeweight=".450553pt" strokecolor="#0080ff">
                <v:path arrowok="t"/>
              </v:shape>
            </v:group>
            <v:group style="position:absolute;left:7708;top:1125;width:2;height:64" coordorigin="7708,1125" coordsize="2,64">
              <v:shape style="position:absolute;left:7708;top:1125;width:2;height:64" coordorigin="7708,1125" coordsize="0,64" path="m7708,1125l7708,1188e" filled="false" stroked="true" strokeweight=".445581pt" strokecolor="#0080ff">
                <v:path arrowok="t"/>
              </v:shape>
            </v:group>
            <v:group style="position:absolute;left:7448;top:1125;width:2;height:64" coordorigin="7448,1125" coordsize="2,64">
              <v:shape style="position:absolute;left:7448;top:1125;width:2;height:64" coordorigin="7448,1125" coordsize="0,64" path="m7448,1188l7448,1125e" filled="false" stroked="true" strokeweight=".371318pt" strokecolor="#0080ff">
                <v:path arrowok="t"/>
              </v:shape>
            </v:group>
            <v:group style="position:absolute;left:7605;top:1125;width:2;height:64" coordorigin="7605,1125" coordsize="2,64">
              <v:shape style="position:absolute;left:7605;top:1125;width:2;height:64" coordorigin="7605,1125" coordsize="0,64" path="m7605,1125l7605,1188e" filled="false" stroked="true" strokeweight=".504999pt" strokecolor="#0080ff">
                <v:path arrowok="t"/>
              </v:shape>
            </v:group>
            <v:group style="position:absolute;left:7210;top:1125;width:2;height:64" coordorigin="7210,1125" coordsize="2,64">
              <v:shape style="position:absolute;left:7210;top:1125;width:2;height:64" coordorigin="7210,1125" coordsize="0,64" path="m7210,1125l7210,1188e" filled="false" stroked="true" strokeweight=".514889pt" strokecolor="#0080ff">
                <v:path arrowok="t"/>
              </v:shape>
            </v:group>
            <v:group style="position:absolute;left:7810;top:1125;width:2;height:64" coordorigin="7810,1125" coordsize="2,64">
              <v:shape style="position:absolute;left:7810;top:1125;width:2;height:64" coordorigin="7810,1125" coordsize="0,64" path="m7810,1125l7810,1188e" filled="false" stroked="true" strokeweight=".490125pt" strokecolor="#0080ff">
                <v:path arrowok="t"/>
              </v:shape>
            </v:group>
            <v:group style="position:absolute;left:7627;top:1125;width:2;height:64" coordorigin="7627,1125" coordsize="2,64">
              <v:shape style="position:absolute;left:7627;top:1125;width:2;height:64" coordorigin="7627,1125" coordsize="0,64" path="m7627,1188l7627,1125e" filled="false" stroked="true" strokeweight=".371318pt" strokecolor="#0080ff">
                <v:path arrowok="t"/>
              </v:shape>
            </v:group>
            <v:group style="position:absolute;left:8138;top:1125;width:2;height:64" coordorigin="8138,1125" coordsize="2,64">
              <v:shape style="position:absolute;left:8138;top:1125;width:2;height:64" coordorigin="8138,1125" coordsize="0,64" path="m8138,1125l8138,1188e" filled="false" stroked="true" strokeweight=".509948pt" strokecolor="#0080ff">
                <v:path arrowok="t"/>
              </v:shape>
            </v:group>
            <v:group style="position:absolute;left:6861;top:1125;width:2;height:64" coordorigin="6861,1125" coordsize="2,64">
              <v:shape style="position:absolute;left:6861;top:1125;width:2;height:64" coordorigin="6861,1125" coordsize="0,64" path="m6861,1188l6861,1125e" filled="false" stroked="true" strokeweight=".371318pt" strokecolor="#0080ff">
                <v:path arrowok="t"/>
              </v:shape>
            </v:group>
            <v:group style="position:absolute;left:8205;top:1125;width:2;height:64" coordorigin="8205,1125" coordsize="2,64">
              <v:shape style="position:absolute;left:8205;top:1125;width:2;height:64" coordorigin="8205,1125" coordsize="0,64" path="m8205,1125l8205,1188e" filled="false" stroked="true" strokeweight=".440619pt" strokecolor="#0080ff">
                <v:path arrowok="t"/>
              </v:shape>
            </v:group>
            <v:group style="position:absolute;left:7997;top:1125;width:2;height:64" coordorigin="7997,1125" coordsize="2,64">
              <v:shape style="position:absolute;left:7997;top:1125;width:2;height:64" coordorigin="7997,1125" coordsize="0,64" path="m7997,1125l7997,1188e" filled="false" stroked="true" strokeweight=".47035pt" strokecolor="#0080ff">
                <v:path arrowok="t"/>
              </v:shape>
            </v:group>
            <v:group style="position:absolute;left:8163;top:1125;width:2;height:64" coordorigin="8163,1125" coordsize="2,64">
              <v:shape style="position:absolute;left:8163;top:1125;width:2;height:64" coordorigin="8163,1125" coordsize="0,64" path="m8163,1125l8163,1188e" filled="false" stroked="true" strokeweight=".415876pt" strokecolor="#0080ff">
                <v:path arrowok="t"/>
              </v:shape>
            </v:group>
            <v:group style="position:absolute;left:8061;top:1125;width:2;height:64" coordorigin="8061,1125" coordsize="2,64">
              <v:shape style="position:absolute;left:8061;top:1125;width:2;height:64" coordorigin="8061,1125" coordsize="0,64" path="m8061,1125l8061,1188e" filled="false" stroked="true" strokeweight=".425777pt" strokecolor="#0080ff">
                <v:path arrowok="t"/>
              </v:shape>
            </v:group>
            <v:group style="position:absolute;left:7444;top:1125;width:2;height:64" coordorigin="7444,1125" coordsize="2,64">
              <v:shape style="position:absolute;left:7444;top:1125;width:2;height:64" coordorigin="7444,1125" coordsize="0,64" path="m7444,1125l7444,1188e" filled="false" stroked="true" strokeweight=".396072pt" strokecolor="#0080ff">
                <v:path arrowok="t"/>
              </v:shape>
            </v:group>
            <v:group style="position:absolute;left:7164;top:1125;width:2;height:64" coordorigin="7164,1125" coordsize="2,64">
              <v:shape style="position:absolute;left:7164;top:1125;width:2;height:64" coordorigin="7164,1125" coordsize="0,64" path="m7164,1188l7164,1125e" filled="false" stroked="true" strokeweight=".371318pt" strokecolor="#0080ff">
                <v:path arrowok="t"/>
              </v:shape>
            </v:group>
            <v:group style="position:absolute;left:6968;top:1125;width:2;height:64" coordorigin="6968,1125" coordsize="2,64">
              <v:shape style="position:absolute;left:6968;top:1125;width:2;height:64" coordorigin="6968,1125" coordsize="0,64" path="m6968,1125l6968,1188e" filled="false" stroked="true" strokeweight=".430728pt" strokecolor="#0080ff">
                <v:path arrowok="t"/>
              </v:shape>
            </v:group>
            <v:group style="position:absolute;left:7869;top:1125;width:2;height:64" coordorigin="7869,1125" coordsize="2,64">
              <v:shape style="position:absolute;left:7869;top:1125;width:2;height:64" coordorigin="7869,1125" coordsize="0,64" path="m7869,1125l7869,1188e" filled="false" stroked="true" strokeweight=".47528pt" strokecolor="#0080ff">
                <v:path arrowok="t"/>
              </v:shape>
            </v:group>
            <v:group style="position:absolute;left:7403;top:1125;width:2;height:64" coordorigin="7403,1125" coordsize="2,64">
              <v:shape style="position:absolute;left:7403;top:1125;width:2;height:64" coordorigin="7403,1125" coordsize="0,64" path="m7403,1125l7403,1188e" filled="false" stroked="true" strokeweight=".504964pt" strokecolor="#0080ff">
                <v:path arrowok="t"/>
              </v:shape>
            </v:group>
            <v:group style="position:absolute;left:8035;top:1125;width:2;height:64" coordorigin="8035,1125" coordsize="2,64">
              <v:shape style="position:absolute;left:8035;top:1125;width:2;height:64" coordorigin="8035,1125" coordsize="0,64" path="m8035,1125l8035,1188e" filled="false" stroked="true" strokeweight=".396072pt" strokecolor="#0080ff">
                <v:path arrowok="t"/>
              </v:shape>
            </v:group>
            <v:group style="position:absolute;left:8286;top:1125;width:2;height:64" coordorigin="8286,1125" coordsize="2,64">
              <v:shape style="position:absolute;left:8286;top:1125;width:2;height:64" coordorigin="8286,1125" coordsize="0,64" path="m8286,1188l8286,1125e" filled="false" stroked="true" strokeweight=".371318pt" strokecolor="#0080ff">
                <v:path arrowok="t"/>
              </v:shape>
            </v:group>
            <v:group style="position:absolute;left:7959;top:1125;width:2;height:64" coordorigin="7959,1125" coordsize="2,64">
              <v:shape style="position:absolute;left:7959;top:1125;width:2;height:64" coordorigin="7959,1125" coordsize="0,64" path="m7959,1125l7959,1188e" filled="false" stroked="true" strokeweight=".509946pt" strokecolor="#0080ff">
                <v:path arrowok="t"/>
              </v:shape>
            </v:group>
            <v:group style="position:absolute;left:7513;top:1125;width:2;height:64" coordorigin="7513,1125" coordsize="2,64">
              <v:shape style="position:absolute;left:7513;top:1125;width:2;height:64" coordorigin="7513,1125" coordsize="0,64" path="m7513,1125l7513,1188e" filled="false" stroked="true" strokeweight=".490133pt" strokecolor="#0080ff">
                <v:path arrowok="t"/>
              </v:shape>
            </v:group>
            <v:group style="position:absolute;left:8108;top:1125;width:2;height:64" coordorigin="8108,1125" coordsize="2,64">
              <v:shape style="position:absolute;left:8108;top:1125;width:2;height:64" coordorigin="8108,1125" coordsize="0,64" path="m8108,1125l8108,1188e" filled="false" stroked="true" strokeweight=".405974pt" strokecolor="#0080ff">
                <v:path arrowok="t"/>
              </v:shape>
            </v:group>
            <v:group style="position:absolute;left:7602;top:1125;width:2;height:64" coordorigin="7602,1125" coordsize="2,64">
              <v:shape style="position:absolute;left:7602;top:1125;width:2;height:64" coordorigin="7602,1125" coordsize="0,64" path="m7602,1125l7602,1188e" filled="false" stroked="true" strokeweight=".450532pt" strokecolor="#0080ff">
                <v:path arrowok="t"/>
              </v:shape>
            </v:group>
            <v:group style="position:absolute;left:7024;top:1125;width:2;height:64" coordorigin="7024,1125" coordsize="2,64">
              <v:shape style="position:absolute;left:7024;top:1125;width:2;height:64" coordorigin="7024,1125" coordsize="0,64" path="m7024,1125l7024,1188e" filled="false" stroked="true" strokeweight=".455488pt" strokecolor="#0080ff">
                <v:path arrowok="t"/>
              </v:shape>
            </v:group>
            <v:group style="position:absolute;left:7575;top:1125;width:2;height:64" coordorigin="7575,1125" coordsize="2,64">
              <v:shape style="position:absolute;left:7575;top:1125;width:2;height:64" coordorigin="7575,1125" coordsize="0,64" path="m7575,1188l7575,1125e" filled="false" stroked="true" strokeweight=".371318pt" strokecolor="#0080ff">
                <v:path arrowok="t"/>
              </v:shape>
            </v:group>
            <v:group style="position:absolute;left:7378;top:1125;width:2;height:64" coordorigin="7378,1125" coordsize="2,64">
              <v:shape style="position:absolute;left:7378;top:1125;width:2;height:64" coordorigin="7378,1125" coordsize="0,64" path="m7378,1125l7378,1188e" filled="false" stroked="true" strokeweight=".485184pt" strokecolor="#0080ff">
                <v:path arrowok="t"/>
              </v:shape>
            </v:group>
            <v:group style="position:absolute;left:7716;top:1125;width:2;height:64" coordorigin="7716,1125" coordsize="2,64">
              <v:shape style="position:absolute;left:7716;top:1125;width:2;height:64" coordorigin="7716,1125" coordsize="0,64" path="m7716,1125l7716,1188e" filled="false" stroked="true" strokeweight=".470342pt" strokecolor="#0080ff">
                <v:path arrowok="t"/>
              </v:shape>
            </v:group>
            <v:group style="position:absolute;left:7251;top:1125;width:2;height:64" coordorigin="7251,1125" coordsize="2,64">
              <v:shape style="position:absolute;left:7251;top:1125;width:2;height:64" coordorigin="7251,1125" coordsize="0,64" path="m7251,1188l7251,1125e" filled="false" stroked="true" strokeweight=".371318pt" strokecolor="#0080ff">
                <v:path arrowok="t"/>
              </v:shape>
            </v:group>
            <v:group style="position:absolute;left:7222;top:1125;width:2;height:64" coordorigin="7222,1125" coordsize="2,64">
              <v:shape style="position:absolute;left:7222;top:1125;width:2;height:64" coordorigin="7222,1125" coordsize="0,64" path="m7222,1125l7222,1188e" filled="false" stroked="true" strokeweight=".376268pt" strokecolor="#0080ff">
                <v:path arrowok="t"/>
              </v:shape>
            </v:group>
            <v:group style="position:absolute;left:7492;top:1125;width:2;height:64" coordorigin="7492,1125" coordsize="2,64">
              <v:shape style="position:absolute;left:7492;top:1125;width:2;height:64" coordorigin="7492,1125" coordsize="0,64" path="m7492,1125l7492,1188e" filled="false" stroked="true" strokeweight=".391123pt" strokecolor="#0080ff">
                <v:path arrowok="t"/>
              </v:shape>
            </v:group>
            <v:group style="position:absolute;left:7257;top:1125;width:2;height:64" coordorigin="7257,1125" coordsize="2,64">
              <v:shape style="position:absolute;left:7257;top:1125;width:2;height:64" coordorigin="7257,1125" coordsize="0,64" path="m7257,1125l7257,1188e" filled="false" stroked="true" strokeweight=".410927pt" strokecolor="#0080ff">
                <v:path arrowok="t"/>
              </v:shape>
            </v:group>
            <v:group style="position:absolute;left:7399;top:1125;width:2;height:64" coordorigin="7399,1125" coordsize="2,64">
              <v:shape style="position:absolute;left:7399;top:1125;width:2;height:64" coordorigin="7399,1125" coordsize="0,64" path="m7399,1188l7399,1125e" filled="false" stroked="true" strokeweight=".371318pt" strokecolor="#0080ff">
                <v:path arrowok="t"/>
              </v:shape>
            </v:group>
            <v:group style="position:absolute;left:8261;top:1125;width:2;height:64" coordorigin="8261,1125" coordsize="2,64">
              <v:shape style="position:absolute;left:8261;top:1125;width:2;height:64" coordorigin="8261,1125" coordsize="0,64" path="m8261,1188l8261,1125e" filled="false" stroked="true" strokeweight=".371318pt" strokecolor="#0080ff">
                <v:path arrowok="t"/>
              </v:shape>
            </v:group>
            <v:group style="position:absolute;left:7737;top:1125;width:2;height:64" coordorigin="7737,1125" coordsize="2,64">
              <v:shape style="position:absolute;left:7737;top:1125;width:2;height:64" coordorigin="7737,1125" coordsize="0,64" path="m7737,1188l7737,1125e" filled="false" stroked="true" strokeweight=".371318pt" strokecolor="#0080ff">
                <v:path arrowok="t"/>
              </v:shape>
            </v:group>
            <v:group style="position:absolute;left:8579;top:1125;width:2;height:64" coordorigin="8579,1125" coordsize="2,64">
              <v:shape style="position:absolute;left:8579;top:1125;width:2;height:64" coordorigin="8579,1125" coordsize="0,64" path="m8579,1188l8579,1125e" filled="false" stroked="true" strokeweight=".371318pt" strokecolor="#0080ff">
                <v:path arrowok="t"/>
              </v:shape>
            </v:group>
            <v:group style="position:absolute;left:8598;top:1125;width:2;height:64" coordorigin="8598,1125" coordsize="2,64">
              <v:shape style="position:absolute;left:8598;top:1125;width:2;height:64" coordorigin="8598,1125" coordsize="0,64" path="m8598,1188l8598,1125e" filled="false" stroked="true" strokeweight=".371318pt" strokecolor="#0080ff">
                <v:path arrowok="t"/>
              </v:shape>
            </v:group>
            <v:group style="position:absolute;left:8535;top:1125;width:2;height:64" coordorigin="8535,1125" coordsize="2,64">
              <v:shape style="position:absolute;left:8535;top:1125;width:2;height:64" coordorigin="8535,1125" coordsize="0,64" path="m8535,1188l8535,1125e" filled="false" stroked="true" strokeweight=".371318pt" strokecolor="#0080ff">
                <v:path arrowok="t"/>
              </v:shape>
            </v:group>
            <v:group style="position:absolute;left:7275;top:1125;width:2;height:64" coordorigin="7275,1125" coordsize="2,64">
              <v:shape style="position:absolute;left:7275;top:1125;width:2;height:64" coordorigin="7275,1125" coordsize="0,64" path="m7275,1188l7275,1125e" filled="false" stroked="true" strokeweight=".371318pt" strokecolor="#0080ff">
                <v:path arrowok="t"/>
              </v:shape>
            </v:group>
            <v:group style="position:absolute;left:7672;top:1125;width:2;height:64" coordorigin="7672,1125" coordsize="2,64">
              <v:shape style="position:absolute;left:7672;top:1125;width:2;height:64" coordorigin="7672,1125" coordsize="0,64" path="m7672,1125l7672,1188e" filled="false" stroked="true" strokeweight=".455483pt" strokecolor="#0080ff">
                <v:path arrowok="t"/>
              </v:shape>
            </v:group>
            <v:group style="position:absolute;left:8325;top:1125;width:2;height:64" coordorigin="8325,1125" coordsize="2,64">
              <v:shape style="position:absolute;left:8325;top:1125;width:2;height:64" coordorigin="8325,1125" coordsize="0,64" path="m8325,1188l8325,1125e" filled="false" stroked="true" strokeweight=".371318pt" strokecolor="#0080ff">
                <v:path arrowok="t"/>
              </v:shape>
            </v:group>
            <v:group style="position:absolute;left:7142;top:1125;width:2;height:64" coordorigin="7142,1125" coordsize="2,64">
              <v:shape style="position:absolute;left:7142;top:1125;width:2;height:64" coordorigin="7142,1125" coordsize="0,64" path="m7142,1125l7142,1188e" filled="false" stroked="true" strokeweight=".435677pt" strokecolor="#0080ff">
                <v:path arrowok="t"/>
              </v:shape>
            </v:group>
            <v:group style="position:absolute;left:7333;top:1125;width:2;height:64" coordorigin="7333,1125" coordsize="2,64">
              <v:shape style="position:absolute;left:7333;top:1125;width:2;height:64" coordorigin="7333,1125" coordsize="0,64" path="m7333,1125l7333,1188e" filled="false" stroked="true" strokeweight=".396072pt" strokecolor="#0080ff">
                <v:path arrowok="t"/>
              </v:shape>
            </v:group>
            <v:group style="position:absolute;left:7572;top:1125;width:2;height:64" coordorigin="7572,1125" coordsize="2,64">
              <v:shape style="position:absolute;left:7572;top:1125;width:2;height:64" coordorigin="7572,1125" coordsize="0,64" path="m7572,1125l7572,1188e" filled="false" stroked="true" strokeweight=".460436pt" strokecolor="#0080ff">
                <v:path arrowok="t"/>
              </v:shape>
            </v:group>
            <v:group style="position:absolute;left:7467;top:1125;width:2;height:64" coordorigin="7467,1125" coordsize="2,64">
              <v:shape style="position:absolute;left:7467;top:1125;width:2;height:64" coordorigin="7467,1125" coordsize="0,64" path="m7467,1125l7467,1188e" filled="false" stroked="true" strokeweight=".44063pt" strokecolor="#0080ff">
                <v:path arrowok="t"/>
              </v:shape>
            </v:group>
            <v:group style="position:absolute;left:7207;top:1125;width:2;height:64" coordorigin="7207,1125" coordsize="2,64">
              <v:shape style="position:absolute;left:7207;top:1125;width:2;height:64" coordorigin="7207,1125" coordsize="0,64" path="m7207,1125l7207,1188e" filled="false" stroked="true" strokeweight=".38617pt" strokecolor="#0080ff">
                <v:path arrowok="t"/>
              </v:shape>
            </v:group>
            <v:group style="position:absolute;left:8292;top:1125;width:2;height:64" coordorigin="8292,1125" coordsize="2,64">
              <v:shape style="position:absolute;left:8292;top:1125;width:2;height:64" coordorigin="8292,1125" coordsize="0,64" path="m8292,1188l8292,1125e" filled="false" stroked="true" strokeweight=".371318pt" strokecolor="#0080ff">
                <v:path arrowok="t"/>
              </v:shape>
            </v:group>
            <v:group style="position:absolute;left:7051;top:1125;width:2;height:64" coordorigin="7051,1125" coordsize="2,64">
              <v:shape style="position:absolute;left:7051;top:1125;width:2;height:64" coordorigin="7051,1125" coordsize="0,64" path="m7051,1188l7051,1125e" filled="false" stroked="true" strokeweight=".371318pt" strokecolor="#0080ff">
                <v:path arrowok="t"/>
              </v:shape>
            </v:group>
            <v:group style="position:absolute;left:7059;top:1125;width:2;height:64" coordorigin="7059,1125" coordsize="2,64">
              <v:shape style="position:absolute;left:7059;top:1125;width:2;height:64" coordorigin="7059,1125" coordsize="0,64" path="m7059,1188l7059,1125e" filled="false" stroked="true" strokeweight=".371318pt" strokecolor="#0080ff">
                <v:path arrowok="t"/>
              </v:shape>
            </v:group>
            <v:group style="position:absolute;left:7790;top:1125;width:2;height:64" coordorigin="7790,1125" coordsize="2,64">
              <v:shape style="position:absolute;left:7790;top:1125;width:2;height:64" coordorigin="7790,1125" coordsize="0,64" path="m7790,1125l7790,1188e" filled="false" stroked="true" strokeweight=".500044pt" strokecolor="#0080ff">
                <v:path arrowok="t"/>
              </v:shape>
            </v:group>
            <v:group style="position:absolute;left:7074;top:1125;width:2;height:64" coordorigin="7074,1125" coordsize="2,64">
              <v:shape style="position:absolute;left:7074;top:1125;width:2;height:64" coordorigin="7074,1125" coordsize="0,64" path="m7074,1188l7074,1125e" filled="false" stroked="true" strokeweight=".371318pt" strokecolor="#0080ff">
                <v:path arrowok="t"/>
              </v:shape>
            </v:group>
            <v:group style="position:absolute;left:8447;top:1125;width:2;height:64" coordorigin="8447,1125" coordsize="2,64">
              <v:shape style="position:absolute;left:8447;top:1125;width:2;height:64" coordorigin="8447,1125" coordsize="0,64" path="m8447,1188l8447,1125e" filled="false" stroked="true" strokeweight=".371318pt" strokecolor="#0080ff">
                <v:path arrowok="t"/>
              </v:shape>
            </v:group>
            <v:group style="position:absolute;left:8241;top:1125;width:2;height:64" coordorigin="8241,1125" coordsize="2,64">
              <v:shape style="position:absolute;left:8241;top:1125;width:2;height:64" coordorigin="8241,1125" coordsize="0,64" path="m8241,1188l8241,1125e" filled="false" stroked="true" strokeweight=".371318pt" strokecolor="#0080ff">
                <v:path arrowok="t"/>
              </v:shape>
            </v:group>
            <v:group style="position:absolute;left:7089;top:1125;width:2;height:64" coordorigin="7089,1125" coordsize="2,64">
              <v:shape style="position:absolute;left:7089;top:1125;width:2;height:64" coordorigin="7089,1125" coordsize="0,64" path="m7089,1125l7089,1188e" filled="false" stroked="true" strokeweight=".371318pt" strokecolor="#0080ff">
                <v:path arrowok="t"/>
              </v:shape>
            </v:group>
            <v:group style="position:absolute;left:7342;top:1125;width:2;height:64" coordorigin="7342,1125" coordsize="2,64">
              <v:shape style="position:absolute;left:7342;top:1125;width:2;height:64" coordorigin="7342,1125" coordsize="0,64" path="m7342,1125l7342,1188e" filled="false" stroked="true" strokeweight=".371318pt" strokecolor="#0080ff">
                <v:path arrowok="t"/>
              </v:shape>
            </v:group>
            <v:group style="position:absolute;left:7364;top:1125;width:2;height:64" coordorigin="7364,1125" coordsize="2,64">
              <v:shape style="position:absolute;left:7364;top:1125;width:2;height:64" coordorigin="7364,1125" coordsize="0,64" path="m7364,1125l7364,1188e" filled="false" stroked="true" strokeweight=".396072pt" strokecolor="#0080ff">
                <v:path arrowok="t"/>
              </v:shape>
            </v:group>
            <v:group style="position:absolute;left:8321;top:1125;width:2;height:64" coordorigin="8321,1125" coordsize="2,64">
              <v:shape style="position:absolute;left:8321;top:1125;width:2;height:64" coordorigin="8321,1125" coordsize="0,64" path="m8321,1188l8321,1125e" filled="false" stroked="true" strokeweight=".371318pt" strokecolor="#0080ff">
                <v:path arrowok="t"/>
              </v:shape>
            </v:group>
            <v:group style="position:absolute;left:8406;top:1125;width:2;height:64" coordorigin="8406,1125" coordsize="2,64">
              <v:shape style="position:absolute;left:8406;top:1125;width:2;height:64" coordorigin="8406,1125" coordsize="0,64" path="m8406,1188l8406,1125e" filled="false" stroked="true" strokeweight=".371318pt" strokecolor="#0080ff">
                <v:path arrowok="t"/>
              </v:shape>
            </v:group>
            <v:group style="position:absolute;left:7522;top:1125;width:2;height:64" coordorigin="7522,1125" coordsize="2,64">
              <v:shape style="position:absolute;left:7522;top:1125;width:2;height:64" coordorigin="7522,1125" coordsize="0,64" path="m7522,1125l7522,1188e" filled="false" stroked="true" strokeweight=".396084pt" strokecolor="#0080ff">
                <v:path arrowok="t"/>
              </v:shape>
            </v:group>
            <v:group style="position:absolute;left:7228;top:1125;width:2;height:64" coordorigin="7228,1125" coordsize="2,64">
              <v:shape style="position:absolute;left:7228;top:1125;width:2;height:64" coordorigin="7228,1125" coordsize="0,64" path="m7228,1125l7228,1188e" filled="false" stroked="true" strokeweight=".401023pt" strokecolor="#0080ff">
                <v:path arrowok="t"/>
              </v:shape>
            </v:group>
            <v:group style="position:absolute;left:7556;top:1125;width:2;height:64" coordorigin="7556,1125" coordsize="2,64">
              <v:shape style="position:absolute;left:7556;top:1125;width:2;height:64" coordorigin="7556,1125" coordsize="0,64" path="m7556,1125l7556,1188e" filled="false" stroked="true" strokeweight=".405974pt" strokecolor="#0080ff">
                <v:path arrowok="t"/>
              </v:shape>
            </v:group>
            <v:group style="position:absolute;left:8566;top:1125;width:2;height:64" coordorigin="8566,1125" coordsize="2,64">
              <v:shape style="position:absolute;left:8566;top:1125;width:2;height:64" coordorigin="8566,1125" coordsize="0,64" path="m8566,1188l8566,1125e" filled="false" stroked="true" strokeweight=".371318pt" strokecolor="#0080ff">
                <v:path arrowok="t"/>
              </v:shape>
            </v:group>
            <v:group style="position:absolute;left:8171;top:1125;width:2;height:64" coordorigin="8171,1125" coordsize="2,64">
              <v:shape style="position:absolute;left:8171;top:1125;width:2;height:64" coordorigin="8171,1125" coordsize="0,64" path="m8171,1125l8171,1188e" filled="false" stroked="true" strokeweight=".465385pt" strokecolor="#0080ff">
                <v:path arrowok="t"/>
              </v:shape>
            </v:group>
            <v:group style="position:absolute;left:7942;top:1125;width:2;height:64" coordorigin="7942,1125" coordsize="2,64">
              <v:shape style="position:absolute;left:7942;top:1125;width:2;height:64" coordorigin="7942,1125" coordsize="0,64" path="m7942,1125l7942,1188e" filled="false" stroked="true" strokeweight=".396072pt" strokecolor="#0080ff">
                <v:path arrowok="t"/>
              </v:shape>
            </v:group>
            <v:group style="position:absolute;left:7306;top:1125;width:2;height:64" coordorigin="7306,1125" coordsize="2,64">
              <v:shape style="position:absolute;left:7306;top:1125;width:2;height:64" coordorigin="7306,1125" coordsize="0,64" path="m7306,1188l7306,1125e" filled="false" stroked="true" strokeweight=".371318pt" strokecolor="#0080ff">
                <v:path arrowok="t"/>
              </v:shape>
            </v:group>
            <v:group style="position:absolute;left:7351;top:1125;width:2;height:64" coordorigin="7351,1125" coordsize="2,64">
              <v:shape style="position:absolute;left:7351;top:1125;width:2;height:64" coordorigin="7351,1125" coordsize="0,64" path="m7351,1125l7351,1188e" filled="false" stroked="true" strokeweight=".44557pt" strokecolor="#0080ff">
                <v:path arrowok="t"/>
              </v:shape>
            </v:group>
            <v:group style="position:absolute;left:6942;top:1125;width:2;height:64" coordorigin="6942,1125" coordsize="2,64">
              <v:shape style="position:absolute;left:6942;top:1125;width:2;height:64" coordorigin="6942,1125" coordsize="0,64" path="m6942,1188l6942,1125e" filled="false" stroked="true" strokeweight=".371318pt" strokecolor="#0080ff">
                <v:path arrowok="t"/>
              </v:shape>
            </v:group>
            <v:group style="position:absolute;left:6808;top:1125;width:2;height:64" coordorigin="6808,1125" coordsize="2,64">
              <v:shape style="position:absolute;left:6808;top:1125;width:2;height:64" coordorigin="6808,1125" coordsize="0,64" path="m6808,1125l6808,1188e" filled="false" stroked="true" strokeweight=".420827pt" strokecolor="#0080ff">
                <v:path arrowok="t"/>
              </v:shape>
            </v:group>
            <v:group style="position:absolute;left:8030;top:1125;width:2;height:64" coordorigin="8030,1125" coordsize="2,64">
              <v:shape style="position:absolute;left:8030;top:1125;width:2;height:64" coordorigin="8030,1125" coordsize="0,64" path="m8030,1188l8030,1125e" filled="false" stroked="true" strokeweight=".371318pt" strokecolor="#0080ff">
                <v:path arrowok="t"/>
              </v:shape>
            </v:group>
            <v:group style="position:absolute;left:7843;top:1125;width:2;height:64" coordorigin="7843,1125" coordsize="2,64">
              <v:shape style="position:absolute;left:7843;top:1125;width:2;height:64" coordorigin="7843,1125" coordsize="0,64" path="m7843,1125l7843,1188e" filled="false" stroked="true" strokeweight=".405974pt" strokecolor="#0080ff">
                <v:path arrowok="t"/>
              </v:shape>
            </v:group>
            <v:group style="position:absolute;left:7501;top:1125;width:2;height:64" coordorigin="7501,1125" coordsize="2,64">
              <v:shape style="position:absolute;left:7501;top:1125;width:2;height:64" coordorigin="7501,1125" coordsize="0,64" path="m7501,1188l7501,1125e" filled="false" stroked="true" strokeweight=".371318pt" strokecolor="#0080ff">
                <v:path arrowok="t"/>
              </v:shape>
            </v:group>
            <v:group style="position:absolute;left:7644;top:1125;width:2;height:64" coordorigin="7644,1125" coordsize="2,64">
              <v:shape style="position:absolute;left:7644;top:1125;width:2;height:64" coordorigin="7644,1125" coordsize="0,64" path="m7644,1125l7644,1188e" filled="false" stroked="true" strokeweight=".445592pt" strokecolor="#0080ff">
                <v:path arrowok="t"/>
              </v:shape>
            </v:group>
            <v:group style="position:absolute;left:7238;top:1125;width:2;height:64" coordorigin="7238,1125" coordsize="2,64">
              <v:shape style="position:absolute;left:7238;top:1125;width:2;height:64" coordorigin="7238,1125" coordsize="0,64" path="m7238,1125l7238,1188e" filled="false" stroked="true" strokeweight=".38617pt" strokecolor="#0080ff">
                <v:path arrowok="t"/>
              </v:shape>
            </v:group>
            <v:group style="position:absolute;left:6946;top:1125;width:2;height:64" coordorigin="6946,1125" coordsize="2,64">
              <v:shape style="position:absolute;left:6946;top:1125;width:2;height:64" coordorigin="6946,1125" coordsize="0,64" path="m6946,1188l6946,1125e" filled="false" stroked="true" strokeweight=".371318pt" strokecolor="#0080ff">
                <v:path arrowok="t"/>
              </v:shape>
            </v:group>
            <v:group style="position:absolute;left:8225;top:1125;width:2;height:64" coordorigin="8225,1125" coordsize="2,64">
              <v:shape style="position:absolute;left:8225;top:1125;width:2;height:64" coordorigin="8225,1125" coordsize="0,64" path="m8225,1125l8225,1188e" filled="false" stroked="true" strokeweight=".405974pt" strokecolor="#0080ff">
                <v:path arrowok="t"/>
              </v:shape>
            </v:group>
            <v:group style="position:absolute;left:7167;top:1125;width:2;height:64" coordorigin="7167,1125" coordsize="2,64">
              <v:shape style="position:absolute;left:7167;top:1125;width:2;height:64" coordorigin="7167,1125" coordsize="0,64" path="m7167,1188l7167,1125e" filled="false" stroked="true" strokeweight=".371318pt" strokecolor="#0080ff">
                <v:path arrowok="t"/>
              </v:shape>
            </v:group>
            <v:group style="position:absolute;left:8382;top:1125;width:2;height:64" coordorigin="8382,1125" coordsize="2,64">
              <v:shape style="position:absolute;left:8382;top:1125;width:2;height:64" coordorigin="8382,1125" coordsize="0,64" path="m8382,1188l8382,1125e" filled="false" stroked="true" strokeweight=".371318pt" strokecolor="#0080ff">
                <v:path arrowok="t"/>
              </v:shape>
            </v:group>
            <v:group style="position:absolute;left:7431;top:1125;width:2;height:64" coordorigin="7431,1125" coordsize="2,64">
              <v:shape style="position:absolute;left:7431;top:1125;width:2;height:64" coordorigin="7431,1125" coordsize="0,64" path="m7431,1125l7431,1188e" filled="false" stroked="true" strokeweight=".420827pt" strokecolor="#0080ff">
                <v:path arrowok="t"/>
              </v:shape>
            </v:group>
            <v:group style="position:absolute;left:8396;top:1125;width:2;height:64" coordorigin="8396,1125" coordsize="2,64">
              <v:shape style="position:absolute;left:8396;top:1125;width:2;height:64" coordorigin="8396,1125" coordsize="0,64" path="m8396,1188l8396,1125e" filled="false" stroked="true" strokeweight=".371318pt" strokecolor="#0080ff">
                <v:path arrowok="t"/>
              </v:shape>
            </v:group>
            <v:group style="position:absolute;left:8620;top:1125;width:2;height:64" coordorigin="8620,1125" coordsize="2,64">
              <v:shape style="position:absolute;left:8620;top:1125;width:2;height:64" coordorigin="8620,1125" coordsize="0,64" path="m8620,1125l8620,1188e" filled="false" stroked="true" strokeweight=".470325pt" strokecolor="#0080ff">
                <v:path arrowok="t"/>
              </v:shape>
            </v:group>
            <v:group style="position:absolute;left:6926;top:1125;width:2;height:64" coordorigin="6926,1125" coordsize="2,64">
              <v:shape style="position:absolute;left:6926;top:1125;width:2;height:64" coordorigin="6926,1125" coordsize="0,64" path="m6926,1188l6926,1125e" filled="false" stroked="true" strokeweight=".371318pt" strokecolor="#0080ff">
                <v:path arrowok="t"/>
              </v:shape>
            </v:group>
            <v:group style="position:absolute;left:7793;top:1125;width:2;height:64" coordorigin="7793,1125" coordsize="2,64">
              <v:shape style="position:absolute;left:7793;top:1125;width:2;height:64" coordorigin="7793,1125" coordsize="0,64" path="m7793,1125l7793,1188e" filled="false" stroked="true" strokeweight=".415884pt" strokecolor="#0080ff">
                <v:path arrowok="t"/>
              </v:shape>
            </v:group>
            <v:group style="position:absolute;left:7268;top:1125;width:2;height:64" coordorigin="7268,1125" coordsize="2,64">
              <v:shape style="position:absolute;left:7268;top:1125;width:2;height:64" coordorigin="7268,1125" coordsize="0,64" path="m7268,1125l7268,1188e" filled="false" stroked="true" strokeweight=".371318pt" strokecolor="#0080ff">
                <v:path arrowok="t"/>
              </v:shape>
            </v:group>
            <v:group style="position:absolute;left:8192;top:1125;width:2;height:64" coordorigin="8192,1125" coordsize="2,64">
              <v:shape style="position:absolute;left:8192;top:1125;width:2;height:64" coordorigin="8192,1125" coordsize="0,64" path="m8192,1188l8192,1125e" filled="false" stroked="true" strokeweight=".371318pt" strokecolor="#0080ff">
                <v:path arrowok="t"/>
              </v:shape>
            </v:group>
            <v:group style="position:absolute;left:7484;top:1125;width:2;height:64" coordorigin="7484,1125" coordsize="2,64">
              <v:shape style="position:absolute;left:7484;top:1125;width:2;height:64" coordorigin="7484,1125" coordsize="0,64" path="m7484,1125l7484,1188e" filled="false" stroked="true" strokeweight=".415876pt" strokecolor="#0080ff">
                <v:path arrowok="t"/>
              </v:shape>
            </v:group>
            <v:group style="position:absolute;left:8210;top:1125;width:2;height:64" coordorigin="8210,1125" coordsize="2,64">
              <v:shape style="position:absolute;left:8210;top:1125;width:2;height:64" coordorigin="8210,1125" coordsize="0,64" path="m8210,1125l8210,1188e" filled="false" stroked="true" strokeweight=".440632pt" strokecolor="#0080ff">
                <v:path arrowok="t"/>
              </v:shape>
            </v:group>
            <v:group style="position:absolute;left:7543;top:1125;width:2;height:64" coordorigin="7543,1125" coordsize="2,64">
              <v:shape style="position:absolute;left:7543;top:1125;width:2;height:64" coordorigin="7543,1125" coordsize="0,64" path="m7543,1188l7543,1125e" filled="false" stroked="true" strokeweight=".371318pt" strokecolor="#0080ff">
                <v:path arrowok="t"/>
              </v:shape>
            </v:group>
            <v:group style="position:absolute;left:8165;top:1125;width:2;height:64" coordorigin="8165,1125" coordsize="2,64">
              <v:shape style="position:absolute;left:8165;top:1125;width:2;height:64" coordorigin="8165,1125" coordsize="0,64" path="m8165,1188l8165,1125e" filled="false" stroked="true" strokeweight=".371318pt" strokecolor="#0080ff">
                <v:path arrowok="t"/>
              </v:shape>
            </v:group>
            <v:group style="position:absolute;left:7488;top:1125;width:2;height:64" coordorigin="7488,1125" coordsize="2,64">
              <v:shape style="position:absolute;left:7488;top:1125;width:2;height:64" coordorigin="7488,1125" coordsize="0,64" path="m7488,1125l7488,1188e" filled="false" stroked="true" strokeweight=".410925pt" strokecolor="#0080ff">
                <v:path arrowok="t"/>
              </v:shape>
            </v:group>
            <v:group style="position:absolute;left:7188;top:1125;width:2;height:64" coordorigin="7188,1125" coordsize="2,64">
              <v:shape style="position:absolute;left:7188;top:1125;width:2;height:64" coordorigin="7188,1125" coordsize="0,64" path="m7188,1188l7188,1125e" filled="false" stroked="true" strokeweight=".371318pt" strokecolor="#0080ff">
                <v:path arrowok="t"/>
              </v:shape>
            </v:group>
            <v:group style="position:absolute;left:7664;top:1125;width:2;height:64" coordorigin="7664,1125" coordsize="2,64">
              <v:shape style="position:absolute;left:7664;top:1125;width:2;height:64" coordorigin="7664,1125" coordsize="0,64" path="m7664,1188l7664,1125e" filled="false" stroked="true" strokeweight=".371318pt" strokecolor="#0080ff">
                <v:path arrowok="t"/>
              </v:shape>
            </v:group>
            <v:group style="position:absolute;left:8145;top:1125;width:2;height:64" coordorigin="8145,1125" coordsize="2,64">
              <v:shape style="position:absolute;left:8145;top:1125;width:2;height:64" coordorigin="8145,1125" coordsize="0,64" path="m8145,1125l8145,1188e" filled="false" stroked="true" strokeweight=".38617pt" strokecolor="#0080ff">
                <v:path arrowok="t"/>
              </v:shape>
            </v:group>
            <v:group style="position:absolute;left:7330;top:1125;width:2;height:64" coordorigin="7330,1125" coordsize="2,64">
              <v:shape style="position:absolute;left:7330;top:1125;width:2;height:64" coordorigin="7330,1125" coordsize="0,64" path="m7330,1125l7330,1188e" filled="false" stroked="true" strokeweight=".405974pt" strokecolor="#0080ff">
                <v:path arrowok="t"/>
              </v:shape>
            </v:group>
            <v:group style="position:absolute;left:8046;top:1125;width:2;height:64" coordorigin="8046,1125" coordsize="2,64">
              <v:shape style="position:absolute;left:8046;top:1125;width:2;height:64" coordorigin="8046,1125" coordsize="0,64" path="m8046,1125l8046,1188e" filled="false" stroked="true" strokeweight=".445581pt" strokecolor="#0080ff">
                <v:path arrowok="t"/>
              </v:shape>
            </v:group>
            <v:group style="position:absolute;left:7783;top:1125;width:2;height:64" coordorigin="7783,1125" coordsize="2,64">
              <v:shape style="position:absolute;left:7783;top:1125;width:2;height:64" coordorigin="7783,1125" coordsize="0,64" path="m7783,1125l7783,1188e" filled="false" stroked="true" strokeweight=".485194pt" strokecolor="#0080ff">
                <v:path arrowok="t"/>
              </v:shape>
            </v:group>
            <v:group style="position:absolute;left:8283;top:1125;width:2;height:64" coordorigin="8283,1125" coordsize="2,64">
              <v:shape style="position:absolute;left:8283;top:1125;width:2;height:64" coordorigin="8283,1125" coordsize="0,64" path="m8283,1125l8283,1188e" filled="false" stroked="true" strokeweight=".38617pt" strokecolor="#0080ff">
                <v:path arrowok="t"/>
              </v:shape>
            </v:group>
            <v:group style="position:absolute;left:7753;top:1125;width:2;height:64" coordorigin="7753,1125" coordsize="2,64">
              <v:shape style="position:absolute;left:7753;top:1125;width:2;height:64" coordorigin="7753,1125" coordsize="0,64" path="m7753,1125l7753,1188e" filled="false" stroked="true" strokeweight=".420836pt" strokecolor="#0080ff">
                <v:path arrowok="t"/>
              </v:shape>
            </v:group>
            <v:group style="position:absolute;left:8148;top:1125;width:2;height:64" coordorigin="8148,1125" coordsize="2,64">
              <v:shape style="position:absolute;left:8148;top:1125;width:2;height:64" coordorigin="8148,1125" coordsize="0,64" path="m8148,1125l8148,1188e" filled="false" stroked="true" strokeweight=".430728pt" strokecolor="#0080ff">
                <v:path arrowok="t"/>
              </v:shape>
            </v:group>
            <v:group style="position:absolute;left:7804;top:1125;width:2;height:64" coordorigin="7804,1125" coordsize="2,64">
              <v:shape style="position:absolute;left:7804;top:1125;width:2;height:64" coordorigin="7804,1125" coordsize="0,64" path="m7804,1125l7804,1188e" filled="false" stroked="true" strokeweight=".410925pt" strokecolor="#0080ff">
                <v:path arrowok="t"/>
              </v:shape>
            </v:group>
            <v:group style="position:absolute;left:7321;top:1125;width:2;height:64" coordorigin="7321,1125" coordsize="2,64">
              <v:shape style="position:absolute;left:7321;top:1125;width:2;height:64" coordorigin="7321,1125" coordsize="0,64" path="m7321,1125l7321,1188e" filled="false" stroked="true" strokeweight=".430728pt" strokecolor="#0080ff">
                <v:path arrowok="t"/>
              </v:shape>
            </v:group>
            <v:group style="position:absolute;left:7316;top:1125;width:2;height:64" coordorigin="7316,1125" coordsize="2,64">
              <v:shape style="position:absolute;left:7316;top:1125;width:2;height:64" coordorigin="7316,1125" coordsize="0,64" path="m7316,1188l7316,1125e" filled="false" stroked="true" strokeweight=".371318pt" strokecolor="#0080ff">
                <v:path arrowok="t"/>
              </v:shape>
            </v:group>
            <v:group style="position:absolute;left:7081;top:1125;width:2;height:64" coordorigin="7081,1125" coordsize="2,64">
              <v:shape style="position:absolute;left:7081;top:1125;width:2;height:64" coordorigin="7081,1125" coordsize="0,64" path="m7081,1125l7081,1188e" filled="false" stroked="true" strokeweight=".396087pt" strokecolor="#0080ff">
                <v:path arrowok="t"/>
              </v:shape>
            </v:group>
            <v:group style="position:absolute;left:7892;top:1125;width:2;height:64" coordorigin="7892,1125" coordsize="2,64">
              <v:shape style="position:absolute;left:7892;top:1125;width:2;height:64" coordorigin="7892,1125" coordsize="0,64" path="m7892,1125l7892,1188e" filled="false" stroked="true" strokeweight=".460442pt" strokecolor="#0080ff">
                <v:path arrowok="t"/>
              </v:shape>
            </v:group>
            <v:group style="position:absolute;left:7728;top:1125;width:2;height:64" coordorigin="7728,1125" coordsize="2,64">
              <v:shape style="position:absolute;left:7728;top:1125;width:2;height:64" coordorigin="7728,1125" coordsize="0,64" path="m7728,1125l7728,1188e" filled="false" stroked="true" strokeweight=".376258pt" strokecolor="#0080ff">
                <v:path arrowok="t"/>
              </v:shape>
            </v:group>
            <v:group style="position:absolute;left:7362;top:1125;width:2;height:64" coordorigin="7362,1125" coordsize="2,64">
              <v:shape style="position:absolute;left:7362;top:1125;width:2;height:64" coordorigin="7362,1125" coordsize="0,64" path="m7362,1188l7362,1125e" filled="false" stroked="true" strokeweight=".371318pt" strokecolor="#0080ff">
                <v:path arrowok="t"/>
              </v:shape>
            </v:group>
            <v:group style="position:absolute;left:7840;top:1125;width:2;height:64" coordorigin="7840,1125" coordsize="2,64">
              <v:shape style="position:absolute;left:7840;top:1125;width:2;height:64" coordorigin="7840,1125" coordsize="0,64" path="m7840,1125l7840,1188e" filled="false" stroked="true" strokeweight=".38617pt" strokecolor="#0080ff">
                <v:path arrowok="t"/>
              </v:shape>
            </v:group>
            <v:group style="position:absolute;left:7875;top:1125;width:2;height:64" coordorigin="7875,1125" coordsize="2,64">
              <v:shape style="position:absolute;left:7875;top:1125;width:2;height:64" coordorigin="7875,1125" coordsize="0,64" path="m7875,1125l7875,1188e" filled="false" stroked="true" strokeweight=".460429pt" strokecolor="#0080ff">
                <v:path arrowok="t"/>
              </v:shape>
            </v:group>
            <v:group style="position:absolute;left:7108;top:1125;width:2;height:64" coordorigin="7108,1125" coordsize="2,64">
              <v:shape style="position:absolute;left:7108;top:1125;width:2;height:64" coordorigin="7108,1125" coordsize="0,64" path="m7108,1188l7108,1125e" filled="false" stroked="true" strokeweight=".371318pt" strokecolor="#0080ff">
                <v:path arrowok="t"/>
              </v:shape>
            </v:group>
            <v:group style="position:absolute;left:8412;top:1125;width:2;height:64" coordorigin="8412,1125" coordsize="2,64">
              <v:shape style="position:absolute;left:8412;top:1125;width:2;height:64" coordorigin="8412,1125" coordsize="0,64" path="m8412,1188l8412,1125e" filled="false" stroked="true" strokeweight=".371318pt" strokecolor="#0080ff">
                <v:path arrowok="t"/>
              </v:shape>
            </v:group>
            <v:group style="position:absolute;left:7219;top:1125;width:2;height:64" coordorigin="7219,1125" coordsize="2,64">
              <v:shape style="position:absolute;left:7219;top:1125;width:2;height:64" coordorigin="7219,1125" coordsize="0,64" path="m7219,1188l7219,1125e" filled="false" stroked="true" strokeweight=".371318pt" strokecolor="#0080ff">
                <v:path arrowok="t"/>
              </v:shape>
            </v:group>
            <v:group style="position:absolute;left:7735;top:1125;width:2;height:64" coordorigin="7735,1125" coordsize="2,64">
              <v:shape style="position:absolute;left:7735;top:1125;width:2;height:64" coordorigin="7735,1125" coordsize="0,64" path="m7735,1125l7735,1188e" filled="false" stroked="true" strokeweight=".405974pt" strokecolor="#0080ff">
                <v:path arrowok="t"/>
              </v:shape>
            </v:group>
            <v:group style="position:absolute;left:7703;top:1125;width:2;height:64" coordorigin="7703,1125" coordsize="2,64">
              <v:shape style="position:absolute;left:7703;top:1125;width:2;height:64" coordorigin="7703,1125" coordsize="0,64" path="m7703,1125l7703,1188e" filled="false" stroked="true" strokeweight=".40596pt" strokecolor="#0080ff">
                <v:path arrowok="t"/>
              </v:shape>
            </v:group>
            <v:group style="position:absolute;left:8188;top:1125;width:2;height:64" coordorigin="8188,1125" coordsize="2,64">
              <v:shape style="position:absolute;left:8188;top:1125;width:2;height:64" coordorigin="8188,1125" coordsize="0,64" path="m8188,1188l8188,1125e" filled="false" stroked="true" strokeweight=".371318pt" strokecolor="#0080ff">
                <v:path arrowok="t"/>
              </v:shape>
            </v:group>
            <v:group style="position:absolute;left:7348;top:1125;width:2;height:64" coordorigin="7348,1125" coordsize="2,64">
              <v:shape style="position:absolute;left:7348;top:1125;width:2;height:64" coordorigin="7348,1125" coordsize="0,64" path="m7348,1188l7348,1125e" filled="false" stroked="true" strokeweight=".371318pt" strokecolor="#0080ff">
                <v:path arrowok="t"/>
              </v:shape>
            </v:group>
            <v:group style="position:absolute;left:7041;top:1125;width:2;height:64" coordorigin="7041,1125" coordsize="2,64">
              <v:shape style="position:absolute;left:7041;top:1125;width:2;height:64" coordorigin="7041,1125" coordsize="0,64" path="m7041,1188l7041,1125e" filled="false" stroked="true" strokeweight=".371318pt" strokecolor="#0080ff">
                <v:path arrowok="t"/>
              </v:shape>
            </v:group>
            <v:group style="position:absolute;left:7235;top:1125;width:2;height:64" coordorigin="7235,1125" coordsize="2,64">
              <v:shape style="position:absolute;left:7235;top:1125;width:2;height:64" coordorigin="7235,1125" coordsize="0,64" path="m7235,1188l7235,1125e" filled="false" stroked="true" strokeweight=".371318pt" strokecolor="#0080ff">
                <v:path arrowok="t"/>
              </v:shape>
            </v:group>
            <v:group style="position:absolute;left:7773;top:1125;width:2;height:64" coordorigin="7773,1125" coordsize="2,64">
              <v:shape style="position:absolute;left:7773;top:1125;width:2;height:64" coordorigin="7773,1125" coordsize="0,64" path="m7773,1125l7773,1188e" filled="false" stroked="true" strokeweight=".445569pt" strokecolor="#0080ff">
                <v:path arrowok="t"/>
              </v:shape>
            </v:group>
            <v:group style="position:absolute;left:7669;top:1125;width:2;height:64" coordorigin="7669,1125" coordsize="2,64">
              <v:shape style="position:absolute;left:7669;top:1125;width:2;height:64" coordorigin="7669,1125" coordsize="0,64" path="m7669,1188l7669,1125e" filled="false" stroked="true" strokeweight=".371318pt" strokecolor="#0080ff">
                <v:path arrowok="t"/>
              </v:shape>
            </v:group>
            <v:group style="position:absolute;left:7659;top:1125;width:2;height:64" coordorigin="7659,1125" coordsize="2,64">
              <v:shape style="position:absolute;left:7659;top:1125;width:2;height:64" coordorigin="7659,1125" coordsize="0,64" path="m7659,1125l7659,1188e" filled="false" stroked="true" strokeweight=".396072pt" strokecolor="#0080ff">
                <v:path arrowok="t"/>
              </v:shape>
            </v:group>
            <v:group style="position:absolute;left:8511;top:1125;width:2;height:64" coordorigin="8511,1125" coordsize="2,64">
              <v:shape style="position:absolute;left:8511;top:1125;width:2;height:64" coordorigin="8511,1125" coordsize="0,64" path="m8511,1188l8511,1125e" filled="false" stroked="true" strokeweight=".371318pt" strokecolor="#0080ff">
                <v:path arrowok="t"/>
              </v:shape>
            </v:group>
            <v:group style="position:absolute;left:7853;top:1125;width:2;height:64" coordorigin="7853,1125" coordsize="2,64">
              <v:shape style="position:absolute;left:7853;top:1125;width:2;height:64" coordorigin="7853,1125" coordsize="0,64" path="m7853,1125l7853,1188e" filled="false" stroked="true" strokeweight=".465389pt" strokecolor="#0080ff">
                <v:path arrowok="t"/>
              </v:shape>
            </v:group>
            <v:group style="position:absolute;left:7260;top:1125;width:2;height:64" coordorigin="7260,1125" coordsize="2,64">
              <v:shape style="position:absolute;left:7260;top:1125;width:2;height:64" coordorigin="7260,1125" coordsize="0,64" path="m7260,1125l7260,1188e" filled="false" stroked="true" strokeweight=".415883pt" strokecolor="#0080ff">
                <v:path arrowok="t"/>
              </v:shape>
            </v:group>
            <v:group style="position:absolute;left:6760;top:1125;width:2;height:64" coordorigin="6760,1125" coordsize="2,64">
              <v:shape style="position:absolute;left:6760;top:1125;width:2;height:64" coordorigin="6760,1125" coordsize="0,64" path="m6760,1188l6760,1125e" filled="false" stroked="true" strokeweight=".371318pt" strokecolor="#0080ff">
                <v:path arrowok="t"/>
              </v:shape>
            </v:group>
            <v:group style="position:absolute;left:7681;top:1125;width:2;height:64" coordorigin="7681,1125" coordsize="2,64">
              <v:shape style="position:absolute;left:7681;top:1125;width:2;height:64" coordorigin="7681,1125" coordsize="0,64" path="m7681,1125l7681,1188e" filled="false" stroked="true" strokeweight=".39607pt" strokecolor="#0080ff">
                <v:path arrowok="t"/>
              </v:shape>
            </v:group>
            <v:group style="position:absolute;left:6896;top:1125;width:2;height:64" coordorigin="6896,1125" coordsize="2,64">
              <v:shape style="position:absolute;left:6896;top:1125;width:2;height:64" coordorigin="6896,1125" coordsize="0,64" path="m6896,1188l6896,1125e" filled="false" stroked="true" strokeweight=".371318pt" strokecolor="#0080ff">
                <v:path arrowok="t"/>
              </v:shape>
            </v:group>
            <v:group style="position:absolute;left:7161;top:1125;width:2;height:64" coordorigin="7161,1125" coordsize="2,64">
              <v:shape style="position:absolute;left:7161;top:1125;width:2;height:64" coordorigin="7161,1125" coordsize="0,64" path="m7161,1125l7161,1188e" filled="false" stroked="true" strokeweight=".371318pt" strokecolor="#0080ff">
                <v:path arrowok="t"/>
              </v:shape>
            </v:group>
            <v:group style="position:absolute;left:8032;top:1125;width:2;height:64" coordorigin="8032,1125" coordsize="2,64">
              <v:shape style="position:absolute;left:8032;top:1125;width:2;height:64" coordorigin="8032,1125" coordsize="0,64" path="m8032,1188l8032,1125e" filled="false" stroked="true" strokeweight=".371318pt" strokecolor="#0080ff">
                <v:path arrowok="t"/>
              </v:shape>
            </v:group>
            <v:group style="position:absolute;left:7879;top:1125;width:2;height:64" coordorigin="7879,1125" coordsize="2,64">
              <v:shape style="position:absolute;left:7879;top:1125;width:2;height:64" coordorigin="7879,1125" coordsize="0,64" path="m7879,1125l7879,1188e" filled="false" stroked="true" strokeweight=".391121pt" strokecolor="#0080ff">
                <v:path arrowok="t"/>
              </v:shape>
            </v:group>
            <v:group style="position:absolute;left:7918;top:1125;width:2;height:64" coordorigin="7918,1125" coordsize="2,64">
              <v:shape style="position:absolute;left:7918;top:1125;width:2;height:64" coordorigin="7918,1125" coordsize="0,64" path="m7918,1125l7918,1188e" filled="false" stroked="true" strokeweight=".376268pt" strokecolor="#0080ff">
                <v:path arrowok="t"/>
              </v:shape>
            </v:group>
            <v:group style="position:absolute;left:7585;top:1125;width:2;height:64" coordorigin="7585,1125" coordsize="2,64">
              <v:shape style="position:absolute;left:7585;top:1125;width:2;height:64" coordorigin="7585,1125" coordsize="0,64" path="m7585,1125l7585,1188e" filled="false" stroked="true" strokeweight=".450532pt" strokecolor="#0080ff">
                <v:path arrowok="t"/>
              </v:shape>
            </v:group>
            <v:group style="position:absolute;left:8319;top:1125;width:2;height:64" coordorigin="8319,1125" coordsize="2,64">
              <v:shape style="position:absolute;left:8319;top:1125;width:2;height:64" coordorigin="8319,1125" coordsize="0,64" path="m8319,1188l8319,1125e" filled="false" stroked="true" strokeweight=".371318pt" strokecolor="#0080ff">
                <v:path arrowok="t"/>
              </v:shape>
            </v:group>
            <v:group style="position:absolute;left:7697;top:1125;width:2;height:64" coordorigin="7697,1125" coordsize="2,64">
              <v:shape style="position:absolute;left:7697;top:1125;width:2;height:64" coordorigin="7697,1125" coordsize="0,64" path="m7697,1188l7697,1125e" filled="false" stroked="true" strokeweight=".371318pt" strokecolor="#0080ff">
                <v:path arrowok="t"/>
              </v:shape>
            </v:group>
            <v:group style="position:absolute;left:8559;top:1125;width:2;height:64" coordorigin="8559,1125" coordsize="2,64">
              <v:shape style="position:absolute;left:8559;top:1125;width:2;height:64" coordorigin="8559,1125" coordsize="0,64" path="m8559,1188l8559,1125e" filled="false" stroked="true" strokeweight=".371318pt" strokecolor="#0080ff">
                <v:path arrowok="t"/>
              </v:shape>
            </v:group>
            <v:group style="position:absolute;left:7912;top:1125;width:2;height:64" coordorigin="7912,1125" coordsize="2,64">
              <v:shape style="position:absolute;left:7912;top:1125;width:2;height:64" coordorigin="7912,1125" coordsize="0,64" path="m7912,1125l7912,1188e" filled="false" stroked="true" strokeweight=".450545pt" strokecolor="#0080ff">
                <v:path arrowok="t"/>
              </v:shape>
            </v:group>
            <v:group style="position:absolute;left:7761;top:1125;width:2;height:64" coordorigin="7761,1125" coordsize="2,64">
              <v:shape style="position:absolute;left:7761;top:1125;width:2;height:64" coordorigin="7761,1125" coordsize="0,64" path="m7761,1125l7761,1188e" filled="false" stroked="true" strokeweight=".371318pt" strokecolor="#0080ff">
                <v:path arrowok="t"/>
              </v:shape>
            </v:group>
            <v:group style="position:absolute;left:6764;top:1125;width:2;height:64" coordorigin="6764,1125" coordsize="2,64">
              <v:shape style="position:absolute;left:6764;top:1125;width:2;height:64" coordorigin="6764,1125" coordsize="0,64" path="m6764,1188l6764,1125e" filled="false" stroked="true" strokeweight=".371318pt" strokecolor="#0080ff">
                <v:path arrowok="t"/>
              </v:shape>
            </v:group>
            <v:group style="position:absolute;left:8300;top:1125;width:2;height:64" coordorigin="8300,1125" coordsize="2,64">
              <v:shape style="position:absolute;left:8300;top:1125;width:2;height:64" coordorigin="8300,1125" coordsize="0,64" path="m8300,1188l8300,1125e" filled="false" stroked="true" strokeweight=".371318pt" strokecolor="#0080ff">
                <v:path arrowok="t"/>
              </v:shape>
            </v:group>
            <v:group style="position:absolute;left:7376;top:1125;width:2;height:64" coordorigin="7376,1125" coordsize="2,64">
              <v:shape style="position:absolute;left:7376;top:1125;width:2;height:64" coordorigin="7376,1125" coordsize="0,64" path="m7376,1125l7376,1188e" filled="false" stroked="true" strokeweight=".401023pt" strokecolor="#0080ff">
                <v:path arrowok="t"/>
              </v:shape>
            </v:group>
            <v:group style="position:absolute;left:7827;top:1125;width:2;height:64" coordorigin="7827,1125" coordsize="2,64">
              <v:shape style="position:absolute;left:7827;top:1125;width:2;height:64" coordorigin="7827,1125" coordsize="0,64" path="m7827,1188l7827,1125e" filled="false" stroked="true" strokeweight=".371318pt" strokecolor="#0080ff">
                <v:path arrowok="t"/>
              </v:shape>
            </v:group>
            <v:group style="position:absolute;left:7335;top:1125;width:2;height:64" coordorigin="7335,1125" coordsize="2,64">
              <v:shape style="position:absolute;left:7335;top:1125;width:2;height:64" coordorigin="7335,1125" coordsize="0,64" path="m7335,1188l7335,1125e" filled="false" stroked="true" strokeweight=".371318pt" strokecolor="#0080ff">
                <v:path arrowok="t"/>
              </v:shape>
            </v:group>
            <v:group style="position:absolute;left:8135;top:1125;width:2;height:64" coordorigin="8135,1125" coordsize="2,64">
              <v:shape style="position:absolute;left:8135;top:1125;width:2;height:64" coordorigin="8135,1125" coordsize="0,64" path="m8135,1188l8135,1125e" filled="false" stroked="true" strokeweight=".371318pt" strokecolor="#0080ff">
                <v:path arrowok="t"/>
              </v:shape>
            </v:group>
            <v:group style="position:absolute;left:7890;top:1125;width:2;height:64" coordorigin="7890,1125" coordsize="2,64">
              <v:shape style="position:absolute;left:7890;top:1125;width:2;height:64" coordorigin="7890,1125" coordsize="0,64" path="m7890,1188l7890,1125e" filled="false" stroked="true" strokeweight=".371318pt" strokecolor="#0080ff">
                <v:path arrowok="t"/>
              </v:shape>
            </v:group>
            <v:group style="position:absolute;left:7112;top:1125;width:2;height:64" coordorigin="7112,1125" coordsize="2,64">
              <v:shape style="position:absolute;left:7112;top:1125;width:2;height:64" coordorigin="7112,1125" coordsize="0,64" path="m7112,1188l7112,1125e" filled="false" stroked="true" strokeweight=".371318pt" strokecolor="#0080ff">
                <v:path arrowok="t"/>
              </v:shape>
            </v:group>
            <v:group style="position:absolute;left:7011;top:1125;width:2;height:64" coordorigin="7011,1125" coordsize="2,64">
              <v:shape style="position:absolute;left:7011;top:1125;width:2;height:64" coordorigin="7011,1125" coordsize="0,64" path="m7011,1188l7011,1125e" filled="false" stroked="true" strokeweight=".371318pt" strokecolor="#0080ff">
                <v:path arrowok="t"/>
              </v:shape>
            </v:group>
            <v:group style="position:absolute;left:8000;top:1125;width:2;height:64" coordorigin="8000,1125" coordsize="2,64">
              <v:shape style="position:absolute;left:8000;top:1125;width:2;height:64" coordorigin="8000,1125" coordsize="0,64" path="m8000,1188l8000,1125e" filled="false" stroked="true" strokeweight=".371318pt" strokecolor="#0080ff">
                <v:path arrowok="t"/>
              </v:shape>
            </v:group>
            <v:group style="position:absolute;left:8490;top:1125;width:2;height:64" coordorigin="8490,1125" coordsize="2,64">
              <v:shape style="position:absolute;left:8490;top:1125;width:2;height:64" coordorigin="8490,1125" coordsize="0,64" path="m8490,1188l8490,1125e" filled="false" stroked="true" strokeweight=".371318pt" strokecolor="#0080ff">
                <v:path arrowok="t"/>
              </v:shape>
            </v:group>
            <v:group style="position:absolute;left:7861;top:1125;width:2;height:64" coordorigin="7861,1125" coordsize="2,64">
              <v:shape style="position:absolute;left:7861;top:1125;width:2;height:64" coordorigin="7861,1125" coordsize="0,64" path="m7861,1125l7861,1188e" filled="false" stroked="true" strokeweight=".435679pt" strokecolor="#0080ff">
                <v:path arrowok="t"/>
              </v:shape>
            </v:group>
            <v:group style="position:absolute;left:7777;top:1125;width:2;height:64" coordorigin="7777,1125" coordsize="2,64">
              <v:shape style="position:absolute;left:7777;top:1125;width:2;height:64" coordorigin="7777,1125" coordsize="0,64" path="m7777,1188l7777,1125e" filled="false" stroked="true" strokeweight=".371318pt" strokecolor="#0080ff">
                <v:path arrowok="t"/>
              </v:shape>
            </v:group>
            <v:group style="position:absolute;left:8018;top:1125;width:2;height:64" coordorigin="8018,1125" coordsize="2,64">
              <v:shape style="position:absolute;left:8018;top:1125;width:2;height:64" coordorigin="8018,1125" coordsize="0,64" path="m8018,1125l8018,1188e" filled="false" stroked="true" strokeweight=".420838pt" strokecolor="#0080ff">
                <v:path arrowok="t"/>
              </v:shape>
            </v:group>
            <v:group style="position:absolute;left:7915;top:1125;width:2;height:64" coordorigin="7915,1125" coordsize="2,64">
              <v:shape style="position:absolute;left:7915;top:1125;width:2;height:64" coordorigin="7915,1125" coordsize="0,64" path="m7915,1188l7915,1125e" filled="false" stroked="true" strokeweight=".371318pt" strokecolor="#0080ff">
                <v:path arrowok="t"/>
              </v:shape>
            </v:group>
            <v:group style="position:absolute;left:8071;top:1125;width:2;height:64" coordorigin="8071,1125" coordsize="2,64">
              <v:shape style="position:absolute;left:8071;top:1125;width:2;height:64" coordorigin="8071,1125" coordsize="0,64" path="m8071,1188l8071,1125e" filled="false" stroked="true" strokeweight=".371318pt" strokecolor="#0080ff">
                <v:path arrowok="t"/>
              </v:shape>
            </v:group>
            <v:group style="position:absolute;left:7582;top:1125;width:2;height:64" coordorigin="7582,1125" coordsize="2,64">
              <v:shape style="position:absolute;left:7582;top:1125;width:2;height:64" coordorigin="7582,1125" coordsize="0,64" path="m7582,1125l7582,1188e" filled="false" stroked="true" strokeweight=".450531pt" strokecolor="#0080ff">
                <v:path arrowok="t"/>
              </v:shape>
            </v:group>
            <v:group style="position:absolute;left:7561;top:1125;width:2;height:64" coordorigin="7561,1125" coordsize="2,64">
              <v:shape style="position:absolute;left:7561;top:1125;width:2;height:64" coordorigin="7561,1125" coordsize="0,64" path="m7561,1188l7561,1125e" filled="false" stroked="true" strokeweight=".371318pt" strokecolor="#0080ff">
                <v:path arrowok="t"/>
              </v:shape>
            </v:group>
            <v:group style="position:absolute;left:8130;top:1125;width:2;height:64" coordorigin="8130,1125" coordsize="2,64">
              <v:shape style="position:absolute;left:8130;top:1125;width:2;height:64" coordorigin="8130,1125" coordsize="0,64" path="m8130,1188l8130,1125e" filled="false" stroked="true" strokeweight=".371318pt" strokecolor="#0080ff">
                <v:path arrowok="t"/>
              </v:shape>
            </v:group>
            <v:group style="position:absolute;left:8541;top:1125;width:2;height:64" coordorigin="8541,1125" coordsize="2,64">
              <v:shape style="position:absolute;left:8541;top:1125;width:2;height:64" coordorigin="8541,1125" coordsize="0,64" path="m8541,1188l8541,1125e" filled="false" stroked="true" strokeweight=".371318pt" strokecolor="#0080ff">
                <v:path arrowok="t"/>
              </v:shape>
            </v:group>
            <v:group style="position:absolute;left:8438;top:1125;width:2;height:64" coordorigin="8438,1125" coordsize="2,64">
              <v:shape style="position:absolute;left:8438;top:1125;width:2;height:64" coordorigin="8438,1125" coordsize="0,64" path="m8438,1125l8438,1188e" filled="false" stroked="true" strokeweight=".455483pt" strokecolor="#0080ff">
                <v:path arrowok="t"/>
              </v:shape>
            </v:group>
            <v:group style="position:absolute;left:8079;top:1125;width:2;height:64" coordorigin="8079,1125" coordsize="2,64">
              <v:shape style="position:absolute;left:8079;top:1125;width:2;height:64" coordorigin="8079,1125" coordsize="0,64" path="m8079,1188l8079,1125e" filled="false" stroked="true" strokeweight=".371318pt" strokecolor="#0080ff">
                <v:path arrowok="t"/>
              </v:shape>
            </v:group>
            <v:group style="position:absolute;left:6978;top:1125;width:2;height:64" coordorigin="6978,1125" coordsize="2,64">
              <v:shape style="position:absolute;left:6978;top:1125;width:2;height:64" coordorigin="6978,1125" coordsize="0,64" path="m6978,1188l6978,1125e" filled="false" stroked="true" strokeweight=".371318pt" strokecolor="#0080ff">
                <v:path arrowok="t"/>
              </v:shape>
            </v:group>
            <v:group style="position:absolute;left:8642;top:1125;width:2;height:64" coordorigin="8642,1125" coordsize="2,64">
              <v:shape style="position:absolute;left:8642;top:1125;width:2;height:64" coordorigin="8642,1125" coordsize="0,64" path="m8642,1188l8642,1125e" filled="false" stroked="true" strokeweight=".371318pt" strokecolor="#0080ff">
                <v:path arrowok="t"/>
              </v:shape>
            </v:group>
            <v:group style="position:absolute;left:8573;top:1125;width:2;height:64" coordorigin="8573,1125" coordsize="2,64">
              <v:shape style="position:absolute;left:8573;top:1125;width:2;height:64" coordorigin="8573,1125" coordsize="0,64" path="m8573,1188l8573,1125e" filled="false" stroked="true" strokeweight=".371318pt" strokecolor="#0080ff">
                <v:path arrowok="t"/>
              </v:shape>
            </v:group>
            <v:group style="position:absolute;left:6984;top:1125;width:2;height:64" coordorigin="6984,1125" coordsize="2,64">
              <v:shape style="position:absolute;left:6984;top:1125;width:2;height:64" coordorigin="6984,1125" coordsize="0,64" path="m6984,1188l6984,1125e" filled="false" stroked="true" strokeweight=".371318pt" strokecolor="#0080ff">
                <v:path arrowok="t"/>
              </v:shape>
            </v:group>
            <v:group style="position:absolute;left:7619;top:1125;width:2;height:64" coordorigin="7619,1125" coordsize="2,64">
              <v:shape style="position:absolute;left:7619;top:1125;width:2;height:64" coordorigin="7619,1125" coordsize="0,64" path="m7619,1188l7619,1125e" filled="false" stroked="true" strokeweight=".371318pt" strokecolor="#0080ff">
                <v:path arrowok="t"/>
              </v:shape>
            </v:group>
            <v:group style="position:absolute;left:7415;top:1125;width:2;height:64" coordorigin="7415,1125" coordsize="2,64">
              <v:shape style="position:absolute;left:7415;top:1125;width:2;height:64" coordorigin="7415,1125" coordsize="0,64" path="m7415,1188l7415,1125e" filled="false" stroked="true" strokeweight=".371318pt" strokecolor="#0080ff">
                <v:path arrowok="t"/>
              </v:shape>
            </v:group>
            <v:group style="position:absolute;left:7005;top:1125;width:2;height:64" coordorigin="7005,1125" coordsize="2,64">
              <v:shape style="position:absolute;left:7005;top:1125;width:2;height:64" coordorigin="7005,1125" coordsize="0,64" path="m7005,1188l7005,1125e" filled="false" stroked="true" strokeweight=".371318pt" strokecolor="#0080ff">
                <v:path arrowok="t"/>
              </v:shape>
            </v:group>
            <v:group style="position:absolute;left:6735;top:1125;width:2;height:64" coordorigin="6735,1125" coordsize="2,64">
              <v:shape style="position:absolute;left:6735;top:1125;width:2;height:64" coordorigin="6735,1125" coordsize="0,64" path="m6735,1188l6735,1125e" filled="false" stroked="true" strokeweight=".371318pt" strokecolor="#0080ff">
                <v:path arrowok="t"/>
              </v:shape>
            </v:group>
            <v:group style="position:absolute;left:7725;top:1125;width:2;height:64" coordorigin="7725,1125" coordsize="2,64">
              <v:shape style="position:absolute;left:7725;top:1125;width:2;height:64" coordorigin="7725,1125" coordsize="0,64" path="m7725,1188l7725,1125e" filled="false" stroked="true" strokeweight=".371318pt" strokecolor="#0080ff">
                <v:path arrowok="t"/>
              </v:shape>
            </v:group>
            <v:group style="position:absolute;left:7922;top:1125;width:2;height:64" coordorigin="7922,1125" coordsize="2,64">
              <v:shape style="position:absolute;left:7922;top:1125;width:2;height:64" coordorigin="7922,1125" coordsize="0,64" path="m7922,1188l7922,1125e" filled="false" stroked="true" strokeweight=".371318pt" strokecolor="#0080ff">
                <v:path arrowok="t"/>
              </v:shape>
            </v:group>
            <v:group style="position:absolute;left:7651;top:1125;width:2;height:64" coordorigin="7651,1125" coordsize="2,64">
              <v:shape style="position:absolute;left:7651;top:1125;width:2;height:64" coordorigin="7651,1125" coordsize="0,64" path="m7651,1125l7651,1188e" filled="false" stroked="true" strokeweight=".435671pt" strokecolor="#0080ff">
                <v:path arrowok="t"/>
              </v:shape>
            </v:group>
            <v:group style="position:absolute;left:7172;top:1125;width:2;height:64" coordorigin="7172,1125" coordsize="2,64">
              <v:shape style="position:absolute;left:7172;top:1125;width:2;height:64" coordorigin="7172,1125" coordsize="0,64" path="m7172,1188l7172,1125e" filled="false" stroked="true" strokeweight=".371318pt" strokecolor="#0080ff">
                <v:path arrowok="t"/>
              </v:shape>
            </v:group>
            <v:group style="position:absolute;left:7035;top:1125;width:2;height:64" coordorigin="7035,1125" coordsize="2,64">
              <v:shape style="position:absolute;left:7035;top:1125;width:2;height:64" coordorigin="7035,1125" coordsize="0,64" path="m7035,1188l7035,1125e" filled="false" stroked="true" strokeweight=".371318pt" strokecolor="#0080ff">
                <v:path arrowok="t"/>
              </v:shape>
            </v:group>
            <v:group style="position:absolute;left:7388;top:1125;width:2;height:64" coordorigin="7388,1125" coordsize="2,64">
              <v:shape style="position:absolute;left:7388;top:1125;width:2;height:64" coordorigin="7388,1125" coordsize="0,64" path="m7388,1125l7388,1188e" filled="false" stroked="true" strokeweight=".440631pt" strokecolor="#0080ff">
                <v:path arrowok="t"/>
              </v:shape>
            </v:group>
            <v:group style="position:absolute;left:7884;top:1125;width:2;height:64" coordorigin="7884,1125" coordsize="2,64">
              <v:shape style="position:absolute;left:7884;top:1125;width:2;height:64" coordorigin="7884,1125" coordsize="0,64" path="m7884,1188l7884,1125e" filled="false" stroked="true" strokeweight=".371318pt" strokecolor="#0080ff">
                <v:path arrowok="t"/>
              </v:shape>
            </v:group>
            <v:group style="position:absolute;left:8120;top:1125;width:2;height:64" coordorigin="8120,1125" coordsize="2,64">
              <v:shape style="position:absolute;left:8120;top:1125;width:2;height:64" coordorigin="8120,1125" coordsize="0,64" path="m8120,1188l8120,1125e" filled="false" stroked="true" strokeweight=".371318pt" strokecolor="#0080ff">
                <v:path arrowok="t"/>
              </v:shape>
            </v:group>
            <v:group style="position:absolute;left:6923;top:1125;width:2;height:64" coordorigin="6923,1125" coordsize="2,64">
              <v:shape style="position:absolute;left:6923;top:1125;width:2;height:64" coordorigin="6923,1125" coordsize="0,64" path="m6923,1188l6923,1125e" filled="false" stroked="true" strokeweight=".371318pt" strokecolor="#0080ff">
                <v:path arrowok="t"/>
              </v:shape>
            </v:group>
            <v:group style="position:absolute;left:8235;top:1125;width:2;height:64" coordorigin="8235,1125" coordsize="2,64">
              <v:shape style="position:absolute;left:8235;top:1125;width:2;height:64" coordorigin="8235,1125" coordsize="0,64" path="m8235,1188l8235,1125e" filled="false" stroked="true" strokeweight=".371318pt" strokecolor="#0080ff">
                <v:path arrowok="t"/>
              </v:shape>
            </v:group>
            <v:group style="position:absolute;left:8546;top:1125;width:2;height:64" coordorigin="8546,1125" coordsize="2,64">
              <v:shape style="position:absolute;left:8546;top:1125;width:2;height:64" coordorigin="8546,1125" coordsize="0,64" path="m8546,1188l8546,1125e" filled="false" stroked="true" strokeweight=".371318pt" strokecolor="#0080ff">
                <v:path arrowok="t"/>
              </v:shape>
            </v:group>
            <v:group style="position:absolute;left:6739;top:1125;width:2;height:64" coordorigin="6739,1125" coordsize="2,64">
              <v:shape style="position:absolute;left:6739;top:1125;width:2;height:64" coordorigin="6739,1125" coordsize="0,64" path="m6739,1188l6739,1125e" filled="false" stroked="true" strokeweight=".371318pt" strokecolor="#0080ff">
                <v:path arrowok="t"/>
              </v:shape>
            </v:group>
            <v:group style="position:absolute;left:7137;top:1125;width:2;height:64" coordorigin="7137,1125" coordsize="2,64">
              <v:shape style="position:absolute;left:7137;top:1125;width:2;height:64" coordorigin="7137,1125" coordsize="0,64" path="m7137,1188l7137,1125e" filled="false" stroked="true" strokeweight=".371318pt" strokecolor="#0080ff">
                <v:path arrowok="t"/>
              </v:shape>
            </v:group>
            <v:group style="position:absolute;left:7439;top:1125;width:2;height:64" coordorigin="7439,1125" coordsize="2,64">
              <v:shape style="position:absolute;left:7439;top:1125;width:2;height:64" coordorigin="7439,1125" coordsize="0,64" path="m7439,1188l7439,1125e" filled="false" stroked="true" strokeweight=".371318pt" strokecolor="#0080ff">
                <v:path arrowok="t"/>
              </v:shape>
            </v:group>
            <v:group style="position:absolute;left:8371;top:1125;width:2;height:64" coordorigin="8371,1125" coordsize="2,64">
              <v:shape style="position:absolute;left:8371;top:1125;width:2;height:64" coordorigin="8371,1125" coordsize="0,64" path="m8371,1188l8371,1125e" filled="false" stroked="true" strokeweight=".371318pt" strokecolor="#0080ff">
                <v:path arrowok="t"/>
              </v:shape>
            </v:group>
            <v:group style="position:absolute;left:8310;top:1125;width:2;height:64" coordorigin="8310,1125" coordsize="2,64">
              <v:shape style="position:absolute;left:8310;top:1125;width:2;height:64" coordorigin="8310,1125" coordsize="0,64" path="m8310,1188l8310,1125e" filled="false" stroked="true" strokeweight=".371318pt" strokecolor="#0080ff">
                <v:path arrowok="t"/>
              </v:shape>
            </v:group>
            <v:group style="position:absolute;left:7966;top:1125;width:2;height:64" coordorigin="7966,1125" coordsize="2,64">
              <v:shape style="position:absolute;left:7966;top:1125;width:2;height:64" coordorigin="7966,1125" coordsize="0,64" path="m7966,1188l7966,1125e" filled="false" stroked="true" strokeweight=".371318pt" strokecolor="#0080ff">
                <v:path arrowok="t"/>
              </v:shape>
            </v:group>
            <v:group style="position:absolute;left:7345;top:1125;width:2;height:64" coordorigin="7345,1125" coordsize="2,64">
              <v:shape style="position:absolute;left:7345;top:1125;width:2;height:64" coordorigin="7345,1125" coordsize="0,64" path="m7345,1188l7345,1125e" filled="false" stroked="true" strokeweight=".371318pt" strokecolor="#0080ff">
                <v:path arrowok="t"/>
              </v:shape>
            </v:group>
            <v:group style="position:absolute;left:8048;top:1125;width:2;height:64" coordorigin="8048,1125" coordsize="2,64">
              <v:shape style="position:absolute;left:8048;top:1125;width:2;height:64" coordorigin="8048,1125" coordsize="0,64" path="m8048,1188l8048,1125e" filled="false" stroked="true" strokeweight=".371318pt" strokecolor="#0080ff">
                <v:path arrowok="t"/>
              </v:shape>
            </v:group>
            <v:group style="position:absolute;left:8328;top:1125;width:2;height:64" coordorigin="8328,1125" coordsize="2,64">
              <v:shape style="position:absolute;left:8328;top:1125;width:2;height:64" coordorigin="8328,1125" coordsize="0,64" path="m8328,1188l8328,1125e" filled="false" stroked="true" strokeweight=".371318pt" strokecolor="#0080ff">
                <v:path arrowok="t"/>
              </v:shape>
            </v:group>
            <v:group style="position:absolute;left:7902;top:1125;width:2;height:64" coordorigin="7902,1125" coordsize="2,64">
              <v:shape style="position:absolute;left:7902;top:1125;width:2;height:64" coordorigin="7902,1125" coordsize="0,64" path="m7902,1188l7902,1125e" filled="false" stroked="true" strokeweight=".371318pt" strokecolor="#0080ff">
                <v:path arrowok="t"/>
              </v:shape>
            </v:group>
            <v:group style="position:absolute;left:8269;top:1125;width:2;height:64" coordorigin="8269,1125" coordsize="2,64">
              <v:shape style="position:absolute;left:8269;top:1125;width:2;height:64" coordorigin="8269,1125" coordsize="0,64" path="m8269,1188l8269,1125e" filled="false" stroked="true" strokeweight=".371318pt" strokecolor="#0080ff">
                <v:path arrowok="t"/>
              </v:shape>
            </v:group>
            <v:group style="position:absolute;left:7169;top:1125;width:2;height:64" coordorigin="7169,1125" coordsize="2,64">
              <v:shape style="position:absolute;left:7169;top:1125;width:2;height:64" coordorigin="7169,1125" coordsize="0,64" path="m7169,1188l7169,1125e" filled="false" stroked="true" strokeweight=".371318pt" strokecolor="#0080ff">
                <v:path arrowok="t"/>
              </v:shape>
            </v:group>
            <v:group style="position:absolute;left:7653;top:1125;width:2;height:64" coordorigin="7653,1125" coordsize="2,64">
              <v:shape style="position:absolute;left:7653;top:1125;width:2;height:64" coordorigin="7653,1125" coordsize="0,64" path="m7653,1125l7653,1188e" filled="false" stroked="true" strokeweight=".420827pt" strokecolor="#0080ff">
                <v:path arrowok="t"/>
              </v:shape>
            </v:group>
            <v:group style="position:absolute;left:7146;top:1125;width:2;height:64" coordorigin="7146,1125" coordsize="2,64">
              <v:shape style="position:absolute;left:7146;top:1125;width:2;height:64" coordorigin="7146,1125" coordsize="0,64" path="m7146,1188l7146,1125e" filled="false" stroked="true" strokeweight=".371318pt" strokecolor="#0080ff">
                <v:path arrowok="t"/>
              </v:shape>
            </v:group>
            <v:group style="position:absolute;left:8179;top:1125;width:2;height:64" coordorigin="8179,1125" coordsize="2,64">
              <v:shape style="position:absolute;left:8179;top:1125;width:2;height:64" coordorigin="8179,1125" coordsize="0,64" path="m8179,1188l8179,1125e" filled="false" stroked="true" strokeweight=".371318pt" strokecolor="#0080ff">
                <v:path arrowok="t"/>
              </v:shape>
            </v:group>
            <v:group style="position:absolute;left:6918;top:1125;width:2;height:64" coordorigin="6918,1125" coordsize="2,64">
              <v:shape style="position:absolute;left:6918;top:1125;width:2;height:64" coordorigin="6918,1125" coordsize="0,64" path="m6918,1188l6918,1125e" filled="false" stroked="true" strokeweight=".371318pt" strokecolor="#0080ff">
                <v:path arrowok="t"/>
              </v:shape>
            </v:group>
            <v:group style="position:absolute;left:7243;top:1125;width:2;height:64" coordorigin="7243,1125" coordsize="2,64">
              <v:shape style="position:absolute;left:7243;top:1125;width:2;height:64" coordorigin="7243,1125" coordsize="0,64" path="m7243,1188l7243,1125e" filled="false" stroked="true" strokeweight=".371318pt" strokecolor="#0080ff">
                <v:path arrowok="t"/>
              </v:shape>
            </v:group>
            <v:group style="position:absolute;left:7835;top:1125;width:2;height:64" coordorigin="7835,1125" coordsize="2,64">
              <v:shape style="position:absolute;left:7835;top:1125;width:2;height:64" coordorigin="7835,1125" coordsize="0,64" path="m7835,1188l7835,1125e" filled="false" stroked="true" strokeweight=".371318pt" strokecolor="#0080ff">
                <v:path arrowok="t"/>
              </v:shape>
            </v:group>
            <v:group style="position:absolute;left:6697;top:1125;width:2;height:64" coordorigin="6697,1125" coordsize="2,64">
              <v:shape style="position:absolute;left:6697;top:1125;width:2;height:64" coordorigin="6697,1125" coordsize="0,64" path="m6697,1188l6697,1125e" filled="false" stroked="true" strokeweight=".371318pt" strokecolor="#0080ff">
                <v:path arrowok="t"/>
              </v:shape>
            </v:group>
            <v:group style="position:absolute;left:8471;top:1125;width:2;height:64" coordorigin="8471,1125" coordsize="2,64">
              <v:shape style="position:absolute;left:8471;top:1125;width:2;height:64" coordorigin="8471,1125" coordsize="0,64" path="m8471,1188l8471,1125e" filled="false" stroked="true" strokeweight=".371318pt" strokecolor="#0080ff">
                <v:path arrowok="t"/>
              </v:shape>
            </v:group>
            <v:group style="position:absolute;left:7084;top:1125;width:2;height:64" coordorigin="7084,1125" coordsize="2,64">
              <v:shape style="position:absolute;left:7084;top:1125;width:2;height:64" coordorigin="7084,1125" coordsize="0,64" path="m7084,1188l7084,1125e" filled="false" stroked="true" strokeweight=".371318pt" strokecolor="#0080ff">
                <v:path arrowok="t"/>
              </v:shape>
            </v:group>
            <v:group style="position:absolute;left:8667;top:1125;width:2;height:64" coordorigin="8667,1125" coordsize="2,64">
              <v:shape style="position:absolute;left:8667;top:1125;width:2;height:64" coordorigin="8667,1125" coordsize="0,64" path="m8667,1188l8667,1125e" filled="false" stroked="true" strokeweight=".371318pt" strokecolor="#0080ff">
                <v:path arrowok="t"/>
              </v:shape>
            </v:group>
            <v:group style="position:absolute;left:8255;top:1125;width:2;height:64" coordorigin="8255,1125" coordsize="2,64">
              <v:shape style="position:absolute;left:8255;top:1125;width:2;height:64" coordorigin="8255,1125" coordsize="0,64" path="m8255,1188l8255,1125e" filled="false" stroked="true" strokeweight=".371318pt" strokecolor="#0080ff">
                <v:path arrowok="t"/>
              </v:shape>
            </v:group>
            <v:group style="position:absolute;left:8230;top:1125;width:2;height:64" coordorigin="8230,1125" coordsize="2,64">
              <v:shape style="position:absolute;left:8230;top:1125;width:2;height:64" coordorigin="8230,1125" coordsize="0,64" path="m8230,1188l8230,1125e" filled="false" stroked="true" strokeweight=".371318pt" strokecolor="#0080ff">
                <v:path arrowok="t"/>
              </v:shape>
            </v:group>
            <v:group style="position:absolute;left:7028;top:1125;width:2;height:64" coordorigin="7028,1125" coordsize="2,64">
              <v:shape style="position:absolute;left:7028;top:1125;width:2;height:64" coordorigin="7028,1125" coordsize="0,64" path="m7028,1188l7028,1125e" filled="false" stroked="true" strokeweight=".371318pt" strokecolor="#0080ff">
                <v:path arrowok="t"/>
              </v:shape>
            </v:group>
            <v:group style="position:absolute;left:8095;top:1125;width:2;height:64" coordorigin="8095,1125" coordsize="2,64">
              <v:shape style="position:absolute;left:8095;top:1125;width:2;height:64" coordorigin="8095,1125" coordsize="0,64" path="m8095,1188l8095,1125e" filled="false" stroked="true" strokeweight=".371318pt" strokecolor="#0080ff">
                <v:path arrowok="t"/>
              </v:shape>
            </v:group>
            <v:group style="position:absolute;left:7176;top:1125;width:2;height:64" coordorigin="7176,1125" coordsize="2,64">
              <v:shape style="position:absolute;left:7176;top:1125;width:2;height:64" coordorigin="7176,1125" coordsize="0,64" path="m7176,1188l7176,1125e" filled="false" stroked="true" strokeweight=".371318pt" strokecolor="#0080ff">
                <v:path arrowok="t"/>
              </v:shape>
            </v:group>
            <v:group style="position:absolute;left:7821;top:1125;width:2;height:64" coordorigin="7821,1125" coordsize="2,64">
              <v:shape style="position:absolute;left:7821;top:1125;width:2;height:64" coordorigin="7821,1125" coordsize="0,64" path="m7821,1188l7821,1125e" filled="false" stroked="true" strokeweight=".371318pt" strokecolor="#0080ff">
                <v:path arrowok="t"/>
              </v:shape>
            </v:group>
            <v:group style="position:absolute;left:6996;top:1125;width:2;height:64" coordorigin="6996,1125" coordsize="2,64">
              <v:shape style="position:absolute;left:6996;top:1125;width:2;height:64" coordorigin="6996,1125" coordsize="0,64" path="m6996,1188l6996,1125e" filled="false" stroked="true" strokeweight=".371318pt" strokecolor="#0080ff">
                <v:path arrowok="t"/>
              </v:shape>
            </v:group>
            <v:group style="position:absolute;left:7764;top:1125;width:2;height:64" coordorigin="7764,1125" coordsize="2,64">
              <v:shape style="position:absolute;left:7764;top:1125;width:2;height:64" coordorigin="7764,1125" coordsize="0,64" path="m7764,1188l7764,1125e" filled="false" stroked="true" strokeweight=".371318pt" strokecolor="#0080ff">
                <v:path arrowok="t"/>
              </v:shape>
            </v:group>
            <v:group style="position:absolute;left:7087;top:1125;width:2;height:64" coordorigin="7087,1125" coordsize="2,64">
              <v:shape style="position:absolute;left:7087;top:1125;width:2;height:64" coordorigin="7087,1125" coordsize="0,64" path="m7087,1188l7087,1125e" filled="false" stroked="true" strokeweight=".371318pt" strokecolor="#0080ff">
                <v:path arrowok="t"/>
              </v:shape>
            </v:group>
            <v:group style="position:absolute;left:7498;top:1125;width:2;height:64" coordorigin="7498,1125" coordsize="2,64">
              <v:shape style="position:absolute;left:7498;top:1125;width:2;height:64" coordorigin="7498,1125" coordsize="0,64" path="m7498,1188l7498,1125e" filled="false" stroked="true" strokeweight=".371318pt" strokecolor="#0080ff">
                <v:path arrowok="t"/>
              </v:shape>
            </v:group>
            <v:group style="position:absolute;left:7178;top:1125;width:2;height:64" coordorigin="7178,1125" coordsize="2,64">
              <v:shape style="position:absolute;left:7178;top:1125;width:2;height:64" coordorigin="7178,1125" coordsize="0,64" path="m7178,1188l7178,1125e" filled="false" stroked="true" strokeweight=".371318pt" strokecolor="#0080ff">
                <v:path arrowok="t"/>
              </v:shape>
            </v:group>
            <v:group style="position:absolute;left:8838;top:1188;width:2;height:57" coordorigin="8838,1188" coordsize="2,57">
              <v:shape style="position:absolute;left:8838;top:1188;width:2;height:57" coordorigin="8838,1188" coordsize="0,57" path="m8838,1188l8838,1245e" filled="false" stroked="true" strokeweight=".371318pt" strokecolor="#000000">
                <v:path arrowok="t"/>
              </v:shape>
            </v:group>
            <v:group style="position:absolute;left:9608;top:1188;width:2;height:57" coordorigin="9608,1188" coordsize="2,57">
              <v:shape style="position:absolute;left:9608;top:1188;width:2;height:57" coordorigin="9608,1188" coordsize="0,57" path="m9608,1188l9608,1245e" filled="false" stroked="true" strokeweight=".371318pt" strokecolor="#000000">
                <v:path arrowok="t"/>
              </v:shape>
            </v:group>
            <v:group style="position:absolute;left:9386;top:1125;width:2;height:64" coordorigin="9386,1125" coordsize="2,64">
              <v:shape style="position:absolute;left:9386;top:1125;width:2;height:64" coordorigin="9386,1125" coordsize="0,64" path="m9386,1188l9386,1125e" filled="false" stroked="true" strokeweight=".371318pt" strokecolor="#0080ff">
                <v:path arrowok="t"/>
              </v:shape>
            </v:group>
            <v:group style="position:absolute;left:9171;top:1125;width:2;height:64" coordorigin="9171,1125" coordsize="2,64">
              <v:shape style="position:absolute;left:9171;top:1125;width:2;height:64" coordorigin="9171,1125" coordsize="0,64" path="m9171,1188l9171,1125e" filled="false" stroked="true" strokeweight=".371318pt" strokecolor="#0080ff">
                <v:path arrowok="t"/>
              </v:shape>
            </v:group>
            <v:group style="position:absolute;left:6458;top:214;width:3166;height:911" coordorigin="6458,214" coordsize="3166,911">
              <v:shape style="position:absolute;left:6458;top:214;width:3166;height:911" coordorigin="6458,214" coordsize="3166,911" path="m6458,1125l6465,1125,6471,1125,6477,1125,6483,1124,6489,1124,6496,1124,6502,1124,6508,1124,6514,1124,6520,1124,6527,1124,6533,1124,6539,1124,6545,1123,6551,1123,6601,1119,6607,1119,6644,1113,6651,1112,6657,1111,6663,1110,6669,1108,6675,1107,6682,1105,6688,1104,6694,1102,6700,1101,6706,1100,6713,1098,6719,1096,6725,1095,6731,1093,6737,1092,6743,1090,6750,1089,6756,1087,6762,1086,6768,1084,6774,1082,6781,1081,6787,1079,6793,1077,6855,1055,6911,1021,6954,985,6960,979,6966,974,6973,968,6979,962,6985,956,6991,951,6997,945,7004,939,7010,933,7016,927,7022,921,7028,916,7035,910,7041,904,7047,898,7053,893,7059,887,7066,881,7072,876,7078,870,7084,864,7090,858,7134,814,7140,807,7146,800,7152,792,7159,785,7165,777,7171,769,7177,761,7183,753,7190,744,7227,690,7239,671,7245,661,7251,652,7258,642,7264,632,7270,622,7276,612,7282,602,7289,592,7295,582,7301,572,7307,562,7313,552,7320,542,7326,532,7332,522,7338,512,7344,502,7351,492,7357,482,7363,473,7369,463,7406,409,7444,361,7462,338,7468,331,7475,324,7481,317,7487,311,7493,304,7499,298,7506,291,7555,247,7611,217,7636,214,7642,214,7704,237,7753,279,7772,299,7778,306,7815,354,7846,399,7852,408,7859,417,7865,427,7871,436,7877,446,7883,455,7890,465,7896,475,7902,484,7908,494,7914,503,7921,513,7927,522,7933,532,7939,541,7945,550,7952,559,7958,568,7964,578,7970,586,7976,595,7983,604,7989,612,7995,621,8001,629,8007,637,8014,645,8020,653,8026,660,8032,668,8038,675,8044,682,8051,689,8057,696,8063,703,8069,710,8075,716,8082,723,8088,729,8094,736,8100,742,8106,748,8113,754,8119,760,8125,766,8131,772,8137,778,8144,784,8150,790,8156,796,8162,802,8168,808,8175,814,8181,820,8187,827,8193,833,8199,839,8206,845,8212,852,8218,858,8224,864,8230,871,8237,877,8243,883,8249,890,8255,896,8261,902,8268,909,8274,915,8280,921,8311,950,8317,956,8367,995,8422,1028,8453,1040,8460,1042,8466,1043,8472,1045,8478,1047,8522,1055,8528,1056,8534,1056,8540,1057,8546,1058,8553,1059,8559,1060,8565,1062,8571,1063,8577,1064,8584,1065,8590,1067,8596,1068,8602,1070,8608,1072,8615,1074,8621,1075,8627,1077,8633,1080,8639,1082,8645,1084,8652,1086,8658,1088,8664,1090,8670,1092,8676,1095,8683,1097,8726,1110,8732,1112,8738,1113,8745,1114,8751,1115,8757,1116,8763,1118,8769,1118,8776,1119,8782,1120,8788,1121,8794,1121,8800,1122,8807,1122,8813,1123,8819,1123,8825,1123,8831,1123,8838,1124,8844,1124,8850,1124,8856,1124,8862,1124,8869,1124,8875,1124,8881,1124,8887,1124,8893,1124,8900,1125,8906,1125,8962,1125,8968,1124,8974,1124,8980,1124,8986,1124,8992,1124,8999,1124,9005,1124,9011,1124,9017,1124,9023,1124,9030,1124,9036,1124,9042,1124,9048,1123,9054,1123,9061,1123,9067,1123,9073,1123,9079,1123,9085,1122,9092,1122,9098,1122,9104,1122,9110,1122,9116,1122,9123,1121,9129,1121,9135,1121,9141,1121,9147,1121,9153,1121,9160,1121,9197,1121,9203,1121,9209,1121,9215,1121,9222,1121,9228,1121,9234,1121,9240,1121,9246,1121,9253,1121,9259,1121,9296,1121,9302,1121,9308,1121,9315,1121,9321,1121,9327,1121,9333,1121,9339,1121,9346,1121,9352,1121,9358,1121,9364,1121,9370,1121,9377,1121,9383,1121,9389,1121,9395,1121,9401,1121,9408,1121,9414,1121,9420,1121,9426,1121,9432,1121,9438,1121,9445,1122,9451,1122,9457,1122,9463,1122,9469,1122,9476,1123,9482,1123,9488,1123,9494,1123,9500,1123,9507,1123,9513,1124,9519,1124,9525,1124,9531,1124,9538,1124,9544,1124,9550,1124,9556,1124,9562,1124,9569,1124,9575,1124,9581,1124,9587,1124,9593,1125,9600,1125,9606,1125,9612,1125,9618,1125,9624,1125e" filled="false" stroked="true" strokeweight=".371318pt" strokecolor="#0080ff">
                <v:path arrowok="t"/>
              </v:shape>
              <v:shape style="position:absolute;left:6345;top:227;width:2988;height:967" type="#_x0000_t75" stroked="false">
                <v:imagedata r:id="rId24" o:title=""/>
              </v:shape>
            </v:group>
            <v:group style="position:absolute;left:6120;top:150;width:3734;height:1039" coordorigin="6120,150" coordsize="3734,1039">
              <v:shape style="position:absolute;left:6120;top:150;width:3734;height:1039" coordorigin="6120,150" coordsize="3734,1039" path="m6120,1188l9854,1188,9854,150,6120,150,6120,1188xe" filled="false" stroked="true" strokeweight=".371318pt" strokecolor="#000000">
                <v:path arrowok="t"/>
              </v:shape>
            </v:group>
            <v:group style="position:absolute;left:5977;top:150;width:143;height:1039" coordorigin="5977,150" coordsize="143,1039">
              <v:shape style="position:absolute;left:5977;top:150;width:143;height:1039" coordorigin="5977,150" coordsize="143,1039" path="m5977,1188l6120,1188,6120,150,5977,150,5977,1188xe" filled="true" fillcolor="#87ceeb" stroked="false">
                <v:path arrowok="t"/>
                <v:fill type="solid"/>
              </v:shape>
            </v:group>
            <v:group style="position:absolute;left:5977;top:150;width:143;height:1039" coordorigin="5977,150" coordsize="143,1039">
              <v:shape style="position:absolute;left:5977;top:150;width:143;height:1039" coordorigin="5977,150" coordsize="143,1039" path="m5977,1188l6120,1188,6120,150,5977,150,5977,1188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5.862122pt;margin-top:-56.589828pt;width:197.05pt;height:55.15pt;mso-position-horizontal-relative:page;mso-position-vertical-relative:paragraph;z-index:1504" coordorigin="5917,-1132" coordsize="3941,1103">
            <v:group style="position:absolute;left:5921;top:-153;width:57;height:2" coordorigin="5921,-153" coordsize="57,2">
              <v:shape style="position:absolute;left:5921;top:-153;width:57;height:2" coordorigin="5921,-153" coordsize="57,0" path="m5977,-153l5921,-153e" filled="false" stroked="true" strokeweight=".371318pt" strokecolor="#000000">
                <v:path arrowok="t"/>
              </v:shape>
            </v:group>
            <v:group style="position:absolute;left:5921;top:-363;width:57;height:2" coordorigin="5921,-363" coordsize="57,2">
              <v:shape style="position:absolute;left:5921;top:-363;width:57;height:2" coordorigin="5921,-363" coordsize="57,0" path="m5977,-363l5921,-363e" filled="false" stroked="true" strokeweight=".371318pt" strokecolor="#000000">
                <v:path arrowok="t"/>
              </v:shape>
            </v:group>
            <v:group style="position:absolute;left:5921;top:-572;width:57;height:2" coordorigin="5921,-572" coordsize="57,2">
              <v:shape style="position:absolute;left:5921;top:-572;width:57;height:2" coordorigin="5921,-572" coordsize="57,0" path="m5977,-572l5921,-572e" filled="false" stroked="true" strokeweight=".371318pt" strokecolor="#000000">
                <v:path arrowok="t"/>
              </v:shape>
            </v:group>
            <v:group style="position:absolute;left:5921;top:-781;width:57;height:2" coordorigin="5921,-781" coordsize="57,2">
              <v:shape style="position:absolute;left:5921;top:-781;width:57;height:2" coordorigin="5921,-781" coordsize="57,0" path="m5977,-781l5921,-781e" filled="false" stroked="true" strokeweight=".371318pt" strokecolor="#000000">
                <v:path arrowok="t"/>
              </v:shape>
            </v:group>
            <v:group style="position:absolute;left:5921;top:-990;width:57;height:2" coordorigin="5921,-990" coordsize="57,2">
              <v:shape style="position:absolute;left:5921;top:-990;width:57;height:2" coordorigin="5921,-990" coordsize="57,0" path="m5977,-990l5921,-990e" filled="false" stroked="true" strokeweight=".371318pt" strokecolor="#000000">
                <v:path arrowok="t"/>
              </v:shape>
            </v:group>
            <v:group style="position:absolute;left:6556;top:-90;width:2;height:57" coordorigin="6556,-90" coordsize="2,57">
              <v:shape style="position:absolute;left:6556;top:-90;width:2;height:57" coordorigin="6556,-90" coordsize="0,57" path="m6556,-90l6556,-33e" filled="false" stroked="true" strokeweight=".371318pt" strokecolor="#000000">
                <v:path arrowok="t"/>
              </v:shape>
            </v:group>
            <v:group style="position:absolute;left:7362;top:-90;width:2;height:57" coordorigin="7362,-90" coordsize="2,57">
              <v:shape style="position:absolute;left:7362;top:-90;width:2;height:57" coordorigin="7362,-90" coordsize="0,57" path="m7362,-90l7362,-33e" filled="false" stroked="true" strokeweight=".371318pt" strokecolor="#000000">
                <v:path arrowok="t"/>
              </v:shape>
            </v:group>
            <v:group style="position:absolute;left:7419;top:-153;width:2;height:64" coordorigin="7419,-153" coordsize="2,64">
              <v:shape style="position:absolute;left:7419;top:-153;width:2;height:64" coordorigin="7419,-153" coordsize="0,64" path="m7419,-153l7419,-90e" filled="false" stroked="true" strokeweight=".480212pt" strokecolor="#0080ff">
                <v:path arrowok="t"/>
              </v:shape>
            </v:group>
            <v:group style="position:absolute;left:7502;top:-153;width:2;height:64" coordorigin="7502,-153" coordsize="2,64">
              <v:shape style="position:absolute;left:7502;top:-153;width:2;height:64" coordorigin="7502,-153" coordsize="0,64" path="m7502,-153l7502,-90e" filled="false" stroked="true" strokeweight=".46538pt" strokecolor="#0080ff">
                <v:path arrowok="t"/>
              </v:shape>
            </v:group>
            <v:group style="position:absolute;left:7535;top:-153;width:2;height:64" coordorigin="7535,-153" coordsize="2,64">
              <v:shape style="position:absolute;left:7535;top:-153;width:2;height:64" coordorigin="7535,-153" coordsize="0,64" path="m7535,-153l7535,-90e" filled="false" stroked="true" strokeweight=".410925pt" strokecolor="#0080ff">
                <v:path arrowok="t"/>
              </v:shape>
            </v:group>
            <v:group style="position:absolute;left:7547;top:-153;width:2;height:64" coordorigin="7547,-153" coordsize="2,64">
              <v:shape style="position:absolute;left:7547;top:-153;width:2;height:64" coordorigin="7547,-153" coordsize="0,64" path="m7547,-153l7547,-90e" filled="false" stroked="true" strokeweight=".480286pt" strokecolor="#0080ff">
                <v:path arrowok="t"/>
              </v:shape>
            </v:group>
            <v:group style="position:absolute;left:7434;top:-153;width:2;height:64" coordorigin="7434,-153" coordsize="2,64">
              <v:shape style="position:absolute;left:7434;top:-153;width:2;height:64" coordorigin="7434,-153" coordsize="0,64" path="m7434,-153l7434,-90e" filled="false" stroked="true" strokeweight=".445568pt" strokecolor="#0080ff">
                <v:path arrowok="t"/>
              </v:shape>
            </v:group>
            <v:group style="position:absolute;left:7857;top:-153;width:2;height:64" coordorigin="7857,-153" coordsize="2,64">
              <v:shape style="position:absolute;left:7857;top:-153;width:2;height:64" coordorigin="7857,-153" coordsize="0,64" path="m7857,-153l7857,-90e" filled="false" stroked="true" strokeweight=".505005pt" strokecolor="#0080ff">
                <v:path arrowok="t"/>
              </v:shape>
            </v:group>
            <v:group style="position:absolute;left:7847;top:-153;width:2;height:64" coordorigin="7847,-153" coordsize="2,64">
              <v:shape style="position:absolute;left:7847;top:-153;width:2;height:64" coordorigin="7847,-153" coordsize="0,64" path="m7847,-153l7847,-90e" filled="false" stroked="true" strokeweight=".405965pt" strokecolor="#0080ff">
                <v:path arrowok="t"/>
              </v:shape>
            </v:group>
            <v:group style="position:absolute;left:7810;top:-153;width:2;height:64" coordorigin="7810,-153" coordsize="2,64">
              <v:shape style="position:absolute;left:7810;top:-153;width:2;height:64" coordorigin="7810,-153" coordsize="0,64" path="m7810,-153l7810,-90e" filled="false" stroked="true" strokeweight=".500056pt" strokecolor="#0080ff">
                <v:path arrowok="t"/>
              </v:shape>
            </v:group>
            <v:group style="position:absolute;left:7910;top:-153;width:2;height:64" coordorigin="7910,-153" coordsize="2,64">
              <v:shape style="position:absolute;left:7910;top:-153;width:2;height:64" coordorigin="7910,-153" coordsize="0,64" path="m7910,-153l7910,-90e" filled="false" stroked="true" strokeweight=".405974pt" strokecolor="#0080ff">
                <v:path arrowok="t"/>
              </v:shape>
            </v:group>
            <v:group style="position:absolute;left:7928;top:-153;width:2;height:64" coordorigin="7928,-153" coordsize="2,64">
              <v:shape style="position:absolute;left:7928;top:-153;width:2;height:64" coordorigin="7928,-153" coordsize="0,64" path="m7928,-153l7928,-90e" filled="false" stroked="true" strokeweight=".445581pt" strokecolor="#0080ff">
                <v:path arrowok="t"/>
              </v:shape>
            </v:group>
            <v:group style="position:absolute;left:8019;top:-153;width:2;height:64" coordorigin="8019,-153" coordsize="2,64">
              <v:shape style="position:absolute;left:8019;top:-153;width:2;height:64" coordorigin="8019,-153" coordsize="0,64" path="m8019,-153l8019,-90e" filled="false" stroked="true" strokeweight=".460429pt" strokecolor="#0080ff">
                <v:path arrowok="t"/>
              </v:shape>
            </v:group>
            <v:group style="position:absolute;left:8065;top:-153;width:2;height:64" coordorigin="8065,-153" coordsize="2,64">
              <v:shape style="position:absolute;left:8065;top:-153;width:2;height:64" coordorigin="8065,-153" coordsize="0,64" path="m8065,-153l8065,-90e" filled="false" stroked="true" strokeweight=".475266pt" strokecolor="#0080ff">
                <v:path arrowok="t"/>
              </v:shape>
            </v:group>
            <v:group style="position:absolute;left:7999;top:-153;width:2;height:64" coordorigin="7999,-153" coordsize="2,64">
              <v:shape style="position:absolute;left:7999;top:-153;width:2;height:64" coordorigin="7999,-153" coordsize="0,64" path="m7999,-153l7999,-90e" filled="false" stroked="true" strokeweight=".465392pt" strokecolor="#0080ff">
                <v:path arrowok="t"/>
              </v:shape>
            </v:group>
            <v:group style="position:absolute;left:8056;top:-153;width:2;height:64" coordorigin="8056,-153" coordsize="2,64">
              <v:shape style="position:absolute;left:8056;top:-153;width:2;height:64" coordorigin="8056,-153" coordsize="0,64" path="m8056,-153l8056,-90e" filled="false" stroked="true" strokeweight=".450529pt" strokecolor="#0080ff">
                <v:path arrowok="t"/>
              </v:shape>
            </v:group>
            <v:group style="position:absolute;left:7803;top:-153;width:2;height:64" coordorigin="7803,-153" coordsize="2,64">
              <v:shape style="position:absolute;left:7803;top:-153;width:2;height:64" coordorigin="7803,-153" coordsize="0,64" path="m7803,-153l7803,-90e" filled="false" stroked="true" strokeweight=".470336pt" strokecolor="#0080ff">
                <v:path arrowok="t"/>
              </v:shape>
            </v:group>
            <v:group style="position:absolute;left:7965;top:-153;width:2;height:64" coordorigin="7965,-153" coordsize="2,64">
              <v:shape style="position:absolute;left:7965;top:-153;width:2;height:64" coordorigin="7965,-153" coordsize="0,64" path="m7965,-153l7965,-90e" filled="false" stroked="true" strokeweight=".410931pt" strokecolor="#0080ff">
                <v:path arrowok="t"/>
              </v:shape>
            </v:group>
            <v:group style="position:absolute;left:7726;top:-153;width:2;height:64" coordorigin="7726,-153" coordsize="2,64">
              <v:shape style="position:absolute;left:7726;top:-153;width:2;height:64" coordorigin="7726,-153" coordsize="0,64" path="m7726,-153l7726,-90e" filled="false" stroked="true" strokeweight=".425781pt" strokecolor="#0080ff">
                <v:path arrowok="t"/>
              </v:shape>
            </v:group>
            <v:group style="position:absolute;left:7693;top:-153;width:2;height:64" coordorigin="7693,-153" coordsize="2,64">
              <v:shape style="position:absolute;left:7693;top:-153;width:2;height:64" coordorigin="7693,-153" coordsize="0,64" path="m7693,-153l7693,-90e" filled="false" stroked="true" strokeweight=".405986pt" strokecolor="#0080ff">
                <v:path arrowok="t"/>
              </v:shape>
            </v:group>
            <v:group style="position:absolute;left:7650;top:-153;width:2;height:64" coordorigin="7650,-153" coordsize="2,64">
              <v:shape style="position:absolute;left:7650;top:-153;width:2;height:64" coordorigin="7650,-153" coordsize="0,64" path="m7650,-153l7650,-90e" filled="false" stroked="true" strokeweight=".485187pt" strokecolor="#0080ff">
                <v:path arrowok="t"/>
              </v:shape>
            </v:group>
            <v:group style="position:absolute;left:7631;top:-153;width:2;height:64" coordorigin="7631,-153" coordsize="2,64">
              <v:shape style="position:absolute;left:7631;top:-153;width:2;height:64" coordorigin="7631,-153" coordsize="0,64" path="m7631,-153l7631,-90e" filled="false" stroked="true" strokeweight=".485187pt" strokecolor="#0080ff">
                <v:path arrowok="t"/>
              </v:shape>
            </v:group>
            <v:group style="position:absolute;left:7757;top:-153;width:2;height:64" coordorigin="7757,-153" coordsize="2,64">
              <v:shape style="position:absolute;left:7757;top:-153;width:2;height:64" coordorigin="7757,-153" coordsize="0,64" path="m7757,-153l7757,-90e" filled="false" stroked="true" strokeweight=".425763pt" strokecolor="#0080ff">
                <v:path arrowok="t"/>
              </v:shape>
            </v:group>
            <v:group style="position:absolute;left:7601;top:-153;width:2;height:64" coordorigin="7601,-153" coordsize="2,64">
              <v:shape style="position:absolute;left:7601;top:-153;width:2;height:64" coordorigin="7601,-153" coordsize="0,64" path="m7601,-153l7601,-90e" filled="false" stroked="true" strokeweight=".52478pt" strokecolor="#0080ff">
                <v:path arrowok="t"/>
              </v:shape>
            </v:group>
            <v:group style="position:absolute;left:8167;top:-90;width:2;height:57" coordorigin="8167,-90" coordsize="2,57">
              <v:shape style="position:absolute;left:8167;top:-90;width:2;height:57" coordorigin="8167,-90" coordsize="0,57" path="m8167,-90l8167,-33e" filled="false" stroked="true" strokeweight=".371318pt" strokecolor="#000000">
                <v:path arrowok="t"/>
              </v:shape>
            </v:group>
            <v:group style="position:absolute;left:8231;top:-153;width:2;height:64" coordorigin="8231,-153" coordsize="2,64">
              <v:shape style="position:absolute;left:8231;top:-153;width:2;height:64" coordorigin="8231,-153" coordsize="0,64" path="m8231,-153l8231,-90e" filled="false" stroked="true" strokeweight=".465382pt" strokecolor="#0080ff">
                <v:path arrowok="t"/>
              </v:shape>
            </v:group>
            <v:group style="position:absolute;left:8283;top:-153;width:2;height:64" coordorigin="8283,-153" coordsize="2,64">
              <v:shape style="position:absolute;left:8283;top:-153;width:2;height:64" coordorigin="8283,-153" coordsize="0,64" path="m8283,-90l8283,-153e" filled="false" stroked="true" strokeweight=".371318pt" strokecolor="#0080ff">
                <v:path arrowok="t"/>
              </v:shape>
            </v:group>
            <v:group style="position:absolute;left:8124;top:-153;width:2;height:64" coordorigin="8124,-153" coordsize="2,64">
              <v:shape style="position:absolute;left:8124;top:-153;width:2;height:64" coordorigin="8124,-153" coordsize="0,64" path="m8124,-153l8124,-90e" filled="false" stroked="true" strokeweight=".430715pt" strokecolor="#0080ff">
                <v:path arrowok="t"/>
              </v:shape>
            </v:group>
            <v:group style="position:absolute;left:7917;top:-153;width:2;height:64" coordorigin="7917,-153" coordsize="2,64">
              <v:shape style="position:absolute;left:7917;top:-153;width:2;height:64" coordorigin="7917,-153" coordsize="0,64" path="m7917,-153l7917,-90e" filled="false" stroked="true" strokeweight=".376268pt" strokecolor="#0080ff">
                <v:path arrowok="t"/>
              </v:shape>
            </v:group>
            <v:group style="position:absolute;left:7658;top:-153;width:2;height:64" coordorigin="7658,-153" coordsize="2,64">
              <v:shape style="position:absolute;left:7658;top:-153;width:2;height:64" coordorigin="7658,-153" coordsize="0,64" path="m7658,-153l7658,-90e" filled="false" stroked="true" strokeweight=".435703pt" strokecolor="#0080ff">
                <v:path arrowok="t"/>
              </v:shape>
            </v:group>
            <v:group style="position:absolute;left:7564;top:-153;width:2;height:64" coordorigin="7564,-153" coordsize="2,64">
              <v:shape style="position:absolute;left:7564;top:-153;width:2;height:64" coordorigin="7564,-153" coordsize="0,64" path="m7564,-153l7564,-90e" filled="false" stroked="true" strokeweight=".500059pt" strokecolor="#0080ff">
                <v:path arrowok="t"/>
              </v:shape>
            </v:group>
            <v:group style="position:absolute;left:8247;top:-153;width:2;height:64" coordorigin="8247,-153" coordsize="2,64">
              <v:shape style="position:absolute;left:8247;top:-153;width:2;height:64" coordorigin="8247,-153" coordsize="0,64" path="m8247,-153l8247,-90e" filled="false" stroked="true" strokeweight=".401023pt" strokecolor="#0080ff">
                <v:path arrowok="t"/>
              </v:shape>
            </v:group>
            <v:group style="position:absolute;left:7880;top:-153;width:2;height:64" coordorigin="7880,-153" coordsize="2,64">
              <v:shape style="position:absolute;left:7880;top:-153;width:2;height:64" coordorigin="7880,-153" coordsize="0,64" path="m7880,-153l7880,-90e" filled="false" stroked="true" strokeweight=".480193pt" strokecolor="#0080ff">
                <v:path arrowok="t"/>
              </v:shape>
            </v:group>
            <v:group style="position:absolute;left:7747;top:-153;width:2;height:64" coordorigin="7747,-153" coordsize="2,64">
              <v:shape style="position:absolute;left:7747;top:-153;width:2;height:64" coordorigin="7747,-153" coordsize="0,64" path="m7747,-153l7747,-90e" filled="false" stroked="true" strokeweight=".450519pt" strokecolor="#0080ff">
                <v:path arrowok="t"/>
              </v:shape>
            </v:group>
            <v:group style="position:absolute;left:7353;top:-153;width:2;height:64" coordorigin="7353,-153" coordsize="2,64">
              <v:shape style="position:absolute;left:7353;top:-153;width:2;height:64" coordorigin="7353,-153" coordsize="0,64" path="m7353,-153l7353,-90e" filled="false" stroked="true" strokeweight=".480259pt" strokecolor="#0080ff">
                <v:path arrowok="t"/>
              </v:shape>
            </v:group>
            <v:group style="position:absolute;left:7855;top:-153;width:2;height:64" coordorigin="7855,-153" coordsize="2,64">
              <v:shape style="position:absolute;left:7855;top:-153;width:2;height:64" coordorigin="7855,-153" coordsize="0,64" path="m7855,-153l7855,-90e" filled="false" stroked="true" strokeweight=".381219pt" strokecolor="#0080ff">
                <v:path arrowok="t"/>
              </v:shape>
            </v:group>
            <v:group style="position:absolute;left:7451;top:-153;width:2;height:64" coordorigin="7451,-153" coordsize="2,64">
              <v:shape style="position:absolute;left:7451;top:-153;width:2;height:64" coordorigin="7451,-153" coordsize="0,64" path="m7451,-153l7451,-90e" filled="false" stroked="true" strokeweight=".475286pt" strokecolor="#0080ff">
                <v:path arrowok="t"/>
              </v:shape>
            </v:group>
            <v:group style="position:absolute;left:7763;top:-153;width:2;height:64" coordorigin="7763,-153" coordsize="2,64">
              <v:shape style="position:absolute;left:7763;top:-153;width:2;height:64" coordorigin="7763,-153" coordsize="0,64" path="m7763,-153l7763,-90e" filled="false" stroked="true" strokeweight=".470334pt" strokecolor="#0080ff">
                <v:path arrowok="t"/>
              </v:shape>
            </v:group>
            <v:group style="position:absolute;left:7369;top:-153;width:2;height:64" coordorigin="7369,-153" coordsize="2,64">
              <v:shape style="position:absolute;left:7369;top:-153;width:2;height:64" coordorigin="7369,-153" coordsize="0,64" path="m7369,-153l7369,-90e" filled="false" stroked="true" strokeweight=".445585pt" strokecolor="#0080ff">
                <v:path arrowok="t"/>
              </v:shape>
            </v:group>
            <v:group style="position:absolute;left:7590;top:-153;width:2;height:64" coordorigin="7590,-153" coordsize="2,64">
              <v:shape style="position:absolute;left:7590;top:-153;width:2;height:64" coordorigin="7590,-153" coordsize="0,64" path="m7590,-153l7590,-90e" filled="false" stroked="true" strokeweight=".514882pt" strokecolor="#0080ff">
                <v:path arrowok="t"/>
              </v:shape>
            </v:group>
            <v:group style="position:absolute;left:7405;top:-153;width:2;height:64" coordorigin="7405,-153" coordsize="2,64">
              <v:shape style="position:absolute;left:7405;top:-153;width:2;height:64" coordorigin="7405,-153" coordsize="0,64" path="m7405,-153l7405,-90e" filled="false" stroked="true" strokeweight=".450556pt" strokecolor="#0080ff">
                <v:path arrowok="t"/>
              </v:shape>
            </v:group>
            <v:group style="position:absolute;left:7783;top:-153;width:2;height:64" coordorigin="7783,-153" coordsize="2,64">
              <v:shape style="position:absolute;left:7783;top:-153;width:2;height:64" coordorigin="7783,-153" coordsize="0,64" path="m7783,-90l7783,-153e" filled="false" stroked="true" strokeweight=".371318pt" strokecolor="#0080ff">
                <v:path arrowok="t"/>
              </v:shape>
            </v:group>
            <v:group style="position:absolute;left:7778;top:-153;width:2;height:64" coordorigin="7778,-153" coordsize="2,64">
              <v:shape style="position:absolute;left:7778;top:-153;width:2;height:64" coordorigin="7778,-153" coordsize="0,64" path="m7778,-153l7778,-90e" filled="false" stroked="true" strokeweight=".5199pt" strokecolor="#0080ff">
                <v:path arrowok="t"/>
              </v:shape>
            </v:group>
            <v:group style="position:absolute;left:7269;top:-153;width:2;height:64" coordorigin="7269,-153" coordsize="2,64">
              <v:shape style="position:absolute;left:7269;top:-153;width:2;height:64" coordorigin="7269,-153" coordsize="0,64" path="m7269,-153l7269,-90e" filled="false" stroked="true" strokeweight=".460434pt" strokecolor="#0080ff">
                <v:path arrowok="t"/>
              </v:shape>
            </v:group>
            <v:group style="position:absolute;left:7240;top:-153;width:2;height:64" coordorigin="7240,-153" coordsize="2,64">
              <v:shape style="position:absolute;left:7240;top:-153;width:2;height:64" coordorigin="7240,-153" coordsize="0,64" path="m7240,-153l7240,-90e" filled="false" stroked="true" strokeweight=".445581pt" strokecolor="#0080ff">
                <v:path arrowok="t"/>
              </v:shape>
            </v:group>
            <v:group style="position:absolute;left:7273;top:-153;width:2;height:64" coordorigin="7273,-153" coordsize="2,64">
              <v:shape style="position:absolute;left:7273;top:-153;width:2;height:64" coordorigin="7273,-153" coordsize="0,64" path="m7273,-153l7273,-90e" filled="false" stroked="true" strokeweight=".505pt" strokecolor="#0080ff">
                <v:path arrowok="t"/>
              </v:shape>
            </v:group>
            <v:group style="position:absolute;left:7221;top:-153;width:2;height:64" coordorigin="7221,-153" coordsize="2,64">
              <v:shape style="position:absolute;left:7221;top:-153;width:2;height:64" coordorigin="7221,-153" coordsize="0,64" path="m7221,-90l7221,-153e" filled="false" stroked="true" strokeweight=".371318pt" strokecolor="#0080ff">
                <v:path arrowok="t"/>
              </v:shape>
            </v:group>
            <v:group style="position:absolute;left:7296;top:-153;width:2;height:64" coordorigin="7296,-153" coordsize="2,64">
              <v:shape style="position:absolute;left:7296;top:-153;width:2;height:64" coordorigin="7296,-153" coordsize="0,64" path="m7296,-153l7296,-90e" filled="false" stroked="true" strokeweight=".465384pt" strokecolor="#0080ff">
                <v:path arrowok="t"/>
              </v:shape>
            </v:group>
            <v:group style="position:absolute;left:8303;top:-153;width:2;height:64" coordorigin="8303,-153" coordsize="2,64">
              <v:shape style="position:absolute;left:8303;top:-153;width:2;height:64" coordorigin="8303,-153" coordsize="0,64" path="m8303,-153l8303,-90e" filled="false" stroked="true" strokeweight=".410925pt" strokecolor="#0080ff">
                <v:path arrowok="t"/>
              </v:shape>
            </v:group>
            <v:group style="position:absolute;left:7839;top:-153;width:2;height:64" coordorigin="7839,-153" coordsize="2,64">
              <v:shape style="position:absolute;left:7839;top:-153;width:2;height:64" coordorigin="7839,-153" coordsize="0,64" path="m7839,-153l7839,-90e" filled="false" stroked="true" strokeweight=".534706pt" strokecolor="#0080ff">
                <v:path arrowok="t"/>
              </v:shape>
            </v:group>
            <v:group style="position:absolute;left:7358;top:-153;width:2;height:64" coordorigin="7358,-153" coordsize="2,64">
              <v:shape style="position:absolute;left:7358;top:-153;width:2;height:64" coordorigin="7358,-153" coordsize="0,64" path="m7358,-153l7358,-90e" filled="false" stroked="true" strokeweight=".500029pt" strokecolor="#0080ff">
                <v:path arrowok="t"/>
              </v:shape>
            </v:group>
            <v:group style="position:absolute;left:7328;top:-153;width:2;height:64" coordorigin="7328,-153" coordsize="2,64">
              <v:shape style="position:absolute;left:7328;top:-153;width:2;height:64" coordorigin="7328,-153" coordsize="0,64" path="m7328,-153l7328,-90e" filled="false" stroked="true" strokeweight=".505040pt" strokecolor="#0080ff">
                <v:path arrowok="t"/>
              </v:shape>
            </v:group>
            <v:group style="position:absolute;left:7968;top:-153;width:2;height:64" coordorigin="7968,-153" coordsize="2,64">
              <v:shape style="position:absolute;left:7968;top:-153;width:2;height:64" coordorigin="7968,-153" coordsize="0,64" path="m7968,-153l7968,-90e" filled="false" stroked="true" strokeweight=".38617pt" strokecolor="#0080ff">
                <v:path arrowok="t"/>
              </v:shape>
            </v:group>
            <v:group style="position:absolute;left:7833;top:-153;width:2;height:64" coordorigin="7833,-153" coordsize="2,64">
              <v:shape style="position:absolute;left:7833;top:-153;width:2;height:64" coordorigin="7833,-153" coordsize="0,64" path="m7833,-153l7833,-90e" filled="false" stroked="true" strokeweight=".500068pt" strokecolor="#0080ff">
                <v:path arrowok="t"/>
              </v:shape>
            </v:group>
            <v:group style="position:absolute;left:7128;top:-153;width:2;height:64" coordorigin="7128,-153" coordsize="2,64">
              <v:shape style="position:absolute;left:7128;top:-153;width:2;height:64" coordorigin="7128,-153" coordsize="0,64" path="m7128,-90l7128,-153e" filled="false" stroked="true" strokeweight=".371318pt" strokecolor="#0080ff">
                <v:path arrowok="t"/>
              </v:shape>
            </v:group>
            <v:group style="position:absolute;left:7077;top:-153;width:2;height:64" coordorigin="7077,-153" coordsize="2,64">
              <v:shape style="position:absolute;left:7077;top:-153;width:2;height:64" coordorigin="7077,-153" coordsize="0,64" path="m7077,-90l7077,-153e" filled="false" stroked="true" strokeweight=".371318pt" strokecolor="#0080ff">
                <v:path arrowok="t"/>
              </v:shape>
            </v:group>
            <v:group style="position:absolute;left:7115;top:-153;width:2;height:64" coordorigin="7115,-153" coordsize="2,64">
              <v:shape style="position:absolute;left:7115;top:-153;width:2;height:64" coordorigin="7115,-153" coordsize="0,64" path="m7115,-153l7115,-90e" filled="false" stroked="true" strokeweight=".495063pt" strokecolor="#0080ff">
                <v:path arrowok="t"/>
              </v:shape>
            </v:group>
            <v:group style="position:absolute;left:7089;top:-153;width:2;height:64" coordorigin="7089,-153" coordsize="2,64">
              <v:shape style="position:absolute;left:7089;top:-153;width:2;height:64" coordorigin="7089,-153" coordsize="0,64" path="m7089,-153l7089,-90e" filled="false" stroked="true" strokeweight=".470336pt" strokecolor="#0080ff">
                <v:path arrowok="t"/>
              </v:shape>
            </v:group>
            <v:group style="position:absolute;left:6912;top:-153;width:2;height:64" coordorigin="6912,-153" coordsize="2,64">
              <v:shape style="position:absolute;left:6912;top:-153;width:2;height:64" coordorigin="6912,-153" coordsize="0,64" path="m6912,-153l6912,-90e" filled="false" stroked="true" strokeweight=".519822pt" strokecolor="#0080ff">
                <v:path arrowok="t"/>
              </v:shape>
            </v:group>
            <v:group style="position:absolute;left:6984;top:-153;width:2;height:64" coordorigin="6984,-153" coordsize="2,64">
              <v:shape style="position:absolute;left:6984;top:-153;width:2;height:64" coordorigin="6984,-153" coordsize="0,64" path="m6984,-90l6984,-153e" filled="false" stroked="true" strokeweight=".371318pt" strokecolor="#0080ff">
                <v:path arrowok="t"/>
              </v:shape>
            </v:group>
            <v:group style="position:absolute;left:7040;top:-153;width:2;height:64" coordorigin="7040,-153" coordsize="2,64">
              <v:shape style="position:absolute;left:7040;top:-153;width:2;height:64" coordorigin="7040,-153" coordsize="0,64" path="m7040,-153l7040,-90e" filled="false" stroked="true" strokeweight=".410925pt" strokecolor="#0080ff">
                <v:path arrowok="t"/>
              </v:shape>
            </v:group>
            <v:group style="position:absolute;left:7081;top:-153;width:2;height:64" coordorigin="7081,-153" coordsize="2,64">
              <v:shape style="position:absolute;left:7081;top:-153;width:2;height:64" coordorigin="7081,-153" coordsize="0,64" path="m7081,-90l7081,-153e" filled="false" stroked="true" strokeweight=".371318pt" strokecolor="#0080ff">
                <v:path arrowok="t"/>
              </v:shape>
            </v:group>
            <v:group style="position:absolute;left:7176;top:-153;width:2;height:64" coordorigin="7176,-153" coordsize="2,64">
              <v:shape style="position:absolute;left:7176;top:-153;width:2;height:64" coordorigin="7176,-153" coordsize="0,64" path="m7176,-153l7176,-90e" filled="false" stroked="true" strokeweight=".425783pt" strokecolor="#0080ff">
                <v:path arrowok="t"/>
              </v:shape>
            </v:group>
            <v:group style="position:absolute;left:7714;top:-153;width:2;height:64" coordorigin="7714,-153" coordsize="2,64">
              <v:shape style="position:absolute;left:7714;top:-153;width:2;height:64" coordorigin="7714,-153" coordsize="0,64" path="m7714,-153l7714,-90e" filled="false" stroked="true" strokeweight=".504987pt" strokecolor="#0080ff">
                <v:path arrowok="t"/>
              </v:shape>
            </v:group>
            <v:group style="position:absolute;left:7401;top:-153;width:2;height:64" coordorigin="7401,-153" coordsize="2,64">
              <v:shape style="position:absolute;left:7401;top:-153;width:2;height:64" coordorigin="7401,-153" coordsize="0,64" path="m7401,-90l7401,-153e" filled="false" stroked="true" strokeweight=".371318pt" strokecolor="#0080ff">
                <v:path arrowok="t"/>
              </v:shape>
            </v:group>
            <v:group style="position:absolute;left:7529;top:-153;width:2;height:64" coordorigin="7529,-153" coordsize="2,64">
              <v:shape style="position:absolute;left:7529;top:-153;width:2;height:64" coordorigin="7529,-153" coordsize="0,64" path="m7529,-153l7529,-90e" filled="false" stroked="true" strokeweight=".500053pt" strokecolor="#0080ff">
                <v:path arrowok="t"/>
              </v:shape>
            </v:group>
            <v:group style="position:absolute;left:7306;top:-153;width:2;height:64" coordorigin="7306,-153" coordsize="2,64">
              <v:shape style="position:absolute;left:7306;top:-153;width:2;height:64" coordorigin="7306,-153" coordsize="0,64" path="m7306,-90l7306,-153e" filled="false" stroked="true" strokeweight=".371318pt" strokecolor="#0080ff">
                <v:path arrowok="t"/>
              </v:shape>
            </v:group>
            <v:group style="position:absolute;left:7744;top:-153;width:2;height:64" coordorigin="7744,-153" coordsize="2,64">
              <v:shape style="position:absolute;left:7744;top:-153;width:2;height:64" coordorigin="7744,-153" coordsize="0,64" path="m7744,-153l7744,-90e" filled="false" stroked="true" strokeweight=".49014pt" strokecolor="#0080ff">
                <v:path arrowok="t"/>
              </v:shape>
            </v:group>
            <v:group style="position:absolute;left:7963;top:-153;width:2;height:64" coordorigin="7963,-153" coordsize="2,64">
              <v:shape style="position:absolute;left:7963;top:-153;width:2;height:64" coordorigin="7963,-153" coordsize="0,64" path="m7963,-90l7963,-153e" filled="false" stroked="true" strokeweight=".371318pt" strokecolor="#0080ff">
                <v:path arrowok="t"/>
              </v:shape>
            </v:group>
            <v:group style="position:absolute;left:7613;top:-153;width:2;height:64" coordorigin="7613,-153" coordsize="2,64">
              <v:shape style="position:absolute;left:7613;top:-153;width:2;height:64" coordorigin="7613,-153" coordsize="0,64" path="m7613,-153l7613,-90e" filled="false" stroked="true" strokeweight=".490105pt" strokecolor="#0080ff">
                <v:path arrowok="t"/>
              </v:shape>
            </v:group>
            <v:group style="position:absolute;left:7415;top:-153;width:2;height:64" coordorigin="7415,-153" coordsize="2,64">
              <v:shape style="position:absolute;left:7415;top:-153;width:2;height:64" coordorigin="7415,-153" coordsize="0,64" path="m7415,-153l7415,-90e" filled="false" stroked="true" strokeweight=".420821pt" strokecolor="#0080ff">
                <v:path arrowok="t"/>
              </v:shape>
            </v:group>
            <v:group style="position:absolute;left:7737;top:-153;width:2;height:64" coordorigin="7737,-153" coordsize="2,64">
              <v:shape style="position:absolute;left:7737;top:-153;width:2;height:64" coordorigin="7737,-153" coordsize="0,64" path="m7737,-153l7737,-90e" filled="false" stroked="true" strokeweight=".460438pt" strokecolor="#0080ff">
                <v:path arrowok="t"/>
              </v:shape>
            </v:group>
            <v:group style="position:absolute;left:7626;top:-153;width:2;height:64" coordorigin="7626,-153" coordsize="2,64">
              <v:shape style="position:absolute;left:7626;top:-153;width:2;height:64" coordorigin="7626,-153" coordsize="0,64" path="m7626,-153l7626,-90e" filled="false" stroked="true" strokeweight=".514939pt" strokecolor="#0080ff">
                <v:path arrowok="t"/>
              </v:shape>
            </v:group>
            <v:group style="position:absolute;left:7208;top:-153;width:2;height:64" coordorigin="7208,-153" coordsize="2,64">
              <v:shape style="position:absolute;left:7208;top:-153;width:2;height:64" coordorigin="7208,-153" coordsize="0,64" path="m7208,-153l7208,-90e" filled="false" stroked="true" strokeweight=".405974pt" strokecolor="#0080ff">
                <v:path arrowok="t"/>
              </v:shape>
            </v:group>
            <v:group style="position:absolute;left:7731;top:-153;width:2;height:64" coordorigin="7731,-153" coordsize="2,64">
              <v:shape style="position:absolute;left:7731;top:-153;width:2;height:64" coordorigin="7731,-153" coordsize="0,64" path="m7731,-153l7731,-90e" filled="false" stroked="true" strokeweight=".465385pt" strokecolor="#0080ff">
                <v:path arrowok="t"/>
              </v:shape>
            </v:group>
            <v:group style="position:absolute;left:8273;top:-153;width:2;height:64" coordorigin="8273,-153" coordsize="2,64">
              <v:shape style="position:absolute;left:8273;top:-153;width:2;height:64" coordorigin="8273,-153" coordsize="0,64" path="m8273,-153l8273,-90e" filled="false" stroked="true" strokeweight=".470336pt" strokecolor="#0080ff">
                <v:path arrowok="t"/>
              </v:shape>
            </v:group>
            <v:group style="position:absolute;left:7637;top:-153;width:2;height:64" coordorigin="7637,-153" coordsize="2,64">
              <v:shape style="position:absolute;left:7637;top:-153;width:2;height:64" coordorigin="7637,-153" coordsize="0,64" path="m7637,-153l7637,-90e" filled="false" stroked="true" strokeweight=".500005pt" strokecolor="#0080ff">
                <v:path arrowok="t"/>
              </v:shape>
            </v:group>
            <v:group style="position:absolute;left:7972;top:-153;width:2;height:64" coordorigin="7972,-153" coordsize="2,64">
              <v:shape style="position:absolute;left:7972;top:-153;width:2;height:64" coordorigin="7972,-153" coordsize="0,64" path="m7972,-153l7972,-90e" filled="false" stroked="true" strokeweight=".450542pt" strokecolor="#0080ff">
                <v:path arrowok="t"/>
              </v:shape>
            </v:group>
            <v:group style="position:absolute;left:7558;top:-153;width:2;height:64" coordorigin="7558,-153" coordsize="2,64">
              <v:shape style="position:absolute;left:7558;top:-153;width:2;height:64" coordorigin="7558,-153" coordsize="0,64" path="m7558,-153l7558,-90e" filled="false" stroked="true" strokeweight=".495059pt" strokecolor="#0080ff">
                <v:path arrowok="t"/>
              </v:shape>
            </v:group>
            <v:group style="position:absolute;left:8086;top:-153;width:2;height:64" coordorigin="8086,-153" coordsize="2,64">
              <v:shape style="position:absolute;left:8086;top:-153;width:2;height:64" coordorigin="8086,-153" coordsize="0,64" path="m8086,-153l8086,-90e" filled="false" stroked="true" strokeweight=".50005pt" strokecolor="#0080ff">
                <v:path arrowok="t"/>
              </v:shape>
            </v:group>
            <v:group style="position:absolute;left:8012;top:-153;width:2;height:64" coordorigin="8012,-153" coordsize="2,64">
              <v:shape style="position:absolute;left:8012;top:-153;width:2;height:64" coordorigin="8012,-153" coordsize="0,64" path="m8012,-153l8012,-90e" filled="false" stroked="true" strokeweight=".396068pt" strokecolor="#0080ff">
                <v:path arrowok="t"/>
              </v:shape>
            </v:group>
            <v:group style="position:absolute;left:7412;top:-153;width:2;height:64" coordorigin="7412,-153" coordsize="2,64">
              <v:shape style="position:absolute;left:7412;top:-153;width:2;height:64" coordorigin="7412,-153" coordsize="0,64" path="m7412,-90l7412,-153e" filled="false" stroked="true" strokeweight=".371318pt" strokecolor="#0080ff">
                <v:path arrowok="t"/>
              </v:shape>
            </v:group>
            <v:group style="position:absolute;left:8444;top:-153;width:2;height:64" coordorigin="8444,-153" coordsize="2,64">
              <v:shape style="position:absolute;left:8444;top:-153;width:2;height:64" coordorigin="8444,-153" coordsize="0,64" path="m8444,-90l8444,-153e" filled="false" stroked="true" strokeweight=".371318pt" strokecolor="#0080ff">
                <v:path arrowok="t"/>
              </v:shape>
            </v:group>
            <v:group style="position:absolute;left:8430;top:-153;width:2;height:64" coordorigin="8430,-153" coordsize="2,64">
              <v:shape style="position:absolute;left:8430;top:-153;width:2;height:64" coordorigin="8430,-153" coordsize="0,64" path="m8430,-153l8430,-90e" filled="false" stroked="true" strokeweight=".410925pt" strokecolor="#0080ff">
                <v:path arrowok="t"/>
              </v:shape>
            </v:group>
            <v:group style="position:absolute;left:8397;top:-153;width:2;height:64" coordorigin="8397,-153" coordsize="2,64">
              <v:shape style="position:absolute;left:8397;top:-153;width:2;height:64" coordorigin="8397,-153" coordsize="0,64" path="m8397,-153l8397,-90e" filled="false" stroked="true" strokeweight=".450532pt" strokecolor="#0080ff">
                <v:path arrowok="t"/>
              </v:shape>
            </v:group>
            <v:group style="position:absolute;left:8524;top:-153;width:2;height:64" coordorigin="8524,-153" coordsize="2,64">
              <v:shape style="position:absolute;left:8524;top:-153;width:2;height:64" coordorigin="8524,-153" coordsize="0,64" path="m8524,-90l8524,-153e" filled="false" stroked="true" strokeweight=".371318pt" strokecolor="#0080ff">
                <v:path arrowok="t"/>
              </v:shape>
            </v:group>
            <v:group style="position:absolute;left:8485;top:-153;width:2;height:64" coordorigin="8485,-153" coordsize="2,64">
              <v:shape style="position:absolute;left:8485;top:-153;width:2;height:64" coordorigin="8485,-153" coordsize="0,64" path="m8485,-153l8485,-90e" filled="false" stroked="true" strokeweight=".381219pt" strokecolor="#0080ff">
                <v:path arrowok="t"/>
              </v:shape>
            </v:group>
            <v:group style="position:absolute;left:8356;top:-153;width:2;height:64" coordorigin="8356,-153" coordsize="2,64">
              <v:shape style="position:absolute;left:8356;top:-153;width:2;height:64" coordorigin="8356,-153" coordsize="0,64" path="m8356,-153l8356,-90e" filled="false" stroked="true" strokeweight=".376268pt" strokecolor="#0080ff">
                <v:path arrowok="t"/>
              </v:shape>
            </v:group>
            <v:group style="position:absolute;left:7555;top:-153;width:2;height:64" coordorigin="7555,-153" coordsize="2,64">
              <v:shape style="position:absolute;left:7555;top:-153;width:2;height:64" coordorigin="7555,-153" coordsize="0,64" path="m7555,-153l7555,-90e" filled="false" stroked="true" strokeweight=".420827pt" strokecolor="#0080ff">
                <v:path arrowok="t"/>
              </v:shape>
            </v:group>
            <v:group style="position:absolute;left:7532;top:-153;width:2;height:64" coordorigin="7532,-153" coordsize="2,64">
              <v:shape style="position:absolute;left:7532;top:-153;width:2;height:64" coordorigin="7532,-153" coordsize="0,64" path="m7532,-153l7532,-90e" filled="false" stroked="true" strokeweight=".460449pt" strokecolor="#0080ff">
                <v:path arrowok="t"/>
              </v:shape>
            </v:group>
            <v:group style="position:absolute;left:8004;top:-153;width:2;height:64" coordorigin="8004,-153" coordsize="2,64">
              <v:shape style="position:absolute;left:8004;top:-153;width:2;height:64" coordorigin="8004,-153" coordsize="0,64" path="m8004,-153l8004,-90e" filled="false" stroked="true" strokeweight=".49016pt" strokecolor="#0080ff">
                <v:path arrowok="t"/>
              </v:shape>
            </v:group>
            <v:group style="position:absolute;left:7654;top:-153;width:2;height:64" coordorigin="7654,-153" coordsize="2,64">
              <v:shape style="position:absolute;left:7654;top:-153;width:2;height:64" coordorigin="7654,-153" coordsize="0,64" path="m7654,-153l7654,-90e" filled="false" stroked="true" strokeweight=".53474pt" strokecolor="#0080ff">
                <v:path arrowok="t"/>
              </v:shape>
            </v:group>
            <v:group style="position:absolute;left:8298;top:-153;width:2;height:64" coordorigin="8298,-153" coordsize="2,64">
              <v:shape style="position:absolute;left:8298;top:-153;width:2;height:64" coordorigin="8298,-153" coordsize="0,64" path="m8298,-153l8298,-90e" filled="false" stroked="true" strokeweight=".460446pt" strokecolor="#0080ff">
                <v:path arrowok="t"/>
              </v:shape>
            </v:group>
            <v:group style="position:absolute;left:7431;top:-153;width:2;height:64" coordorigin="7431,-153" coordsize="2,64">
              <v:shape style="position:absolute;left:7431;top:-153;width:2;height:64" coordorigin="7431,-153" coordsize="0,64" path="m7431,-153l7431,-90e" filled="false" stroked="true" strokeweight=".455454pt" strokecolor="#0080ff">
                <v:path arrowok="t"/>
              </v:shape>
            </v:group>
            <v:group style="position:absolute;left:8029;top:-153;width:2;height:64" coordorigin="8029,-153" coordsize="2,64">
              <v:shape style="position:absolute;left:8029;top:-153;width:2;height:64" coordorigin="8029,-153" coordsize="0,64" path="m8029,-153l8029,-90e" filled="false" stroked="true" strokeweight=".415876pt" strokecolor="#0080ff">
                <v:path arrowok="t"/>
              </v:shape>
            </v:group>
            <v:group style="position:absolute;left:7572;top:-153;width:2;height:64" coordorigin="7572,-153" coordsize="2,64">
              <v:shape style="position:absolute;left:7572;top:-153;width:2;height:64" coordorigin="7572,-153" coordsize="0,64" path="m7572,-153l7572,-90e" filled="false" stroked="true" strokeweight=".455485pt" strokecolor="#0080ff">
                <v:path arrowok="t"/>
              </v:shape>
            </v:group>
            <v:group style="position:absolute;left:8382;top:-153;width:2;height:64" coordorigin="8382,-153" coordsize="2,64">
              <v:shape style="position:absolute;left:8382;top:-153;width:2;height:64" coordorigin="8382,-153" coordsize="0,64" path="m8382,-90l8382,-153e" filled="false" stroked="true" strokeweight=".371318pt" strokecolor="#0080ff">
                <v:path arrowok="t"/>
              </v:shape>
            </v:group>
            <v:group style="position:absolute;left:8209;top:-153;width:2;height:64" coordorigin="8209,-153" coordsize="2,64">
              <v:shape style="position:absolute;left:8209;top:-153;width:2;height:64" coordorigin="8209,-153" coordsize="0,64" path="m8209,-153l8209,-90e" filled="false" stroked="true" strokeweight=".410925pt" strokecolor="#0080ff">
                <v:path arrowok="t"/>
              </v:shape>
            </v:group>
            <v:group style="position:absolute;left:7462;top:-153;width:2;height:64" coordorigin="7462,-153" coordsize="2,64">
              <v:shape style="position:absolute;left:7462;top:-153;width:2;height:64" coordorigin="7462,-153" coordsize="0,64" path="m7462,-153l7462,-90e" filled="false" stroked="true" strokeweight=".425777pt" strokecolor="#0080ff">
                <v:path arrowok="t"/>
              </v:shape>
            </v:group>
            <v:group style="position:absolute;left:8418;top:-153;width:2;height:64" coordorigin="8418,-153" coordsize="2,64">
              <v:shape style="position:absolute;left:8418;top:-153;width:2;height:64" coordorigin="8418,-153" coordsize="0,64" path="m8418,-90l8418,-153e" filled="false" stroked="true" strokeweight=".371318pt" strokecolor="#0080ff">
                <v:path arrowok="t"/>
              </v:shape>
            </v:group>
            <v:group style="position:absolute;left:7258;top:-153;width:2;height:64" coordorigin="7258,-153" coordsize="2,64">
              <v:shape style="position:absolute;left:7258;top:-153;width:2;height:64" coordorigin="7258,-153" coordsize="0,64" path="m7258,-153l7258,-90e" filled="false" stroked="true" strokeweight=".445576pt" strokecolor="#0080ff">
                <v:path arrowok="t"/>
              </v:shape>
            </v:group>
            <v:group style="position:absolute;left:7246;top:-153;width:2;height:64" coordorigin="7246,-153" coordsize="2,64">
              <v:shape style="position:absolute;left:7246;top:-153;width:2;height:64" coordorigin="7246,-153" coordsize="0,64" path="m7246,-90l7246,-153e" filled="false" stroked="true" strokeweight=".371318pt" strokecolor="#0080ff">
                <v:path arrowok="t"/>
              </v:shape>
            </v:group>
            <v:group style="position:absolute;left:7426;top:-153;width:2;height:64" coordorigin="7426,-153" coordsize="2,64">
              <v:shape style="position:absolute;left:7426;top:-153;width:2;height:64" coordorigin="7426,-153" coordsize="0,64" path="m7426,-153l7426,-90e" filled="false" stroked="true" strokeweight=".480223pt" strokecolor="#0080ff">
                <v:path arrowok="t"/>
              </v:shape>
            </v:group>
            <v:group style="position:absolute;left:7885;top:-153;width:2;height:64" coordorigin="7885,-153" coordsize="2,64">
              <v:shape style="position:absolute;left:7885;top:-153;width:2;height:64" coordorigin="7885,-153" coordsize="0,64" path="m7885,-90l7885,-153e" filled="false" stroked="true" strokeweight=".371318pt" strokecolor="#0080ff">
                <v:path arrowok="t"/>
              </v:shape>
            </v:group>
            <v:group style="position:absolute;left:8386;top:-153;width:2;height:64" coordorigin="8386,-153" coordsize="2,64">
              <v:shape style="position:absolute;left:8386;top:-153;width:2;height:64" coordorigin="8386,-153" coordsize="0,64" path="m8386,-90l8386,-153e" filled="false" stroked="true" strokeweight=".371318pt" strokecolor="#0080ff">
                <v:path arrowok="t"/>
              </v:shape>
            </v:group>
            <v:group style="position:absolute;left:7938;top:-153;width:2;height:64" coordorigin="7938,-153" coordsize="2,64">
              <v:shape style="position:absolute;left:7938;top:-153;width:2;height:64" coordorigin="7938,-153" coordsize="0,64" path="m7938,-153l7938,-90e" filled="false" stroked="true" strokeweight=".534772pt" strokecolor="#0080ff">
                <v:path arrowok="t"/>
              </v:shape>
            </v:group>
            <v:group style="position:absolute;left:7472;top:-153;width:2;height:64" coordorigin="7472,-153" coordsize="2,64">
              <v:shape style="position:absolute;left:7472;top:-153;width:2;height:64" coordorigin="7472,-153" coordsize="0,64" path="m7472,-153l7472,-90e" filled="false" stroked="true" strokeweight=".470363pt" strokecolor="#0080ff">
                <v:path arrowok="t"/>
              </v:shape>
            </v:group>
            <v:group style="position:absolute;left:7338;top:-153;width:2;height:64" coordorigin="7338,-153" coordsize="2,64">
              <v:shape style="position:absolute;left:7338;top:-153;width:2;height:64" coordorigin="7338,-153" coordsize="0,64" path="m7338,-153l7338,-90e" filled="false" stroked="true" strokeweight=".475283pt" strokecolor="#0080ff">
                <v:path arrowok="t"/>
              </v:shape>
            </v:group>
            <v:group style="position:absolute;left:7483;top:-153;width:2;height:64" coordorigin="7483,-153" coordsize="2,64">
              <v:shape style="position:absolute;left:7483;top:-153;width:2;height:64" coordorigin="7483,-153" coordsize="0,64" path="m7483,-153l7483,-90e" filled="false" stroked="true" strokeweight=".445587pt" strokecolor="#0080ff">
                <v:path arrowok="t"/>
              </v:shape>
            </v:group>
            <v:group style="position:absolute;left:6980;top:-153;width:2;height:64" coordorigin="6980,-153" coordsize="2,64">
              <v:shape style="position:absolute;left:6980;top:-153;width:2;height:64" coordorigin="6980,-153" coordsize="0,64" path="m6980,-153l6980,-90e" filled="false" stroked="true" strokeweight=".391121pt" strokecolor="#0080ff">
                <v:path arrowok="t"/>
              </v:shape>
            </v:group>
            <v:group style="position:absolute;left:7417;top:-153;width:2;height:64" coordorigin="7417,-153" coordsize="2,64">
              <v:shape style="position:absolute;left:7417;top:-153;width:2;height:64" coordorigin="7417,-153" coordsize="0,64" path="m7417,-90l7417,-153e" filled="false" stroked="true" strokeweight=".371318pt" strokecolor="#0080ff">
                <v:path arrowok="t"/>
              </v:shape>
            </v:group>
            <v:group style="position:absolute;left:7818;top:-153;width:2;height:64" coordorigin="7818,-153" coordsize="2,64">
              <v:shape style="position:absolute;left:7818;top:-153;width:2;height:64" coordorigin="7818,-153" coordsize="0,64" path="m7818,-153l7818,-90e" filled="false" stroked="true" strokeweight=".504991pt" strokecolor="#0080ff">
                <v:path arrowok="t"/>
              </v:shape>
            </v:group>
            <v:group style="position:absolute;left:7515;top:-153;width:2;height:64" coordorigin="7515,-153" coordsize="2,64">
              <v:shape style="position:absolute;left:7515;top:-153;width:2;height:64" coordorigin="7515,-153" coordsize="0,64" path="m7515,-153l7515,-90e" filled="false" stroked="true" strokeweight=".475276pt" strokecolor="#0080ff">
                <v:path arrowok="t"/>
              </v:shape>
            </v:group>
            <v:group style="position:absolute;left:6941;top:-153;width:2;height:64" coordorigin="6941,-153" coordsize="2,64">
              <v:shape style="position:absolute;left:6941;top:-153;width:2;height:64" coordorigin="6941,-153" coordsize="0,64" path="m6941,-90l6941,-153e" filled="false" stroked="true" strokeweight=".371318pt" strokecolor="#0080ff">
                <v:path arrowok="t"/>
              </v:shape>
            </v:group>
            <v:group style="position:absolute;left:7689;top:-153;width:2;height:64" coordorigin="7689,-153" coordsize="2,64">
              <v:shape style="position:absolute;left:7689;top:-153;width:2;height:64" coordorigin="7689,-153" coordsize="0,64" path="m7689,-153l7689,-90e" filled="false" stroked="true" strokeweight=".455483pt" strokecolor="#0080ff">
                <v:path arrowok="t"/>
              </v:shape>
            </v:group>
            <v:group style="position:absolute;left:8142;top:-153;width:2;height:64" coordorigin="8142,-153" coordsize="2,64">
              <v:shape style="position:absolute;left:8142;top:-153;width:2;height:64" coordorigin="8142,-153" coordsize="0,64" path="m8142,-153l8142,-90e" filled="false" stroked="true" strokeweight=".529764pt" strokecolor="#0080ff">
                <v:path arrowok="t"/>
              </v:shape>
            </v:group>
            <v:group style="position:absolute;left:7645;top:-153;width:2;height:64" coordorigin="7645,-153" coordsize="2,64">
              <v:shape style="position:absolute;left:7645;top:-153;width:2;height:64" coordorigin="7645,-153" coordsize="0,64" path="m7645,-153l7645,-90e" filled="false" stroked="true" strokeweight=".371318pt" strokecolor="#0080ff">
                <v:path arrowok="t"/>
              </v:shape>
            </v:group>
            <v:group style="position:absolute;left:7699;top:-153;width:2;height:64" coordorigin="7699,-153" coordsize="2,64">
              <v:shape style="position:absolute;left:7699;top:-153;width:2;height:64" coordorigin="7699,-153" coordsize="0,64" path="m7699,-153l7699,-90e" filled="false" stroked="true" strokeweight=".509941pt" strokecolor="#0080ff">
                <v:path arrowok="t"/>
              </v:shape>
            </v:group>
            <v:group style="position:absolute;left:7922;top:-153;width:2;height:64" coordorigin="7922,-153" coordsize="2,64">
              <v:shape style="position:absolute;left:7922;top:-153;width:2;height:64" coordorigin="7922,-153" coordsize="0,64" path="m7922,-153l7922,-90e" filled="false" stroked="true" strokeweight=".420817pt" strokecolor="#0080ff">
                <v:path arrowok="t"/>
              </v:shape>
            </v:group>
            <v:group style="position:absolute;left:8121;top:-153;width:2;height:64" coordorigin="8121,-153" coordsize="2,64">
              <v:shape style="position:absolute;left:8121;top:-153;width:2;height:64" coordorigin="8121,-153" coordsize="0,64" path="m8121,-153l8121,-90e" filled="false" stroked="true" strokeweight=".440624pt" strokecolor="#0080ff">
                <v:path arrowok="t"/>
              </v:shape>
            </v:group>
            <v:group style="position:absolute;left:7123;top:-153;width:2;height:64" coordorigin="7123,-153" coordsize="2,64">
              <v:shape style="position:absolute;left:7123;top:-153;width:2;height:64" coordorigin="7123,-153" coordsize="0,64" path="m7123,-153l7123,-90e" filled="false" stroked="true" strokeweight=".470336pt" strokecolor="#0080ff">
                <v:path arrowok="t"/>
              </v:shape>
            </v:group>
            <v:group style="position:absolute;left:8078;top:-153;width:2;height:64" coordorigin="8078,-153" coordsize="2,64">
              <v:shape style="position:absolute;left:8078;top:-153;width:2;height:64" coordorigin="8078,-153" coordsize="0,64" path="m8078,-90l8078,-153e" filled="false" stroked="true" strokeweight=".371318pt" strokecolor="#0080ff">
                <v:path arrowok="t"/>
              </v:shape>
            </v:group>
            <v:group style="position:absolute;left:7423;top:-153;width:2;height:64" coordorigin="7423,-153" coordsize="2,64">
              <v:shape style="position:absolute;left:7423;top:-153;width:2;height:64" coordorigin="7423,-153" coordsize="0,64" path="m7423,-153l7423,-90e" filled="false" stroked="true" strokeweight=".381221pt" strokecolor="#0080ff">
                <v:path arrowok="t"/>
              </v:shape>
            </v:group>
            <v:group style="position:absolute;left:7218;top:-153;width:2;height:64" coordorigin="7218,-153" coordsize="2,64">
              <v:shape style="position:absolute;left:7218;top:-153;width:2;height:64" coordorigin="7218,-153" coordsize="0,64" path="m7218,-153l7218,-90e" filled="false" stroked="true" strokeweight=".445581pt" strokecolor="#0080ff">
                <v:path arrowok="t"/>
              </v:shape>
            </v:group>
            <v:group style="position:absolute;left:7836;top:-153;width:2;height:64" coordorigin="7836,-153" coordsize="2,64">
              <v:shape style="position:absolute;left:7836;top:-153;width:2;height:64" coordorigin="7836,-153" coordsize="0,64" path="m7836,-153l7836,-90e" filled="false" stroked="true" strokeweight=".381219pt" strokecolor="#0080ff">
                <v:path arrowok="t"/>
              </v:shape>
            </v:group>
            <v:group style="position:absolute;left:8374;top:-153;width:2;height:64" coordorigin="8374,-153" coordsize="2,64">
              <v:shape style="position:absolute;left:8374;top:-153;width:2;height:64" coordorigin="8374,-153" coordsize="0,64" path="m8374,-153l8374,-90e" filled="false" stroked="true" strokeweight=".396072pt" strokecolor="#0080ff">
                <v:path arrowok="t"/>
              </v:shape>
            </v:group>
            <v:group style="position:absolute;left:7544;top:-153;width:2;height:64" coordorigin="7544,-153" coordsize="2,64">
              <v:shape style="position:absolute;left:7544;top:-153;width:2;height:64" coordorigin="7544,-153" coordsize="0,64" path="m7544,-153l7544,-90e" filled="false" stroked="true" strokeweight=".445581pt" strokecolor="#0080ff">
                <v:path arrowok="t"/>
              </v:shape>
            </v:group>
            <v:group style="position:absolute;left:7204;top:-153;width:2;height:64" coordorigin="7204,-153" coordsize="2,64">
              <v:shape style="position:absolute;left:7204;top:-153;width:2;height:64" coordorigin="7204,-153" coordsize="0,64" path="m7204,-153l7204,-90e" filled="false" stroked="true" strokeweight=".440619pt" strokecolor="#0080ff">
                <v:path arrowok="t"/>
              </v:shape>
            </v:group>
            <v:group style="position:absolute;left:7387;top:-153;width:2;height:64" coordorigin="7387,-153" coordsize="2,64">
              <v:shape style="position:absolute;left:7387;top:-153;width:2;height:64" coordorigin="7387,-153" coordsize="0,64" path="m7387,-153l7387,-90e" filled="false" stroked="true" strokeweight=".430728pt" strokecolor="#0080ff">
                <v:path arrowok="t"/>
              </v:shape>
            </v:group>
            <v:group style="position:absolute;left:7960;top:-153;width:2;height:64" coordorigin="7960,-153" coordsize="2,64">
              <v:shape style="position:absolute;left:7960;top:-153;width:2;height:64" coordorigin="7960,-153" coordsize="0,64" path="m7960,-153l7960,-90e" filled="false" stroked="true" strokeweight=".460413pt" strokecolor="#0080ff">
                <v:path arrowok="t"/>
              </v:shape>
            </v:group>
            <v:group style="position:absolute;left:7977;top:-153;width:2;height:64" coordorigin="7977,-153" coordsize="2,64">
              <v:shape style="position:absolute;left:7977;top:-153;width:2;height:64" coordorigin="7977,-153" coordsize="0,64" path="m7977,-153l7977,-90e" filled="false" stroked="true" strokeweight=".465385pt" strokecolor="#0080ff">
                <v:path arrowok="t"/>
              </v:shape>
            </v:group>
            <v:group style="position:absolute;left:6989;top:-153;width:2;height:64" coordorigin="6989,-153" coordsize="2,64">
              <v:shape style="position:absolute;left:6989;top:-153;width:2;height:64" coordorigin="6989,-153" coordsize="0,64" path="m6989,-153l6989,-90e" filled="false" stroked="true" strokeweight=".460434pt" strokecolor="#0080ff">
                <v:path arrowok="t"/>
              </v:shape>
            </v:group>
            <v:group style="position:absolute;left:7043;top:-153;width:2;height:64" coordorigin="7043,-153" coordsize="2,64">
              <v:shape style="position:absolute;left:7043;top:-153;width:2;height:64" coordorigin="7043,-153" coordsize="0,64" path="m7043,-90l7043,-153e" filled="false" stroked="true" strokeweight=".371318pt" strokecolor="#0080ff">
                <v:path arrowok="t"/>
              </v:shape>
            </v:group>
            <v:group style="position:absolute;left:7643;top:-153;width:2;height:64" coordorigin="7643,-153" coordsize="2,64">
              <v:shape style="position:absolute;left:7643;top:-153;width:2;height:64" coordorigin="7643,-153" coordsize="0,64" path="m7643,-153l7643,-90e" filled="false" stroked="true" strokeweight=".455471pt" strokecolor="#0080ff">
                <v:path arrowok="t"/>
              </v:shape>
            </v:group>
            <v:group style="position:absolute;left:7667;top:-153;width:2;height:64" coordorigin="7667,-153" coordsize="2,64">
              <v:shape style="position:absolute;left:7667;top:-153;width:2;height:64" coordorigin="7667,-153" coordsize="0,64" path="m7667,-153l7667,-90e" filled="false" stroked="true" strokeweight=".495105pt" strokecolor="#0080ff">
                <v:path arrowok="t"/>
              </v:shape>
            </v:group>
            <v:group style="position:absolute;left:7181;top:-153;width:2;height:64" coordorigin="7181,-153" coordsize="2,64">
              <v:shape style="position:absolute;left:7181;top:-153;width:2;height:64" coordorigin="7181,-153" coordsize="0,64" path="m7181,-153l7181,-90e" filled="false" stroked="true" strokeweight=".376268pt" strokecolor="#0080ff">
                <v:path arrowok="t"/>
              </v:shape>
            </v:group>
            <v:group style="position:absolute;left:7429;top:-153;width:2;height:64" coordorigin="7429,-153" coordsize="2,64">
              <v:shape style="position:absolute;left:7429;top:-153;width:2;height:64" coordorigin="7429,-153" coordsize="0,64" path="m7429,-153l7429,-90e" filled="false" stroked="true" strokeweight=".450532pt" strokecolor="#0080ff">
                <v:path arrowok="t"/>
              </v:shape>
            </v:group>
            <v:group style="position:absolute;left:7190;top:-153;width:2;height:64" coordorigin="7190,-153" coordsize="2,64">
              <v:shape style="position:absolute;left:7190;top:-153;width:2;height:64" coordorigin="7190,-153" coordsize="0,64" path="m7190,-90l7190,-153e" filled="false" stroked="true" strokeweight=".371318pt" strokecolor="#0080ff">
                <v:path arrowok="t"/>
              </v:shape>
            </v:group>
            <v:group style="position:absolute;left:8344;top:-153;width:2;height:64" coordorigin="8344,-153" coordsize="2,64">
              <v:shape style="position:absolute;left:8344;top:-153;width:2;height:64" coordorigin="8344,-153" coordsize="0,64" path="m8344,-153l8344,-90e" filled="false" stroked="true" strokeweight=".415876pt" strokecolor="#0080ff">
                <v:path arrowok="t"/>
              </v:shape>
            </v:group>
            <v:group style="position:absolute;left:6936;top:-153;width:2;height:64" coordorigin="6936,-153" coordsize="2,64">
              <v:shape style="position:absolute;left:6936;top:-153;width:2;height:64" coordorigin="6936,-153" coordsize="0,64" path="m6936,-90l6936,-153e" filled="false" stroked="true" strokeweight=".371318pt" strokecolor="#0080ff">
                <v:path arrowok="t"/>
              </v:shape>
            </v:group>
            <v:group style="position:absolute;left:7281;top:-153;width:2;height:64" coordorigin="7281,-153" coordsize="2,64">
              <v:shape style="position:absolute;left:7281;top:-153;width:2;height:64" coordorigin="7281,-153" coordsize="0,64" path="m7281,-153l7281,-90e" filled="false" stroked="true" strokeweight=".460419pt" strokecolor="#0080ff">
                <v:path arrowok="t"/>
              </v:shape>
            </v:group>
            <v:group style="position:absolute;left:8145;top:-153;width:2;height:64" coordorigin="8145,-153" coordsize="2,64">
              <v:shape style="position:absolute;left:8145;top:-153;width:2;height:64" coordorigin="8145,-153" coordsize="0,64" path="m8145,-153l8145,-90e" filled="false" stroked="true" strokeweight=".420816pt" strokecolor="#0080ff">
                <v:path arrowok="t"/>
              </v:shape>
            </v:group>
            <v:group style="position:absolute;left:6973;top:-153;width:2;height:64" coordorigin="6973,-153" coordsize="2,64">
              <v:shape style="position:absolute;left:6973;top:-153;width:2;height:64" coordorigin="6973,-153" coordsize="0,64" path="m6973,-153l6973,-90e" filled="false" stroked="true" strokeweight=".470336pt" strokecolor="#0080ff">
                <v:path arrowok="t"/>
              </v:shape>
            </v:group>
            <v:group style="position:absolute;left:7718;top:-153;width:2;height:64" coordorigin="7718,-153" coordsize="2,64">
              <v:shape style="position:absolute;left:7718;top:-153;width:2;height:64" coordorigin="7718,-153" coordsize="0,64" path="m7718,-153l7718,-90e" filled="false" stroked="true" strokeweight=".405947pt" strokecolor="#0080ff">
                <v:path arrowok="t"/>
              </v:shape>
            </v:group>
            <v:group style="position:absolute;left:7152;top:-153;width:2;height:64" coordorigin="7152,-153" coordsize="2,64">
              <v:shape style="position:absolute;left:7152;top:-153;width:2;height:64" coordorigin="7152,-153" coordsize="0,64" path="m7152,-153l7152,-90e" filled="false" stroked="true" strokeweight=".490126pt" strokecolor="#0080ff">
                <v:path arrowok="t"/>
              </v:shape>
            </v:group>
            <v:group style="position:absolute;left:7194;top:-153;width:2;height:64" coordorigin="7194,-153" coordsize="2,64">
              <v:shape style="position:absolute;left:7194;top:-153;width:2;height:64" coordorigin="7194,-153" coordsize="0,64" path="m7194,-153l7194,-90e" filled="false" stroked="true" strokeweight=".485192pt" strokecolor="#0080ff">
                <v:path arrowok="t"/>
              </v:shape>
            </v:group>
            <v:group style="position:absolute;left:7772;top:-153;width:2;height:64" coordorigin="7772,-153" coordsize="2,64">
              <v:shape style="position:absolute;left:7772;top:-153;width:2;height:64" coordorigin="7772,-153" coordsize="0,64" path="m7772,-153l7772,-90e" filled="false" stroked="true" strokeweight=".514902pt" strokecolor="#0080ff">
                <v:path arrowok="t"/>
              </v:shape>
            </v:group>
            <v:group style="position:absolute;left:8439;top:-153;width:2;height:64" coordorigin="8439,-153" coordsize="2,64">
              <v:shape style="position:absolute;left:8439;top:-153;width:2;height:64" coordorigin="8439,-153" coordsize="0,64" path="m8439,-90l8439,-153e" filled="false" stroked="true" strokeweight=".371318pt" strokecolor="#0080ff">
                <v:path arrowok="t"/>
              </v:shape>
            </v:group>
            <v:group style="position:absolute;left:7956;top:-153;width:2;height:64" coordorigin="7956,-153" coordsize="2,64">
              <v:shape style="position:absolute;left:7956;top:-153;width:2;height:64" coordorigin="7956,-153" coordsize="0,64" path="m7956,-153l7956,-90e" filled="false" stroked="true" strokeweight=".470336pt" strokecolor="#0080ff">
                <v:path arrowok="t"/>
              </v:shape>
            </v:group>
            <v:group style="position:absolute;left:7710;top:-153;width:2;height:64" coordorigin="7710,-153" coordsize="2,64">
              <v:shape style="position:absolute;left:7710;top:-153;width:2;height:64" coordorigin="7710,-153" coordsize="0,64" path="m7710,-153l7710,-90e" filled="false" stroked="true" strokeweight=".415904pt" strokecolor="#0080ff">
                <v:path arrowok="t"/>
              </v:shape>
            </v:group>
            <v:group style="position:absolute;left:7576;top:-153;width:2;height:64" coordorigin="7576,-153" coordsize="2,64">
              <v:shape style="position:absolute;left:7576;top:-153;width:2;height:64" coordorigin="7576,-153" coordsize="0,64" path="m7576,-153l7576,-90e" filled="false" stroked="true" strokeweight=".455483pt" strokecolor="#0080ff">
                <v:path arrowok="t"/>
              </v:shape>
            </v:group>
            <v:group style="position:absolute;left:7509;top:-153;width:2;height:64" coordorigin="7509,-153" coordsize="2,64">
              <v:shape style="position:absolute;left:7509;top:-153;width:2;height:64" coordorigin="7509,-153" coordsize="0,64" path="m7509,-153l7509,-90e" filled="false" stroked="true" strokeweight=".500025pt" strokecolor="#0080ff">
                <v:path arrowok="t"/>
              </v:shape>
            </v:group>
            <v:group style="position:absolute;left:8696;top:-153;width:2;height:64" coordorigin="8696,-153" coordsize="2,64">
              <v:shape style="position:absolute;left:8696;top:-153;width:2;height:64" coordorigin="8696,-153" coordsize="0,64" path="m8696,-90l8696,-153e" filled="false" stroked="true" strokeweight=".371318pt" strokecolor="#0080ff">
                <v:path arrowok="t"/>
              </v:shape>
            </v:group>
            <v:group style="position:absolute;left:8602;top:-153;width:2;height:64" coordorigin="8602,-153" coordsize="2,64">
              <v:shape style="position:absolute;left:8602;top:-153;width:2;height:64" coordorigin="8602,-153" coordsize="0,64" path="m8602,-90l8602,-153e" filled="false" stroked="true" strokeweight=".371318pt" strokecolor="#0080ff">
                <v:path arrowok="t"/>
              </v:shape>
            </v:group>
            <v:group style="position:absolute;left:8673;top:-153;width:2;height:64" coordorigin="8673,-153" coordsize="2,64">
              <v:shape style="position:absolute;left:8673;top:-153;width:2;height:64" coordorigin="8673,-153" coordsize="0,64" path="m8673,-90l8673,-153e" filled="false" stroked="true" strokeweight=".371318pt" strokecolor="#0080ff">
                <v:path arrowok="t"/>
              </v:shape>
            </v:group>
            <v:group style="position:absolute;left:8539;top:-153;width:2;height:64" coordorigin="8539,-153" coordsize="2,64">
              <v:shape style="position:absolute;left:8539;top:-153;width:2;height:64" coordorigin="8539,-153" coordsize="0,64" path="m8539,-90l8539,-153e" filled="false" stroked="true" strokeweight=".371318pt" strokecolor="#0080ff">
                <v:path arrowok="t"/>
              </v:shape>
            </v:group>
            <v:group style="position:absolute;left:6860;top:-153;width:2;height:64" coordorigin="6860,-153" coordsize="2,64">
              <v:shape style="position:absolute;left:6860;top:-153;width:2;height:64" coordorigin="6860,-153" coordsize="0,64" path="m6860,-90l6860,-153e" filled="false" stroked="true" strokeweight=".371318pt" strokecolor="#0080ff">
                <v:path arrowok="t"/>
              </v:shape>
            </v:group>
            <v:group style="position:absolute;left:7904;top:-153;width:2;height:64" coordorigin="7904,-153" coordsize="2,64">
              <v:shape style="position:absolute;left:7904;top:-153;width:2;height:64" coordorigin="7904,-153" coordsize="0,64" path="m7904,-153l7904,-90e" filled="false" stroked="true" strokeweight=".410925pt" strokecolor="#0080ff">
                <v:path arrowok="t"/>
              </v:shape>
            </v:group>
            <v:group style="position:absolute;left:7897;top:-153;width:2;height:64" coordorigin="7897,-153" coordsize="2,64">
              <v:shape style="position:absolute;left:7897;top:-153;width:2;height:64" coordorigin="7897,-153" coordsize="0,64" path="m7897,-153l7897,-90e" filled="false" stroked="true" strokeweight=".430742pt" strokecolor="#0080ff">
                <v:path arrowok="t"/>
              </v:shape>
            </v:group>
            <v:group style="position:absolute;left:8168;top:-153;width:2;height:64" coordorigin="8168,-153" coordsize="2,64">
              <v:shape style="position:absolute;left:8168;top:-153;width:2;height:64" coordorigin="8168,-153" coordsize="0,64" path="m8168,-90l8168,-153e" filled="false" stroked="true" strokeweight=".371318pt" strokecolor="#0080ff">
                <v:path arrowok="t"/>
              </v:shape>
            </v:group>
            <v:group style="position:absolute;left:7706;top:-153;width:2;height:64" coordorigin="7706,-153" coordsize="2,64">
              <v:shape style="position:absolute;left:7706;top:-153;width:2;height:64" coordorigin="7706,-153" coordsize="0,64" path="m7706,-153l7706,-90e" filled="false" stroked="true" strokeweight=".495085pt" strokecolor="#0080ff">
                <v:path arrowok="t"/>
              </v:shape>
            </v:group>
            <v:group style="position:absolute;left:7553;top:-153;width:2;height:64" coordorigin="7553,-153" coordsize="2,64">
              <v:shape style="position:absolute;left:7553;top:-153;width:2;height:64" coordorigin="7553,-153" coordsize="0,64" path="m7553,-153l7553,-90e" filled="false" stroked="true" strokeweight=".485158pt" strokecolor="#0080ff">
                <v:path arrowok="t"/>
              </v:shape>
            </v:group>
            <v:group style="position:absolute;left:8469;top:-153;width:2;height:64" coordorigin="8469,-153" coordsize="2,64">
              <v:shape style="position:absolute;left:8469;top:-153;width:2;height:64" coordorigin="8469,-153" coordsize="0,64" path="m8469,-153l8469,-90e" filled="false" stroked="true" strokeweight=".381219pt" strokecolor="#0080ff">
                <v:path arrowok="t"/>
              </v:shape>
            </v:group>
            <v:group style="position:absolute;left:7226;top:-153;width:2;height:64" coordorigin="7226,-153" coordsize="2,64">
              <v:shape style="position:absolute;left:7226;top:-153;width:2;height:64" coordorigin="7226,-153" coordsize="0,64" path="m7226,-153l7226,-90e" filled="false" stroked="true" strokeweight=".381219pt" strokecolor="#0080ff">
                <v:path arrowok="t"/>
              </v:shape>
            </v:group>
            <v:group style="position:absolute;left:8016;top:-153;width:2;height:64" coordorigin="8016,-153" coordsize="2,64">
              <v:shape style="position:absolute;left:8016;top:-153;width:2;height:64" coordorigin="8016,-153" coordsize="0,64" path="m8016,-153l8016,-90e" filled="false" stroked="true" strokeweight=".46539pt" strokecolor="#0080ff">
                <v:path arrowok="t"/>
              </v:shape>
            </v:group>
            <v:group style="position:absolute;left:7314;top:-153;width:2;height:64" coordorigin="7314,-153" coordsize="2,64">
              <v:shape style="position:absolute;left:7314;top:-153;width:2;height:64" coordorigin="7314,-153" coordsize="0,64" path="m7314,-153l7314,-90e" filled="false" stroked="true" strokeweight=".445581pt" strokecolor="#0080ff">
                <v:path arrowok="t"/>
              </v:shape>
            </v:group>
            <v:group style="position:absolute;left:7064;top:-153;width:2;height:64" coordorigin="7064,-153" coordsize="2,64">
              <v:shape style="position:absolute;left:7064;top:-153;width:2;height:64" coordorigin="7064,-153" coordsize="0,64" path="m7064,-90l7064,-153e" filled="false" stroked="true" strokeweight=".371318pt" strokecolor="#0080ff">
                <v:path arrowok="t"/>
              </v:shape>
            </v:group>
            <v:group style="position:absolute;left:8108;top:-153;width:2;height:64" coordorigin="8108,-153" coordsize="2,64">
              <v:shape style="position:absolute;left:8108;top:-153;width:2;height:64" coordorigin="8108,-153" coordsize="0,64" path="m8108,-90l8108,-153e" filled="false" stroked="true" strokeweight=".371318pt" strokecolor="#0080ff">
                <v:path arrowok="t"/>
              </v:shape>
            </v:group>
            <v:group style="position:absolute;left:7674;top:-153;width:2;height:64" coordorigin="7674,-153" coordsize="2,64">
              <v:shape style="position:absolute;left:7674;top:-153;width:2;height:64" coordorigin="7674,-153" coordsize="0,64" path="m7674,-153l7674,-90e" filled="false" stroked="true" strokeweight=".415876pt" strokecolor="#0080ff">
                <v:path arrowok="t"/>
              </v:shape>
            </v:group>
            <v:group style="position:absolute;left:6851;top:-153;width:2;height:64" coordorigin="6851,-153" coordsize="2,64">
              <v:shape style="position:absolute;left:6851;top:-153;width:2;height:64" coordorigin="6851,-153" coordsize="0,64" path="m6851,-153l6851,-90e" filled="false" stroked="true" strokeweight=".415876pt" strokecolor="#0080ff">
                <v:path arrowok="t"/>
              </v:shape>
            </v:group>
            <v:group style="position:absolute;left:7994;top:-153;width:2;height:64" coordorigin="7994,-153" coordsize="2,64">
              <v:shape style="position:absolute;left:7994;top:-153;width:2;height:64" coordorigin="7994,-153" coordsize="0,64" path="m7994,-153l7994,-90e" filled="false" stroked="true" strokeweight=".430731pt" strokecolor="#0080ff">
                <v:path arrowok="t"/>
              </v:shape>
            </v:group>
            <v:group style="position:absolute;left:7754;top:-153;width:2;height:64" coordorigin="7754,-153" coordsize="2,64">
              <v:shape style="position:absolute;left:7754;top:-153;width:2;height:64" coordorigin="7754,-153" coordsize="0,64" path="m7754,-90l7754,-153e" filled="false" stroked="true" strokeweight=".371318pt" strokecolor="#0080ff">
                <v:path arrowok="t"/>
              </v:shape>
            </v:group>
            <v:group style="position:absolute;left:7594;top:-153;width:2;height:64" coordorigin="7594,-153" coordsize="2,64">
              <v:shape style="position:absolute;left:7594;top:-153;width:2;height:64" coordorigin="7594,-153" coordsize="0,64" path="m7594,-153l7594,-90e" filled="false" stroked="true" strokeweight=".381219pt" strokecolor="#0080ff">
                <v:path arrowok="t"/>
              </v:shape>
            </v:group>
            <v:group style="position:absolute;left:8512;top:-153;width:2;height:64" coordorigin="8512,-153" coordsize="2,64">
              <v:shape style="position:absolute;left:8512;top:-153;width:2;height:64" coordorigin="8512,-153" coordsize="0,64" path="m8512,-90l8512,-153e" filled="false" stroked="true" strokeweight=".371318pt" strokecolor="#0080ff">
                <v:path arrowok="t"/>
              </v:shape>
            </v:group>
            <v:group style="position:absolute;left:7598;top:-153;width:2;height:64" coordorigin="7598,-153" coordsize="2,64">
              <v:shape style="position:absolute;left:7598;top:-153;width:2;height:64" coordorigin="7598,-153" coordsize="0,64" path="m7598,-153l7598,-90e" filled="false" stroked="true" strokeweight=".430737pt" strokecolor="#0080ff">
                <v:path arrowok="t"/>
              </v:shape>
            </v:group>
            <v:group style="position:absolute;left:7173;top:-153;width:2;height:64" coordorigin="7173,-153" coordsize="2,64">
              <v:shape style="position:absolute;left:7173;top:-153;width:2;height:64" coordorigin="7173,-153" coordsize="0,64" path="m7173,-90l7173,-153e" filled="false" stroked="true" strokeweight=".371318pt" strokecolor="#0080ff">
                <v:path arrowok="t"/>
              </v:shape>
            </v:group>
            <v:group style="position:absolute;left:7634;top:-153;width:2;height:64" coordorigin="7634,-153" coordsize="2,64">
              <v:shape style="position:absolute;left:7634;top:-153;width:2;height:64" coordorigin="7634,-153" coordsize="0,64" path="m7634,-153l7634,-90e" filled="false" stroked="true" strokeweight=".371318pt" strokecolor="#0080ff">
                <v:path arrowok="t"/>
              </v:shape>
            </v:group>
            <v:group style="position:absolute;left:7794;top:-153;width:2;height:64" coordorigin="7794,-153" coordsize="2,64">
              <v:shape style="position:absolute;left:7794;top:-153;width:2;height:64" coordorigin="7794,-153" coordsize="0,64" path="m7794,-153l7794,-90e" filled="false" stroked="true" strokeweight=".440614pt" strokecolor="#0080ff">
                <v:path arrowok="t"/>
              </v:shape>
            </v:group>
            <v:group style="position:absolute;left:7395;top:-153;width:2;height:64" coordorigin="7395,-153" coordsize="2,64">
              <v:shape style="position:absolute;left:7395;top:-153;width:2;height:64" coordorigin="7395,-153" coordsize="0,64" path="m7395,-153l7395,-90e" filled="false" stroked="true" strokeweight=".425777pt" strokecolor="#0080ff">
                <v:path arrowok="t"/>
              </v:shape>
            </v:group>
            <v:group style="position:absolute;left:7288;top:-153;width:2;height:64" coordorigin="7288,-153" coordsize="2,64">
              <v:shape style="position:absolute;left:7288;top:-153;width:2;height:64" coordorigin="7288,-153" coordsize="0,64" path="m7288,-153l7288,-90e" filled="false" stroked="true" strokeweight=".460419pt" strokecolor="#0080ff">
                <v:path arrowok="t"/>
              </v:shape>
            </v:group>
            <v:group style="position:absolute;left:7734;top:-153;width:2;height:64" coordorigin="7734,-153" coordsize="2,64">
              <v:shape style="position:absolute;left:7734;top:-153;width:2;height:64" coordorigin="7734,-153" coordsize="0,64" path="m7734,-153l7734,-90e" filled="false" stroked="true" strokeweight=".401023pt" strokecolor="#0080ff">
                <v:path arrowok="t"/>
              </v:shape>
            </v:group>
            <v:group style="position:absolute;left:7861;top:-153;width:2;height:64" coordorigin="7861,-153" coordsize="2,64">
              <v:shape style="position:absolute;left:7861;top:-153;width:2;height:64" coordorigin="7861,-153" coordsize="0,64" path="m7861,-153l7861,-90e" filled="false" stroked="true" strokeweight=".401023pt" strokecolor="#0080ff">
                <v:path arrowok="t"/>
              </v:shape>
            </v:group>
            <v:group style="position:absolute;left:7828;top:-153;width:2;height:64" coordorigin="7828,-153" coordsize="2,64">
              <v:shape style="position:absolute;left:7828;top:-153;width:2;height:64" coordorigin="7828,-153" coordsize="0,64" path="m7828,-153l7828,-90e" filled="false" stroked="true" strokeweight=".495109pt" strokecolor="#0080ff">
                <v:path arrowok="t"/>
              </v:shape>
            </v:group>
            <v:group style="position:absolute;left:7950;top:-153;width:2;height:64" coordorigin="7950,-153" coordsize="2,64">
              <v:shape style="position:absolute;left:7950;top:-153;width:2;height:64" coordorigin="7950,-153" coordsize="0,64" path="m7950,-153l7950,-90e" filled="false" stroked="true" strokeweight=".465385pt" strokecolor="#0080ff">
                <v:path arrowok="t"/>
              </v:shape>
            </v:group>
            <v:group style="position:absolute;left:8102;top:-153;width:2;height:64" coordorigin="8102,-153" coordsize="2,64">
              <v:shape style="position:absolute;left:8102;top:-153;width:2;height:64" coordorigin="8102,-153" coordsize="0,64" path="m8102,-153l8102,-90e" filled="false" stroked="true" strokeweight=".42082pt" strokecolor="#0080ff">
                <v:path arrowok="t"/>
              </v:shape>
            </v:group>
            <v:group style="position:absolute;left:8162;top:-153;width:2;height:64" coordorigin="8162,-153" coordsize="2,64">
              <v:shape style="position:absolute;left:8162;top:-153;width:2;height:64" coordorigin="8162,-153" coordsize="0,64" path="m8162,-90l8162,-153e" filled="false" stroked="true" strokeweight=".371318pt" strokecolor="#0080ff">
                <v:path arrowok="t"/>
              </v:shape>
            </v:group>
            <v:group style="position:absolute;left:8428;top:-153;width:2;height:64" coordorigin="8428,-153" coordsize="2,64">
              <v:shape style="position:absolute;left:8428;top:-153;width:2;height:64" coordorigin="8428,-153" coordsize="0,64" path="m8428,-90l8428,-153e" filled="false" stroked="true" strokeweight=".371318pt" strokecolor="#0080ff">
                <v:path arrowok="t"/>
              </v:shape>
            </v:group>
            <v:group style="position:absolute;left:7320;top:-153;width:2;height:64" coordorigin="7320,-153" coordsize="2,64">
              <v:shape style="position:absolute;left:7320;top:-153;width:2;height:64" coordorigin="7320,-153" coordsize="0,64" path="m7320,-153l7320,-90e" filled="false" stroked="true" strokeweight=".381219pt" strokecolor="#0080ff">
                <v:path arrowok="t"/>
              </v:shape>
            </v:group>
            <v:group style="position:absolute;left:6826;top:-153;width:2;height:64" coordorigin="6826,-153" coordsize="2,64">
              <v:shape style="position:absolute;left:6826;top:-153;width:2;height:64" coordorigin="6826,-153" coordsize="0,64" path="m6826,-90l6826,-153e" filled="false" stroked="true" strokeweight=".371318pt" strokecolor="#0080ff">
                <v:path arrowok="t"/>
              </v:shape>
            </v:group>
            <v:group style="position:absolute;left:7486;top:-153;width:2;height:64" coordorigin="7486,-153" coordsize="2,64">
              <v:shape style="position:absolute;left:7486;top:-153;width:2;height:64" coordorigin="7486,-153" coordsize="0,64" path="m7486,-153l7486,-90e" filled="false" stroked="true" strokeweight=".450526pt" strokecolor="#0080ff">
                <v:path arrowok="t"/>
              </v:shape>
            </v:group>
            <v:group style="position:absolute;left:6856;top:-153;width:2;height:64" coordorigin="6856,-153" coordsize="2,64">
              <v:shape style="position:absolute;left:6856;top:-153;width:2;height:64" coordorigin="6856,-153" coordsize="0,64" path="m6856,-90l6856,-153e" filled="false" stroked="true" strokeweight=".371318pt" strokecolor="#0080ff">
                <v:path arrowok="t"/>
              </v:shape>
            </v:group>
            <v:group style="position:absolute;left:7465;top:-153;width:2;height:64" coordorigin="7465,-153" coordsize="2,64">
              <v:shape style="position:absolute;left:7465;top:-153;width:2;height:64" coordorigin="7465,-153" coordsize="0,64" path="m7465,-90l7465,-153e" filled="false" stroked="true" strokeweight=".371318pt" strokecolor="#0080ff">
                <v:path arrowok="t"/>
              </v:shape>
            </v:group>
            <v:group style="position:absolute;left:8150;top:-153;width:2;height:64" coordorigin="8150,-153" coordsize="2,64">
              <v:shape style="position:absolute;left:8150;top:-153;width:2;height:64" coordorigin="8150,-153" coordsize="0,64" path="m8150,-153l8150,-90e" filled="false" stroked="true" strokeweight=".420827pt" strokecolor="#0080ff">
                <v:path arrowok="t"/>
              </v:shape>
            </v:group>
            <v:group style="position:absolute;left:7873;top:-153;width:2;height:64" coordorigin="7873,-153" coordsize="2,64">
              <v:shape style="position:absolute;left:7873;top:-153;width:2;height:64" coordorigin="7873,-153" coordsize="0,64" path="m7873,-153l7873,-90e" filled="false" stroked="true" strokeweight=".440623pt" strokecolor="#0080ff">
                <v:path arrowok="t"/>
              </v:shape>
            </v:group>
            <v:group style="position:absolute;left:8059;top:-153;width:2;height:64" coordorigin="8059,-153" coordsize="2,64">
              <v:shape style="position:absolute;left:8059;top:-153;width:2;height:64" coordorigin="8059,-153" coordsize="0,64" path="m8059,-90l8059,-153e" filled="false" stroked="true" strokeweight=".371318pt" strokecolor="#0080ff">
                <v:path arrowok="t"/>
              </v:shape>
            </v:group>
            <v:group style="position:absolute;left:7579;top:-153;width:2;height:64" coordorigin="7579,-153" coordsize="2,64">
              <v:shape style="position:absolute;left:7579;top:-153;width:2;height:64" coordorigin="7579,-153" coordsize="0,64" path="m7579,-153l7579,-90e" filled="false" stroked="true" strokeweight=".405974pt" strokecolor="#0080ff">
                <v:path arrowok="t"/>
              </v:shape>
            </v:group>
            <v:group style="position:absolute;left:7102;top:-153;width:2;height:64" coordorigin="7102,-153" coordsize="2,64">
              <v:shape style="position:absolute;left:7102;top:-153;width:2;height:64" coordorigin="7102,-153" coordsize="0,64" path="m7102,-153l7102,-90e" filled="false" stroked="true" strokeweight=".430728pt" strokecolor="#0080ff">
                <v:path arrowok="t"/>
              </v:shape>
            </v:group>
            <v:group style="position:absolute;left:8554;top:-153;width:2;height:64" coordorigin="8554,-153" coordsize="2,64">
              <v:shape style="position:absolute;left:8554;top:-153;width:2;height:64" coordorigin="8554,-153" coordsize="0,64" path="m8554,-90l8554,-153e" filled="false" stroked="true" strokeweight=".371318pt" strokecolor="#0080ff">
                <v:path arrowok="t"/>
              </v:shape>
            </v:group>
            <v:group style="position:absolute;left:7686;top:-153;width:2;height:64" coordorigin="7686,-153" coordsize="2,64">
              <v:shape style="position:absolute;left:7686;top:-153;width:2;height:64" coordorigin="7686,-153" coordsize="0,64" path="m7686,-153l7686,-90e" filled="false" stroked="true" strokeweight=".420827pt" strokecolor="#0080ff">
                <v:path arrowok="t"/>
              </v:shape>
            </v:group>
            <v:group style="position:absolute;left:7877;top:-153;width:2;height:64" coordorigin="7877,-153" coordsize="2,64">
              <v:shape style="position:absolute;left:7877;top:-153;width:2;height:64" coordorigin="7877,-153" coordsize="0,64" path="m7877,-153l7877,-90e" filled="false" stroked="true" strokeweight=".401023pt" strokecolor="#0080ff">
                <v:path arrowok="t"/>
              </v:shape>
            </v:group>
            <v:group style="position:absolute;left:7505;top:-153;width:2;height:64" coordorigin="7505,-153" coordsize="2,64">
              <v:shape style="position:absolute;left:7505;top:-153;width:2;height:64" coordorigin="7505,-153" coordsize="0,64" path="m7505,-153l7505,-90e" filled="false" stroked="true" strokeweight=".435684pt" strokecolor="#0080ff">
                <v:path arrowok="t"/>
              </v:shape>
            </v:group>
            <v:group style="position:absolute;left:7581;top:-153;width:2;height:64" coordorigin="7581,-153" coordsize="2,64">
              <v:shape style="position:absolute;left:7581;top:-153;width:2;height:64" coordorigin="7581,-153" coordsize="0,64" path="m7581,-153l7581,-90e" filled="false" stroked="true" strokeweight=".425777pt" strokecolor="#0080ff">
                <v:path arrowok="t"/>
              </v:shape>
            </v:group>
            <v:group style="position:absolute;left:7944;top:-153;width:2;height:64" coordorigin="7944,-153" coordsize="2,64">
              <v:shape style="position:absolute;left:7944;top:-153;width:2;height:64" coordorigin="7944,-153" coordsize="0,64" path="m7944,-153l7944,-90e" filled="false" stroked="true" strokeweight=".396072pt" strokecolor="#0080ff">
                <v:path arrowok="t"/>
              </v:shape>
            </v:group>
            <v:group style="position:absolute;left:7046;top:-153;width:2;height:64" coordorigin="7046,-153" coordsize="2,64">
              <v:shape style="position:absolute;left:7046;top:-153;width:2;height:64" coordorigin="7046,-153" coordsize="0,64" path="m7046,-90l7046,-153e" filled="false" stroked="true" strokeweight=".371318pt" strokecolor="#0080ff">
                <v:path arrowok="t"/>
              </v:shape>
            </v:group>
            <v:group style="position:absolute;left:8201;top:-153;width:2;height:64" coordorigin="8201,-153" coordsize="2,64">
              <v:shape style="position:absolute;left:8201;top:-153;width:2;height:64" coordorigin="8201,-153" coordsize="0,64" path="m8201,-153l8201,-90e" filled="false" stroked="true" strokeweight=".470336pt" strokecolor="#0080ff">
                <v:path arrowok="t"/>
              </v:shape>
            </v:group>
            <v:group style="position:absolute;left:7492;top:-153;width:2;height:64" coordorigin="7492,-153" coordsize="2,64">
              <v:shape style="position:absolute;left:7492;top:-153;width:2;height:64" coordorigin="7492,-153" coordsize="0,64" path="m7492,-153l7492,-90e" filled="false" stroked="true" strokeweight=".40102pt" strokecolor="#0080ff">
                <v:path arrowok="t"/>
              </v:shape>
            </v:group>
            <v:group style="position:absolute;left:7373;top:-153;width:2;height:64" coordorigin="7373,-153" coordsize="2,64">
              <v:shape style="position:absolute;left:7373;top:-153;width:2;height:64" coordorigin="7373,-153" coordsize="0,64" path="m7373,-153l7373,-90e" filled="false" stroked="true" strokeweight=".480238pt" strokecolor="#0080ff">
                <v:path arrowok="t"/>
              </v:shape>
            </v:group>
            <v:group style="position:absolute;left:8630;top:-153;width:2;height:64" coordorigin="8630,-153" coordsize="2,64">
              <v:shape style="position:absolute;left:8630;top:-153;width:2;height:64" coordorigin="8630,-153" coordsize="0,64" path="m8630,-90l8630,-153e" filled="false" stroked="true" strokeweight=".371318pt" strokecolor="#0080ff">
                <v:path arrowok="t"/>
              </v:shape>
            </v:group>
            <v:group style="position:absolute;left:7891;top:-153;width:2;height:64" coordorigin="7891,-153" coordsize="2,64">
              <v:shape style="position:absolute;left:7891;top:-153;width:2;height:64" coordorigin="7891,-153" coordsize="0,64" path="m7891,-153l7891,-90e" filled="false" stroked="true" strokeweight=".480229pt" strokecolor="#0080ff">
                <v:path arrowok="t"/>
              </v:shape>
            </v:group>
            <v:group style="position:absolute;left:7179;top:-153;width:2;height:64" coordorigin="7179,-153" coordsize="2,64">
              <v:shape style="position:absolute;left:7179;top:-153;width:2;height:64" coordorigin="7179,-153" coordsize="0,64" path="m7179,-90l7179,-153e" filled="false" stroked="true" strokeweight=".371318pt" strokecolor="#0080ff">
                <v:path arrowok="t"/>
              </v:shape>
            </v:group>
            <v:group style="position:absolute;left:7722;top:-153;width:2;height:64" coordorigin="7722,-153" coordsize="2,64">
              <v:shape style="position:absolute;left:7722;top:-153;width:2;height:64" coordorigin="7722,-153" coordsize="0,64" path="m7722,-153l7722,-90e" filled="false" stroked="true" strokeweight=".470344pt" strokecolor="#0080ff">
                <v:path arrowok="t"/>
              </v:shape>
            </v:group>
            <v:group style="position:absolute;left:7607;top:-153;width:2;height:64" coordorigin="7607,-153" coordsize="2,64">
              <v:shape style="position:absolute;left:7607;top:-153;width:2;height:64" coordorigin="7607,-153" coordsize="0,64" path="m7607,-153l7607,-90e" filled="false" stroked="true" strokeweight=".410922pt" strokecolor="#0080ff">
                <v:path arrowok="t"/>
              </v:shape>
            </v:group>
            <v:group style="position:absolute;left:7907;top:-153;width:2;height:64" coordorigin="7907,-153" coordsize="2,64">
              <v:shape style="position:absolute;left:7907;top:-153;width:2;height:64" coordorigin="7907,-153" coordsize="0,64" path="m7907,-90l7907,-153e" filled="false" stroked="true" strokeweight=".371318pt" strokecolor="#0080ff">
                <v:path arrowok="t"/>
              </v:shape>
            </v:group>
            <v:group style="position:absolute;left:8044;top:-153;width:2;height:64" coordorigin="8044,-153" coordsize="2,64">
              <v:shape style="position:absolute;left:8044;top:-153;width:2;height:64" coordorigin="8044,-153" coordsize="0,64" path="m8044,-153l8044,-90e" filled="false" stroked="true" strokeweight=".371318pt" strokecolor="#0080ff">
                <v:path arrowok="t"/>
              </v:shape>
            </v:group>
            <v:group style="position:absolute;left:7853;top:-153;width:2;height:64" coordorigin="7853,-153" coordsize="2,64">
              <v:shape style="position:absolute;left:7853;top:-153;width:2;height:64" coordorigin="7853,-153" coordsize="0,64" path="m7853,-90l7853,-153e" filled="false" stroked="true" strokeweight=".371318pt" strokecolor="#0080ff">
                <v:path arrowok="t"/>
              </v:shape>
            </v:group>
            <v:group style="position:absolute;left:7986;top:-153;width:2;height:64" coordorigin="7986,-153" coordsize="2,64">
              <v:shape style="position:absolute;left:7986;top:-153;width:2;height:64" coordorigin="7986,-153" coordsize="0,64" path="m7986,-153l7986,-90e" filled="false" stroked="true" strokeweight=".470321pt" strokecolor="#0080ff">
                <v:path arrowok="t"/>
              </v:shape>
            </v:group>
            <v:group style="position:absolute;left:7868;top:-153;width:2;height:64" coordorigin="7868,-153" coordsize="2,64">
              <v:shape style="position:absolute;left:7868;top:-153;width:2;height:64" coordorigin="7868,-153" coordsize="0,64" path="m7868,-153l7868,-90e" filled="false" stroked="true" strokeweight=".371318pt" strokecolor="#0080ff">
                <v:path arrowok="t"/>
              </v:shape>
            </v:group>
            <v:group style="position:absolute;left:7243;top:-153;width:2;height:64" coordorigin="7243,-153" coordsize="2,64">
              <v:shape style="position:absolute;left:7243;top:-153;width:2;height:64" coordorigin="7243,-153" coordsize="0,64" path="m7243,-90l7243,-153e" filled="false" stroked="true" strokeweight=".371318pt" strokecolor="#0080ff">
                <v:path arrowok="t"/>
              </v:shape>
            </v:group>
            <v:group style="position:absolute;left:7380;top:-153;width:2;height:64" coordorigin="7380,-153" coordsize="2,64">
              <v:shape style="position:absolute;left:7380;top:-153;width:2;height:64" coordorigin="7380,-153" coordsize="0,64" path="m7380,-153l7380,-90e" filled="false" stroked="true" strokeweight=".490151pt" strokecolor="#0080ff">
                <v:path arrowok="t"/>
              </v:shape>
            </v:group>
            <v:group style="position:absolute;left:7498;top:-153;width:2;height:64" coordorigin="7498,-153" coordsize="2,64">
              <v:shape style="position:absolute;left:7498;top:-153;width:2;height:64" coordorigin="7498,-153" coordsize="0,64" path="m7498,-153l7498,-90e" filled="false" stroked="true" strokeweight=".495093pt" strokecolor="#0080ff">
                <v:path arrowok="t"/>
              </v:shape>
            </v:group>
            <v:group style="position:absolute;left:7526;top:-153;width:2;height:64" coordorigin="7526,-153" coordsize="2,64">
              <v:shape style="position:absolute;left:7526;top:-153;width:2;height:64" coordorigin="7526,-153" coordsize="0,64" path="m7526,-153l7526,-90e" filled="false" stroked="true" strokeweight=".460434pt" strokecolor="#0080ff">
                <v:path arrowok="t"/>
              </v:shape>
            </v:group>
            <v:group style="position:absolute;left:8052;top:-153;width:2;height:64" coordorigin="8052,-153" coordsize="2,64">
              <v:shape style="position:absolute;left:8052;top:-153;width:2;height:64" coordorigin="8052,-153" coordsize="0,64" path="m8052,-153l8052,-90e" filled="false" stroked="true" strokeweight=".470336pt" strokecolor="#0080ff">
                <v:path arrowok="t"/>
              </v:shape>
            </v:group>
            <v:group style="position:absolute;left:7331;top:-153;width:2;height:64" coordorigin="7331,-153" coordsize="2,64">
              <v:shape style="position:absolute;left:7331;top:-153;width:2;height:64" coordorigin="7331,-153" coordsize="0,64" path="m7331,-153l7331,-90e" filled="false" stroked="true" strokeweight=".430729pt" strokecolor="#0080ff">
                <v:path arrowok="t"/>
              </v:shape>
            </v:group>
            <v:group style="position:absolute;left:7702;top:-153;width:2;height:64" coordorigin="7702,-153" coordsize="2,64">
              <v:shape style="position:absolute;left:7702;top:-153;width:2;height:64" coordorigin="7702,-153" coordsize="0,64" path="m7702,-153l7702,-90e" filled="false" stroked="true" strokeweight=".425776pt" strokecolor="#0080ff">
                <v:path arrowok="t"/>
              </v:shape>
            </v:group>
            <v:group style="position:absolute;left:8687;top:-153;width:2;height:64" coordorigin="8687,-153" coordsize="2,64">
              <v:shape style="position:absolute;left:8687;top:-153;width:2;height:64" coordorigin="8687,-153" coordsize="0,64" path="m8687,-153l8687,-90e" filled="false" stroked="true" strokeweight=".391121pt" strokecolor="#0080ff">
                <v:path arrowok="t"/>
              </v:shape>
            </v:group>
            <v:group style="position:absolute;left:8263;top:-153;width:2;height:64" coordorigin="8263,-153" coordsize="2,64">
              <v:shape style="position:absolute;left:8263;top:-153;width:2;height:64" coordorigin="8263,-153" coordsize="0,64" path="m8263,-153l8263,-90e" filled="false" stroked="true" strokeweight=".420827pt" strokecolor="#0080ff">
                <v:path arrowok="t"/>
              </v:shape>
            </v:group>
            <v:group style="position:absolute;left:8187;top:-153;width:2;height:64" coordorigin="8187,-153" coordsize="2,64">
              <v:shape style="position:absolute;left:8187;top:-153;width:2;height:64" coordorigin="8187,-153" coordsize="0,64" path="m8187,-90l8187,-153e" filled="false" stroked="true" strokeweight=".371318pt" strokecolor="#0080ff">
                <v:path arrowok="t"/>
              </v:shape>
            </v:group>
            <v:group style="position:absolute;left:8068;top:-153;width:2;height:64" coordorigin="8068,-153" coordsize="2,64">
              <v:shape style="position:absolute;left:8068;top:-153;width:2;height:64" coordorigin="8068,-153" coordsize="0,64" path="m8068,-90l8068,-153e" filled="false" stroked="true" strokeweight=".371318pt" strokecolor="#0080ff">
                <v:path arrowok="t"/>
              </v:shape>
            </v:group>
            <v:group style="position:absolute;left:7790;top:-153;width:2;height:64" coordorigin="7790,-153" coordsize="2,64">
              <v:shape style="position:absolute;left:7790;top:-153;width:2;height:64" coordorigin="7790,-153" coordsize="0,64" path="m7790,-153l7790,-90e" filled="false" stroked="true" strokeweight=".450532pt" strokecolor="#0080ff">
                <v:path arrowok="t"/>
              </v:shape>
            </v:group>
            <v:group style="position:absolute;left:8110;top:-153;width:2;height:64" coordorigin="8110,-153" coordsize="2,64">
              <v:shape style="position:absolute;left:8110;top:-153;width:2;height:64" coordorigin="8110,-153" coordsize="0,64" path="m8110,-153l8110,-90e" filled="false" stroked="true" strokeweight=".381219pt" strokecolor="#0080ff">
                <v:path arrowok="t"/>
              </v:shape>
            </v:group>
            <v:group style="position:absolute;left:8291;top:-153;width:2;height:64" coordorigin="8291,-153" coordsize="2,64">
              <v:shape style="position:absolute;left:8291;top:-153;width:2;height:64" coordorigin="8291,-153" coordsize="0,64" path="m8291,-90l8291,-153e" filled="false" stroked="true" strokeweight=".371318pt" strokecolor="#0080ff">
                <v:path arrowok="t"/>
              </v:shape>
            </v:group>
            <v:group style="position:absolute;left:6992;top:-153;width:2;height:64" coordorigin="6992,-153" coordsize="2,64">
              <v:shape style="position:absolute;left:6992;top:-153;width:2;height:64" coordorigin="6992,-153" coordsize="0,64" path="m6992,-90l6992,-153e" filled="false" stroked="true" strokeweight=".371318pt" strokecolor="#0080ff">
                <v:path arrowok="t"/>
              </v:shape>
            </v:group>
            <v:group style="position:absolute;left:7476;top:-153;width:2;height:64" coordorigin="7476,-153" coordsize="2,64">
              <v:shape style="position:absolute;left:7476;top:-153;width:2;height:64" coordorigin="7476,-153" coordsize="0,64" path="m7476,-90l7476,-153e" filled="false" stroked="true" strokeweight=".371318pt" strokecolor="#0080ff">
                <v:path arrowok="t"/>
              </v:shape>
            </v:group>
            <v:group style="position:absolute;left:7006;top:-153;width:2;height:64" coordorigin="7006,-153" coordsize="2,64">
              <v:shape style="position:absolute;left:7006;top:-153;width:2;height:64" coordorigin="7006,-153" coordsize="0,64" path="m7006,-90l7006,-153e" filled="false" stroked="true" strokeweight=".371318pt" strokecolor="#0080ff">
                <v:path arrowok="t"/>
              </v:shape>
            </v:group>
            <v:group style="position:absolute;left:8024;top:-153;width:2;height:64" coordorigin="8024,-153" coordsize="2,64">
              <v:shape style="position:absolute;left:8024;top:-153;width:2;height:64" coordorigin="8024,-153" coordsize="0,64" path="m8024,-90l8024,-153e" filled="false" stroked="true" strokeweight=".371318pt" strokecolor="#0080ff">
                <v:path arrowok="t"/>
              </v:shape>
            </v:group>
            <v:group style="position:absolute;left:8159;top:-153;width:2;height:64" coordorigin="8159,-153" coordsize="2,64">
              <v:shape style="position:absolute;left:8159;top:-153;width:2;height:64" coordorigin="8159,-153" coordsize="0,64" path="m8159,-90l8159,-153e" filled="false" stroked="true" strokeweight=".371318pt" strokecolor="#0080ff">
                <v:path arrowok="t"/>
              </v:shape>
            </v:group>
            <v:group style="position:absolute;left:8196;top:-153;width:2;height:64" coordorigin="8196,-153" coordsize="2,64">
              <v:shape style="position:absolute;left:8196;top:-153;width:2;height:64" coordorigin="8196,-153" coordsize="0,64" path="m8196,-90l8196,-153e" filled="false" stroked="true" strokeweight=".371318pt" strokecolor="#0080ff">
                <v:path arrowok="t"/>
              </v:shape>
            </v:group>
            <v:group style="position:absolute;left:8449;top:-153;width:2;height:64" coordorigin="8449,-153" coordsize="2,64">
              <v:shape style="position:absolute;left:8449;top:-153;width:2;height:64" coordorigin="8449,-153" coordsize="0,64" path="m8449,-153l8449,-90e" filled="false" stroked="true" strokeweight=".376268pt" strokecolor="#0080ff">
                <v:path arrowok="t"/>
              </v:shape>
            </v:group>
            <v:group style="position:absolute;left:7457;top:-153;width:2;height:64" coordorigin="7457,-153" coordsize="2,64">
              <v:shape style="position:absolute;left:7457;top:-153;width:2;height:64" coordorigin="7457,-153" coordsize="0,64" path="m7457,-153l7457,-90e" filled="false" stroked="true" strokeweight=".490131pt" strokecolor="#0080ff">
                <v:path arrowok="t"/>
              </v:shape>
            </v:group>
            <v:group style="position:absolute;left:7187;top:-153;width:2;height:64" coordorigin="7187,-153" coordsize="2,64">
              <v:shape style="position:absolute;left:7187;top:-153;width:2;height:64" coordorigin="7187,-153" coordsize="0,64" path="m7187,-153l7187,-90e" filled="false" stroked="true" strokeweight=".415861pt" strokecolor="#0080ff">
                <v:path arrowok="t"/>
              </v:shape>
            </v:group>
            <v:group style="position:absolute;left:7147;top:-153;width:2;height:64" coordorigin="7147,-153" coordsize="2,64">
              <v:shape style="position:absolute;left:7147;top:-153;width:2;height:64" coordorigin="7147,-153" coordsize="0,64" path="m7147,-153l7147,-90e" filled="false" stroked="true" strokeweight=".391121pt" strokecolor="#0080ff">
                <v:path arrowok="t"/>
              </v:shape>
            </v:group>
            <v:group style="position:absolute;left:8090;top:-153;width:2;height:64" coordorigin="8090,-153" coordsize="2,64">
              <v:shape style="position:absolute;left:8090;top:-153;width:2;height:64" coordorigin="8090,-153" coordsize="0,64" path="m8090,-90l8090,-153e" filled="false" stroked="true" strokeweight=".371318pt" strokecolor="#0080ff">
                <v:path arrowok="t"/>
              </v:shape>
            </v:group>
            <v:group style="position:absolute;left:7521;top:-153;width:2;height:64" coordorigin="7521,-153" coordsize="2,64">
              <v:shape style="position:absolute;left:7521;top:-153;width:2;height:64" coordorigin="7521,-153" coordsize="0,64" path="m7521,-153l7521,-90e" filled="false" stroked="true" strokeweight=".475315pt" strokecolor="#0080ff">
                <v:path arrowok="t"/>
              </v:shape>
            </v:group>
            <v:group style="position:absolute;left:8009;top:-153;width:2;height:64" coordorigin="8009,-153" coordsize="2,64">
              <v:shape style="position:absolute;left:8009;top:-153;width:2;height:64" coordorigin="8009,-153" coordsize="0,64" path="m8009,-153l8009,-90e" filled="false" stroked="true" strokeweight=".391121pt" strokecolor="#0080ff">
                <v:path arrowok="t"/>
              </v:shape>
            </v:group>
            <v:group style="position:absolute;left:7825;top:-153;width:2;height:64" coordorigin="7825,-153" coordsize="2,64">
              <v:shape style="position:absolute;left:7825;top:-153;width:2;height:64" coordorigin="7825,-153" coordsize="0,64" path="m7825,-153l7825,-90e" filled="false" stroked="true" strokeweight=".391114pt" strokecolor="#0080ff">
                <v:path arrowok="t"/>
              </v:shape>
            </v:group>
            <v:group style="position:absolute;left:8094;top:-153;width:2;height:64" coordorigin="8094,-153" coordsize="2,64">
              <v:shape style="position:absolute;left:8094;top:-153;width:2;height:64" coordorigin="8094,-153" coordsize="0,64" path="m8094,-90l8094,-153e" filled="false" stroked="true" strokeweight=".371318pt" strokecolor="#0080ff">
                <v:path arrowok="t"/>
              </v:shape>
            </v:group>
            <v:group style="position:absolute;left:7661;top:-153;width:2;height:64" coordorigin="7661,-153" coordsize="2,64">
              <v:shape style="position:absolute;left:7661;top:-153;width:2;height:64" coordorigin="7661,-153" coordsize="0,64" path="m7661,-153l7661,-90e" filled="false" stroked="true" strokeweight=".415876pt" strokecolor="#0080ff">
                <v:path arrowok="t"/>
              </v:shape>
            </v:group>
            <v:group style="position:absolute;left:7805;top:-153;width:2;height:64" coordorigin="7805,-153" coordsize="2,64">
              <v:shape style="position:absolute;left:7805;top:-153;width:2;height:64" coordorigin="7805,-153" coordsize="0,64" path="m7805,-90l7805,-153e" filled="false" stroked="true" strokeweight=".371318pt" strokecolor="#0080ff">
                <v:path arrowok="t"/>
              </v:shape>
            </v:group>
            <v:group style="position:absolute;left:7011;top:-153;width:2;height:64" coordorigin="7011,-153" coordsize="2,64">
              <v:shape style="position:absolute;left:7011;top:-153;width:2;height:64" coordorigin="7011,-153" coordsize="0,64" path="m7011,-153l7011,-90e" filled="false" stroked="true" strokeweight=".435679pt" strokecolor="#0080ff">
                <v:path arrowok="t"/>
              </v:shape>
            </v:group>
            <v:group style="position:absolute;left:7003;top:-153;width:2;height:64" coordorigin="7003,-153" coordsize="2,64">
              <v:shape style="position:absolute;left:7003;top:-153;width:2;height:64" coordorigin="7003,-153" coordsize="0,64" path="m7003,-90l7003,-153e" filled="false" stroked="true" strokeweight=".371318pt" strokecolor="#0080ff">
                <v:path arrowok="t"/>
              </v:shape>
            </v:group>
            <v:group style="position:absolute;left:7445;top:-153;width:2;height:64" coordorigin="7445,-153" coordsize="2,64">
              <v:shape style="position:absolute;left:7445;top:-153;width:2;height:64" coordorigin="7445,-153" coordsize="0,64" path="m7445,-153l7445,-90e" filled="false" stroked="true" strokeweight=".371318pt" strokecolor="#0080ff">
                <v:path arrowok="t"/>
              </v:shape>
            </v:group>
            <v:group style="position:absolute;left:8098;top:-153;width:2;height:64" coordorigin="8098,-153" coordsize="2,64">
              <v:shape style="position:absolute;left:8098;top:-153;width:2;height:64" coordorigin="8098,-153" coordsize="0,64" path="m8098,-90l8098,-153e" filled="false" stroked="true" strokeweight=".371318pt" strokecolor="#0080ff">
                <v:path arrowok="t"/>
              </v:shape>
            </v:group>
            <v:group style="position:absolute;left:7822;top:-153;width:2;height:64" coordorigin="7822,-153" coordsize="2,64">
              <v:shape style="position:absolute;left:7822;top:-153;width:2;height:64" coordorigin="7822,-153" coordsize="0,64" path="m7822,-153l7822,-90e" filled="false" stroked="true" strokeweight=".38617pt" strokecolor="#0080ff">
                <v:path arrowok="t"/>
              </v:shape>
            </v:group>
            <v:group style="position:absolute;left:7813;top:-153;width:2;height:64" coordorigin="7813,-153" coordsize="2,64">
              <v:shape style="position:absolute;left:7813;top:-153;width:2;height:64" coordorigin="7813,-153" coordsize="0,64" path="m7813,-153l7813,-90e" filled="false" stroked="true" strokeweight=".376268pt" strokecolor="#0080ff">
                <v:path arrowok="t"/>
              </v:shape>
            </v:group>
            <v:group style="position:absolute;left:6883;top:-153;width:2;height:64" coordorigin="6883,-153" coordsize="2,64">
              <v:shape style="position:absolute;left:6883;top:-153;width:2;height:64" coordorigin="6883,-153" coordsize="0,64" path="m6883,-153l6883,-90e" filled="false" stroked="true" strokeweight=".455483pt" strokecolor="#0080ff">
                <v:path arrowok="t"/>
              </v:shape>
            </v:group>
            <v:group style="position:absolute;left:7383;top:-153;width:2;height:64" coordorigin="7383,-153" coordsize="2,64">
              <v:shape style="position:absolute;left:7383;top:-153;width:2;height:64" coordorigin="7383,-153" coordsize="0,64" path="m7383,-153l7383,-90e" filled="false" stroked="true" strokeweight=".475281pt" strokecolor="#0080ff">
                <v:path arrowok="t"/>
              </v:shape>
            </v:group>
            <v:group style="position:absolute;left:7941;top:-153;width:2;height:64" coordorigin="7941,-153" coordsize="2,64">
              <v:shape style="position:absolute;left:7941;top:-153;width:2;height:64" coordorigin="7941,-153" coordsize="0,64" path="m7941,-153l7941,-90e" filled="false" stroked="true" strokeweight=".371318pt" strokecolor="#0080ff">
                <v:path arrowok="t"/>
              </v:shape>
            </v:group>
            <v:group style="position:absolute;left:7409;top:-153;width:2;height:64" coordorigin="7409,-153" coordsize="2,64">
              <v:shape style="position:absolute;left:7409;top:-153;width:2;height:64" coordorigin="7409,-153" coordsize="0,64" path="m7409,-153l7409,-90e" filled="false" stroked="true" strokeweight=".460434pt" strokecolor="#0080ff">
                <v:path arrowok="t"/>
              </v:shape>
            </v:group>
            <v:group style="position:absolute;left:8238;top:-153;width:2;height:64" coordorigin="8238,-153" coordsize="2,64">
              <v:shape style="position:absolute;left:8238;top:-153;width:2;height:64" coordorigin="8238,-153" coordsize="0,64" path="m8238,-90l8238,-153e" filled="false" stroked="true" strokeweight=".371318pt" strokecolor="#0080ff">
                <v:path arrowok="t"/>
              </v:shape>
            </v:group>
            <v:group style="position:absolute;left:7616;top:-153;width:2;height:64" coordorigin="7616,-153" coordsize="2,64">
              <v:shape style="position:absolute;left:7616;top:-153;width:2;height:64" coordorigin="7616,-153" coordsize="0,64" path="m7616,-153l7616,-90e" filled="false" stroked="true" strokeweight=".505001pt" strokecolor="#0080ff">
                <v:path arrowok="t"/>
              </v:shape>
            </v:group>
            <v:group style="position:absolute;left:8620;top:-153;width:2;height:64" coordorigin="8620,-153" coordsize="2,64">
              <v:shape style="position:absolute;left:8620;top:-153;width:2;height:64" coordorigin="8620,-153" coordsize="0,64" path="m8620,-153l8620,-90e" filled="false" stroked="true" strokeweight=".465385pt" strokecolor="#0080ff">
                <v:path arrowok="t"/>
              </v:shape>
            </v:group>
            <v:group style="position:absolute;left:7750;top:-153;width:2;height:64" coordorigin="7750,-153" coordsize="2,64">
              <v:shape style="position:absolute;left:7750;top:-153;width:2;height:64" coordorigin="7750,-153" coordsize="0,64" path="m7750,-153l7750,-90e" filled="false" stroked="true" strokeweight=".405975pt" strokecolor="#0080ff">
                <v:path arrowok="t"/>
              </v:shape>
            </v:group>
            <v:group style="position:absolute;left:7958;top:-153;width:2;height:64" coordorigin="7958,-153" coordsize="2,64">
              <v:shape style="position:absolute;left:7958;top:-153;width:2;height:64" coordorigin="7958,-153" coordsize="0,64" path="m7958,-90l7958,-153e" filled="false" stroked="true" strokeweight=".371318pt" strokecolor="#0080ff">
                <v:path arrowok="t"/>
              </v:shape>
            </v:group>
            <v:group style="position:absolute;left:8544;top:-153;width:2;height:64" coordorigin="8544,-153" coordsize="2,64">
              <v:shape style="position:absolute;left:8544;top:-153;width:2;height:64" coordorigin="8544,-153" coordsize="0,64" path="m8544,-90l8544,-153e" filled="false" stroked="true" strokeweight=".371318pt" strokecolor="#0080ff">
                <v:path arrowok="t"/>
              </v:shape>
            </v:group>
            <v:group style="position:absolute;left:8330;top:-153;width:2;height:64" coordorigin="8330,-153" coordsize="2,64">
              <v:shape style="position:absolute;left:8330;top:-153;width:2;height:64" coordorigin="8330,-153" coordsize="0,64" path="m8330,-90l8330,-153e" filled="false" stroked="true" strokeweight=".371318pt" strokecolor="#0080ff">
                <v:path arrowok="t"/>
              </v:shape>
            </v:group>
            <v:group style="position:absolute;left:7113;top:-153;width:2;height:64" coordorigin="7113,-153" coordsize="2,64">
              <v:shape style="position:absolute;left:7113;top:-153;width:2;height:64" coordorigin="7113,-153" coordsize="0,64" path="m7113,-90l7113,-153e" filled="false" stroked="true" strokeweight=".371318pt" strokecolor="#0080ff">
                <v:path arrowok="t"/>
              </v:shape>
            </v:group>
            <v:group style="position:absolute;left:7842;top:-153;width:2;height:64" coordorigin="7842,-153" coordsize="2,64">
              <v:shape style="position:absolute;left:7842;top:-153;width:2;height:64" coordorigin="7842,-153" coordsize="0,64" path="m7842,-153l7842,-90e" filled="false" stroked="true" strokeweight=".391121pt" strokecolor="#0080ff">
                <v:path arrowok="t"/>
              </v:shape>
            </v:group>
            <v:group style="position:absolute;left:8062;top:-153;width:2;height:64" coordorigin="8062,-153" coordsize="2,64">
              <v:shape style="position:absolute;left:8062;top:-153;width:2;height:64" coordorigin="8062,-153" coordsize="0,64" path="m8062,-90l8062,-153e" filled="false" stroked="true" strokeweight=".371318pt" strokecolor="#0080ff">
                <v:path arrowok="t"/>
              </v:shape>
            </v:group>
            <v:group style="position:absolute;left:8071;top:-153;width:2;height:64" coordorigin="8071,-153" coordsize="2,64">
              <v:shape style="position:absolute;left:8071;top:-153;width:2;height:64" coordorigin="8071,-153" coordsize="0,64" path="m8071,-90l8071,-153e" filled="false" stroked="true" strokeweight=".371318pt" strokecolor="#0080ff">
                <v:path arrowok="t"/>
              </v:shape>
            </v:group>
            <v:group style="position:absolute;left:7254;top:-153;width:2;height:64" coordorigin="7254,-153" coordsize="2,64">
              <v:shape style="position:absolute;left:7254;top:-153;width:2;height:64" coordorigin="7254,-153" coordsize="0,64" path="m7254,-153l7254,-90e" filled="false" stroked="true" strokeweight=".420842pt" strokecolor="#0080ff">
                <v:path arrowok="t"/>
              </v:shape>
            </v:group>
            <v:group style="position:absolute;left:7197;top:-153;width:2;height:64" coordorigin="7197,-153" coordsize="2,64">
              <v:shape style="position:absolute;left:7197;top:-153;width:2;height:64" coordorigin="7197,-153" coordsize="0,64" path="m7197,-153l7197,-90e" filled="false" stroked="true" strokeweight=".405974pt" strokecolor="#0080ff">
                <v:path arrowok="t"/>
              </v:shape>
            </v:group>
            <v:group style="position:absolute;left:8234;top:-153;width:2;height:64" coordorigin="8234,-153" coordsize="2,64">
              <v:shape style="position:absolute;left:8234;top:-153;width:2;height:64" coordorigin="8234,-153" coordsize="0,64" path="m8234,-153l8234,-90e" filled="false" stroked="true" strokeweight=".420827pt" strokecolor="#0080ff">
                <v:path arrowok="t"/>
              </v:shape>
            </v:group>
            <v:group style="position:absolute;left:8574;top:-153;width:2;height:64" coordorigin="8574,-153" coordsize="2,64">
              <v:shape style="position:absolute;left:8574;top:-153;width:2;height:64" coordorigin="8574,-153" coordsize="0,64" path="m8574,-90l8574,-153e" filled="false" stroked="true" strokeweight=".371318pt" strokecolor="#0080ff">
                <v:path arrowok="t"/>
              </v:shape>
            </v:group>
            <v:group style="position:absolute;left:6970;top:-153;width:2;height:64" coordorigin="6970,-153" coordsize="2,64">
              <v:shape style="position:absolute;left:6970;top:-153;width:2;height:64" coordorigin="6970,-153" coordsize="0,64" path="m6970,-90l6970,-153e" filled="false" stroked="true" strokeweight=".371318pt" strokecolor="#0080ff">
                <v:path arrowok="t"/>
              </v:shape>
            </v:group>
            <v:group style="position:absolute;left:8178;top:-153;width:2;height:64" coordorigin="8178,-153" coordsize="2,64">
              <v:shape style="position:absolute;left:8178;top:-153;width:2;height:64" coordorigin="8178,-153" coordsize="0,64" path="m8178,-153l8178,-90e" filled="false" stroked="true" strokeweight=".371318pt" strokecolor="#0080ff">
                <v:path arrowok="t"/>
              </v:shape>
            </v:group>
            <v:group style="position:absolute;left:7249;top:-153;width:2;height:64" coordorigin="7249,-153" coordsize="2,64">
              <v:shape style="position:absolute;left:7249;top:-153;width:2;height:64" coordorigin="7249,-153" coordsize="0,64" path="m7249,-90l7249,-153e" filled="false" stroked="true" strokeweight=".371318pt" strokecolor="#0080ff">
                <v:path arrowok="t"/>
              </v:shape>
            </v:group>
            <v:group style="position:absolute;left:7341;top:-153;width:2;height:64" coordorigin="7341,-153" coordsize="2,64">
              <v:shape style="position:absolute;left:7341;top:-153;width:2;height:64" coordorigin="7341,-153" coordsize="0,64" path="m7341,-153l7341,-90e" filled="false" stroked="true" strokeweight=".396072pt" strokecolor="#0080ff">
                <v:path arrowok="t"/>
              </v:shape>
            </v:group>
            <v:group style="position:absolute;left:8293;top:-153;width:2;height:64" coordorigin="8293,-153" coordsize="2,64">
              <v:shape style="position:absolute;left:8293;top:-153;width:2;height:64" coordorigin="8293,-153" coordsize="0,64" path="m8293,-90l8293,-153e" filled="false" stroked="true" strokeweight=".371318pt" strokecolor="#0080ff">
                <v:path arrowok="t"/>
              </v:shape>
            </v:group>
            <v:group style="position:absolute;left:8803;top:-153;width:2;height:64" coordorigin="8803,-153" coordsize="2,64">
              <v:shape style="position:absolute;left:8803;top:-153;width:2;height:64" coordorigin="8803,-153" coordsize="0,64" path="m8803,-90l8803,-153e" filled="false" stroked="true" strokeweight=".371318pt" strokecolor="#0080ff">
                <v:path arrowok="t"/>
              </v:shape>
            </v:group>
            <v:group style="position:absolute;left:8798;top:-153;width:2;height:64" coordorigin="8798,-153" coordsize="2,64">
              <v:shape style="position:absolute;left:8798;top:-153;width:2;height:64" coordorigin="8798,-153" coordsize="0,64" path="m8798,-90l8798,-153e" filled="false" stroked="true" strokeweight=".371318pt" strokecolor="#0080ff">
                <v:path arrowok="t"/>
              </v:shape>
            </v:group>
            <v:group style="position:absolute;left:8739;top:-153;width:2;height:64" coordorigin="8739,-153" coordsize="2,64">
              <v:shape style="position:absolute;left:8739;top:-153;width:2;height:64" coordorigin="8739,-153" coordsize="0,64" path="m8739,-90l8739,-153e" filled="false" stroked="true" strokeweight=".371318pt" strokecolor="#0080ff">
                <v:path arrowok="t"/>
              </v:shape>
            </v:group>
            <v:group style="position:absolute;left:7767;top:-153;width:2;height:64" coordorigin="7767,-153" coordsize="2,64">
              <v:shape style="position:absolute;left:7767;top:-153;width:2;height:64" coordorigin="7767,-153" coordsize="0,64" path="m7767,-153l7767,-90e" filled="false" stroked="true" strokeweight=".465385pt" strokecolor="#0080ff">
                <v:path arrowok="t"/>
              </v:shape>
            </v:group>
            <v:group style="position:absolute;left:7479;top:-153;width:2;height:64" coordorigin="7479,-153" coordsize="2,64">
              <v:shape style="position:absolute;left:7479;top:-153;width:2;height:64" coordorigin="7479,-153" coordsize="0,64" path="m7479,-90l7479,-153e" filled="false" stroked="true" strokeweight=".371318pt" strokecolor="#0080ff">
                <v:path arrowok="t"/>
              </v:shape>
            </v:group>
            <v:group style="position:absolute;left:8228;top:-153;width:2;height:64" coordorigin="8228,-153" coordsize="2,64">
              <v:shape style="position:absolute;left:8228;top:-153;width:2;height:64" coordorigin="8228,-153" coordsize="0,64" path="m8228,-90l8228,-153e" filled="false" stroked="true" strokeweight=".371318pt" strokecolor="#0080ff">
                <v:path arrowok="t"/>
              </v:shape>
            </v:group>
            <v:group style="position:absolute;left:7377;top:-153;width:2;height:64" coordorigin="7377,-153" coordsize="2,64">
              <v:shape style="position:absolute;left:7377;top:-153;width:2;height:64" coordorigin="7377,-153" coordsize="0,64" path="m7377,-153l7377,-90e" filled="false" stroked="true" strokeweight=".396072pt" strokecolor="#0080ff">
                <v:path arrowok="t"/>
              </v:shape>
            </v:group>
            <v:group style="position:absolute;left:8676;top:-153;width:2;height:64" coordorigin="8676,-153" coordsize="2,64">
              <v:shape style="position:absolute;left:8676;top:-153;width:2;height:64" coordorigin="8676,-153" coordsize="0,64" path="m8676,-90l8676,-153e" filled="false" stroked="true" strokeweight=".371318pt" strokecolor="#0080ff">
                <v:path arrowok="t"/>
              </v:shape>
            </v:group>
            <v:group style="position:absolute;left:8206;top:-153;width:2;height:64" coordorigin="8206,-153" coordsize="2,64">
              <v:shape style="position:absolute;left:8206;top:-153;width:2;height:64" coordorigin="8206,-153" coordsize="0,64" path="m8206,-90l8206,-153e" filled="false" stroked="true" strokeweight=".371318pt" strokecolor="#0080ff">
                <v:path arrowok="t"/>
              </v:shape>
            </v:group>
            <v:group style="position:absolute;left:7664;top:-153;width:2;height:64" coordorigin="7664,-153" coordsize="2,64">
              <v:shape style="position:absolute;left:7664;top:-153;width:2;height:64" coordorigin="7664,-153" coordsize="0,64" path="m7664,-153l7664,-90e" filled="false" stroked="true" strokeweight=".430728pt" strokecolor="#0080ff">
                <v:path arrowok="t"/>
              </v:shape>
            </v:group>
            <v:group style="position:absolute;left:7786;top:-153;width:2;height:64" coordorigin="7786,-153" coordsize="2,64">
              <v:shape style="position:absolute;left:7786;top:-153;width:2;height:64" coordorigin="7786,-153" coordsize="0,64" path="m7786,-153l7786,-90e" filled="false" stroked="true" strokeweight=".49509pt" strokecolor="#0080ff">
                <v:path arrowok="t"/>
              </v:shape>
            </v:group>
            <v:group style="position:absolute;left:7390;top:-153;width:2;height:64" coordorigin="7390,-153" coordsize="2,64">
              <v:shape style="position:absolute;left:7390;top:-153;width:2;height:64" coordorigin="7390,-153" coordsize="0,64" path="m7390,-153l7390,-90e" filled="false" stroked="true" strokeweight=".415876pt" strokecolor="#0080ff">
                <v:path arrowok="t"/>
              </v:shape>
            </v:group>
            <v:group style="position:absolute;left:7014;top:-153;width:2;height:64" coordorigin="7014,-153" coordsize="2,64">
              <v:shape style="position:absolute;left:7014;top:-153;width:2;height:64" coordorigin="7014,-153" coordsize="0,64" path="m7014,-90l7014,-153e" filled="false" stroked="true" strokeweight=".371318pt" strokecolor="#0080ff">
                <v:path arrowok="t"/>
              </v:shape>
            </v:group>
            <v:group style="position:absolute;left:8216;top:-153;width:2;height:64" coordorigin="8216,-153" coordsize="2,64">
              <v:shape style="position:absolute;left:8216;top:-153;width:2;height:64" coordorigin="8216,-153" coordsize="0,64" path="m8216,-90l8216,-153e" filled="false" stroked="true" strokeweight=".371318pt" strokecolor="#0080ff">
                <v:path arrowok="t"/>
              </v:shape>
            </v:group>
            <v:group style="position:absolute;left:7170;top:-153;width:2;height:64" coordorigin="7170,-153" coordsize="2,64">
              <v:shape style="position:absolute;left:7170;top:-153;width:2;height:64" coordorigin="7170,-153" coordsize="0,64" path="m7170,-90l7170,-153e" filled="false" stroked="true" strokeweight=".371318pt" strokecolor="#0080ff">
                <v:path arrowok="t"/>
              </v:shape>
            </v:group>
            <v:group style="position:absolute;left:8251;top:-153;width:2;height:64" coordorigin="8251,-153" coordsize="2,64">
              <v:shape style="position:absolute;left:8251;top:-153;width:2;height:64" coordorigin="8251,-153" coordsize="0,64" path="m8251,-90l8251,-153e" filled="false" stroked="true" strokeweight=".371318pt" strokecolor="#0080ff">
                <v:path arrowok="t"/>
              </v:shape>
            </v:group>
            <v:group style="position:absolute;left:7299;top:-153;width:2;height:64" coordorigin="7299,-153" coordsize="2,64">
              <v:shape style="position:absolute;left:7299;top:-153;width:2;height:64" coordorigin="7299,-153" coordsize="0,64" path="m7299,-153l7299,-90e" filled="false" stroked="true" strokeweight=".44063pt" strokecolor="#0080ff">
                <v:path arrowok="t"/>
              </v:shape>
            </v:group>
            <v:group style="position:absolute;left:8080;top:-153;width:2;height:64" coordorigin="8080,-153" coordsize="2,64">
              <v:shape style="position:absolute;left:8080;top:-153;width:2;height:64" coordorigin="8080,-153" coordsize="0,64" path="m8080,-90l8080,-153e" filled="false" stroked="true" strokeweight=".371318pt" strokecolor="#0080ff">
                <v:path arrowok="t"/>
              </v:shape>
            </v:group>
            <v:group style="position:absolute;left:8403;top:-153;width:2;height:64" coordorigin="8403,-153" coordsize="2,64">
              <v:shape style="position:absolute;left:8403;top:-153;width:2;height:64" coordorigin="8403,-153" coordsize="0,64" path="m8403,-153l8403,-90e" filled="false" stroked="true" strokeweight=".455483pt" strokecolor="#0080ff">
                <v:path arrowok="t"/>
              </v:shape>
            </v:group>
            <v:group style="position:absolute;left:7303;top:-153;width:2;height:64" coordorigin="7303,-153" coordsize="2,64">
              <v:shape style="position:absolute;left:7303;top:-153;width:2;height:64" coordorigin="7303,-153" coordsize="0,64" path="m7303,-153l7303,-90e" filled="false" stroked="true" strokeweight=".455456pt" strokecolor="#0080ff">
                <v:path arrowok="t"/>
              </v:shape>
            </v:group>
            <v:group style="position:absolute;left:7398;top:-153;width:2;height:64" coordorigin="7398,-153" coordsize="2,64">
              <v:shape style="position:absolute;left:7398;top:-153;width:2;height:64" coordorigin="7398,-153" coordsize="0,64" path="m7398,-153l7398,-90e" filled="false" stroked="true" strokeweight=".455488pt" strokecolor="#0080ff">
                <v:path arrowok="t"/>
              </v:shape>
            </v:group>
            <v:group style="position:absolute;left:7021;top:-153;width:2;height:64" coordorigin="7021,-153" coordsize="2,64">
              <v:shape style="position:absolute;left:7021;top:-153;width:2;height:64" coordorigin="7021,-153" coordsize="0,64" path="m7021,-90l7021,-153e" filled="false" stroked="true" strokeweight=".371318pt" strokecolor="#0080ff">
                <v:path arrowok="t"/>
              </v:shape>
            </v:group>
            <v:group style="position:absolute;left:7883;top:-153;width:2;height:64" coordorigin="7883,-153" coordsize="2,64">
              <v:shape style="position:absolute;left:7883;top:-153;width:2;height:64" coordorigin="7883,-153" coordsize="0,64" path="m7883,-153l7883,-90e" filled="false" stroked="true" strokeweight=".391121pt" strokecolor="#0080ff">
                <v:path arrowok="t"/>
              </v:shape>
            </v:group>
            <v:group style="position:absolute;left:8433;top:-153;width:2;height:64" coordorigin="8433,-153" coordsize="2,64">
              <v:shape style="position:absolute;left:8433;top:-153;width:2;height:64" coordorigin="8433,-153" coordsize="0,64" path="m8433,-90l8433,-153e" filled="false" stroked="true" strokeweight=".371318pt" strokecolor="#0080ff">
                <v:path arrowok="t"/>
              </v:shape>
            </v:group>
            <v:group style="position:absolute;left:7983;top:-153;width:2;height:64" coordorigin="7983,-153" coordsize="2,64">
              <v:shape style="position:absolute;left:7983;top:-153;width:2;height:64" coordorigin="7983,-153" coordsize="0,64" path="m7983,-90l7983,-153e" filled="false" stroked="true" strokeweight=".371318pt" strokecolor="#0080ff">
                <v:path arrowok="t"/>
              </v:shape>
            </v:group>
            <v:group style="position:absolute;left:7034;top:-153;width:2;height:64" coordorigin="7034,-153" coordsize="2,64">
              <v:shape style="position:absolute;left:7034;top:-153;width:2;height:64" coordorigin="7034,-153" coordsize="0,64" path="m7034,-153l7034,-90e" filled="false" stroked="true" strokeweight=".465385pt" strokecolor="#0080ff">
                <v:path arrowok="t"/>
              </v:shape>
            </v:group>
            <v:group style="position:absolute;left:8139;top:-153;width:2;height:64" coordorigin="8139,-153" coordsize="2,64">
              <v:shape style="position:absolute;left:8139;top:-153;width:2;height:64" coordorigin="8139,-153" coordsize="0,64" path="m8139,-153l8139,-90e" filled="false" stroked="true" strokeweight=".381215pt" strokecolor="#0080ff">
                <v:path arrowok="t"/>
              </v:shape>
            </v:group>
            <v:group style="position:absolute;left:7623;top:-153;width:2;height:64" coordorigin="7623,-153" coordsize="2,64">
              <v:shape style="position:absolute;left:7623;top:-153;width:2;height:64" coordorigin="7623,-153" coordsize="0,64" path="m7623,-90l7623,-153e" filled="false" stroked="true" strokeweight=".371318pt" strokecolor="#0080ff">
                <v:path arrowok="t"/>
              </v:shape>
            </v:group>
            <v:group style="position:absolute;left:7496;top:-153;width:2;height:64" coordorigin="7496,-153" coordsize="2,64">
              <v:shape style="position:absolute;left:7496;top:-153;width:2;height:64" coordorigin="7496,-153" coordsize="0,64" path="m7496,-153l7496,-90e" filled="false" stroked="true" strokeweight=".381219pt" strokecolor="#0080ff">
                <v:path arrowok="t"/>
              </v:shape>
            </v:group>
            <v:group style="position:absolute;left:7230;top:-153;width:2;height:64" coordorigin="7230,-153" coordsize="2,64">
              <v:shape style="position:absolute;left:7230;top:-153;width:2;height:64" coordorigin="7230,-153" coordsize="0,64" path="m7230,-153l7230,-90e" filled="false" stroked="true" strokeweight=".381219pt" strokecolor="#0080ff">
                <v:path arrowok="t"/>
              </v:shape>
            </v:group>
            <v:group style="position:absolute;left:7569;top:-153;width:2;height:64" coordorigin="7569,-153" coordsize="2,64">
              <v:shape style="position:absolute;left:7569;top:-153;width:2;height:64" coordorigin="7569,-153" coordsize="0,64" path="m7569,-153l7569,-90e" filled="false" stroked="true" strokeweight=".435684pt" strokecolor="#0080ff">
                <v:path arrowok="t"/>
              </v:shape>
            </v:group>
            <v:group style="position:absolute;left:7728;top:-153;width:2;height:64" coordorigin="7728,-153" coordsize="2,64">
              <v:shape style="position:absolute;left:7728;top:-153;width:2;height:64" coordorigin="7728,-153" coordsize="0,64" path="m7728,-153l7728,-90e" filled="false" stroked="true" strokeweight=".376268pt" strokecolor="#0080ff">
                <v:path arrowok="t"/>
              </v:shape>
            </v:group>
            <v:group style="position:absolute;left:7068;top:-153;width:2;height:64" coordorigin="7068,-153" coordsize="2,64">
              <v:shape style="position:absolute;left:7068;top:-153;width:2;height:64" coordorigin="7068,-153" coordsize="0,64" path="m7068,-153l7068,-90e" filled="false" stroked="true" strokeweight=".430728pt" strokecolor="#0080ff">
                <v:path arrowok="t"/>
              </v:shape>
            </v:group>
            <v:group style="position:absolute;left:8328;top:-153;width:2;height:64" coordorigin="8328,-153" coordsize="2,64">
              <v:shape style="position:absolute;left:8328;top:-153;width:2;height:64" coordorigin="8328,-153" coordsize="0,64" path="m8328,-90l8328,-153e" filled="false" stroked="true" strokeweight=".371318pt" strokecolor="#0080ff">
                <v:path arrowok="t"/>
              </v:shape>
            </v:group>
            <v:group style="position:absolute;left:7157;top:-153;width:2;height:64" coordorigin="7157,-153" coordsize="2,64">
              <v:shape style="position:absolute;left:7157;top:-153;width:2;height:64" coordorigin="7157,-153" coordsize="0,64" path="m7157,-90l7157,-153e" filled="false" stroked="true" strokeweight=".371318pt" strokecolor="#0080ff">
                <v:path arrowok="t"/>
              </v:shape>
            </v:group>
            <v:group style="position:absolute;left:7184;top:-153;width:2;height:64" coordorigin="7184,-153" coordsize="2,64">
              <v:shape style="position:absolute;left:7184;top:-153;width:2;height:64" coordorigin="7184,-153" coordsize="0,64" path="m7184,-90l7184,-153e" filled="false" stroked="true" strokeweight=".371318pt" strokecolor="#0080ff">
                <v:path arrowok="t"/>
              </v:shape>
            </v:group>
            <v:group style="position:absolute;left:7913;top:-153;width:2;height:64" coordorigin="7913,-153" coordsize="2,64">
              <v:shape style="position:absolute;left:7913;top:-153;width:2;height:64" coordorigin="7913,-153" coordsize="0,64" path="m7913,-153l7913,-90e" filled="false" stroked="true" strokeweight=".460434pt" strokecolor="#0080ff">
                <v:path arrowok="t"/>
              </v:shape>
            </v:group>
            <v:group style="position:absolute;left:7682;top:-153;width:2;height:64" coordorigin="7682,-153" coordsize="2,64">
              <v:shape style="position:absolute;left:7682;top:-153;width:2;height:64" coordorigin="7682,-153" coordsize="0,64" path="m7682,-153l7682,-90e" filled="false" stroked="true" strokeweight=".381217pt" strokecolor="#0080ff">
                <v:path arrowok="t"/>
              </v:shape>
            </v:group>
            <v:group style="position:absolute;left:8593;top:-153;width:2;height:64" coordorigin="8593,-153" coordsize="2,64">
              <v:shape style="position:absolute;left:8593;top:-153;width:2;height:64" coordorigin="8593,-153" coordsize="0,64" path="m8593,-90l8593,-153e" filled="false" stroked="true" strokeweight=".371318pt" strokecolor="#0080ff">
                <v:path arrowok="t"/>
              </v:shape>
            </v:group>
            <v:group style="position:absolute;left:8275;top:-153;width:2;height:64" coordorigin="8275,-153" coordsize="2,64">
              <v:shape style="position:absolute;left:8275;top:-153;width:2;height:64" coordorigin="8275,-153" coordsize="0,64" path="m8275,-90l8275,-153e" filled="false" stroked="true" strokeweight=".371318pt" strokecolor="#0080ff">
                <v:path arrowok="t"/>
              </v:shape>
            </v:group>
            <v:group style="position:absolute;left:8340;top:-153;width:2;height:64" coordorigin="8340,-153" coordsize="2,64">
              <v:shape style="position:absolute;left:8340;top:-153;width:2;height:64" coordorigin="8340,-153" coordsize="0,64" path="m8340,-90l8340,-153e" filled="false" stroked="true" strokeweight=".371318pt" strokecolor="#0080ff">
                <v:path arrowok="t"/>
              </v:shape>
            </v:group>
            <v:group style="position:absolute;left:7436;top:-153;width:2;height:64" coordorigin="7436,-153" coordsize="2,64">
              <v:shape style="position:absolute;left:7436;top:-153;width:2;height:64" coordorigin="7436,-153" coordsize="0,64" path="m7436,-90l7436,-153e" filled="false" stroked="true" strokeweight=".371318pt" strokecolor="#0080ff">
                <v:path arrowok="t"/>
              </v:shape>
            </v:group>
            <v:group style="position:absolute;left:6865;top:-153;width:2;height:64" coordorigin="6865,-153" coordsize="2,64">
              <v:shape style="position:absolute;left:6865;top:-153;width:2;height:64" coordorigin="6865,-153" coordsize="0,64" path="m6865,-90l6865,-153e" filled="false" stroked="true" strokeweight=".371318pt" strokecolor="#0080ff">
                <v:path arrowok="t"/>
              </v:shape>
            </v:group>
            <v:group style="position:absolute;left:8277;top:-153;width:2;height:64" coordorigin="8277,-153" coordsize="2,64">
              <v:shape style="position:absolute;left:8277;top:-153;width:2;height:64" coordorigin="8277,-153" coordsize="0,64" path="m8277,-90l8277,-153e" filled="false" stroked="true" strokeweight=".371318pt" strokecolor="#0080ff">
                <v:path arrowok="t"/>
              </v:shape>
            </v:group>
            <v:group style="position:absolute;left:8736;top:-153;width:2;height:64" coordorigin="8736,-153" coordsize="2,64">
              <v:shape style="position:absolute;left:8736;top:-153;width:2;height:64" coordorigin="8736,-153" coordsize="0,64" path="m8736,-90l8736,-153e" filled="false" stroked="true" strokeweight=".371318pt" strokecolor="#0080ff">
                <v:path arrowok="t"/>
              </v:shape>
            </v:group>
            <v:group style="position:absolute;left:8220;top:-153;width:2;height:64" coordorigin="8220,-153" coordsize="2,64">
              <v:shape style="position:absolute;left:8220;top:-153;width:2;height:64" coordorigin="8220,-153" coordsize="0,64" path="m8220,-153l8220,-90e" filled="false" stroked="true" strokeweight=".455483pt" strokecolor="#0080ff">
                <v:path arrowok="t"/>
              </v:shape>
            </v:group>
            <v:group style="position:absolute;left:7669;top:-153;width:2;height:64" coordorigin="7669,-153" coordsize="2,64">
              <v:shape style="position:absolute;left:7669;top:-153;width:2;height:64" coordorigin="7669,-153" coordsize="0,64" path="m7669,-90l7669,-153e" filled="false" stroked="true" strokeweight=".371318pt" strokecolor="#0080ff">
                <v:path arrowok="t"/>
              </v:shape>
            </v:group>
            <v:group style="position:absolute;left:8287;top:-153;width:2;height:64" coordorigin="8287,-153" coordsize="2,64">
              <v:shape style="position:absolute;left:8287;top:-153;width:2;height:64" coordorigin="8287,-153" coordsize="0,64" path="m8287,-90l8287,-153e" filled="false" stroked="true" strokeweight=".371318pt" strokecolor="#0080ff">
                <v:path arrowok="t"/>
              </v:shape>
            </v:group>
            <v:group style="position:absolute;left:8241;top:-153;width:2;height:64" coordorigin="8241,-153" coordsize="2,64">
              <v:shape style="position:absolute;left:8241;top:-153;width:2;height:64" coordorigin="8241,-153" coordsize="0,64" path="m8241,-90l8241,-153e" filled="false" stroked="true" strokeweight=".371318pt" strokecolor="#0080ff">
                <v:path arrowok="t"/>
              </v:shape>
            </v:group>
            <v:group style="position:absolute;left:8267;top:-153;width:2;height:64" coordorigin="8267,-153" coordsize="2,64">
              <v:shape style="position:absolute;left:8267;top:-153;width:2;height:64" coordorigin="8267,-153" coordsize="0,64" path="m8267,-90l8267,-153e" filled="false" stroked="true" strokeweight=".371318pt" strokecolor="#0080ff">
                <v:path arrowok="t"/>
              </v:shape>
            </v:group>
            <v:group style="position:absolute;left:8363;top:-153;width:2;height:64" coordorigin="8363,-153" coordsize="2,64">
              <v:shape style="position:absolute;left:8363;top:-153;width:2;height:64" coordorigin="8363,-153" coordsize="0,64" path="m8363,-90l8363,-153e" filled="false" stroked="true" strokeweight=".371318pt" strokecolor="#0080ff">
                <v:path arrowok="t"/>
              </v:shape>
            </v:group>
            <v:group style="position:absolute;left:7361;top:-153;width:2;height:64" coordorigin="7361,-153" coordsize="2,64">
              <v:shape style="position:absolute;left:7361;top:-153;width:2;height:64" coordorigin="7361,-153" coordsize="0,64" path="m7361,-153l7361,-90e" filled="false" stroked="true" strokeweight=".450518pt" strokecolor="#0080ff">
                <v:path arrowok="t"/>
              </v:shape>
            </v:group>
            <v:group style="position:absolute;left:7141;top:-153;width:2;height:64" coordorigin="7141,-153" coordsize="2,64">
              <v:shape style="position:absolute;left:7141;top:-153;width:2;height:64" coordorigin="7141,-153" coordsize="0,64" path="m7141,-90l7141,-153e" filled="false" stroked="true" strokeweight=".371318pt" strokecolor="#0080ff">
                <v:path arrowok="t"/>
              </v:shape>
            </v:group>
            <v:group style="position:absolute;left:7618;top:-153;width:2;height:64" coordorigin="7618,-153" coordsize="2,64">
              <v:shape style="position:absolute;left:7618;top:-153;width:2;height:64" coordorigin="7618,-153" coordsize="0,64" path="m7618,-153l7618,-90e" filled="false" stroked="true" strokeweight=".405974pt" strokecolor="#0080ff">
                <v:path arrowok="t"/>
              </v:shape>
            </v:group>
            <v:group style="position:absolute;left:7740;top:-153;width:2;height:64" coordorigin="7740,-153" coordsize="2,64">
              <v:shape style="position:absolute;left:7740;top:-153;width:2;height:64" coordorigin="7740,-153" coordsize="0,64" path="m7740,-153l7740,-90e" filled="false" stroked="true" strokeweight=".435679pt" strokecolor="#0080ff">
                <v:path arrowok="t"/>
              </v:shape>
            </v:group>
            <v:group style="position:absolute;left:7587;top:-153;width:2;height:64" coordorigin="7587,-153" coordsize="2,64">
              <v:shape style="position:absolute;left:7587;top:-153;width:2;height:64" coordorigin="7587,-153" coordsize="0,64" path="m7587,-153l7587,-90e" filled="false" stroked="true" strokeweight=".381219pt" strokecolor="#0080ff">
                <v:path arrowok="t"/>
              </v:shape>
            </v:group>
            <v:group style="position:absolute;left:7440;top:-153;width:2;height:64" coordorigin="7440,-153" coordsize="2,64">
              <v:shape style="position:absolute;left:7440;top:-153;width:2;height:64" coordorigin="7440,-153" coordsize="0,64" path="m7440,-153l7440,-90e" filled="false" stroked="true" strokeweight=".401017pt" strokecolor="#0080ff">
                <v:path arrowok="t"/>
              </v:shape>
            </v:group>
            <v:group style="position:absolute;left:7136;top:-153;width:2;height:64" coordorigin="7136,-153" coordsize="2,64">
              <v:shape style="position:absolute;left:7136;top:-153;width:2;height:64" coordorigin="7136,-153" coordsize="0,64" path="m7136,-90l7136,-153e" filled="false" stroked="true" strokeweight=".371318pt" strokecolor="#0080ff">
                <v:path arrowok="t"/>
              </v:shape>
            </v:group>
            <v:group style="position:absolute;left:8826;top:-153;width:2;height:64" coordorigin="8826,-153" coordsize="2,64">
              <v:shape style="position:absolute;left:8826;top:-153;width:2;height:64" coordorigin="8826,-153" coordsize="0,64" path="m8826,-90l8826,-153e" filled="false" stroked="true" strokeweight=".371318pt" strokecolor="#0080ff">
                <v:path arrowok="t"/>
              </v:shape>
            </v:group>
            <v:group style="position:absolute;left:6968;top:-153;width:2;height:64" coordorigin="6968,-153" coordsize="2,64">
              <v:shape style="position:absolute;left:6968;top:-153;width:2;height:64" coordorigin="6968,-153" coordsize="0,64" path="m6968,-90l6968,-153e" filled="false" stroked="true" strokeweight=".371318pt" strokecolor="#0080ff">
                <v:path arrowok="t"/>
              </v:shape>
            </v:group>
            <v:group style="position:absolute;left:6876;top:-153;width:2;height:64" coordorigin="6876,-153" coordsize="2,64">
              <v:shape style="position:absolute;left:6876;top:-153;width:2;height:64" coordorigin="6876,-153" coordsize="0,64" path="m6876,-90l6876,-153e" filled="false" stroked="true" strokeweight=".371318pt" strokecolor="#0080ff">
                <v:path arrowok="t"/>
              </v:shape>
            </v:group>
            <v:group style="position:absolute;left:7901;top:-153;width:2;height:64" coordorigin="7901,-153" coordsize="2,64">
              <v:shape style="position:absolute;left:7901;top:-153;width:2;height:64" coordorigin="7901,-153" coordsize="0,64" path="m7901,-153l7901,-90e" filled="false" stroked="true" strokeweight=".470336pt" strokecolor="#0080ff">
                <v:path arrowok="t"/>
              </v:shape>
            </v:group>
            <v:group style="position:absolute;left:8041;top:-153;width:2;height:64" coordorigin="8041,-153" coordsize="2,64">
              <v:shape style="position:absolute;left:8041;top:-153;width:2;height:64" coordorigin="8041,-153" coordsize="0,64" path="m8041,-153l8041,-90e" filled="false" stroked="true" strokeweight=".376268pt" strokecolor="#0080ff">
                <v:path arrowok="t"/>
              </v:shape>
            </v:group>
            <v:group style="position:absolute;left:8236;top:-153;width:2;height:64" coordorigin="8236,-153" coordsize="2,64">
              <v:shape style="position:absolute;left:8236;top:-153;width:2;height:64" coordorigin="8236,-153" coordsize="0,64" path="m8236,-90l8236,-153e" filled="false" stroked="true" strokeweight=".371318pt" strokecolor="#0080ff">
                <v:path arrowok="t"/>
              </v:shape>
            </v:group>
            <v:group style="position:absolute;left:8318;top:-153;width:2;height:64" coordorigin="8318,-153" coordsize="2,64">
              <v:shape style="position:absolute;left:8318;top:-153;width:2;height:64" coordorigin="8318,-153" coordsize="0,64" path="m8318,-90l8318,-153e" filled="false" stroked="true" strokeweight=".371318pt" strokecolor="#0080ff">
                <v:path arrowok="t"/>
              </v:shape>
            </v:group>
            <v:group style="position:absolute;left:8682;top:-153;width:2;height:64" coordorigin="8682,-153" coordsize="2,64">
              <v:shape style="position:absolute;left:8682;top:-153;width:2;height:64" coordorigin="8682,-153" coordsize="0,64" path="m8682,-90l8682,-153e" filled="false" stroked="true" strokeweight=".371318pt" strokecolor="#0080ff">
                <v:path arrowok="t"/>
              </v:shape>
            </v:group>
            <v:group style="position:absolute;left:8155;top:-153;width:2;height:64" coordorigin="8155,-153" coordsize="2,64">
              <v:shape style="position:absolute;left:8155;top:-153;width:2;height:64" coordorigin="8155,-153" coordsize="0,64" path="m8155,-153l8155,-90e" filled="false" stroked="true" strokeweight=".460434pt" strokecolor="#0080ff">
                <v:path arrowok="t"/>
              </v:shape>
            </v:group>
            <v:group style="position:absolute;left:7990;top:-153;width:2;height:64" coordorigin="7990,-153" coordsize="2,64">
              <v:shape style="position:absolute;left:7990;top:-153;width:2;height:64" coordorigin="7990,-153" coordsize="0,64" path="m7990,-90l7990,-153e" filled="false" stroked="true" strokeweight=".371318pt" strokecolor="#0080ff">
                <v:path arrowok="t"/>
              </v:shape>
            </v:group>
            <v:group style="position:absolute;left:7277;top:-153;width:2;height:64" coordorigin="7277,-153" coordsize="2,64">
              <v:shape style="position:absolute;left:7277;top:-153;width:2;height:64" coordorigin="7277,-153" coordsize="0,64" path="m7277,-153l7277,-90e" filled="false" stroked="true" strokeweight=".460434pt" strokecolor="#0080ff">
                <v:path arrowok="t"/>
              </v:shape>
            </v:group>
            <v:group style="position:absolute;left:7335;top:-153;width:2;height:64" coordorigin="7335,-153" coordsize="2,64">
              <v:shape style="position:absolute;left:7335;top:-153;width:2;height:64" coordorigin="7335,-153" coordsize="0,64" path="m7335,-153l7335,-90e" filled="false" stroked="true" strokeweight=".391121pt" strokecolor="#0080ff">
                <v:path arrowok="t"/>
              </v:shape>
            </v:group>
            <v:group style="position:absolute;left:8808;top:-153;width:2;height:64" coordorigin="8808,-153" coordsize="2,64">
              <v:shape style="position:absolute;left:8808;top:-153;width:2;height:64" coordorigin="8808,-153" coordsize="0,64" path="m8808,-90l8808,-153e" filled="false" stroked="true" strokeweight=".371318pt" strokecolor="#0080ff">
                <v:path arrowok="t"/>
              </v:shape>
            </v:group>
            <v:group style="position:absolute;left:7346;top:-153;width:2;height:64" coordorigin="7346,-153" coordsize="2,64">
              <v:shape style="position:absolute;left:7346;top:-153;width:2;height:64" coordorigin="7346,-153" coordsize="0,64" path="m7346,-90l7346,-153e" filled="false" stroked="true" strokeweight=".371318pt" strokecolor="#0080ff">
                <v:path arrowok="t"/>
              </v:shape>
            </v:group>
            <v:group style="position:absolute;left:7351;top:-153;width:2;height:64" coordorigin="7351,-153" coordsize="2,64">
              <v:shape style="position:absolute;left:7351;top:-153;width:2;height:64" coordorigin="7351,-153" coordsize="0,64" path="m7351,-90l7351,-153e" filled="false" stroked="true" strokeweight=".371318pt" strokecolor="#0080ff">
                <v:path arrowok="t"/>
              </v:shape>
            </v:group>
            <v:group style="position:absolute;left:8506;top:-153;width:2;height:64" coordorigin="8506,-153" coordsize="2,64">
              <v:shape style="position:absolute;left:8506;top:-153;width:2;height:64" coordorigin="8506,-153" coordsize="0,64" path="m8506,-90l8506,-153e" filled="false" stroked="true" strokeweight=".371318pt" strokecolor="#0080ff">
                <v:path arrowok="t"/>
              </v:shape>
            </v:group>
            <v:group style="position:absolute;left:8458;top:-153;width:2;height:64" coordorigin="8458,-153" coordsize="2,64">
              <v:shape style="position:absolute;left:8458;top:-153;width:2;height:64" coordorigin="8458,-153" coordsize="0,64" path="m8458,-90l8458,-153e" filled="false" stroked="true" strokeweight=".371318pt" strokecolor="#0080ff">
                <v:path arrowok="t"/>
              </v:shape>
            </v:group>
            <v:group style="position:absolute;left:7166;top:-153;width:2;height:64" coordorigin="7166,-153" coordsize="2,64">
              <v:shape style="position:absolute;left:7166;top:-153;width:2;height:64" coordorigin="7166,-153" coordsize="0,64" path="m7166,-90l7166,-153e" filled="false" stroked="true" strokeweight=".371318pt" strokecolor="#0080ff">
                <v:path arrowok="t"/>
              </v:shape>
            </v:group>
            <v:group style="position:absolute;left:8116;top:-153;width:2;height:64" coordorigin="8116,-153" coordsize="2,64">
              <v:shape style="position:absolute;left:8116;top:-153;width:2;height:64" coordorigin="8116,-153" coordsize="0,64" path="m8116,-90l8116,-153e" filled="false" stroked="true" strokeweight=".371318pt" strokecolor="#0080ff">
                <v:path arrowok="t"/>
              </v:shape>
            </v:group>
            <v:group style="position:absolute;left:8348;top:-153;width:2;height:64" coordorigin="8348,-153" coordsize="2,64">
              <v:shape style="position:absolute;left:8348;top:-153;width:2;height:64" coordorigin="8348,-153" coordsize="0,64" path="m8348,-90l8348,-153e" filled="false" stroked="true" strokeweight=".371318pt" strokecolor="#0080ff">
                <v:path arrowok="t"/>
              </v:shape>
            </v:group>
            <v:group style="position:absolute;left:7931;top:-153;width:2;height:64" coordorigin="7931,-153" coordsize="2,64">
              <v:shape style="position:absolute;left:7931;top:-153;width:2;height:64" coordorigin="7931,-153" coordsize="0,64" path="m7931,-90l7931,-153e" filled="false" stroked="true" strokeweight=".371318pt" strokecolor="#0080ff">
                <v:path arrowok="t"/>
              </v:shape>
            </v:group>
            <v:group style="position:absolute;left:7540;top:-153;width:2;height:64" coordorigin="7540,-153" coordsize="2,64">
              <v:shape style="position:absolute;left:7540;top:-153;width:2;height:64" coordorigin="7540,-153" coordsize="0,64" path="m7540,-90l7540,-153e" filled="false" stroked="true" strokeweight=".371318pt" strokecolor="#0080ff">
                <v:path arrowok="t"/>
              </v:shape>
            </v:group>
            <v:group style="position:absolute;left:7585;top:-153;width:2;height:64" coordorigin="7585,-153" coordsize="2,64">
              <v:shape style="position:absolute;left:7585;top:-153;width:2;height:64" coordorigin="7585,-153" coordsize="0,64" path="m7585,-90l7585,-153e" filled="false" stroked="true" strokeweight=".371318pt" strokecolor="#0080ff">
                <v:path arrowok="t"/>
              </v:shape>
            </v:group>
            <v:group style="position:absolute;left:7443;top:-153;width:2;height:64" coordorigin="7443,-153" coordsize="2,64">
              <v:shape style="position:absolute;left:7443;top:-153;width:2;height:64" coordorigin="7443,-153" coordsize="0,64" path="m7443,-153l7443,-90e" filled="false" stroked="true" strokeweight=".391121pt" strokecolor="#0080ff">
                <v:path arrowok="t"/>
              </v:shape>
            </v:group>
            <v:group style="position:absolute;left:7489;top:-153;width:2;height:64" coordorigin="7489,-153" coordsize="2,64">
              <v:shape style="position:absolute;left:7489;top:-153;width:2;height:64" coordorigin="7489,-153" coordsize="0,64" path="m7489,-153l7489,-90e" filled="false" stroked="true" strokeweight=".4654pt" strokecolor="#0080ff">
                <v:path arrowok="t"/>
              </v:shape>
            </v:group>
            <v:group style="position:absolute;left:8245;top:-153;width:2;height:64" coordorigin="8245,-153" coordsize="2,64">
              <v:shape style="position:absolute;left:8245;top:-153;width:2;height:64" coordorigin="8245,-153" coordsize="0,64" path="m8245,-90l8245,-153e" filled="false" stroked="true" strokeweight=".371318pt" strokecolor="#0080ff">
                <v:path arrowok="t"/>
              </v:shape>
            </v:group>
            <v:group style="position:absolute;left:8048;top:-153;width:2;height:64" coordorigin="8048,-153" coordsize="2,64">
              <v:shape style="position:absolute;left:8048;top:-153;width:2;height:64" coordorigin="8048,-153" coordsize="0,64" path="m8048,-153l8048,-90e" filled="false" stroked="true" strokeweight=".470325pt" strokecolor="#0080ff">
                <v:path arrowok="t"/>
              </v:shape>
            </v:group>
            <v:group style="position:absolute;left:7513;top:-153;width:2;height:64" coordorigin="7513,-153" coordsize="2,64">
              <v:shape style="position:absolute;left:7513;top:-153;width:2;height:64" coordorigin="7513,-153" coordsize="0,64" path="m7513,-90l7513,-153e" filled="false" stroked="true" strokeweight=".371318pt" strokecolor="#0080ff">
                <v:path arrowok="t"/>
              </v:shape>
            </v:group>
            <v:group style="position:absolute;left:8536;top:-153;width:2;height:64" coordorigin="8536,-153" coordsize="2,64">
              <v:shape style="position:absolute;left:8536;top:-153;width:2;height:64" coordorigin="8536,-153" coordsize="0,64" path="m8536,-90l8536,-153e" filled="false" stroked="true" strokeweight=".371318pt" strokecolor="#0080ff">
                <v:path arrowok="t"/>
              </v:shape>
            </v:group>
            <v:group style="position:absolute;left:7263;top:-153;width:2;height:64" coordorigin="7263,-153" coordsize="2,64">
              <v:shape style="position:absolute;left:7263;top:-153;width:2;height:64" coordorigin="7263,-153" coordsize="0,64" path="m7263,-90l7263,-153e" filled="false" stroked="true" strokeweight=".371318pt" strokecolor="#0080ff">
                <v:path arrowok="t"/>
              </v:shape>
            </v:group>
            <v:group style="position:absolute;left:7888;top:-153;width:2;height:64" coordorigin="7888,-153" coordsize="2,64">
              <v:shape style="position:absolute;left:7888;top:-153;width:2;height:64" coordorigin="7888,-153" coordsize="0,64" path="m7888,-153l7888,-90e" filled="false" stroked="true" strokeweight=".410925pt" strokecolor="#0080ff">
                <v:path arrowok="t"/>
              </v:shape>
            </v:group>
            <v:group style="position:absolute;left:8035;top:-153;width:2;height:64" coordorigin="8035,-153" coordsize="2,64">
              <v:shape style="position:absolute;left:8035;top:-153;width:2;height:64" coordorigin="8035,-153" coordsize="0,64" path="m8035,-153l8035,-90e" filled="false" stroked="true" strokeweight=".371318pt" strokecolor="#0080ff">
                <v:path arrowok="t"/>
              </v:shape>
            </v:group>
            <v:group style="position:absolute;left:7133;top:-153;width:2;height:64" coordorigin="7133,-153" coordsize="2,64">
              <v:shape style="position:absolute;left:7133;top:-153;width:2;height:64" coordorigin="7133,-153" coordsize="0,64" path="m7133,-90l7133,-153e" filled="false" stroked="true" strokeweight=".371318pt" strokecolor="#0080ff">
                <v:path arrowok="t"/>
              </v:shape>
            </v:group>
            <v:group style="position:absolute;left:7850;top:-153;width:2;height:64" coordorigin="7850,-153" coordsize="2,64">
              <v:shape style="position:absolute;left:7850;top:-153;width:2;height:64" coordorigin="7850,-153" coordsize="0,64" path="m7850,-90l7850,-153e" filled="false" stroked="true" strokeweight=".371318pt" strokecolor="#0080ff">
                <v:path arrowok="t"/>
              </v:shape>
            </v:group>
            <v:group style="position:absolute;left:7769;top:-153;width:2;height:64" coordorigin="7769,-153" coordsize="2,64">
              <v:shape style="position:absolute;left:7769;top:-153;width:2;height:64" coordorigin="7769,-153" coordsize="0,64" path="m7769,-90l7769,-153e" filled="false" stroked="true" strokeweight=".371318pt" strokecolor="#0080ff">
                <v:path arrowok="t"/>
              </v:shape>
            </v:group>
            <v:group style="position:absolute;left:7454;top:-153;width:2;height:64" coordorigin="7454,-153" coordsize="2,64">
              <v:shape style="position:absolute;left:7454;top:-153;width:2;height:64" coordorigin="7454,-153" coordsize="0,64" path="m7454,-90l7454,-153e" filled="false" stroked="true" strokeweight=".371318pt" strokecolor="#0080ff">
                <v:path arrowok="t"/>
              </v:shape>
            </v:group>
            <v:group style="position:absolute;left:7800;top:-153;width:2;height:64" coordorigin="7800,-153" coordsize="2,64">
              <v:shape style="position:absolute;left:7800;top:-153;width:2;height:64" coordorigin="7800,-153" coordsize="0,64" path="m7800,-90l7800,-153e" filled="false" stroked="true" strokeweight=".371318pt" strokecolor="#0080ff">
                <v:path arrowok="t"/>
              </v:shape>
            </v:group>
            <v:group style="position:absolute;left:8466;top:-153;width:2;height:64" coordorigin="8466,-153" coordsize="2,64">
              <v:shape style="position:absolute;left:8466;top:-153;width:2;height:64" coordorigin="8466,-153" coordsize="0,64" path="m8466,-90l8466,-153e" filled="false" stroked="true" strokeweight=".371318pt" strokecolor="#0080ff">
                <v:path arrowok="t"/>
              </v:shape>
            </v:group>
            <v:group style="position:absolute;left:8645;top:-153;width:2;height:64" coordorigin="8645,-153" coordsize="2,64">
              <v:shape style="position:absolute;left:8645;top:-153;width:2;height:64" coordorigin="8645,-153" coordsize="0,64" path="m8645,-90l8645,-153e" filled="false" stroked="true" strokeweight=".371318pt" strokecolor="#0080ff">
                <v:path arrowok="t"/>
              </v:shape>
            </v:group>
            <v:group style="position:absolute;left:8261;top:-153;width:2;height:64" coordorigin="8261,-153" coordsize="2,64">
              <v:shape style="position:absolute;left:8261;top:-153;width:2;height:64" coordorigin="8261,-153" coordsize="0,64" path="m8261,-90l8261,-153e" filled="false" stroked="true" strokeweight=".371318pt" strokecolor="#0080ff">
                <v:path arrowok="t"/>
              </v:shape>
            </v:group>
            <v:group style="position:absolute;left:7592;top:-153;width:2;height:64" coordorigin="7592,-153" coordsize="2,64">
              <v:shape style="position:absolute;left:7592;top:-153;width:2;height:64" coordorigin="7592,-153" coordsize="0,64" path="m7592,-90l7592,-153e" filled="false" stroked="true" strokeweight=".371318pt" strokecolor="#0080ff">
                <v:path arrowok="t"/>
              </v:shape>
            </v:group>
            <v:group style="position:absolute;left:7761;top:-153;width:2;height:64" coordorigin="7761,-153" coordsize="2,64">
              <v:shape style="position:absolute;left:7761;top:-153;width:2;height:64" coordorigin="7761,-153" coordsize="0,64" path="m7761,-90l7761,-153e" filled="false" stroked="true" strokeweight=".371318pt" strokecolor="#0080ff">
                <v:path arrowok="t"/>
              </v:shape>
            </v:group>
            <v:group style="position:absolute;left:7680;top:-153;width:2;height:64" coordorigin="7680,-153" coordsize="2,64">
              <v:shape style="position:absolute;left:7680;top:-153;width:2;height:64" coordorigin="7680,-153" coordsize="0,64" path="m7680,-90l7680,-153e" filled="false" stroked="true" strokeweight=".371318pt" strokecolor="#0080ff">
                <v:path arrowok="t"/>
              </v:shape>
            </v:group>
            <v:group style="position:absolute;left:8609;top:-153;width:2;height:64" coordorigin="8609,-153" coordsize="2,64">
              <v:shape style="position:absolute;left:8609;top:-153;width:2;height:64" coordorigin="8609,-153" coordsize="0,64" path="m8609,-90l8609,-153e" filled="false" stroked="true" strokeweight=".371318pt" strokecolor="#0080ff">
                <v:path arrowok="t"/>
              </v:shape>
            </v:group>
            <v:group style="position:absolute;left:8400;top:-153;width:2;height:64" coordorigin="8400,-153" coordsize="2,64">
              <v:shape style="position:absolute;left:8400;top:-153;width:2;height:64" coordorigin="8400,-153" coordsize="0,64" path="m8400,-90l8400,-153e" filled="false" stroked="true" strokeweight=".371318pt" strokecolor="#0080ff">
                <v:path arrowok="t"/>
              </v:shape>
            </v:group>
            <v:group style="position:absolute;left:6794;top:-153;width:2;height:64" coordorigin="6794,-153" coordsize="2,64">
              <v:shape style="position:absolute;left:6794;top:-153;width:2;height:64" coordorigin="6794,-153" coordsize="0,64" path="m6794,-90l6794,-153e" filled="false" stroked="true" strokeweight=".371318pt" strokecolor="#0080ff">
                <v:path arrowok="t"/>
              </v:shape>
            </v:group>
            <v:group style="position:absolute;left:8307;top:-153;width:2;height:64" coordorigin="8307,-153" coordsize="2,64">
              <v:shape style="position:absolute;left:8307;top:-153;width:2;height:64" coordorigin="8307,-153" coordsize="0,64" path="m8307,-90l8307,-153e" filled="false" stroked="true" strokeweight=".371318pt" strokecolor="#0080ff">
                <v:path arrowok="t"/>
              </v:shape>
            </v:group>
            <v:group style="position:absolute;left:8254;top:-153;width:2;height:64" coordorigin="8254,-153" coordsize="2,64">
              <v:shape style="position:absolute;left:8254;top:-153;width:2;height:64" coordorigin="8254,-153" coordsize="0,64" path="m8254,-90l8254,-153e" filled="false" stroked="true" strokeweight=".371318pt" strokecolor="#0080ff">
                <v:path arrowok="t"/>
              </v:shape>
            </v:group>
            <v:group style="position:absolute;left:8972;top:-90;width:2;height:57" coordorigin="8972,-90" coordsize="2,57">
              <v:shape style="position:absolute;left:8972;top:-90;width:2;height:57" coordorigin="8972,-90" coordsize="0,57" path="m8972,-90l8972,-33e" filled="false" stroked="true" strokeweight=".371318pt" strokecolor="#000000">
                <v:path arrowok="t"/>
              </v:shape>
            </v:group>
            <v:group style="position:absolute;left:8911;top:-153;width:2;height:64" coordorigin="8911,-153" coordsize="2,64">
              <v:shape style="position:absolute;left:8911;top:-153;width:2;height:64" coordorigin="8911,-153" coordsize="0,64" path="m8911,-90l8911,-153e" filled="false" stroked="true" strokeweight=".371318pt" strokecolor="#0080ff">
                <v:path arrowok="t"/>
              </v:shape>
            </v:group>
            <v:group style="position:absolute;left:9084;top:-153;width:2;height:64" coordorigin="9084,-153" coordsize="2,64">
              <v:shape style="position:absolute;left:9084;top:-153;width:2;height:64" coordorigin="9084,-153" coordsize="0,64" path="m9084,-90l9084,-153e" filled="false" stroked="true" strokeweight=".371318pt" strokecolor="#0080ff">
                <v:path arrowok="t"/>
              </v:shape>
            </v:group>
            <v:group style="position:absolute;left:9021;top:-153;width:2;height:64" coordorigin="9021,-153" coordsize="2,64">
              <v:shape style="position:absolute;left:9021;top:-153;width:2;height:64" coordorigin="9021,-153" coordsize="0,64" path="m9021,-90l9021,-153e" filled="false" stroked="true" strokeweight=".371318pt" strokecolor="#0080ff">
                <v:path arrowok="t"/>
              </v:shape>
            </v:group>
            <v:group style="position:absolute;left:9364;top:-153;width:2;height:64" coordorigin="9364,-153" coordsize="2,64">
              <v:shape style="position:absolute;left:9364;top:-153;width:2;height:64" coordorigin="9364,-153" coordsize="0,64" path="m9364,-90l9364,-153e" filled="false" stroked="true" strokeweight=".371318pt" strokecolor="#0080ff">
                <v:path arrowok="t"/>
              </v:shape>
            </v:group>
            <v:group style="position:absolute;left:6681;top:-153;width:2;height:64" coordorigin="6681,-153" coordsize="2,64">
              <v:shape style="position:absolute;left:6681;top:-153;width:2;height:64" coordorigin="6681,-153" coordsize="0,64" path="m6681,-90l6681,-153e" filled="false" stroked="true" strokeweight=".371318pt" strokecolor="#0080ff">
                <v:path arrowok="t"/>
              </v:shape>
            </v:group>
            <v:group style="position:absolute;left:6421;top:-1045;width:3204;height:892" coordorigin="6421,-1045" coordsize="3204,892">
              <v:shape style="position:absolute;left:6421;top:-1045;width:3204;height:892" coordorigin="6421,-1045" coordsize="3204,892" path="m6421,-153l6421,-153,6452,-153,6459,-154,6465,-154,6471,-154,6477,-154,6484,-154,6490,-154,6496,-154,6502,-154,6509,-154,6515,-154,6521,-154,6528,-154,6534,-154,6540,-155,6546,-155,6553,-155,6559,-155,6565,-155,6571,-155,6578,-156,6584,-156,6590,-156,6596,-157,6603,-157,6609,-157,6615,-158,6622,-158,6628,-158,6634,-159,6640,-159,6647,-160,6653,-160,6659,-161,6665,-162,6672,-163,6678,-163,6684,-164,6691,-165,6722,-172,6728,-174,6734,-175,6741,-177,6747,-179,6753,-181,6803,-203,6810,-206,6816,-209,6822,-213,6828,-216,6835,-220,6841,-223,6847,-227,6854,-230,6860,-234,6866,-238,6872,-241,6879,-245,6885,-249,6891,-252,6897,-256,6904,-260,6910,-264,6916,-267,6922,-271,6929,-275,6935,-278,6941,-282,6947,-286,6954,-290,6960,-293,6966,-297,6973,-301,7023,-335,7073,-381,7117,-435,7154,-493,7167,-514,7173,-525,7179,-536,7186,-547,7192,-559,7198,-570,7205,-581,7211,-593,7217,-604,7223,-616,7230,-627,7236,-639,7242,-650,7248,-662,7255,-673,7261,-685,7267,-696,7274,-707,7280,-718,7286,-729,7292,-740,7299,-751,7305,-762,7311,-772,7317,-783,7355,-842,7393,-894,7399,-902,7437,-945,7443,-952,7493,-996,7549,-1032,7606,-1045,7612,-1045,7675,-1025,7725,-991,7775,-944,7813,-899,7819,-892,7825,-884,7831,-876,7838,-868,7844,-860,7850,-852,7857,-844,7863,-836,7869,-828,7875,-821,7882,-813,7919,-771,7925,-765,7932,-759,7938,-753,7944,-747,7951,-741,7957,-735,7963,-729,7969,-723,7976,-718,7982,-712,7988,-706,7994,-700,8001,-694,8007,-688,8051,-644,8057,-637,8063,-630,8070,-623,8076,-616,8082,-609,8088,-602,8095,-595,8101,-588,8145,-538,8189,-493,8195,-487,8226,-459,8233,-453,8239,-448,8245,-443,8251,-438,8258,-432,8264,-427,8270,-422,8276,-417,8283,-412,8289,-407,8295,-402,8302,-398,8308,-393,8358,-356,8389,-336,8396,-332,8427,-313,8433,-309,8440,-306,8446,-302,8452,-299,8458,-295,8465,-292,8471,-288,8477,-285,8483,-282,8490,-279,8546,-254,8571,-245,8577,-243,8584,-242,8590,-240,8596,-238,8603,-237,8609,-235,8615,-234,8621,-232,8628,-231,8634,-230,8640,-228,8646,-227,8653,-225,8659,-224,8665,-223,8671,-221,8678,-220,8684,-218,8690,-217,8697,-215,8703,-214,8709,-212,8715,-211,8722,-209,8728,-208,8734,-206,8740,-204,8747,-203,8753,-201,8759,-199,8766,-198,8772,-196,8778,-195,8784,-193,8791,-192,8797,-190,8803,-189,8809,-187,8816,-186,8822,-185,8828,-183,8834,-182,8841,-181,8847,-179,8853,-178,8860,-177,8866,-176,8872,-175,8903,-170,8910,-169,8916,-169,8922,-168,8929,-167,8935,-167,8941,-166,8947,-166,8954,-165,8960,-165,8966,-165,8972,-164,8979,-164,8985,-164,8991,-164,8997,-163,9004,-163,9010,-163,9016,-163,9023,-163,9029,-163,9035,-162,9041,-162,9048,-162,9054,-162,9060,-162,9066,-162,9073,-161,9079,-161,9085,-161,9092,-161,9098,-160,9104,-160,9110,-160,9117,-159,9123,-159,9129,-159,9135,-158,9142,-158,9148,-158,9154,-158,9160,-157,9167,-157,9173,-157,9179,-157,9186,-157,9192,-156,9198,-156,9204,-156,9211,-156,9217,-156,9223,-156,9229,-156,9236,-156,9242,-156,9248,-156,9254,-156,9261,-156,9267,-156,9273,-156,9280,-156,9286,-156,9292,-156,9298,-157,9305,-157,9311,-157,9317,-157,9323,-157,9330,-157,9336,-157,9342,-157,9349,-157,9355,-157,9361,-157,9367,-157,9374,-157,9380,-157,9386,-157,9392,-157,9399,-157,9405,-157,9411,-157,9417,-157,9424,-156,9430,-156,9436,-156,9443,-156,9449,-156,9455,-156,9461,-155,9468,-155,9474,-155,9480,-155,9486,-155,9493,-155,9499,-155,9505,-154,9512,-154,9518,-154,9524,-154,9530,-154,9537,-154,9543,-154,9549,-154,9555,-154,9562,-154,9568,-154,9574,-154,9580,-154,9587,-154,9593,-153,9599,-153,9606,-153,9612,-153,9618,-153,9624,-153e" filled="false" stroked="true" strokeweight=".371318pt" strokecolor="#0080ff">
                <v:path arrowok="t"/>
              </v:shape>
            </v:group>
            <v:group style="position:absolute;left:7928;top:-153;width:2;height:64" coordorigin="7928,-153" coordsize="2,64">
              <v:shape style="position:absolute;left:7928;top:-153;width:2;height:64" coordorigin="7928,-153" coordsize="0,64" path="m7928,-153l7928,-90e" filled="false" stroked="true" strokeweight=".465401pt" strokecolor="#ff00ff">
                <v:path arrowok="t"/>
              </v:shape>
            </v:group>
            <v:group style="position:absolute;left:7757;top:-153;width:2;height:64" coordorigin="7757,-153" coordsize="2,64">
              <v:shape style="position:absolute;left:7757;top:-153;width:2;height:64" coordorigin="7757,-153" coordsize="0,64" path="m7757,-153l7757,-90e" filled="false" stroked="true" strokeweight=".455497pt" strokecolor="#ff00ff">
                <v:path arrowok="t"/>
              </v:shape>
            </v:group>
            <v:group style="position:absolute;left:8226;top:-153;width:2;height:64" coordorigin="8226,-153" coordsize="2,64">
              <v:shape style="position:absolute;left:8226;top:-153;width:2;height:64" coordorigin="8226,-153" coordsize="0,64" path="m8226,-153l8226,-90e" filled="false" stroked="true" strokeweight=".485189pt" strokecolor="#ff00ff">
                <v:path arrowok="t"/>
              </v:shape>
            </v:group>
            <v:group style="position:absolute;left:7560;top:-153;width:2;height:64" coordorigin="7560,-153" coordsize="2,64">
              <v:shape style="position:absolute;left:7560;top:-153;width:2;height:64" coordorigin="7560,-153" coordsize="0,64" path="m7560,-153l7560,-90e" filled="false" stroked="true" strokeweight=".490156pt" strokecolor="#ff00ff">
                <v:path arrowok="t"/>
              </v:shape>
            </v:group>
            <v:group style="position:absolute;left:7720;top:-153;width:2;height:64" coordorigin="7720,-153" coordsize="2,64">
              <v:shape style="position:absolute;left:7720;top:-153;width:2;height:64" coordorigin="7720,-153" coordsize="0,64" path="m7720,-153l7720,-90e" filled="false" stroked="true" strokeweight=".460423pt" strokecolor="#ff00ff">
                <v:path arrowok="t"/>
              </v:shape>
            </v:group>
            <v:group style="position:absolute;left:7666;top:-153;width:2;height:64" coordorigin="7666,-153" coordsize="2,64">
              <v:shape style="position:absolute;left:7666;top:-153;width:2;height:64" coordorigin="7666,-153" coordsize="0,64" path="m7666,-153l7666,-90e" filled="false" stroked="true" strokeweight=".396069pt" strokecolor="#ff00ff">
                <v:path arrowok="t"/>
              </v:shape>
            </v:group>
            <v:group style="position:absolute;left:7652;top:-153;width:2;height:64" coordorigin="7652,-153" coordsize="2,64">
              <v:shape style="position:absolute;left:7652;top:-153;width:2;height:64" coordorigin="7652,-153" coordsize="0,64" path="m7652,-153l7652,-90e" filled="false" stroked="true" strokeweight=".465372pt" strokecolor="#ff00ff">
                <v:path arrowok="t"/>
              </v:shape>
            </v:group>
            <v:group style="position:absolute;left:7020;top:-153;width:2;height:64" coordorigin="7020,-153" coordsize="2,64">
              <v:shape style="position:absolute;left:7020;top:-153;width:2;height:64" coordorigin="7020,-153" coordsize="0,64" path="m7020,-90l7020,-153e" filled="false" stroked="true" strokeweight=".371318pt" strokecolor="#ff00ff">
                <v:path arrowok="t"/>
              </v:shape>
            </v:group>
            <v:group style="position:absolute;left:8492;top:-153;width:2;height:64" coordorigin="8492,-153" coordsize="2,64">
              <v:shape style="position:absolute;left:8492;top:-153;width:2;height:64" coordorigin="8492,-153" coordsize="0,64" path="m8492,-90l8492,-153e" filled="false" stroked="true" strokeweight=".371318pt" strokecolor="#ff00ff">
                <v:path arrowok="t"/>
              </v:shape>
            </v:group>
            <v:group style="position:absolute;left:7681;top:-153;width:2;height:64" coordorigin="7681,-153" coordsize="2,64">
              <v:shape style="position:absolute;left:7681;top:-153;width:2;height:64" coordorigin="7681,-153" coordsize="0,64" path="m7681,-153l7681,-90e" filled="false" stroked="true" strokeweight=".465365pt" strokecolor="#ff00ff">
                <v:path arrowok="t"/>
              </v:shape>
            </v:group>
            <v:group style="position:absolute;left:8017;top:-153;width:2;height:64" coordorigin="8017,-153" coordsize="2,64">
              <v:shape style="position:absolute;left:8017;top:-153;width:2;height:64" coordorigin="8017,-153" coordsize="0,64" path="m8017,-90l8017,-153e" filled="false" stroked="true" strokeweight=".371318pt" strokecolor="#ff00ff">
                <v:path arrowok="t"/>
              </v:shape>
            </v:group>
            <v:group style="position:absolute;left:7466;top:-153;width:2;height:64" coordorigin="7466,-153" coordsize="2,64">
              <v:shape style="position:absolute;left:7466;top:-153;width:2;height:64" coordorigin="7466,-153" coordsize="0,64" path="m7466,-153l7466,-90e" filled="false" stroked="true" strokeweight=".440652pt" strokecolor="#ff00ff">
                <v:path arrowok="t"/>
              </v:shape>
            </v:group>
            <v:group style="position:absolute;left:7157;top:-153;width:2;height:64" coordorigin="7157,-153" coordsize="2,64">
              <v:shape style="position:absolute;left:7157;top:-153;width:2;height:64" coordorigin="7157,-153" coordsize="0,64" path="m7157,-153l7157,-90e" filled="false" stroked="true" strokeweight=".396072pt" strokecolor="#ff00ff">
                <v:path arrowok="t"/>
              </v:shape>
            </v:group>
            <v:group style="position:absolute;left:8525;top:-153;width:2;height:64" coordorigin="8525,-153" coordsize="2,64">
              <v:shape style="position:absolute;left:8525;top:-153;width:2;height:64" coordorigin="8525,-153" coordsize="0,64" path="m8525,-153l8525,-90e" filled="false" stroked="true" strokeweight=".425767pt" strokecolor="#ff00ff">
                <v:path arrowok="t"/>
              </v:shape>
            </v:group>
            <v:group style="position:absolute;left:8918;top:-153;width:2;height:64" coordorigin="8918,-153" coordsize="2,64">
              <v:shape style="position:absolute;left:8918;top:-153;width:2;height:64" coordorigin="8918,-153" coordsize="0,64" path="m8918,-90l8918,-153e" filled="false" stroked="true" strokeweight=".371318pt" strokecolor="#ff00ff">
                <v:path arrowok="t"/>
              </v:shape>
            </v:group>
            <v:group style="position:absolute;left:7567;top:-153;width:2;height:64" coordorigin="7567,-153" coordsize="2,64">
              <v:shape style="position:absolute;left:7567;top:-153;width:2;height:64" coordorigin="7567,-153" coordsize="0,64" path="m7567,-153l7567,-90e" filled="false" stroked="true" strokeweight=".514884pt" strokecolor="#ff00ff">
                <v:path arrowok="t"/>
              </v:shape>
            </v:group>
            <v:group style="position:absolute;left:8197;top:-153;width:2;height:64" coordorigin="8197,-153" coordsize="2,64">
              <v:shape style="position:absolute;left:8197;top:-153;width:2;height:64" coordorigin="8197,-153" coordsize="0,64" path="m8197,-153l8197,-90e" filled="false" stroked="true" strokeweight=".470346pt" strokecolor="#ff00ff">
                <v:path arrowok="t"/>
              </v:shape>
            </v:group>
            <v:group style="position:absolute;left:7986;top:-153;width:2;height:64" coordorigin="7986,-153" coordsize="2,64">
              <v:shape style="position:absolute;left:7986;top:-153;width:2;height:64" coordorigin="7986,-153" coordsize="0,64" path="m7986,-153l7986,-90e" filled="false" stroked="true" strokeweight=".470336pt" strokecolor="#ff00ff">
                <v:path arrowok="t"/>
              </v:shape>
            </v:group>
            <v:group style="position:absolute;left:8200;top:-153;width:2;height:64" coordorigin="8200,-153" coordsize="2,64">
              <v:shape style="position:absolute;left:8200;top:-153;width:2;height:64" coordorigin="8200,-153" coordsize="0,64" path="m8200,-90l8200,-153e" filled="false" stroked="true" strokeweight=".371318pt" strokecolor="#ff00ff">
                <v:path arrowok="t"/>
              </v:shape>
            </v:group>
            <v:group style="position:absolute;left:7550;top:-153;width:2;height:64" coordorigin="7550,-153" coordsize="2,64">
              <v:shape style="position:absolute;left:7550;top:-153;width:2;height:64" coordorigin="7550,-153" coordsize="0,64" path="m7550,-153l7550,-90e" filled="false" stroked="true" strokeweight=".475278pt" strokecolor="#ff00ff">
                <v:path arrowok="t"/>
              </v:shape>
            </v:group>
            <v:group style="position:absolute;left:7697;top:-153;width:2;height:64" coordorigin="7697,-153" coordsize="2,64">
              <v:shape style="position:absolute;left:7697;top:-153;width:2;height:64" coordorigin="7697,-153" coordsize="0,64" path="m7697,-153l7697,-90e" filled="false" stroked="true" strokeweight=".490132pt" strokecolor="#ff00ff">
                <v:path arrowok="t"/>
              </v:shape>
            </v:group>
            <v:group style="position:absolute;left:8474;top:-153;width:2;height:64" coordorigin="8474,-153" coordsize="2,64">
              <v:shape style="position:absolute;left:8474;top:-153;width:2;height:64" coordorigin="8474,-153" coordsize="0,64" path="m8474,-90l8474,-153e" filled="false" stroked="true" strokeweight=".371318pt" strokecolor="#ff00ff">
                <v:path arrowok="t"/>
              </v:shape>
            </v:group>
            <v:group style="position:absolute;left:8111;top:-153;width:2;height:64" coordorigin="8111,-153" coordsize="2,64">
              <v:shape style="position:absolute;left:8111;top:-153;width:2;height:64" coordorigin="8111,-153" coordsize="0,64" path="m8111,-153l8111,-90e" filled="false" stroked="true" strokeweight=".500069pt" strokecolor="#ff00ff">
                <v:path arrowok="t"/>
              </v:shape>
            </v:group>
            <v:group style="position:absolute;left:7534;top:-153;width:2;height:64" coordorigin="7534,-153" coordsize="2,64">
              <v:shape style="position:absolute;left:7534;top:-153;width:2;height:64" coordorigin="7534,-153" coordsize="0,64" path="m7534,-153l7534,-90e" filled="false" stroked="true" strokeweight=".534684pt" strokecolor="#ff00ff">
                <v:path arrowok="t"/>
              </v:shape>
            </v:group>
            <v:group style="position:absolute;left:7775;top:-153;width:2;height:64" coordorigin="7775,-153" coordsize="2,64">
              <v:shape style="position:absolute;left:7775;top:-153;width:2;height:64" coordorigin="7775,-153" coordsize="0,64" path="m7775,-153l7775,-90e" filled="false" stroked="true" strokeweight=".519841pt" strokecolor="#ff00ff">
                <v:path arrowok="t"/>
              </v:shape>
            </v:group>
            <v:group style="position:absolute;left:7904;top:-153;width:2;height:64" coordorigin="7904,-153" coordsize="2,64">
              <v:shape style="position:absolute;left:7904;top:-153;width:2;height:64" coordorigin="7904,-153" coordsize="0,64" path="m7904,-153l7904,-90e" filled="false" stroked="true" strokeweight=".376268pt" strokecolor="#ff00ff">
                <v:path arrowok="t"/>
              </v:shape>
            </v:group>
            <v:group style="position:absolute;left:7398;top:-153;width:2;height:64" coordorigin="7398,-153" coordsize="2,64">
              <v:shape style="position:absolute;left:7398;top:-153;width:2;height:64" coordorigin="7398,-153" coordsize="0,64" path="m7398,-153l7398,-90e" filled="false" stroked="true" strokeweight=".445566pt" strokecolor="#ff00ff">
                <v:path arrowok="t"/>
              </v:shape>
            </v:group>
            <v:group style="position:absolute;left:8691;top:-153;width:2;height:64" coordorigin="8691,-153" coordsize="2,64">
              <v:shape style="position:absolute;left:8691;top:-153;width:2;height:64" coordorigin="8691,-153" coordsize="0,64" path="m8691,-90l8691,-153e" filled="false" stroked="true" strokeweight=".371318pt" strokecolor="#ff00ff">
                <v:path arrowok="t"/>
              </v:shape>
            </v:group>
            <v:group style="position:absolute;left:6875;top:-153;width:2;height:64" coordorigin="6875,-153" coordsize="2,64">
              <v:shape style="position:absolute;left:6875;top:-153;width:2;height:64" coordorigin="6875,-153" coordsize="0,64" path="m6875,-90l6875,-153e" filled="false" stroked="true" strokeweight=".371318pt" strokecolor="#ff00ff">
                <v:path arrowok="t"/>
              </v:shape>
            </v:group>
            <v:group style="position:absolute;left:7806;top:-153;width:2;height:64" coordorigin="7806,-153" coordsize="2,64">
              <v:shape style="position:absolute;left:7806;top:-153;width:2;height:64" coordorigin="7806,-153" coordsize="0,64" path="m7806,-153l7806,-90e" filled="false" stroked="true" strokeweight=".485207pt" strokecolor="#ff00ff">
                <v:path arrowok="t"/>
              </v:shape>
            </v:group>
            <v:group style="position:absolute;left:7847;top:-153;width:2;height:64" coordorigin="7847,-153" coordsize="2,64">
              <v:shape style="position:absolute;left:7847;top:-153;width:2;height:64" coordorigin="7847,-153" coordsize="0,64" path="m7847,-153l7847,-90e" filled="false" stroked="true" strokeweight=".495092pt" strokecolor="#ff00ff">
                <v:path arrowok="t"/>
              </v:shape>
            </v:group>
            <v:group style="position:absolute;left:7949;top:-153;width:2;height:64" coordorigin="7949,-153" coordsize="2,64">
              <v:shape style="position:absolute;left:7949;top:-153;width:2;height:64" coordorigin="7949,-153" coordsize="0,64" path="m7949,-153l7949,-90e" filled="false" stroked="true" strokeweight=".504985pt" strokecolor="#ff00ff">
                <v:path arrowok="t"/>
              </v:shape>
            </v:group>
            <v:group style="position:absolute;left:7356;top:-153;width:2;height:64" coordorigin="7356,-153" coordsize="2,64">
              <v:shape style="position:absolute;left:7356;top:-153;width:2;height:64" coordorigin="7356,-153" coordsize="0,64" path="m7356,-153l7356,-90e" filled="false" stroked="true" strokeweight=".485198pt" strokecolor="#ff00ff">
                <v:path arrowok="t"/>
              </v:shape>
            </v:group>
            <v:group style="position:absolute;left:7822;top:-153;width:2;height:64" coordorigin="7822,-153" coordsize="2,64">
              <v:shape style="position:absolute;left:7822;top:-153;width:2;height:64" coordorigin="7822,-153" coordsize="0,64" path="m7822,-153l7822,-90e" filled="false" stroked="true" strokeweight=".470322pt" strokecolor="#ff00ff">
                <v:path arrowok="t"/>
              </v:shape>
            </v:group>
            <v:group style="position:absolute;left:8447;top:-153;width:2;height:64" coordorigin="8447,-153" coordsize="2,64">
              <v:shape style="position:absolute;left:8447;top:-153;width:2;height:64" coordorigin="8447,-153" coordsize="0,64" path="m8447,-153l8447,-90e" filled="false" stroked="true" strokeweight=".430728pt" strokecolor="#ff00ff">
                <v:path arrowok="t"/>
              </v:shape>
            </v:group>
            <v:group style="position:absolute;left:8194;top:-153;width:2;height:64" coordorigin="8194,-153" coordsize="2,64">
              <v:shape style="position:absolute;left:8194;top:-153;width:2;height:64" coordorigin="8194,-153" coordsize="0,64" path="m8194,-153l8194,-90e" filled="false" stroked="true" strokeweight=".500052pt" strokecolor="#ff00ff">
                <v:path arrowok="t"/>
              </v:shape>
            </v:group>
            <v:group style="position:absolute;left:7793;top:-153;width:2;height:64" coordorigin="7793,-153" coordsize="2,64">
              <v:shape style="position:absolute;left:7793;top:-153;width:2;height:64" coordorigin="7793,-153" coordsize="0,64" path="m7793,-153l7793,-90e" filled="false" stroked="true" strokeweight=".500029pt" strokecolor="#ff00ff">
                <v:path arrowok="t"/>
              </v:shape>
            </v:group>
            <v:group style="position:absolute;left:7011;top:-153;width:2;height:64" coordorigin="7011,-153" coordsize="2,64">
              <v:shape style="position:absolute;left:7011;top:-153;width:2;height:64" coordorigin="7011,-153" coordsize="0,64" path="m7011,-90l7011,-153e" filled="false" stroked="true" strokeweight=".371318pt" strokecolor="#ff00ff">
                <v:path arrowok="t"/>
              </v:shape>
            </v:group>
            <v:group style="position:absolute;left:7829;top:-153;width:2;height:64" coordorigin="7829,-153" coordsize="2,64">
              <v:shape style="position:absolute;left:7829;top:-153;width:2;height:64" coordorigin="7829,-153" coordsize="0,64" path="m7829,-153l7829,-90e" filled="false" stroked="true" strokeweight=".450525pt" strokecolor="#ff00ff">
                <v:path arrowok="t"/>
              </v:shape>
            </v:group>
            <v:group style="position:absolute;left:7857;top:-153;width:2;height:64" coordorigin="7857,-153" coordsize="2,64">
              <v:shape style="position:absolute;left:7857;top:-153;width:2;height:64" coordorigin="7857,-153" coordsize="0,64" path="m7857,-153l7857,-90e" filled="false" stroked="true" strokeweight=".430756pt" strokecolor="#ff00ff">
                <v:path arrowok="t"/>
              </v:shape>
            </v:group>
            <v:group style="position:absolute;left:7547;top:-153;width:2;height:64" coordorigin="7547,-153" coordsize="2,64">
              <v:shape style="position:absolute;left:7547;top:-153;width:2;height:64" coordorigin="7547,-153" coordsize="0,64" path="m7547,-153l7547,-90e" filled="false" stroked="true" strokeweight=".52481pt" strokecolor="#ff00ff">
                <v:path arrowok="t"/>
              </v:shape>
            </v:group>
            <v:group style="position:absolute;left:7513;top:-153;width:2;height:64" coordorigin="7513,-153" coordsize="2,64">
              <v:shape style="position:absolute;left:7513;top:-153;width:2;height:64" coordorigin="7513,-153" coordsize="0,64" path="m7513,-153l7513,-90e" filled="false" stroked="true" strokeweight=".490119pt" strokecolor="#ff00ff">
                <v:path arrowok="t"/>
              </v:shape>
            </v:group>
            <v:group style="position:absolute;left:7428;top:-153;width:2;height:64" coordorigin="7428,-153" coordsize="2,64">
              <v:shape style="position:absolute;left:7428;top:-153;width:2;height:64" coordorigin="7428,-153" coordsize="0,64" path="m7428,-153l7428,-90e" filled="false" stroked="true" strokeweight=".455497pt" strokecolor="#ff00ff">
                <v:path arrowok="t"/>
              </v:shape>
            </v:group>
            <v:group style="position:absolute;left:8161;top:-153;width:2;height:64" coordorigin="8161,-153" coordsize="2,64">
              <v:shape style="position:absolute;left:8161;top:-153;width:2;height:64" coordorigin="8161,-153" coordsize="0,64" path="m8161,-90l8161,-153e" filled="false" stroked="true" strokeweight=".371318pt" strokecolor="#ff00ff">
                <v:path arrowok="t"/>
              </v:shape>
            </v:group>
            <v:group style="position:absolute;left:7196;top:-153;width:2;height:64" coordorigin="7196,-153" coordsize="2,64">
              <v:shape style="position:absolute;left:7196;top:-153;width:2;height:64" coordorigin="7196,-153" coordsize="0,64" path="m7196,-153l7196,-90e" filled="false" stroked="true" strokeweight=".48518pt" strokecolor="#ff00ff">
                <v:path arrowok="t"/>
              </v:shape>
            </v:group>
            <v:group style="position:absolute;left:7462;top:-153;width:2;height:64" coordorigin="7462,-153" coordsize="2,64">
              <v:shape style="position:absolute;left:7462;top:-153;width:2;height:64" coordorigin="7462,-153" coordsize="0,64" path="m7462,-153l7462,-90e" filled="false" stroked="true" strokeweight=".50003pt" strokecolor="#ff00ff">
                <v:path arrowok="t"/>
              </v:shape>
            </v:group>
            <v:group style="position:absolute;left:7964;top:-153;width:2;height:64" coordorigin="7964,-153" coordsize="2,64">
              <v:shape style="position:absolute;left:7964;top:-153;width:2;height:64" coordorigin="7964,-153" coordsize="0,64" path="m7964,-153l7964,-90e" filled="false" stroked="true" strokeweight=".425777pt" strokecolor="#ff00ff">
                <v:path arrowok="t"/>
              </v:shape>
            </v:group>
            <v:group style="position:absolute;left:7469;top:-153;width:2;height:64" coordorigin="7469,-153" coordsize="2,64">
              <v:shape style="position:absolute;left:7469;top:-153;width:2;height:64" coordorigin="7469,-153" coordsize="0,64" path="m7469,-153l7469,-90e" filled="false" stroked="true" strokeweight=".38617pt" strokecolor="#ff00ff">
                <v:path arrowok="t"/>
              </v:shape>
            </v:group>
            <v:group style="position:absolute;left:7671;top:-153;width:2;height:64" coordorigin="7671,-153" coordsize="2,64">
              <v:shape style="position:absolute;left:7671;top:-153;width:2;height:64" coordorigin="7671,-153" coordsize="0,64" path="m7671,-153l7671,-90e" filled="false" stroked="true" strokeweight=".455483pt" strokecolor="#ff00ff">
                <v:path arrowok="t"/>
              </v:shape>
            </v:group>
            <v:group style="position:absolute;left:8263;top:-153;width:2;height:64" coordorigin="8263,-153" coordsize="2,64">
              <v:shape style="position:absolute;left:8263;top:-153;width:2;height:64" coordorigin="8263,-153" coordsize="0,64" path="m8263,-90l8263,-153e" filled="false" stroked="true" strokeweight=".371318pt" strokecolor="#ff00ff">
                <v:path arrowok="t"/>
              </v:shape>
            </v:group>
            <v:group style="position:absolute;left:8326;top:-153;width:2;height:64" coordorigin="8326,-153" coordsize="2,64">
              <v:shape style="position:absolute;left:8326;top:-153;width:2;height:64" coordorigin="8326,-153" coordsize="0,64" path="m8326,-153l8326,-90e" filled="false" stroked="true" strokeweight=".401028pt" strokecolor="#ff00ff">
                <v:path arrowok="t"/>
              </v:shape>
            </v:group>
            <v:group style="position:absolute;left:9258;top:-153;width:2;height:64" coordorigin="9258,-153" coordsize="2,64">
              <v:shape style="position:absolute;left:9258;top:-153;width:2;height:64" coordorigin="9258,-153" coordsize="0,64" path="m9258,-90l9258,-153e" filled="false" stroked="true" strokeweight=".371318pt" strokecolor="#ff00ff">
                <v:path arrowok="t"/>
              </v:shape>
            </v:group>
            <v:group style="position:absolute;left:7181;top:-153;width:2;height:64" coordorigin="7181,-153" coordsize="2,64">
              <v:shape style="position:absolute;left:7181;top:-153;width:2;height:64" coordorigin="7181,-153" coordsize="0,64" path="m7181,-90l7181,-153e" filled="false" stroked="true" strokeweight=".371318pt" strokecolor="#ff00ff">
                <v:path arrowok="t"/>
              </v:shape>
            </v:group>
            <v:group style="position:absolute;left:7787;top:-153;width:2;height:64" coordorigin="7787,-153" coordsize="2,64">
              <v:shape style="position:absolute;left:7787;top:-153;width:2;height:64" coordorigin="7787,-153" coordsize="0,64" path="m7787,-153l7787,-90e" filled="false" stroked="true" strokeweight=".47034pt" strokecolor="#ff00ff">
                <v:path arrowok="t"/>
              </v:shape>
            </v:group>
            <v:group style="position:absolute;left:7311;top:-153;width:2;height:64" coordorigin="7311,-153" coordsize="2,64">
              <v:shape style="position:absolute;left:7311;top:-153;width:2;height:64" coordorigin="7311,-153" coordsize="0,64" path="m7311,-153l7311,-90e" filled="false" stroked="true" strokeweight=".465403pt" strokecolor="#ff00ff">
                <v:path arrowok="t"/>
              </v:shape>
            </v:group>
            <v:group style="position:absolute;left:7263;top:-153;width:2;height:64" coordorigin="7263,-153" coordsize="2,64">
              <v:shape style="position:absolute;left:7263;top:-153;width:2;height:64" coordorigin="7263,-153" coordsize="0,64" path="m7263,-153l7263,-90e" filled="false" stroked="true" strokeweight=".435679pt" strokecolor="#ff00ff">
                <v:path arrowok="t"/>
              </v:shape>
            </v:group>
            <v:group style="position:absolute;left:7474;top:-153;width:2;height:64" coordorigin="7474,-153" coordsize="2,64">
              <v:shape style="position:absolute;left:7474;top:-153;width:2;height:64" coordorigin="7474,-153" coordsize="0,64" path="m7474,-153l7474,-90e" filled="false" stroked="true" strokeweight=".470336pt" strokecolor="#ff00ff">
                <v:path arrowok="t"/>
              </v:shape>
            </v:group>
            <v:group style="position:absolute;left:7581;top:-153;width:2;height:64" coordorigin="7581,-153" coordsize="2,64">
              <v:shape style="position:absolute;left:7581;top:-153;width:2;height:64" coordorigin="7581,-153" coordsize="0,64" path="m7581,-153l7581,-90e" filled="false" stroked="true" strokeweight=".480254pt" strokecolor="#ff00ff">
                <v:path arrowok="t"/>
              </v:shape>
            </v:group>
            <v:group style="position:absolute;left:8170;top:-153;width:2;height:64" coordorigin="8170,-153" coordsize="2,64">
              <v:shape style="position:absolute;left:8170;top:-153;width:2;height:64" coordorigin="8170,-153" coordsize="0,64" path="m8170,-153l8170,-90e" filled="false" stroked="true" strokeweight=".381219pt" strokecolor="#ff00ff">
                <v:path arrowok="t"/>
              </v:shape>
            </v:group>
            <v:group style="position:absolute;left:8345;top:-153;width:2;height:64" coordorigin="8345,-153" coordsize="2,64">
              <v:shape style="position:absolute;left:8345;top:-153;width:2;height:64" coordorigin="8345,-153" coordsize="0,64" path="m8345,-153l8345,-90e" filled="false" stroked="true" strokeweight=".465404pt" strokecolor="#ff00ff">
                <v:path arrowok="t"/>
              </v:shape>
            </v:group>
            <v:group style="position:absolute;left:8010;top:-153;width:2;height:64" coordorigin="8010,-153" coordsize="2,64">
              <v:shape style="position:absolute;left:8010;top:-153;width:2;height:64" coordorigin="8010,-153" coordsize="0,64" path="m8010,-153l8010,-90e" filled="false" stroked="true" strokeweight=".460434pt" strokecolor="#ff00ff">
                <v:path arrowok="t"/>
              </v:shape>
            </v:group>
            <v:group style="position:absolute;left:7416;top:-153;width:2;height:64" coordorigin="7416,-153" coordsize="2,64">
              <v:shape style="position:absolute;left:7416;top:-153;width:2;height:64" coordorigin="7416,-153" coordsize="0,64" path="m7416,-153l7416,-90e" filled="false" stroked="true" strokeweight=".450539pt" strokecolor="#ff00ff">
                <v:path arrowok="t"/>
              </v:shape>
            </v:group>
            <v:group style="position:absolute;left:7668;top:-153;width:2;height:64" coordorigin="7668,-153" coordsize="2,64">
              <v:shape style="position:absolute;left:7668;top:-153;width:2;height:64" coordorigin="7668,-153" coordsize="0,64" path="m7668,-153l7668,-90e" filled="false" stroked="true" strokeweight=".445569pt" strokecolor="#ff00ff">
                <v:path arrowok="t"/>
              </v:shape>
            </v:group>
            <v:group style="position:absolute;left:7499;top:-153;width:2;height:64" coordorigin="7499,-153" coordsize="2,64">
              <v:shape style="position:absolute;left:7499;top:-153;width:2;height:64" coordorigin="7499,-153" coordsize="0,64" path="m7499,-153l7499,-90e" filled="false" stroked="true" strokeweight=".470336pt" strokecolor="#ff00ff">
                <v:path arrowok="t"/>
              </v:shape>
            </v:group>
            <v:group style="position:absolute;left:7738;top:-153;width:2;height:64" coordorigin="7738,-153" coordsize="2,64">
              <v:shape style="position:absolute;left:7738;top:-153;width:2;height:64" coordorigin="7738,-153" coordsize="0,64" path="m7738,-153l7738,-90e" filled="false" stroked="true" strokeweight=".445574pt" strokecolor="#ff00ff">
                <v:path arrowok="t"/>
              </v:shape>
            </v:group>
            <v:group style="position:absolute;left:7725;top:-153;width:2;height:64" coordorigin="7725,-153" coordsize="2,64">
              <v:shape style="position:absolute;left:7725;top:-153;width:2;height:64" coordorigin="7725,-153" coordsize="0,64" path="m7725,-153l7725,-90e" filled="false" stroked="true" strokeweight=".465397pt" strokecolor="#ff00ff">
                <v:path arrowok="t"/>
              </v:shape>
            </v:group>
            <v:group style="position:absolute;left:7958;top:-153;width:2;height:64" coordorigin="7958,-153" coordsize="2,64">
              <v:shape style="position:absolute;left:7958;top:-153;width:2;height:64" coordorigin="7958,-153" coordsize="0,64" path="m7958,-153l7958,-90e" filled="false" stroked="true" strokeweight=".480225pt" strokecolor="#ff00ff">
                <v:path arrowok="t"/>
              </v:shape>
            </v:group>
            <v:group style="position:absolute;left:7422;top:-153;width:2;height:64" coordorigin="7422,-153" coordsize="2,64">
              <v:shape style="position:absolute;left:7422;top:-153;width:2;height:64" coordorigin="7422,-153" coordsize="0,64" path="m7422,-153l7422,-90e" filled="false" stroked="true" strokeweight=".430728pt" strokecolor="#ff00ff">
                <v:path arrowok="t"/>
              </v:shape>
            </v:group>
            <v:group style="position:absolute;left:7190;top:-153;width:2;height:64" coordorigin="7190,-153" coordsize="2,64">
              <v:shape style="position:absolute;left:7190;top:-153;width:2;height:64" coordorigin="7190,-153" coordsize="0,64" path="m7190,-153l7190,-90e" filled="false" stroked="true" strokeweight=".386168pt" strokecolor="#ff00ff">
                <v:path arrowok="t"/>
              </v:shape>
            </v:group>
            <v:group style="position:absolute;left:8164;top:-153;width:2;height:64" coordorigin="8164,-153" coordsize="2,64">
              <v:shape style="position:absolute;left:8164;top:-153;width:2;height:64" coordorigin="8164,-153" coordsize="0,64" path="m8164,-153l8164,-90e" filled="false" stroked="true" strokeweight=".376268pt" strokecolor="#ff00ff">
                <v:path arrowok="t"/>
              </v:shape>
            </v:group>
            <v:group style="position:absolute;left:8094;top:-153;width:2;height:64" coordorigin="8094,-153" coordsize="2,64">
              <v:shape style="position:absolute;left:8094;top:-153;width:2;height:64" coordorigin="8094,-153" coordsize="0,64" path="m8094,-153l8094,-90e" filled="false" stroked="true" strokeweight=".440634pt" strokecolor="#ff00ff">
                <v:path arrowok="t"/>
              </v:shape>
            </v:group>
            <v:group style="position:absolute;left:6915;top:-153;width:2;height:64" coordorigin="6915,-153" coordsize="2,64">
              <v:shape style="position:absolute;left:6915;top:-153;width:2;height:64" coordorigin="6915,-153" coordsize="0,64" path="m6915,-90l6915,-153e" filled="false" stroked="true" strokeweight=".371318pt" strokecolor="#ff00ff">
                <v:path arrowok="t"/>
              </v:shape>
            </v:group>
            <v:group style="position:absolute;left:7367;top:-153;width:2;height:64" coordorigin="7367,-153" coordsize="2,64">
              <v:shape style="position:absolute;left:7367;top:-153;width:2;height:64" coordorigin="7367,-153" coordsize="0,64" path="m7367,-153l7367,-90e" filled="false" stroked="true" strokeweight=".460434pt" strokecolor="#ff00ff">
                <v:path arrowok="t"/>
              </v:shape>
            </v:group>
            <v:group style="position:absolute;left:7394;top:-153;width:2;height:64" coordorigin="7394,-153" coordsize="2,64">
              <v:shape style="position:absolute;left:7394;top:-153;width:2;height:64" coordorigin="7394,-153" coordsize="0,64" path="m7394,-90l7394,-153e" filled="false" stroked="true" strokeweight=".371318pt" strokecolor="#ff00ff">
                <v:path arrowok="t"/>
              </v:shape>
            </v:group>
            <v:group style="position:absolute;left:7587;top:-153;width:2;height:64" coordorigin="7587,-153" coordsize="2,64">
              <v:shape style="position:absolute;left:7587;top:-153;width:2;height:64" coordorigin="7587,-153" coordsize="0,64" path="m7587,-153l7587,-90e" filled="false" stroked="true" strokeweight=".415878pt" strokecolor="#ff00ff">
                <v:path arrowok="t"/>
              </v:shape>
            </v:group>
            <v:group style="position:absolute;left:8207;top:-153;width:2;height:64" coordorigin="8207,-153" coordsize="2,64">
              <v:shape style="position:absolute;left:8207;top:-153;width:2;height:64" coordorigin="8207,-153" coordsize="0,64" path="m8207,-90l8207,-153e" filled="false" stroked="true" strokeweight=".371318pt" strokecolor="#ff00ff">
                <v:path arrowok="t"/>
              </v:shape>
            </v:group>
            <v:group style="position:absolute;left:8349;top:-153;width:2;height:64" coordorigin="8349,-153" coordsize="2,64">
              <v:shape style="position:absolute;left:8349;top:-153;width:2;height:64" coordorigin="8349,-153" coordsize="0,64" path="m8349,-153l8349,-90e" filled="false" stroked="true" strokeweight=".455483pt" strokecolor="#ff00ff">
                <v:path arrowok="t"/>
              </v:shape>
            </v:group>
            <v:group style="position:absolute;left:7730;top:-153;width:2;height:64" coordorigin="7730,-153" coordsize="2,64">
              <v:shape style="position:absolute;left:7730;top:-153;width:2;height:64" coordorigin="7730,-153" coordsize="0,64" path="m7730,-153l7730,-90e" filled="false" stroked="true" strokeweight=".410934pt" strokecolor="#ff00ff">
                <v:path arrowok="t"/>
              </v:shape>
            </v:group>
            <v:group style="position:absolute;left:7378;top:-153;width:2;height:64" coordorigin="7378,-153" coordsize="2,64">
              <v:shape style="position:absolute;left:7378;top:-153;width:2;height:64" coordorigin="7378,-153" coordsize="0,64" path="m7378,-153l7378,-90e" filled="false" stroked="true" strokeweight=".495076pt" strokecolor="#ff00ff">
                <v:path arrowok="t"/>
              </v:shape>
            </v:group>
            <v:group style="position:absolute;left:7494;top:-153;width:2;height:64" coordorigin="7494,-153" coordsize="2,64">
              <v:shape style="position:absolute;left:7494;top:-153;width:2;height:64" coordorigin="7494,-153" coordsize="0,64" path="m7494,-153l7494,-90e" filled="false" stroked="true" strokeweight=".504996pt" strokecolor="#ff00ff">
                <v:path arrowok="t"/>
              </v:shape>
            </v:group>
            <v:group style="position:absolute;left:8134;top:-153;width:2;height:64" coordorigin="8134,-153" coordsize="2,64">
              <v:shape style="position:absolute;left:8134;top:-153;width:2;height:64" coordorigin="8134,-153" coordsize="0,64" path="m8134,-153l8134,-90e" filled="false" stroked="true" strokeweight=".425777pt" strokecolor="#ff00ff">
                <v:path arrowok="t"/>
              </v:shape>
            </v:group>
            <v:group style="position:absolute;left:8064;top:-153;width:2;height:64" coordorigin="8064,-153" coordsize="2,64">
              <v:shape style="position:absolute;left:8064;top:-153;width:2;height:64" coordorigin="8064,-153" coordsize="0,64" path="m8064,-153l8064,-90e" filled="false" stroked="true" strokeweight=".470333pt" strokecolor="#ff00ff">
                <v:path arrowok="t"/>
              </v:shape>
            </v:group>
            <v:group style="position:absolute;left:8260;top:-153;width:2;height:64" coordorigin="8260,-153" coordsize="2,64">
              <v:shape style="position:absolute;left:8260;top:-153;width:2;height:64" coordorigin="8260,-153" coordsize="0,64" path="m8260,-153l8260,-90e" filled="false" stroked="true" strokeweight=".475291pt" strokecolor="#ff00ff">
                <v:path arrowok="t"/>
              </v:shape>
            </v:group>
            <v:group style="position:absolute;left:8256;top:-153;width:2;height:64" coordorigin="8256,-153" coordsize="2,64">
              <v:shape style="position:absolute;left:8256;top:-153;width:2;height:64" coordorigin="8256,-153" coordsize="0,64" path="m8256,-153l8256,-90e" filled="false" stroked="true" strokeweight=".435679pt" strokecolor="#ff00ff">
                <v:path arrowok="t"/>
              </v:shape>
            </v:group>
            <v:group style="position:absolute;left:7626;top:-153;width:2;height:64" coordorigin="7626,-153" coordsize="2,64">
              <v:shape style="position:absolute;left:7626;top:-153;width:2;height:64" coordorigin="7626,-153" coordsize="0,64" path="m7626,-153l7626,-90e" filled="false" stroked="true" strokeweight=".549485pt" strokecolor="#ff00ff">
                <v:path arrowok="t"/>
              </v:shape>
            </v:group>
            <v:group style="position:absolute;left:7093;top:-153;width:2;height:64" coordorigin="7093,-153" coordsize="2,64">
              <v:shape style="position:absolute;left:7093;top:-153;width:2;height:64" coordorigin="7093,-153" coordsize="0,64" path="m7093,-153l7093,-90e" filled="false" stroked="true" strokeweight=".381219pt" strokecolor="#ff00ff">
                <v:path arrowok="t"/>
              </v:shape>
            </v:group>
            <v:group style="position:absolute;left:8418;top:-153;width:2;height:64" coordorigin="8418,-153" coordsize="2,64">
              <v:shape style="position:absolute;left:8418;top:-153;width:2;height:64" coordorigin="8418,-153" coordsize="0,64" path="m8418,-90l8418,-153e" filled="false" stroked="true" strokeweight=".371318pt" strokecolor="#ff00ff">
                <v:path arrowok="t"/>
              </v:shape>
            </v:group>
            <v:group style="position:absolute;left:7277;top:-153;width:2;height:64" coordorigin="7277,-153" coordsize="2,64">
              <v:shape style="position:absolute;left:7277;top:-153;width:2;height:64" coordorigin="7277,-153" coordsize="0,64" path="m7277,-153l7277,-90e" filled="false" stroked="true" strokeweight=".455483pt" strokecolor="#ff00ff">
                <v:path arrowok="t"/>
              </v:shape>
            </v:group>
            <v:group style="position:absolute;left:7913;top:-153;width:2;height:64" coordorigin="7913,-153" coordsize="2,64">
              <v:shape style="position:absolute;left:7913;top:-153;width:2;height:64" coordorigin="7913,-153" coordsize="0,64" path="m7913,-153l7913,-90e" filled="false" stroked="true" strokeweight=".38617pt" strokecolor="#ff00ff">
                <v:path arrowok="t"/>
              </v:shape>
            </v:group>
            <v:group style="position:absolute;left:7941;top:-153;width:2;height:64" coordorigin="7941,-153" coordsize="2,64">
              <v:shape style="position:absolute;left:7941;top:-153;width:2;height:64" coordorigin="7941,-153" coordsize="0,64" path="m7941,-153l7941,-90e" filled="false" stroked="true" strokeweight=".430718pt" strokecolor="#ff00ff">
                <v:path arrowok="t"/>
              </v:shape>
            </v:group>
            <v:group style="position:absolute;left:6990;top:-153;width:2;height:64" coordorigin="6990,-153" coordsize="2,64">
              <v:shape style="position:absolute;left:6990;top:-153;width:2;height:64" coordorigin="6990,-153" coordsize="0,64" path="m6990,-90l6990,-153e" filled="false" stroked="true" strokeweight=".371318pt" strokecolor="#ff00ff">
                <v:path arrowok="t"/>
              </v:shape>
            </v:group>
            <v:group style="position:absolute;left:8187;top:-153;width:2;height:64" coordorigin="8187,-153" coordsize="2,64">
              <v:shape style="position:absolute;left:8187;top:-153;width:2;height:64" coordorigin="8187,-153" coordsize="0,64" path="m8187,-153l8187,-90e" filled="false" stroked="true" strokeweight=".485177pt" strokecolor="#ff00ff">
                <v:path arrowok="t"/>
              </v:shape>
            </v:group>
            <v:group style="position:absolute;left:8283;top:-153;width:2;height:64" coordorigin="8283,-153" coordsize="2,64">
              <v:shape style="position:absolute;left:8283;top:-153;width:2;height:64" coordorigin="8283,-153" coordsize="0,64" path="m8283,-153l8283,-90e" filled="false" stroked="true" strokeweight=".480251pt" strokecolor="#ff00ff">
                <v:path arrowok="t"/>
              </v:shape>
            </v:group>
            <v:group style="position:absolute;left:7285;top:-153;width:2;height:64" coordorigin="7285,-153" coordsize="2,64">
              <v:shape style="position:absolute;left:7285;top:-153;width:2;height:64" coordorigin="7285,-153" coordsize="0,64" path="m7285,-153l7285,-90e" filled="false" stroked="true" strokeweight=".500027pt" strokecolor="#ff00ff">
                <v:path arrowok="t"/>
              </v:shape>
            </v:group>
            <v:group style="position:absolute;left:7754;top:-153;width:2;height:64" coordorigin="7754,-153" coordsize="2,64">
              <v:shape style="position:absolute;left:7754;top:-153;width:2;height:64" coordorigin="7754,-153" coordsize="0,64" path="m7754,-153l7754,-90e" filled="false" stroked="true" strokeweight=".44063pt" strokecolor="#ff00ff">
                <v:path arrowok="t"/>
              </v:shape>
            </v:group>
            <v:group style="position:absolute;left:7268;top:-153;width:2;height:64" coordorigin="7268,-153" coordsize="2,64">
              <v:shape style="position:absolute;left:7268;top:-153;width:2;height:64" coordorigin="7268,-153" coordsize="0,64" path="m7268,-153l7268,-90e" filled="false" stroked="true" strokeweight=".455477pt" strokecolor="#ff00ff">
                <v:path arrowok="t"/>
              </v:shape>
            </v:group>
            <v:group style="position:absolute;left:7510;top:-153;width:2;height:64" coordorigin="7510,-153" coordsize="2,64">
              <v:shape style="position:absolute;left:7510;top:-153;width:2;height:64" coordorigin="7510,-153" coordsize="0,64" path="m7510,-153l7510,-90e" filled="false" stroked="true" strokeweight=".485158pt" strokecolor="#ff00ff">
                <v:path arrowok="t"/>
              </v:shape>
            </v:group>
            <v:group style="position:absolute;left:6911;top:-153;width:2;height:64" coordorigin="6911,-153" coordsize="2,64">
              <v:shape style="position:absolute;left:6911;top:-153;width:2;height:64" coordorigin="6911,-153" coordsize="0,64" path="m6911,-153l6911,-90e" filled="false" stroked="true" strokeweight=".405974pt" strokecolor="#ff00ff">
                <v:path arrowok="t"/>
              </v:shape>
            </v:group>
            <v:group style="position:absolute;left:7571;top:-153;width:2;height:64" coordorigin="7571,-153" coordsize="2,64">
              <v:shape style="position:absolute;left:7571;top:-153;width:2;height:64" coordorigin="7571,-153" coordsize="0,64" path="m7571,-153l7571,-90e" filled="false" stroked="true" strokeweight=".49509pt" strokecolor="#ff00ff">
                <v:path arrowok="t"/>
              </v:shape>
            </v:group>
            <v:group style="position:absolute;left:7834;top:-153;width:2;height:64" coordorigin="7834,-153" coordsize="2,64">
              <v:shape style="position:absolute;left:7834;top:-153;width:2;height:64" coordorigin="7834,-153" coordsize="0,64" path="m7834,-153l7834,-90e" filled="false" stroked="true" strokeweight=".495084pt" strokecolor="#ff00ff">
                <v:path arrowok="t"/>
              </v:shape>
            </v:group>
            <v:group style="position:absolute;left:7192;top:-153;width:2;height:64" coordorigin="7192,-153" coordsize="2,64">
              <v:shape style="position:absolute;left:7192;top:-153;width:2;height:64" coordorigin="7192,-153" coordsize="0,64" path="m7192,-90l7192,-153e" filled="false" stroked="true" strokeweight=".371318pt" strokecolor="#ff00ff">
                <v:path arrowok="t"/>
              </v:shape>
            </v:group>
            <v:group style="position:absolute;left:7974;top:-153;width:2;height:64" coordorigin="7974,-153" coordsize="2,64">
              <v:shape style="position:absolute;left:7974;top:-153;width:2;height:64" coordorigin="7974,-153" coordsize="0,64" path="m7974,-153l7974,-90e" filled="false" stroked="true" strokeweight=".396072pt" strokecolor="#ff00ff">
                <v:path arrowok="t"/>
              </v:shape>
            </v:group>
            <v:group style="position:absolute;left:7748;top:-153;width:2;height:64" coordorigin="7748,-153" coordsize="2,64">
              <v:shape style="position:absolute;left:7748;top:-153;width:2;height:64" coordorigin="7748,-153" coordsize="0,64" path="m7748,-153l7748,-90e" filled="false" stroked="true" strokeweight=".470375pt" strokecolor="#ff00ff">
                <v:path arrowok="t"/>
              </v:shape>
            </v:group>
            <v:group style="position:absolute;left:7437;top:-153;width:2;height:64" coordorigin="7437,-153" coordsize="2,64">
              <v:shape style="position:absolute;left:7437;top:-153;width:2;height:64" coordorigin="7437,-153" coordsize="0,64" path="m7437,-153l7437,-90e" filled="false" stroked="true" strokeweight=".514883pt" strokecolor="#ff00ff">
                <v:path arrowok="t"/>
              </v:shape>
            </v:group>
            <v:group style="position:absolute;left:8048;top:-153;width:2;height:64" coordorigin="8048,-153" coordsize="2,64">
              <v:shape style="position:absolute;left:8048;top:-153;width:2;height:64" coordorigin="8048,-153" coordsize="0,64" path="m8048,-153l8048,-90e" filled="false" stroked="true" strokeweight=".450541pt" strokecolor="#ff00ff">
                <v:path arrowok="t"/>
              </v:shape>
            </v:group>
            <v:group style="position:absolute;left:8878;top:-153;width:2;height:64" coordorigin="8878,-153" coordsize="2,64">
              <v:shape style="position:absolute;left:8878;top:-153;width:2;height:64" coordorigin="8878,-153" coordsize="0,64" path="m8878,-90l8878,-153e" filled="false" stroked="true" strokeweight=".371318pt" strokecolor="#ff00ff">
                <v:path arrowok="t"/>
              </v:shape>
            </v:group>
            <v:group style="position:absolute;left:7631;top:-153;width:2;height:64" coordorigin="7631,-153" coordsize="2,64">
              <v:shape style="position:absolute;left:7631;top:-153;width:2;height:64" coordorigin="7631,-153" coordsize="0,64" path="m7631,-153l7631,-90e" filled="false" stroked="true" strokeweight=".38122pt" strokecolor="#ff00ff">
                <v:path arrowok="t"/>
              </v:shape>
            </v:group>
            <v:group style="position:absolute;left:7605;top:-153;width:2;height:64" coordorigin="7605,-153" coordsize="2,64">
              <v:shape style="position:absolute;left:7605;top:-153;width:2;height:64" coordorigin="7605,-153" coordsize="0,64" path="m7605,-153l7605,-90e" filled="false" stroked="true" strokeweight=".519838pt" strokecolor="#ff00ff">
                <v:path arrowok="t"/>
              </v:shape>
            </v:group>
            <v:group style="position:absolute;left:7363;top:-153;width:2;height:64" coordorigin="7363,-153" coordsize="2,64">
              <v:shape style="position:absolute;left:7363;top:-153;width:2;height:64" coordorigin="7363,-153" coordsize="0,64" path="m7363,-153l7363,-90e" filled="false" stroked="true" strokeweight=".480222pt" strokecolor="#ff00ff">
                <v:path arrowok="t"/>
              </v:shape>
            </v:group>
            <v:group style="position:absolute;left:7629;top:-153;width:2;height:64" coordorigin="7629,-153" coordsize="2,64">
              <v:shape style="position:absolute;left:7629;top:-153;width:2;height:64" coordorigin="7629,-153" coordsize="0,64" path="m7629,-153l7629,-90e" filled="false" stroked="true" strokeweight=".376268pt" strokecolor="#ff00ff">
                <v:path arrowok="t"/>
              </v:shape>
            </v:group>
            <v:group style="position:absolute;left:8125;top:-153;width:2;height:64" coordorigin="8125,-153" coordsize="2,64">
              <v:shape style="position:absolute;left:8125;top:-153;width:2;height:64" coordorigin="8125,-153" coordsize="0,64" path="m8125,-153l8125,-90e" filled="false" stroked="true" strokeweight=".396072pt" strokecolor="#ff00ff">
                <v:path arrowok="t"/>
              </v:shape>
            </v:group>
            <v:group style="position:absolute;left:7086;top:-153;width:2;height:64" coordorigin="7086,-153" coordsize="2,64">
              <v:shape style="position:absolute;left:7086;top:-153;width:2;height:64" coordorigin="7086,-153" coordsize="0,64" path="m7086,-153l7086,-90e" filled="false" stroked="true" strokeweight=".401023pt" strokecolor="#ff00ff">
                <v:path arrowok="t"/>
              </v:shape>
            </v:group>
            <v:group style="position:absolute;left:7538;top:-153;width:2;height:64" coordorigin="7538,-153" coordsize="2,64">
              <v:shape style="position:absolute;left:7538;top:-153;width:2;height:64" coordorigin="7538,-153" coordsize="0,64" path="m7538,-153l7538,-90e" filled="false" stroked="true" strokeweight=".465393pt" strokecolor="#ff00ff">
                <v:path arrowok="t"/>
              </v:shape>
            </v:group>
            <v:group style="position:absolute;left:7045;top:-153;width:2;height:64" coordorigin="7045,-153" coordsize="2,64">
              <v:shape style="position:absolute;left:7045;top:-153;width:2;height:64" coordorigin="7045,-153" coordsize="0,64" path="m7045,-90l7045,-153e" filled="false" stroked="true" strokeweight=".371318pt" strokecolor="#ff00ff">
                <v:path arrowok="t"/>
              </v:shape>
            </v:group>
            <v:group style="position:absolute;left:7700;top:-153;width:2;height:64" coordorigin="7700,-153" coordsize="2,64">
              <v:shape style="position:absolute;left:7700;top:-153;width:2;height:64" coordorigin="7700,-153" coordsize="0,64" path="m7700,-153l7700,-90e" filled="false" stroked="true" strokeweight=".415882pt" strokecolor="#ff00ff">
                <v:path arrowok="t"/>
              </v:shape>
            </v:group>
            <v:group style="position:absolute;left:7008;top:-153;width:2;height:64" coordorigin="7008,-153" coordsize="2,64">
              <v:shape style="position:absolute;left:7008;top:-153;width:2;height:64" coordorigin="7008,-153" coordsize="0,64" path="m7008,-90l7008,-153e" filled="false" stroked="true" strokeweight=".371318pt" strokecolor="#ff00ff">
                <v:path arrowok="t"/>
              </v:shape>
            </v:group>
            <v:group style="position:absolute;left:7169;top:-153;width:2;height:64" coordorigin="7169,-153" coordsize="2,64">
              <v:shape style="position:absolute;left:7169;top:-153;width:2;height:64" coordorigin="7169,-153" coordsize="0,64" path="m7169,-153l7169,-90e" filled="false" stroked="true" strokeweight=".415876pt" strokecolor="#ff00ff">
                <v:path arrowok="t"/>
              </v:shape>
            </v:group>
            <v:group style="position:absolute;left:7772;top:-153;width:2;height:64" coordorigin="7772,-153" coordsize="2,64">
              <v:shape style="position:absolute;left:7772;top:-153;width:2;height:64" coordorigin="7772,-153" coordsize="0,64" path="m7772,-153l7772,-90e" filled="false" stroked="true" strokeweight=".445585pt" strokecolor="#ff00ff">
                <v:path arrowok="t"/>
              </v:shape>
            </v:group>
            <v:group style="position:absolute;left:7391;top:-153;width:2;height:64" coordorigin="7391,-153" coordsize="2,64">
              <v:shape style="position:absolute;left:7391;top:-153;width:2;height:64" coordorigin="7391,-153" coordsize="0,64" path="m7391,-90l7391,-153e" filled="false" stroked="true" strokeweight=".371318pt" strokecolor="#ff00ff">
                <v:path arrowok="t"/>
              </v:shape>
            </v:group>
            <v:group style="position:absolute;left:7281;top:-153;width:2;height:64" coordorigin="7281,-153" coordsize="2,64">
              <v:shape style="position:absolute;left:7281;top:-153;width:2;height:64" coordorigin="7281,-153" coordsize="0,64" path="m7281,-153l7281,-90e" filled="false" stroked="true" strokeweight=".425777pt" strokecolor="#ff00ff">
                <v:path arrowok="t"/>
              </v:shape>
            </v:group>
            <v:group style="position:absolute;left:7872;top:-153;width:2;height:64" coordorigin="7872,-153" coordsize="2,64">
              <v:shape style="position:absolute;left:7872;top:-153;width:2;height:64" coordorigin="7872,-153" coordsize="0,64" path="m7872,-153l7872,-90e" filled="false" stroked="true" strokeweight=".445595pt" strokecolor="#ff00ff">
                <v:path arrowok="t"/>
              </v:shape>
            </v:group>
            <v:group style="position:absolute;left:7314;top:-153;width:2;height:64" coordorigin="7314,-153" coordsize="2,64">
              <v:shape style="position:absolute;left:7314;top:-153;width:2;height:64" coordorigin="7314,-153" coordsize="0,64" path="m7314,-153l7314,-90e" filled="false" stroked="true" strokeweight=".495079pt" strokecolor="#ff00ff">
                <v:path arrowok="t"/>
              </v:shape>
            </v:group>
            <v:group style="position:absolute;left:7657;top:-153;width:2;height:64" coordorigin="7657,-153" coordsize="2,64">
              <v:shape style="position:absolute;left:7657;top:-153;width:2;height:64" coordorigin="7657,-153" coordsize="0,64" path="m7657,-153l7657,-90e" filled="false" stroked="true" strokeweight=".435681pt" strokecolor="#ff00ff">
                <v:path arrowok="t"/>
              </v:shape>
            </v:group>
            <v:group style="position:absolute;left:8602;top:-153;width:2;height:64" coordorigin="8602,-153" coordsize="2,64">
              <v:shape style="position:absolute;left:8602;top:-153;width:2;height:64" coordorigin="8602,-153" coordsize="0,64" path="m8602,-90l8602,-153e" filled="false" stroked="true" strokeweight=".371318pt" strokecolor="#ff00ff">
                <v:path arrowok="t"/>
              </v:shape>
            </v:group>
            <v:group style="position:absolute;left:7348;top:-153;width:2;height:64" coordorigin="7348,-153" coordsize="2,64">
              <v:shape style="position:absolute;left:7348;top:-153;width:2;height:64" coordorigin="7348,-153" coordsize="0,64" path="m7348,-153l7348,-90e" filled="false" stroked="true" strokeweight=".519836pt" strokecolor="#ff00ff">
                <v:path arrowok="t"/>
              </v:shape>
            </v:group>
            <v:group style="position:absolute;left:7840;top:-153;width:2;height:64" coordorigin="7840,-153" coordsize="2,64">
              <v:shape style="position:absolute;left:7840;top:-153;width:2;height:64" coordorigin="7840,-153" coordsize="0,64" path="m7840,-153l7840,-90e" filled="false" stroked="true" strokeweight=".504989pt" strokecolor="#ff00ff">
                <v:path arrowok="t"/>
              </v:shape>
            </v:group>
            <v:group style="position:absolute;left:7766;top:-153;width:2;height:64" coordorigin="7766,-153" coordsize="2,64">
              <v:shape style="position:absolute;left:7766;top:-153;width:2;height:64" coordorigin="7766,-153" coordsize="0,64" path="m7766,-153l7766,-90e" filled="false" stroked="true" strokeweight=".425786pt" strokecolor="#ff00ff">
                <v:path arrowok="t"/>
              </v:shape>
            </v:group>
            <v:group style="position:absolute;left:7635;top:-153;width:2;height:64" coordorigin="7635,-153" coordsize="2,64">
              <v:shape style="position:absolute;left:7635;top:-153;width:2;height:64" coordorigin="7635,-153" coordsize="0,64" path="m7635,-153l7635,-90e" filled="false" stroked="true" strokeweight=".509929pt" strokecolor="#ff00ff">
                <v:path arrowok="t"/>
              </v:shape>
            </v:group>
            <v:group style="position:absolute;left:7584;top:-153;width:2;height:64" coordorigin="7584,-153" coordsize="2,64">
              <v:shape style="position:absolute;left:7584;top:-153;width:2;height:64" coordorigin="7584,-153" coordsize="0,64" path="m7584,-153l7584,-90e" filled="false" stroked="true" strokeweight=".505005pt" strokecolor="#ff00ff">
                <v:path arrowok="t"/>
              </v:shape>
            </v:group>
            <v:group style="position:absolute;left:8519;top:-153;width:2;height:64" coordorigin="8519,-153" coordsize="2,64">
              <v:shape style="position:absolute;left:8519;top:-153;width:2;height:64" coordorigin="8519,-153" coordsize="0,64" path="m8519,-153l8519,-90e" filled="false" stroked="true" strokeweight=".376268pt" strokecolor="#ff00ff">
                <v:path arrowok="t"/>
              </v:shape>
            </v:group>
            <v:group style="position:absolute;left:7346;top:-153;width:2;height:64" coordorigin="7346,-153" coordsize="2,64">
              <v:shape style="position:absolute;left:7346;top:-153;width:2;height:64" coordorigin="7346,-153" coordsize="0,64" path="m7346,-153l7346,-90e" filled="false" stroked="true" strokeweight=".44063pt" strokecolor="#ff00ff">
                <v:path arrowok="t"/>
              </v:shape>
            </v:group>
            <v:group style="position:absolute;left:7854;top:-153;width:2;height:64" coordorigin="7854,-153" coordsize="2,64">
              <v:shape style="position:absolute;left:7854;top:-153;width:2;height:64" coordorigin="7854,-153" coordsize="0,64" path="m7854,-153l7854,-90e" filled="false" stroked="true" strokeweight=".514908pt" strokecolor="#ff00ff">
                <v:path arrowok="t"/>
              </v:shape>
            </v:group>
            <v:group style="position:absolute;left:8485;top:-153;width:2;height:64" coordorigin="8485,-153" coordsize="2,64">
              <v:shape style="position:absolute;left:8485;top:-153;width:2;height:64" coordorigin="8485,-153" coordsize="0,64" path="m8485,-90l8485,-153e" filled="false" stroked="true" strokeweight=".371318pt" strokecolor="#ff00ff">
                <v:path arrowok="t"/>
              </v:shape>
            </v:group>
            <v:group style="position:absolute;left:7300;top:-153;width:2;height:64" coordorigin="7300,-153" coordsize="2,64">
              <v:shape style="position:absolute;left:7300;top:-153;width:2;height:64" coordorigin="7300,-153" coordsize="0,64" path="m7300,-153l7300,-90e" filled="false" stroked="true" strokeweight=".46539pt" strokecolor="#ff00ff">
                <v:path arrowok="t"/>
              </v:shape>
            </v:group>
            <v:group style="position:absolute;left:6659;top:-153;width:2;height:64" coordorigin="6659,-153" coordsize="2,64">
              <v:shape style="position:absolute;left:6659;top:-153;width:2;height:64" coordorigin="6659,-153" coordsize="0,64" path="m6659,-90l6659,-153e" filled="false" stroked="true" strokeweight=".371318pt" strokecolor="#ff00ff">
                <v:path arrowok="t"/>
              </v:shape>
            </v:group>
            <v:group style="position:absolute;left:8139;top:-153;width:2;height:64" coordorigin="8139,-153" coordsize="2,64">
              <v:shape style="position:absolute;left:8139;top:-153;width:2;height:64" coordorigin="8139,-153" coordsize="0,64" path="m8139,-153l8139,-90e" filled="false" stroked="true" strokeweight=".480238pt" strokecolor="#ff00ff">
                <v:path arrowok="t"/>
              </v:shape>
            </v:group>
            <v:group style="position:absolute;left:7678;top:-153;width:2;height:64" coordorigin="7678,-153" coordsize="2,64">
              <v:shape style="position:absolute;left:7678;top:-153;width:2;height:64" coordorigin="7678,-153" coordsize="0,64" path="m7678,-153l7678,-90e" filled="false" stroked="true" strokeweight=".396072pt" strokecolor="#ff00ff">
                <v:path arrowok="t"/>
              </v:shape>
            </v:group>
            <v:group style="position:absolute;left:7641;top:-153;width:2;height:64" coordorigin="7641,-153" coordsize="2,64">
              <v:shape style="position:absolute;left:7641;top:-153;width:2;height:64" coordorigin="7641,-153" coordsize="0,64" path="m7641,-153l7641,-90e" filled="false" stroked="true" strokeweight=".410943pt" strokecolor="#ff00ff">
                <v:path arrowok="t"/>
              </v:shape>
            </v:group>
            <v:group style="position:absolute;left:7207;top:-153;width:2;height:64" coordorigin="7207,-153" coordsize="2,64">
              <v:shape style="position:absolute;left:7207;top:-153;width:2;height:64" coordorigin="7207,-153" coordsize="0,64" path="m7207,-153l7207,-90e" filled="false" stroked="true" strokeweight=".465381pt" strokecolor="#ff00ff">
                <v:path arrowok="t"/>
              </v:shape>
            </v:group>
            <v:group style="position:absolute;left:7212;top:-153;width:2;height:64" coordorigin="7212,-153" coordsize="2,64">
              <v:shape style="position:absolute;left:7212;top:-153;width:2;height:64" coordorigin="7212,-153" coordsize="0,64" path="m7212,-153l7212,-90e" filled="false" stroked="true" strokeweight=".391121pt" strokecolor="#ff00ff">
                <v:path arrowok="t"/>
              </v:shape>
            </v:group>
            <v:group style="position:absolute;left:8005;top:-153;width:2;height:64" coordorigin="8005,-153" coordsize="2,64">
              <v:shape style="position:absolute;left:8005;top:-153;width:2;height:64" coordorigin="8005,-153" coordsize="0,64" path="m8005,-153l8005,-90e" filled="false" stroked="true" strokeweight=".430727pt" strokecolor="#ff00ff">
                <v:path arrowok="t"/>
              </v:shape>
            </v:group>
            <v:group style="position:absolute;left:8365;top:-153;width:2;height:64" coordorigin="8365,-153" coordsize="2,64">
              <v:shape style="position:absolute;left:8365;top:-153;width:2;height:64" coordorigin="8365,-153" coordsize="0,64" path="m8365,-90l8365,-153e" filled="false" stroked="true" strokeweight=".371318pt" strokecolor="#ff00ff">
                <v:path arrowok="t"/>
              </v:shape>
            </v:group>
            <v:group style="position:absolute;left:7811;top:-153;width:2;height:64" coordorigin="7811,-153" coordsize="2,64">
              <v:shape style="position:absolute;left:7811;top:-153;width:2;height:64" coordorigin="7811,-153" coordsize="0,64" path="m7811,-153l7811,-90e" filled="false" stroked="true" strokeweight=".480235pt" strokecolor="#ff00ff">
                <v:path arrowok="t"/>
              </v:shape>
            </v:group>
            <v:group style="position:absolute;left:7141;top:-153;width:2;height:64" coordorigin="7141,-153" coordsize="2,64">
              <v:shape style="position:absolute;left:7141;top:-153;width:2;height:64" coordorigin="7141,-153" coordsize="0,64" path="m7141,-153l7141,-90e" filled="false" stroked="true" strokeweight=".44063pt" strokecolor="#ff00ff">
                <v:path arrowok="t"/>
              </v:shape>
            </v:group>
            <v:group style="position:absolute;left:8360;top:-153;width:2;height:64" coordorigin="8360,-153" coordsize="2,64">
              <v:shape style="position:absolute;left:8360;top:-153;width:2;height:64" coordorigin="8360,-153" coordsize="0,64" path="m8360,-153l8360,-90e" filled="false" stroked="true" strokeweight=".405974pt" strokecolor="#ff00ff">
                <v:path arrowok="t"/>
              </v:shape>
            </v:group>
            <v:group style="position:absolute;left:7102;top:-153;width:2;height:64" coordorigin="7102,-153" coordsize="2,64">
              <v:shape style="position:absolute;left:7102;top:-153;width:2;height:64" coordorigin="7102,-153" coordsize="0,64" path="m7102,-153l7102,-90e" filled="false" stroked="true" strokeweight=".470322pt" strokecolor="#ff00ff">
                <v:path arrowok="t"/>
              </v:shape>
            </v:group>
            <v:group style="position:absolute;left:8609;top:-153;width:2;height:64" coordorigin="8609,-153" coordsize="2,64">
              <v:shape style="position:absolute;left:8609;top:-153;width:2;height:64" coordorigin="8609,-153" coordsize="0,64" path="m8609,-90l8609,-153e" filled="false" stroked="true" strokeweight=".371318pt" strokecolor="#ff00ff">
                <v:path arrowok="t"/>
              </v:shape>
            </v:group>
            <v:group style="position:absolute;left:7330;top:-153;width:2;height:64" coordorigin="7330,-153" coordsize="2,64">
              <v:shape style="position:absolute;left:7330;top:-153;width:2;height:64" coordorigin="7330,-153" coordsize="0,64" path="m7330,-153l7330,-90e" filled="false" stroked="true" strokeweight=".465385pt" strokecolor="#ff00ff">
                <v:path arrowok="t"/>
              </v:shape>
            </v:group>
            <v:group style="position:absolute;left:7896;top:-153;width:2;height:64" coordorigin="7896,-153" coordsize="2,64">
              <v:shape style="position:absolute;left:7896;top:-153;width:2;height:64" coordorigin="7896,-153" coordsize="0,64" path="m7896,-153l7896,-90e" filled="false" stroked="true" strokeweight=".48519pt" strokecolor="#ff00ff">
                <v:path arrowok="t"/>
              </v:shape>
            </v:group>
            <v:group style="position:absolute;left:7507;top:-153;width:2;height:64" coordorigin="7507,-153" coordsize="2,64">
              <v:shape style="position:absolute;left:7507;top:-153;width:2;height:64" coordorigin="7507,-153" coordsize="0,64" path="m7507,-153l7507,-90e" filled="false" stroked="true" strokeweight=".430737pt" strokecolor="#ff00ff">
                <v:path arrowok="t"/>
              </v:shape>
            </v:group>
            <v:group style="position:absolute;left:7876;top:-153;width:2;height:64" coordorigin="7876,-153" coordsize="2,64">
              <v:shape style="position:absolute;left:7876;top:-153;width:2;height:64" coordorigin="7876,-153" coordsize="0,64" path="m7876,-153l7876,-90e" filled="false" stroked="true" strokeweight=".415878pt" strokecolor="#ff00ff">
                <v:path arrowok="t"/>
              </v:shape>
            </v:group>
            <v:group style="position:absolute;left:7220;top:-153;width:2;height:64" coordorigin="7220,-153" coordsize="2,64">
              <v:shape style="position:absolute;left:7220;top:-153;width:2;height:64" coordorigin="7220,-153" coordsize="0,64" path="m7220,-90l7220,-153e" filled="false" stroked="true" strokeweight=".371318pt" strokecolor="#ff00ff">
                <v:path arrowok="t"/>
              </v:shape>
            </v:group>
            <v:group style="position:absolute;left:7647;top:-153;width:2;height:64" coordorigin="7647,-153" coordsize="2,64">
              <v:shape style="position:absolute;left:7647;top:-153;width:2;height:64" coordorigin="7647,-153" coordsize="0,64" path="m7647,-153l7647,-90e" filled="false" stroked="true" strokeweight=".485194pt" strokecolor="#ff00ff">
                <v:path arrowok="t"/>
              </v:shape>
            </v:group>
            <v:group style="position:absolute;left:7925;top:-153;width:2;height:64" coordorigin="7925,-153" coordsize="2,64">
              <v:shape style="position:absolute;left:7925;top:-153;width:2;height:64" coordorigin="7925,-153" coordsize="0,64" path="m7925,-153l7925,-90e" filled="false" stroked="true" strokeweight=".420827pt" strokecolor="#ff00ff">
                <v:path arrowok="t"/>
              </v:shape>
            </v:group>
            <v:group style="position:absolute;left:7293;top:-153;width:2;height:64" coordorigin="7293,-153" coordsize="2,64">
              <v:shape style="position:absolute;left:7293;top:-153;width:2;height:64" coordorigin="7293,-153" coordsize="0,64" path="m7293,-153l7293,-90e" filled="false" stroked="true" strokeweight=".480224pt" strokecolor="#ff00ff">
                <v:path arrowok="t"/>
              </v:shape>
            </v:group>
            <v:group style="position:absolute;left:7225;top:-153;width:2;height:64" coordorigin="7225,-153" coordsize="2,64">
              <v:shape style="position:absolute;left:7225;top:-153;width:2;height:64" coordorigin="7225,-153" coordsize="0,64" path="m7225,-153l7225,-90e" filled="false" stroked="true" strokeweight=".405974pt" strokecolor="#ff00ff">
                <v:path arrowok="t"/>
              </v:shape>
            </v:group>
            <v:group style="position:absolute;left:7704;top:-153;width:2;height:64" coordorigin="7704,-153" coordsize="2,64">
              <v:shape style="position:absolute;left:7704;top:-153;width:2;height:64" coordorigin="7704,-153" coordsize="0,64" path="m7704,-153l7704,-90e" filled="false" stroked="true" strokeweight=".475288pt" strokecolor="#ff00ff">
                <v:path arrowok="t"/>
              </v:shape>
            </v:group>
            <v:group style="position:absolute;left:8279;top:-153;width:2;height:64" coordorigin="8279,-153" coordsize="2,64">
              <v:shape style="position:absolute;left:8279;top:-153;width:2;height:64" coordorigin="8279,-153" coordsize="0,64" path="m8279,-90l8279,-153e" filled="false" stroked="true" strokeweight=".371318pt" strokecolor="#ff00ff">
                <v:path arrowok="t"/>
              </v:shape>
            </v:group>
            <v:group style="position:absolute;left:7248;top:-153;width:2;height:64" coordorigin="7248,-153" coordsize="2,64">
              <v:shape style="position:absolute;left:7248;top:-153;width:2;height:64" coordorigin="7248,-153" coordsize="0,64" path="m7248,-153l7248,-90e" filled="false" stroked="true" strokeweight=".460434pt" strokecolor="#ff00ff">
                <v:path arrowok="t"/>
              </v:shape>
            </v:group>
            <v:group style="position:absolute;left:7574;top:-153;width:2;height:64" coordorigin="7574,-153" coordsize="2,64">
              <v:shape style="position:absolute;left:7574;top:-153;width:2;height:64" coordorigin="7574,-153" coordsize="0,64" path="m7574,-153l7574,-90e" filled="false" stroked="true" strokeweight=".430765pt" strokecolor="#ff00ff">
                <v:path arrowok="t"/>
              </v:shape>
            </v:group>
            <v:group style="position:absolute;left:7184;top:-153;width:2;height:64" coordorigin="7184,-153" coordsize="2,64">
              <v:shape style="position:absolute;left:7184;top:-153;width:2;height:64" coordorigin="7184,-153" coordsize="0,64" path="m7184,-90l7184,-153e" filled="false" stroked="true" strokeweight=".371318pt" strokecolor="#ff00ff">
                <v:path arrowok="t"/>
              </v:shape>
            </v:group>
            <v:group style="position:absolute;left:7252;top:-153;width:2;height:64" coordorigin="7252,-153" coordsize="2,64">
              <v:shape style="position:absolute;left:7252;top:-153;width:2;height:64" coordorigin="7252,-153" coordsize="0,64" path="m7252,-153l7252,-90e" filled="false" stroked="true" strokeweight=".445577pt" strokecolor="#ff00ff">
                <v:path arrowok="t"/>
              </v:shape>
            </v:group>
            <v:group style="position:absolute;left:7412;top:-153;width:2;height:64" coordorigin="7412,-153" coordsize="2,64">
              <v:shape style="position:absolute;left:7412;top:-153;width:2;height:64" coordorigin="7412,-153" coordsize="0,64" path="m7412,-90l7412,-153e" filled="false" stroked="true" strokeweight=".371318pt" strokecolor="#ff00ff">
                <v:path arrowok="t"/>
              </v:shape>
            </v:group>
            <v:group style="position:absolute;left:7431;top:-153;width:2;height:64" coordorigin="7431,-153" coordsize="2,64">
              <v:shape style="position:absolute;left:7431;top:-153;width:2;height:64" coordorigin="7431,-153" coordsize="0,64" path="m7431,-153l7431,-90e" filled="false" stroked="true" strokeweight=".450505pt" strokecolor="#ff00ff">
                <v:path arrowok="t"/>
              </v:shape>
            </v:group>
            <v:group style="position:absolute;left:7114;top:-153;width:2;height:64" coordorigin="7114,-153" coordsize="2,64">
              <v:shape style="position:absolute;left:7114;top:-153;width:2;height:64" coordorigin="7114,-153" coordsize="0,64" path="m7114,-153l7114,-90e" filled="false" stroked="true" strokeweight=".415875pt" strokecolor="#ff00ff">
                <v:path arrowok="t"/>
              </v:shape>
            </v:group>
            <v:group style="position:absolute;left:7556;top:-153;width:2;height:64" coordorigin="7556,-153" coordsize="2,64">
              <v:shape style="position:absolute;left:7556;top:-153;width:2;height:64" coordorigin="7556,-153" coordsize="0,64" path="m7556,-90l7556,-153e" filled="false" stroked="true" strokeweight=".371318pt" strokecolor="#ff00ff">
                <v:path arrowok="t"/>
              </v:shape>
            </v:group>
            <v:group style="position:absolute;left:8181;top:-153;width:2;height:64" coordorigin="8181,-153" coordsize="2,64">
              <v:shape style="position:absolute;left:8181;top:-153;width:2;height:64" coordorigin="8181,-153" coordsize="0,64" path="m8181,-153l8181,-90e" filled="false" stroked="true" strokeweight=".47035pt" strokecolor="#ff00ff">
                <v:path arrowok="t"/>
              </v:shape>
            </v:group>
            <v:group style="position:absolute;left:7801;top:-153;width:2;height:64" coordorigin="7801,-153" coordsize="2,64">
              <v:shape style="position:absolute;left:7801;top:-153;width:2;height:64" coordorigin="7801,-153" coordsize="0,64" path="m7801,-153l7801,-90e" filled="false" stroked="true" strokeweight=".420814pt" strokecolor="#ff00ff">
                <v:path arrowok="t"/>
              </v:shape>
            </v:group>
            <v:group style="position:absolute;left:7176;top:-153;width:2;height:64" coordorigin="7176,-153" coordsize="2,64">
              <v:shape style="position:absolute;left:7176;top:-153;width:2;height:64" coordorigin="7176,-153" coordsize="0,64" path="m7176,-153l7176,-90e" filled="false" stroked="true" strokeweight=".415876pt" strokecolor="#ff00ff">
                <v:path arrowok="t"/>
              </v:shape>
            </v:group>
            <v:group style="position:absolute;left:7921;top:-153;width:2;height:64" coordorigin="7921,-153" coordsize="2,64">
              <v:shape style="position:absolute;left:7921;top:-153;width:2;height:64" coordorigin="7921,-153" coordsize="0,64" path="m7921,-153l7921,-90e" filled="false" stroked="true" strokeweight=".480255pt" strokecolor="#ff00ff">
                <v:path arrowok="t"/>
              </v:shape>
            </v:group>
            <v:group style="position:absolute;left:7590;top:-153;width:2;height:64" coordorigin="7590,-153" coordsize="2,64">
              <v:shape style="position:absolute;left:7590;top:-153;width:2;height:64" coordorigin="7590,-153" coordsize="0,64" path="m7590,-153l7590,-90e" filled="false" stroked="true" strokeweight=".47035pt" strokecolor="#ff00ff">
                <v:path arrowok="t"/>
              </v:shape>
            </v:group>
            <v:group style="position:absolute;left:7244;top:-153;width:2;height:64" coordorigin="7244,-153" coordsize="2,64">
              <v:shape style="position:absolute;left:7244;top:-153;width:2;height:64" coordorigin="7244,-153" coordsize="0,64" path="m7244,-153l7244,-90e" filled="false" stroked="true" strokeweight=".470321pt" strokecolor="#ff00ff">
                <v:path arrowok="t"/>
              </v:shape>
            </v:group>
            <v:group style="position:absolute;left:7239;top:-153;width:2;height:64" coordorigin="7239,-153" coordsize="2,64">
              <v:shape style="position:absolute;left:7239;top:-153;width:2;height:64" coordorigin="7239,-153" coordsize="0,64" path="m7239,-153l7239,-90e" filled="false" stroked="true" strokeweight=".38617pt" strokecolor="#ff00ff">
                <v:path arrowok="t"/>
              </v:shape>
            </v:group>
            <v:group style="position:absolute;left:7444;top:-153;width:2;height:64" coordorigin="7444,-153" coordsize="2,64">
              <v:shape style="position:absolute;left:7444;top:-153;width:2;height:64" coordorigin="7444,-153" coordsize="0,64" path="m7444,-90l7444,-153e" filled="false" stroked="true" strokeweight=".371318pt" strokecolor="#ff00ff">
                <v:path arrowok="t"/>
              </v:shape>
            </v:group>
            <v:group style="position:absolute;left:7454;top:-153;width:2;height:64" coordorigin="7454,-153" coordsize="2,64">
              <v:shape style="position:absolute;left:7454;top:-153;width:2;height:64" coordorigin="7454,-153" coordsize="0,64" path="m7454,-153l7454,-90e" filled="false" stroked="true" strokeweight=".490148pt" strokecolor="#ff00ff">
                <v:path arrowok="t"/>
              </v:shape>
            </v:group>
            <v:group style="position:absolute;left:7694;top:-153;width:2;height:64" coordorigin="7694,-153" coordsize="2,64">
              <v:shape style="position:absolute;left:7694;top:-153;width:2;height:64" coordorigin="7694,-153" coordsize="0,64" path="m7694,-153l7694,-90e" filled="false" stroked="true" strokeweight=".425802pt" strokecolor="#ff00ff">
                <v:path arrowok="t"/>
              </v:shape>
            </v:group>
            <v:group style="position:absolute;left:7166;top:-153;width:2;height:64" coordorigin="7166,-153" coordsize="2,64">
              <v:shape style="position:absolute;left:7166;top:-153;width:2;height:64" coordorigin="7166,-153" coordsize="0,64" path="m7166,-153l7166,-90e" filled="false" stroked="true" strokeweight=".410927pt" strokecolor="#ff00ff">
                <v:path arrowok="t"/>
              </v:shape>
            </v:group>
            <v:group style="position:absolute;left:7325;top:-153;width:2;height:64" coordorigin="7325,-153" coordsize="2,64">
              <v:shape style="position:absolute;left:7325;top:-153;width:2;height:64" coordorigin="7325,-153" coordsize="0,64" path="m7325,-153l7325,-90e" filled="false" stroked="true" strokeweight=".465414pt" strokecolor="#ff00ff">
                <v:path arrowok="t"/>
              </v:shape>
            </v:group>
            <v:group style="position:absolute;left:6858;top:-153;width:2;height:64" coordorigin="6858,-153" coordsize="2,64">
              <v:shape style="position:absolute;left:6858;top:-153;width:2;height:64" coordorigin="6858,-153" coordsize="0,64" path="m6858,-90l6858,-153e" filled="false" stroked="true" strokeweight=".371318pt" strokecolor="#ff00ff">
                <v:path arrowok="t"/>
              </v:shape>
            </v:group>
            <v:group style="position:absolute;left:6958;top:-153;width:2;height:64" coordorigin="6958,-153" coordsize="2,64">
              <v:shape style="position:absolute;left:6958;top:-153;width:2;height:64" coordorigin="6958,-153" coordsize="0,64" path="m6958,-153l6958,-90e" filled="false" stroked="true" strokeweight=".415876pt" strokecolor="#ff00ff">
                <v:path arrowok="t"/>
              </v:shape>
            </v:group>
            <v:group style="position:absolute;left:8481;top:-153;width:2;height:64" coordorigin="8481,-153" coordsize="2,64">
              <v:shape style="position:absolute;left:8481;top:-153;width:2;height:64" coordorigin="8481,-153" coordsize="0,64" path="m8481,-153l8481,-90e" filled="false" stroked="true" strokeweight=".420827pt" strokecolor="#ff00ff">
                <v:path arrowok="t"/>
              </v:shape>
            </v:group>
            <v:group style="position:absolute;left:7149;top:-153;width:2;height:64" coordorigin="7149,-153" coordsize="2,64">
              <v:shape style="position:absolute;left:7149;top:-153;width:2;height:64" coordorigin="7149,-153" coordsize="0,64" path="m7149,-153l7149,-90e" filled="false" stroked="true" strokeweight=".430728pt" strokecolor="#ff00ff">
                <v:path arrowok="t"/>
              </v:shape>
            </v:group>
            <v:group style="position:absolute;left:8008;top:-153;width:2;height:64" coordorigin="8008,-153" coordsize="2,64">
              <v:shape style="position:absolute;left:8008;top:-153;width:2;height:64" coordorigin="8008,-153" coordsize="0,64" path="m8008,-90l8008,-153e" filled="false" stroked="true" strokeweight=".371318pt" strokecolor="#ff00ff">
                <v:path arrowok="t"/>
              </v:shape>
            </v:group>
            <v:group style="position:absolute;left:8765;top:-153;width:2;height:64" coordorigin="8765,-153" coordsize="2,64">
              <v:shape style="position:absolute;left:8765;top:-153;width:2;height:64" coordorigin="8765,-153" coordsize="0,64" path="m8765,-90l8765,-153e" filled="false" stroked="true" strokeweight=".371318pt" strokecolor="#ff00ff">
                <v:path arrowok="t"/>
              </v:shape>
            </v:group>
            <v:group style="position:absolute;left:7256;top:-153;width:2;height:64" coordorigin="7256,-153" coordsize="2,64">
              <v:shape style="position:absolute;left:7256;top:-153;width:2;height:64" coordorigin="7256,-153" coordsize="0,64" path="m7256,-153l7256,-90e" filled="false" stroked="true" strokeweight=".465385pt" strokecolor="#ff00ff">
                <v:path arrowok="t"/>
              </v:shape>
            </v:group>
            <v:group style="position:absolute;left:7387;top:-153;width:2;height:64" coordorigin="7387,-153" coordsize="2,64">
              <v:shape style="position:absolute;left:7387;top:-153;width:2;height:64" coordorigin="7387,-153" coordsize="0,64" path="m7387,-153l7387,-90e" filled="false" stroked="true" strokeweight=".480258pt" strokecolor="#ff00ff">
                <v:path arrowok="t"/>
              </v:shape>
            </v:group>
            <v:group style="position:absolute;left:8352;top:-153;width:2;height:64" coordorigin="8352,-153" coordsize="2,64">
              <v:shape style="position:absolute;left:8352;top:-153;width:2;height:64" coordorigin="8352,-153" coordsize="0,64" path="m8352,-153l8352,-90e" filled="false" stroked="true" strokeweight=".38617pt" strokecolor="#ff00ff">
                <v:path arrowok="t"/>
              </v:shape>
            </v:group>
            <v:group style="position:absolute;left:7471;top:-153;width:2;height:64" coordorigin="7471,-153" coordsize="2,64">
              <v:shape style="position:absolute;left:7471;top:-153;width:2;height:64" coordorigin="7471,-153" coordsize="0,64" path="m7471,-90l7471,-153e" filled="false" stroked="true" strokeweight=".371318pt" strokecolor="#ff00ff">
                <v:path arrowok="t"/>
              </v:shape>
            </v:group>
            <v:group style="position:absolute;left:7762;top:-153;width:2;height:64" coordorigin="7762,-153" coordsize="2,64">
              <v:shape style="position:absolute;left:7762;top:-153;width:2;height:64" coordorigin="7762,-153" coordsize="0,64" path="m7762,-153l7762,-90e" filled="false" stroked="true" strokeweight=".435679pt" strokecolor="#ff00ff">
                <v:path arrowok="t"/>
              </v:shape>
            </v:group>
            <v:group style="position:absolute;left:7997;top:-153;width:2;height:64" coordorigin="7997,-153" coordsize="2,64">
              <v:shape style="position:absolute;left:7997;top:-153;width:2;height:64" coordorigin="7997,-153" coordsize="0,64" path="m7997,-153l7997,-90e" filled="false" stroked="true" strokeweight=".425777pt" strokecolor="#ff00ff">
                <v:path arrowok="t"/>
              </v:shape>
            </v:group>
            <v:group style="position:absolute;left:8411;top:-153;width:2;height:64" coordorigin="8411,-153" coordsize="2,64">
              <v:shape style="position:absolute;left:8411;top:-153;width:2;height:64" coordorigin="8411,-153" coordsize="0,64" path="m8411,-90l8411,-153e" filled="false" stroked="true" strokeweight=".371318pt" strokecolor="#ff00ff">
                <v:path arrowok="t"/>
              </v:shape>
            </v:group>
            <v:group style="position:absolute;left:7033;top:-153;width:2;height:64" coordorigin="7033,-153" coordsize="2,64">
              <v:shape style="position:absolute;left:7033;top:-153;width:2;height:64" coordorigin="7033,-153" coordsize="0,64" path="m7033,-90l7033,-153e" filled="false" stroked="true" strokeweight=".371318pt" strokecolor="#ff00ff">
                <v:path arrowok="t"/>
              </v:shape>
            </v:group>
            <v:group style="position:absolute;left:7052;top:-153;width:2;height:64" coordorigin="7052,-153" coordsize="2,64">
              <v:shape style="position:absolute;left:7052;top:-153;width:2;height:64" coordorigin="7052,-153" coordsize="0,64" path="m7052,-90l7052,-153e" filled="false" stroked="true" strokeweight=".371318pt" strokecolor="#ff00ff">
                <v:path arrowok="t"/>
              </v:shape>
            </v:group>
            <v:group style="position:absolute;left:8052;top:-153;width:2;height:64" coordorigin="8052,-153" coordsize="2,64">
              <v:shape style="position:absolute;left:8052;top:-153;width:2;height:64" coordorigin="8052,-153" coordsize="0,64" path="m8052,-90l8052,-153e" filled="false" stroked="true" strokeweight=".371318pt" strokecolor="#ff00ff">
                <v:path arrowok="t"/>
              </v:shape>
            </v:group>
            <v:group style="position:absolute;left:7614;top:-153;width:2;height:64" coordorigin="7614,-153" coordsize="2,64">
              <v:shape style="position:absolute;left:7614;top:-153;width:2;height:64" coordorigin="7614,-153" coordsize="0,64" path="m7614,-153l7614,-90e" filled="false" stroked="true" strokeweight=".495081pt" strokecolor="#ff00ff">
                <v:path arrowok="t"/>
              </v:shape>
            </v:group>
            <v:group style="position:absolute;left:7723;top:-153;width:2;height:64" coordorigin="7723,-153" coordsize="2,64">
              <v:shape style="position:absolute;left:7723;top:-153;width:2;height:64" coordorigin="7723,-153" coordsize="0,64" path="m7723,-90l7723,-153e" filled="false" stroked="true" strokeweight=".371318pt" strokecolor="#ff00ff">
                <v:path arrowok="t"/>
              </v:shape>
            </v:group>
            <v:group style="position:absolute;left:7200;top:-153;width:2;height:64" coordorigin="7200,-153" coordsize="2,64">
              <v:shape style="position:absolute;left:7200;top:-153;width:2;height:64" coordorigin="7200,-153" coordsize="0,64" path="m7200,-153l7200,-90e" filled="false" stroked="true" strokeweight=".430728pt" strokecolor="#ff00ff">
                <v:path arrowok="t"/>
              </v:shape>
            </v:group>
            <v:group style="position:absolute;left:7797;top:-153;width:2;height:64" coordorigin="7797,-153" coordsize="2,64">
              <v:shape style="position:absolute;left:7797;top:-153;width:2;height:64" coordorigin="7797,-153" coordsize="0,64" path="m7797,-153l7797,-90e" filled="false" stroked="true" strokeweight=".460394pt" strokecolor="#ff00ff">
                <v:path arrowok="t"/>
              </v:shape>
            </v:group>
            <v:group style="position:absolute;left:6948;top:-153;width:2;height:64" coordorigin="6948,-153" coordsize="2,64">
              <v:shape style="position:absolute;left:6948;top:-153;width:2;height:64" coordorigin="6948,-153" coordsize="0,64" path="m6948,-90l6948,-153e" filled="false" stroked="true" strokeweight=".371318pt" strokecolor="#ff00ff">
                <v:path arrowok="t"/>
              </v:shape>
            </v:group>
            <v:group style="position:absolute;left:7119;top:-153;width:2;height:64" coordorigin="7119,-153" coordsize="2,64">
              <v:shape style="position:absolute;left:7119;top:-153;width:2;height:64" coordorigin="7119,-153" coordsize="0,64" path="m7119,-153l7119,-90e" filled="false" stroked="true" strokeweight=".371318pt" strokecolor="#ff00ff">
                <v:path arrowok="t"/>
              </v:shape>
            </v:group>
            <v:group style="position:absolute;left:7661;top:-153;width:2;height:64" coordorigin="7661,-153" coordsize="2,64">
              <v:shape style="position:absolute;left:7661;top:-153;width:2;height:64" coordorigin="7661,-153" coordsize="0,64" path="m7661,-153l7661,-90e" filled="false" stroked="true" strokeweight=".495102pt" strokecolor="#ff00ff">
                <v:path arrowok="t"/>
              </v:shape>
            </v:group>
            <v:group style="position:absolute;left:7953;top:-153;width:2;height:64" coordorigin="7953,-153" coordsize="2,64">
              <v:shape style="position:absolute;left:7953;top:-153;width:2;height:64" coordorigin="7953,-153" coordsize="0,64" path="m7953,-153l7953,-90e" filled="false" stroked="true" strokeweight=".480255pt" strokecolor="#ff00ff">
                <v:path arrowok="t"/>
              </v:shape>
            </v:group>
            <v:group style="position:absolute;left:7425;top:-153;width:2;height:64" coordorigin="7425,-153" coordsize="2,64">
              <v:shape style="position:absolute;left:7425;top:-153;width:2;height:64" coordorigin="7425,-153" coordsize="0,64" path="m7425,-153l7425,-90e" filled="false" stroked="true" strokeweight=".445567pt" strokecolor="#ff00ff">
                <v:path arrowok="t"/>
              </v:shape>
            </v:group>
            <v:group style="position:absolute;left:7107;top:-153;width:2;height:64" coordorigin="7107,-153" coordsize="2,64">
              <v:shape style="position:absolute;left:7107;top:-153;width:2;height:64" coordorigin="7107,-153" coordsize="0,64" path="m7107,-153l7107,-90e" filled="false" stroked="true" strokeweight=".430727pt" strokecolor="#ff00ff">
                <v:path arrowok="t"/>
              </v:shape>
            </v:group>
            <v:group style="position:absolute;left:8428;top:-153;width:2;height:64" coordorigin="8428,-153" coordsize="2,64">
              <v:shape style="position:absolute;left:8428;top:-153;width:2;height:64" coordorigin="8428,-153" coordsize="0,64" path="m8428,-90l8428,-153e" filled="false" stroked="true" strokeweight=".371318pt" strokecolor="#ff00ff">
                <v:path arrowok="t"/>
              </v:shape>
            </v:group>
            <v:group style="position:absolute;left:7543;top:-153;width:2;height:64" coordorigin="7543,-153" coordsize="2,64">
              <v:shape style="position:absolute;left:7543;top:-153;width:2;height:64" coordorigin="7543,-153" coordsize="0,64" path="m7543,-153l7543,-90e" filled="false" stroked="true" strokeweight=".455483pt" strokecolor="#ff00ff">
                <v:path arrowok="t"/>
              </v:shape>
            </v:group>
            <v:group style="position:absolute;left:7232;top:-153;width:2;height:64" coordorigin="7232,-153" coordsize="2,64">
              <v:shape style="position:absolute;left:7232;top:-153;width:2;height:64" coordorigin="7232,-153" coordsize="0,64" path="m7232,-153l7232,-90e" filled="false" stroked="true" strokeweight=".396072pt" strokecolor="#ff00ff">
                <v:path arrowok="t"/>
              </v:shape>
            </v:group>
            <v:group style="position:absolute;left:8771;top:-153;width:2;height:64" coordorigin="8771,-153" coordsize="2,64">
              <v:shape style="position:absolute;left:8771;top:-153;width:2;height:64" coordorigin="8771,-153" coordsize="0,64" path="m8771,-90l8771,-153e" filled="false" stroked="true" strokeweight=".371318pt" strokecolor="#ff00ff">
                <v:path arrowok="t"/>
              </v:shape>
            </v:group>
            <v:group style="position:absolute;left:7946;top:-153;width:2;height:64" coordorigin="7946,-153" coordsize="2,64">
              <v:shape style="position:absolute;left:7946;top:-153;width:2;height:64" coordorigin="7946,-153" coordsize="0,64" path="m7946,-90l7946,-153e" filled="false" stroked="true" strokeweight=".371318pt" strokecolor="#ff00ff">
                <v:path arrowok="t"/>
              </v:shape>
            </v:group>
            <v:group style="position:absolute;left:7689;top:-153;width:2;height:64" coordorigin="7689,-153" coordsize="2,64">
              <v:shape style="position:absolute;left:7689;top:-153;width:2;height:64" coordorigin="7689,-153" coordsize="0,64" path="m7689,-153l7689,-90e" filled="false" stroked="true" strokeweight=".460434pt" strokecolor="#ff00ff">
                <v:path arrowok="t"/>
              </v:shape>
            </v:group>
            <v:group style="position:absolute;left:7708;top:-153;width:2;height:64" coordorigin="7708,-153" coordsize="2,64">
              <v:shape style="position:absolute;left:7708;top:-153;width:2;height:64" coordorigin="7708,-153" coordsize="0,64" path="m7708,-153l7708,-90e" filled="false" stroked="true" strokeweight=".509931pt" strokecolor="#ff00ff">
                <v:path arrowok="t"/>
              </v:shape>
            </v:group>
            <v:group style="position:absolute;left:7906;top:-153;width:2;height:64" coordorigin="7906,-153" coordsize="2,64">
              <v:shape style="position:absolute;left:7906;top:-153;width:2;height:64" coordorigin="7906,-153" coordsize="0,64" path="m7906,-90l7906,-153e" filled="false" stroked="true" strokeweight=".371318pt" strokecolor="#ff00ff">
                <v:path arrowok="t"/>
              </v:shape>
            </v:group>
            <v:group style="position:absolute;left:8615;top:-153;width:2;height:64" coordorigin="8615,-153" coordsize="2,64">
              <v:shape style="position:absolute;left:8615;top:-153;width:2;height:64" coordorigin="8615,-153" coordsize="0,64" path="m8615,-90l8615,-153e" filled="false" stroked="true" strokeweight=".371318pt" strokecolor="#ff00ff">
                <v:path arrowok="t"/>
              </v:shape>
            </v:group>
            <v:group style="position:absolute;left:7918;top:-153;width:2;height:64" coordorigin="7918,-153" coordsize="2,64">
              <v:shape style="position:absolute;left:7918;top:-153;width:2;height:64" coordorigin="7918,-153" coordsize="0,64" path="m7918,-153l7918,-90e" filled="false" stroked="true" strokeweight=".405974pt" strokecolor="#ff00ff">
                <v:path arrowok="t"/>
              </v:shape>
            </v:group>
            <v:group style="position:absolute;left:7609;top:-153;width:2;height:64" coordorigin="7609,-153" coordsize="2,64">
              <v:shape style="position:absolute;left:7609;top:-153;width:2;height:64" coordorigin="7609,-153" coordsize="0,64" path="m7609,-153l7609,-90e" filled="false" stroked="true" strokeweight=".509927pt" strokecolor="#ff00ff">
                <v:path arrowok="t"/>
              </v:shape>
            </v:group>
            <v:group style="position:absolute;left:7522;top:-153;width:2;height:64" coordorigin="7522,-153" coordsize="2,64">
              <v:shape style="position:absolute;left:7522;top:-153;width:2;height:64" coordorigin="7522,-153" coordsize="0,64" path="m7522,-153l7522,-90e" filled="false" stroked="true" strokeweight=".470324pt" strokecolor="#ff00ff">
                <v:path arrowok="t"/>
              </v:shape>
            </v:group>
            <v:group style="position:absolute;left:7639;top:-153;width:2;height:64" coordorigin="7639,-153" coordsize="2,64">
              <v:shape style="position:absolute;left:7639;top:-153;width:2;height:64" coordorigin="7639,-153" coordsize="0,64" path="m7639,-153l7639,-90e" filled="false" stroked="true" strokeweight=".405974pt" strokecolor="#ff00ff">
                <v:path arrowok="t"/>
              </v:shape>
            </v:group>
            <v:group style="position:absolute;left:7126;top:-153;width:2;height:64" coordorigin="7126,-153" coordsize="2,64">
              <v:shape style="position:absolute;left:7126;top:-153;width:2;height:64" coordorigin="7126,-153" coordsize="0,64" path="m7126,-153l7126,-90e" filled="false" stroked="true" strokeweight=".460435pt" strokecolor="#ff00ff">
                <v:path arrowok="t"/>
              </v:shape>
            </v:group>
            <v:group style="position:absolute;left:8068;top:-153;width:2;height:64" coordorigin="8068,-153" coordsize="2,64">
              <v:shape style="position:absolute;left:8068;top:-153;width:2;height:64" coordorigin="8068,-153" coordsize="0,64" path="m8068,-153l8068,-90e" filled="false" stroked="true" strokeweight=".415887pt" strokecolor="#ff00ff">
                <v:path arrowok="t"/>
              </v:shape>
            </v:group>
            <v:group style="position:absolute;left:6961;top:-153;width:2;height:64" coordorigin="6961,-153" coordsize="2,64">
              <v:shape style="position:absolute;left:6961;top:-153;width:2;height:64" coordorigin="6961,-153" coordsize="0,64" path="m6961,-90l6961,-153e" filled="false" stroked="true" strokeweight=".371318pt" strokecolor="#ff00ff">
                <v:path arrowok="t"/>
              </v:shape>
            </v:group>
            <v:group style="position:absolute;left:7138;top:-153;width:2;height:64" coordorigin="7138,-153" coordsize="2,64">
              <v:shape style="position:absolute;left:7138;top:-153;width:2;height:64" coordorigin="7138,-153" coordsize="0,64" path="m7138,-153l7138,-90e" filled="false" stroked="true" strokeweight=".470336pt" strokecolor="#ff00ff">
                <v:path arrowok="t"/>
              </v:shape>
            </v:group>
            <v:group style="position:absolute;left:7260;top:-153;width:2;height:64" coordorigin="7260,-153" coordsize="2,64">
              <v:shape style="position:absolute;left:7260;top:-153;width:2;height:64" coordorigin="7260,-153" coordsize="0,64" path="m7260,-153l7260,-90e" filled="false" stroked="true" strokeweight=".450522pt" strokecolor="#ff00ff">
                <v:path arrowok="t"/>
              </v:shape>
            </v:group>
            <v:group style="position:absolute;left:7159;top:-153;width:2;height:64" coordorigin="7159,-153" coordsize="2,64">
              <v:shape style="position:absolute;left:7159;top:-153;width:2;height:64" coordorigin="7159,-153" coordsize="0,64" path="m7159,-153l7159,-90e" filled="false" stroked="true" strokeweight=".396072pt" strokecolor="#ff00ff">
                <v:path arrowok="t"/>
              </v:shape>
            </v:group>
            <v:group style="position:absolute;left:7353;top:-153;width:2;height:64" coordorigin="7353,-153" coordsize="2,64">
              <v:shape style="position:absolute;left:7353;top:-153;width:2;height:64" coordorigin="7353,-153" coordsize="0,64" path="m7353,-153l7353,-90e" filled="false" stroked="true" strokeweight=".425773pt" strokecolor="#ff00ff">
                <v:path arrowok="t"/>
              </v:shape>
            </v:group>
            <v:group style="position:absolute;left:7883;top:-153;width:2;height:64" coordorigin="7883,-153" coordsize="2,64">
              <v:shape style="position:absolute;left:7883;top:-153;width:2;height:64" coordorigin="7883,-153" coordsize="0,64" path="m7883,-153l7883,-90e" filled="false" stroked="true" strokeweight=".415876pt" strokecolor="#ff00ff">
                <v:path arrowok="t"/>
              </v:shape>
            </v:group>
            <v:group style="position:absolute;left:7727;top:-153;width:2;height:64" coordorigin="7727,-153" coordsize="2,64">
              <v:shape style="position:absolute;left:7727;top:-153;width:2;height:64" coordorigin="7727,-153" coordsize="0,64" path="m7727,-90l7727,-153e" filled="false" stroked="true" strokeweight=".371318pt" strokecolor="#ff00ff">
                <v:path arrowok="t"/>
              </v:shape>
            </v:group>
            <v:group style="position:absolute;left:8209;top:-153;width:2;height:64" coordorigin="8209,-153" coordsize="2,64">
              <v:shape style="position:absolute;left:8209;top:-153;width:2;height:64" coordorigin="8209,-153" coordsize="0,64" path="m8209,-90l8209,-153e" filled="false" stroked="true" strokeweight=".371318pt" strokecolor="#ff00ff">
                <v:path arrowok="t"/>
              </v:shape>
            </v:group>
            <v:group style="position:absolute;left:8301;top:-153;width:2;height:64" coordorigin="8301,-153" coordsize="2,64">
              <v:shape style="position:absolute;left:8301;top:-153;width:2;height:64" coordorigin="8301,-153" coordsize="0,64" path="m8301,-90l8301,-153e" filled="false" stroked="true" strokeweight=".371318pt" strokecolor="#ff00ff">
                <v:path arrowok="t"/>
              </v:shape>
            </v:group>
            <v:group style="position:absolute;left:6953;top:-153;width:2;height:64" coordorigin="6953,-153" coordsize="2,64">
              <v:shape style="position:absolute;left:6953;top:-153;width:2;height:64" coordorigin="6953,-153" coordsize="0,64" path="m6953,-90l6953,-153e" filled="false" stroked="true" strokeweight=".371318pt" strokecolor="#ff00ff">
                <v:path arrowok="t"/>
              </v:shape>
            </v:group>
            <v:group style="position:absolute;left:7909;top:-153;width:2;height:64" coordorigin="7909,-153" coordsize="2,64">
              <v:shape style="position:absolute;left:7909;top:-153;width:2;height:64" coordorigin="7909,-153" coordsize="0,64" path="m7909,-153l7909,-90e" filled="false" stroked="true" strokeweight=".485196pt" strokecolor="#ff00ff">
                <v:path arrowok="t"/>
              </v:shape>
            </v:group>
            <v:group style="position:absolute;left:8119;top:-153;width:2;height:64" coordorigin="8119,-153" coordsize="2,64">
              <v:shape style="position:absolute;left:8119;top:-153;width:2;height:64" coordorigin="8119,-153" coordsize="0,64" path="m8119,-90l8119,-153e" filled="false" stroked="true" strokeweight=".371318pt" strokecolor="#ff00ff">
                <v:path arrowok="t"/>
              </v:shape>
            </v:group>
            <v:group style="position:absolute;left:8022;top:-153;width:2;height:64" coordorigin="8022,-153" coordsize="2,64">
              <v:shape style="position:absolute;left:8022;top:-153;width:2;height:64" coordorigin="8022,-153" coordsize="0,64" path="m8022,-153l8022,-90e" filled="false" stroked="true" strokeweight=".430706pt" strokecolor="#ff00ff">
                <v:path arrowok="t"/>
              </v:shape>
            </v:group>
            <v:group style="position:absolute;left:7933;top:-153;width:2;height:64" coordorigin="7933,-153" coordsize="2,64">
              <v:shape style="position:absolute;left:7933;top:-153;width:2;height:64" coordorigin="7933,-153" coordsize="0,64" path="m7933,-153l7933,-90e" filled="false" stroked="true" strokeweight=".480222pt" strokecolor="#ff00ff">
                <v:path arrowok="t"/>
              </v:shape>
            </v:group>
            <v:group style="position:absolute;left:7401;top:-153;width:2;height:64" coordorigin="7401,-153" coordsize="2,64">
              <v:shape style="position:absolute;left:7401;top:-153;width:2;height:64" coordorigin="7401,-153" coordsize="0,64" path="m7401,-90l7401,-153e" filled="false" stroked="true" strokeweight=".371318pt" strokecolor="#ff00ff">
                <v:path arrowok="t"/>
              </v:shape>
            </v:group>
            <v:group style="position:absolute;left:8671;top:-153;width:2;height:64" coordorigin="8671,-153" coordsize="2,64">
              <v:shape style="position:absolute;left:8671;top:-153;width:2;height:64" coordorigin="8671,-153" coordsize="0,64" path="m8671,-90l8671,-153e" filled="false" stroked="true" strokeweight=".371318pt" strokecolor="#ff00ff">
                <v:path arrowok="t"/>
              </v:shape>
            </v:group>
            <v:group style="position:absolute;left:7341;top:-153;width:2;height:64" coordorigin="7341,-153" coordsize="2,64">
              <v:shape style="position:absolute;left:7341;top:-153;width:2;height:64" coordorigin="7341,-153" coordsize="0,64" path="m7341,-153l7341,-90e" filled="false" stroked="true" strokeweight=".40101pt" strokecolor="#ff00ff">
                <v:path arrowok="t"/>
              </v:shape>
            </v:group>
            <v:group style="position:absolute;left:7162;top:-153;width:2;height:64" coordorigin="7162,-153" coordsize="2,64">
              <v:shape style="position:absolute;left:7162;top:-153;width:2;height:64" coordorigin="7162,-153" coordsize="0,64" path="m7162,-90l7162,-153e" filled="false" stroked="true" strokeweight=".371318pt" strokecolor="#ff00ff">
                <v:path arrowok="t"/>
              </v:shape>
            </v:group>
            <v:group style="position:absolute;left:7803;top:-153;width:2;height:64" coordorigin="7803,-153" coordsize="2,64">
              <v:shape style="position:absolute;left:7803;top:-153;width:2;height:64" coordorigin="7803,-153" coordsize="0,64" path="m7803,-90l7803,-153e" filled="false" stroked="true" strokeweight=".371318pt" strokecolor="#ff00ff">
                <v:path arrowok="t"/>
              </v:shape>
            </v:group>
            <v:group style="position:absolute;left:6972;top:-153;width:2;height:64" coordorigin="6972,-153" coordsize="2,64">
              <v:shape style="position:absolute;left:6972;top:-153;width:2;height:64" coordorigin="6972,-153" coordsize="0,64" path="m6972,-153l6972,-90e" filled="false" stroked="true" strokeweight=".396072pt" strokecolor="#ff00ff">
                <v:path arrowok="t"/>
              </v:shape>
            </v:group>
            <v:group style="position:absolute;left:7650;top:-153;width:2;height:64" coordorigin="7650,-153" coordsize="2,64">
              <v:shape style="position:absolute;left:7650;top:-153;width:2;height:64" coordorigin="7650,-153" coordsize="0,64" path="m7650,-153l7650,-90e" filled="false" stroked="true" strokeweight=".410923pt" strokecolor="#ff00ff">
                <v:path arrowok="t"/>
              </v:shape>
            </v:group>
            <v:group style="position:absolute;left:7956;top:-153;width:2;height:64" coordorigin="7956,-153" coordsize="2,64">
              <v:shape style="position:absolute;left:7956;top:-153;width:2;height:64" coordorigin="7956,-153" coordsize="0,64" path="m7956,-153l7956,-90e" filled="false" stroked="true" strokeweight=".430728pt" strokecolor="#ff00ff">
                <v:path arrowok="t"/>
              </v:shape>
            </v:group>
            <v:group style="position:absolute;left:7519;top:-153;width:2;height:64" coordorigin="7519,-153" coordsize="2,64">
              <v:shape style="position:absolute;left:7519;top:-153;width:2;height:64" coordorigin="7519,-153" coordsize="0,64" path="m7519,-153l7519,-90e" filled="false" stroked="true" strokeweight=".376276pt" strokecolor="#ff00ff">
                <v:path arrowok="t"/>
              </v:shape>
            </v:group>
            <v:group style="position:absolute;left:6762;top:-153;width:2;height:64" coordorigin="6762,-153" coordsize="2,64">
              <v:shape style="position:absolute;left:6762;top:-153;width:2;height:64" coordorigin="6762,-153" coordsize="0,64" path="m6762,-90l6762,-153e" filled="false" stroked="true" strokeweight=".371318pt" strokecolor="#ff00ff">
                <v:path arrowok="t"/>
              </v:shape>
            </v:group>
            <v:group style="position:absolute;left:6924;top:-153;width:2;height:64" coordorigin="6924,-153" coordsize="2,64">
              <v:shape style="position:absolute;left:6924;top:-153;width:2;height:64" coordorigin="6924,-153" coordsize="0,64" path="m6924,-90l6924,-153e" filled="false" stroked="true" strokeweight=".371318pt" strokecolor="#ff00ff">
                <v:path arrowok="t"/>
              </v:shape>
            </v:group>
            <v:group style="position:absolute;left:7844;top:-153;width:2;height:64" coordorigin="7844,-153" coordsize="2,64">
              <v:shape style="position:absolute;left:7844;top:-153;width:2;height:64" coordorigin="7844,-153" coordsize="0,64" path="m7844,-153l7844,-90e" filled="false" stroked="true" strokeweight=".485191pt" strokecolor="#ff00ff">
                <v:path arrowok="t"/>
              </v:shape>
            </v:group>
            <v:group style="position:absolute;left:7808;top:-153;width:2;height:64" coordorigin="7808,-153" coordsize="2,64">
              <v:shape style="position:absolute;left:7808;top:-153;width:2;height:64" coordorigin="7808,-153" coordsize="0,64" path="m7808,-90l7808,-153e" filled="false" stroked="true" strokeweight=".371318pt" strokecolor="#ff00ff">
                <v:path arrowok="t"/>
              </v:shape>
            </v:group>
            <v:group style="position:absolute;left:8308;top:-153;width:2;height:64" coordorigin="8308,-153" coordsize="2,64">
              <v:shape style="position:absolute;left:8308;top:-153;width:2;height:64" coordorigin="8308,-153" coordsize="0,64" path="m8308,-90l8308,-153e" filled="false" stroked="true" strokeweight=".371318pt" strokecolor="#ff00ff">
                <v:path arrowok="t"/>
              </v:shape>
            </v:group>
            <v:group style="position:absolute;left:7554;top:-153;width:2;height:64" coordorigin="7554,-153" coordsize="2,64">
              <v:shape style="position:absolute;left:7554;top:-153;width:2;height:64" coordorigin="7554,-153" coordsize="0,64" path="m7554,-153l7554,-90e" filled="false" stroked="true" strokeweight=".420827pt" strokecolor="#ff00ff">
                <v:path arrowok="t"/>
              </v:shape>
            </v:group>
            <v:group style="position:absolute;left:7405;top:-153;width:2;height:64" coordorigin="7405,-153" coordsize="2,64">
              <v:shape style="position:absolute;left:7405;top:-153;width:2;height:64" coordorigin="7405,-153" coordsize="0,64" path="m7405,-153l7405,-90e" filled="false" stroked="true" strokeweight=".440623pt" strokecolor="#ff00ff">
                <v:path arrowok="t"/>
              </v:shape>
            </v:group>
            <v:group style="position:absolute;left:7478;top:-153;width:2;height:64" coordorigin="7478,-153" coordsize="2,64">
              <v:shape style="position:absolute;left:7478;top:-153;width:2;height:64" coordorigin="7478,-153" coordsize="0,64" path="m7478,-153l7478,-90e" filled="false" stroked="true" strokeweight=".38617pt" strokecolor="#ff00ff">
                <v:path arrowok="t"/>
              </v:shape>
            </v:group>
            <v:group style="position:absolute;left:7825;top:-153;width:2;height:64" coordorigin="7825,-153" coordsize="2,64">
              <v:shape style="position:absolute;left:7825;top:-153;width:2;height:64" coordorigin="7825,-153" coordsize="0,64" path="m7825,-153l7825,-90e" filled="false" stroked="true" strokeweight=".470338pt" strokecolor="#ff00ff">
                <v:path arrowok="t"/>
              </v:shape>
            </v:group>
            <v:group style="position:absolute;left:7935;top:-153;width:2;height:64" coordorigin="7935,-153" coordsize="2,64">
              <v:shape style="position:absolute;left:7935;top:-153;width:2;height:64" coordorigin="7935,-153" coordsize="0,64" path="m7935,-153l7935,-90e" filled="false" stroked="true" strokeweight=".405959pt" strokecolor="#ff00ff">
                <v:path arrowok="t"/>
              </v:shape>
            </v:group>
            <v:group style="position:absolute;left:8013;top:-153;width:2;height:64" coordorigin="8013,-153" coordsize="2,64">
              <v:shape style="position:absolute;left:8013;top:-153;width:2;height:64" coordorigin="8013,-153" coordsize="0,64" path="m8013,-90l8013,-153e" filled="false" stroked="true" strokeweight=".371318pt" strokecolor="#ff00ff">
                <v:path arrowok="t"/>
              </v:shape>
            </v:group>
            <v:group style="position:absolute;left:7303;top:-153;width:2;height:64" coordorigin="7303,-153" coordsize="2,64">
              <v:shape style="position:absolute;left:7303;top:-153;width:2;height:64" coordorigin="7303,-153" coordsize="0,64" path="m7303,-90l7303,-153e" filled="false" stroked="true" strokeweight=".371318pt" strokecolor="#ff00ff">
                <v:path arrowok="t"/>
              </v:shape>
            </v:group>
            <v:group style="position:absolute;left:8115;top:-153;width:2;height:64" coordorigin="8115,-153" coordsize="2,64">
              <v:shape style="position:absolute;left:8115;top:-153;width:2;height:64" coordorigin="8115,-153" coordsize="0,64" path="m8115,-90l8115,-153e" filled="false" stroked="true" strokeweight=".371318pt" strokecolor="#ff00ff">
                <v:path arrowok="t"/>
              </v:shape>
            </v:group>
            <v:group style="position:absolute;left:8315;top:-153;width:2;height:64" coordorigin="8315,-153" coordsize="2,64">
              <v:shape style="position:absolute;left:8315;top:-153;width:2;height:64" coordorigin="8315,-153" coordsize="0,64" path="m8315,-153l8315,-90e" filled="false" stroked="true" strokeweight=".500033pt" strokecolor="#ff00ff">
                <v:path arrowok="t"/>
              </v:shape>
            </v:group>
            <v:group style="position:absolute;left:8332;top:-153;width:2;height:64" coordorigin="8332,-153" coordsize="2,64">
              <v:shape style="position:absolute;left:8332;top:-153;width:2;height:64" coordorigin="8332,-153" coordsize="0,64" path="m8332,-153l8332,-90e" filled="false" stroked="true" strokeweight=".435679pt" strokecolor="#ff00ff">
                <v:path arrowok="t"/>
              </v:shape>
            </v:group>
            <v:group style="position:absolute;left:7055;top:-153;width:2;height:64" coordorigin="7055,-153" coordsize="2,64">
              <v:shape style="position:absolute;left:7055;top:-153;width:2;height:64" coordorigin="7055,-153" coordsize="0,64" path="m7055,-90l7055,-153e" filled="false" stroked="true" strokeweight=".371318pt" strokecolor="#ff00ff">
                <v:path arrowok="t"/>
              </v:shape>
            </v:group>
            <v:group style="position:absolute;left:7488;top:-153;width:2;height:64" coordorigin="7488,-153" coordsize="2,64">
              <v:shape style="position:absolute;left:7488;top:-153;width:2;height:64" coordorigin="7488,-153" coordsize="0,64" path="m7488,-153l7488,-90e" filled="false" stroked="true" strokeweight=".420827pt" strokecolor="#ff00ff">
                <v:path arrowok="t"/>
              </v:shape>
            </v:group>
            <v:group style="position:absolute;left:7030;top:-153;width:2;height:64" coordorigin="7030,-153" coordsize="2,64">
              <v:shape style="position:absolute;left:7030;top:-153;width:2;height:64" coordorigin="7030,-153" coordsize="0,64" path="m7030,-90l7030,-153e" filled="false" stroked="true" strokeweight=".371318pt" strokecolor="#ff00ff">
                <v:path arrowok="t"/>
              </v:shape>
            </v:group>
            <v:group style="position:absolute;left:7448;top:-153;width:2;height:64" coordorigin="7448,-153" coordsize="2,64">
              <v:shape style="position:absolute;left:7448;top:-153;width:2;height:64" coordorigin="7448,-153" coordsize="0,64" path="m7448,-153l7448,-90e" filled="false" stroked="true" strokeweight=".505006pt" strokecolor="#ff00ff">
                <v:path arrowok="t"/>
              </v:shape>
            </v:group>
            <v:group style="position:absolute;left:7593;top:-153;width:2;height:64" coordorigin="7593,-153" coordsize="2,64">
              <v:shape style="position:absolute;left:7593;top:-153;width:2;height:64" coordorigin="7593,-153" coordsize="0,64" path="m7593,-153l7593,-90e" filled="false" stroked="true" strokeweight=".430735pt" strokecolor="#ff00ff">
                <v:path arrowok="t"/>
              </v:shape>
            </v:group>
            <v:group style="position:absolute;left:7110;top:-153;width:2;height:64" coordorigin="7110,-153" coordsize="2,64">
              <v:shape style="position:absolute;left:7110;top:-153;width:2;height:64" coordorigin="7110,-153" coordsize="0,64" path="m7110,-90l7110,-153e" filled="false" stroked="true" strokeweight=".371318pt" strokecolor="#ff00ff">
                <v:path arrowok="t"/>
              </v:shape>
            </v:group>
            <v:group style="position:absolute;left:7096;top:-153;width:2;height:64" coordorigin="7096,-153" coordsize="2,64">
              <v:shape style="position:absolute;left:7096;top:-153;width:2;height:64" coordorigin="7096,-153" coordsize="0,64" path="m7096,-90l7096,-153e" filled="false" stroked="true" strokeweight=".371318pt" strokecolor="#ff00ff">
                <v:path arrowok="t"/>
              </v:shape>
            </v:group>
            <v:group style="position:absolute;left:7814;top:-153;width:2;height:64" coordorigin="7814,-153" coordsize="2,64">
              <v:shape style="position:absolute;left:7814;top:-153;width:2;height:64" coordorigin="7814,-153" coordsize="0,64" path="m7814,-153l7814,-90e" filled="false" stroked="true" strokeweight=".470356pt" strokecolor="#ff00ff">
                <v:path arrowok="t"/>
              </v:shape>
            </v:group>
            <v:group style="position:absolute;left:6605;top:-153;width:2;height:64" coordorigin="6605,-153" coordsize="2,64">
              <v:shape style="position:absolute;left:6605;top:-153;width:2;height:64" coordorigin="6605,-153" coordsize="0,64" path="m6605,-90l6605,-153e" filled="false" stroked="true" strokeweight=".371318pt" strokecolor="#ff00ff">
                <v:path arrowok="t"/>
              </v:shape>
            </v:group>
            <v:group style="position:absolute;left:8060;top:-153;width:2;height:64" coordorigin="8060,-153" coordsize="2,64">
              <v:shape style="position:absolute;left:8060;top:-153;width:2;height:64" coordorigin="8060,-153" coordsize="0,64" path="m8060,-90l8060,-153e" filled="false" stroked="true" strokeweight=".371318pt" strokecolor="#ff00ff">
                <v:path arrowok="t"/>
              </v:shape>
            </v:group>
            <v:group style="position:absolute;left:7715;top:-153;width:2;height:64" coordorigin="7715,-153" coordsize="2,64">
              <v:shape style="position:absolute;left:7715;top:-153;width:2;height:64" coordorigin="7715,-153" coordsize="0,64" path="m7715,-153l7715,-90e" filled="false" stroked="true" strokeweight=".420827pt" strokecolor="#ff00ff">
                <v:path arrowok="t"/>
              </v:shape>
            </v:group>
            <v:group style="position:absolute;left:6743;top:-153;width:2;height:64" coordorigin="6743,-153" coordsize="2,64">
              <v:shape style="position:absolute;left:6743;top:-153;width:2;height:64" coordorigin="6743,-153" coordsize="0,64" path="m6743,-90l6743,-153e" filled="false" stroked="true" strokeweight=".371318pt" strokecolor="#ff00ff">
                <v:path arrowok="t"/>
              </v:shape>
            </v:group>
            <v:group style="position:absolute;left:8802;top:-153;width:2;height:64" coordorigin="8802,-153" coordsize="2,64">
              <v:shape style="position:absolute;left:8802;top:-153;width:2;height:64" coordorigin="8802,-153" coordsize="0,64" path="m8802,-90l8802,-153e" filled="false" stroked="true" strokeweight=".371318pt" strokecolor="#ff00ff">
                <v:path arrowok="t"/>
              </v:shape>
            </v:group>
            <v:group style="position:absolute;left:7717;top:-153;width:2;height:64" coordorigin="7717,-153" coordsize="2,64">
              <v:shape style="position:absolute;left:7717;top:-153;width:2;height:64" coordorigin="7717,-153" coordsize="0,64" path="m7717,-153l7717,-90e" filled="false" stroked="true" strokeweight=".391121pt" strokecolor="#ff00ff">
                <v:path arrowok="t"/>
              </v:shape>
            </v:group>
            <v:group style="position:absolute;left:7503;top:-153;width:2;height:64" coordorigin="7503,-153" coordsize="2,64">
              <v:shape style="position:absolute;left:7503;top:-153;width:2;height:64" coordorigin="7503,-153" coordsize="0,64" path="m7503,-153l7503,-90e" filled="false" stroked="true" strokeweight=".500037pt" strokecolor="#ff00ff">
                <v:path arrowok="t"/>
              </v:shape>
            </v:group>
            <v:group style="position:absolute;left:7864;top:-153;width:2;height:64" coordorigin="7864,-153" coordsize="2,64">
              <v:shape style="position:absolute;left:7864;top:-153;width:2;height:64" coordorigin="7864,-153" coordsize="0,64" path="m7864,-90l7864,-153e" filled="false" stroked="true" strokeweight=".371318pt" strokecolor="#ff00ff">
                <v:path arrowok="t"/>
              </v:shape>
            </v:group>
            <v:group style="position:absolute;left:8056;top:-153;width:2;height:64" coordorigin="8056,-153" coordsize="2,64">
              <v:shape style="position:absolute;left:8056;top:-153;width:2;height:64" coordorigin="8056,-153" coordsize="0,64" path="m8056,-153l8056,-90e" filled="false" stroked="true" strokeweight=".445581pt" strokecolor="#ff00ff">
                <v:path arrowok="t"/>
              </v:shape>
            </v:group>
            <v:group style="position:absolute;left:7074;top:-153;width:2;height:64" coordorigin="7074,-153" coordsize="2,64">
              <v:shape style="position:absolute;left:7074;top:-153;width:2;height:64" coordorigin="7074,-153" coordsize="0,64" path="m7074,-90l7074,-153e" filled="false" stroked="true" strokeweight=".371318pt" strokecolor="#ff00ff">
                <v:path arrowok="t"/>
              </v:shape>
            </v:group>
            <v:group style="position:absolute;left:8311;top:-153;width:2;height:64" coordorigin="8311,-153" coordsize="2,64">
              <v:shape style="position:absolute;left:8311;top:-153;width:2;height:64" coordorigin="8311,-153" coordsize="0,64" path="m8311,-153l8311,-90e" filled="false" stroked="true" strokeweight=".38617pt" strokecolor="#ff00ff">
                <v:path arrowok="t"/>
              </v:shape>
            </v:group>
            <v:group style="position:absolute;left:7736;top:-153;width:2;height:64" coordorigin="7736,-153" coordsize="2,64">
              <v:shape style="position:absolute;left:7736;top:-153;width:2;height:64" coordorigin="7736,-153" coordsize="0,64" path="m7736,-90l7736,-153e" filled="false" stroked="true" strokeweight=".371318pt" strokecolor="#ff00ff">
                <v:path arrowok="t"/>
              </v:shape>
            </v:group>
            <v:group style="position:absolute;left:7832;top:-153;width:2;height:64" coordorigin="7832,-153" coordsize="2,64">
              <v:shape style="position:absolute;left:7832;top:-153;width:2;height:64" coordorigin="7832,-153" coordsize="0,64" path="m7832,-153l7832,-90e" filled="false" stroked="true" strokeweight=".420841pt" strokecolor="#ff00ff">
                <v:path arrowok="t"/>
              </v:shape>
            </v:group>
            <v:group style="position:absolute;left:8342;top:-153;width:2;height:64" coordorigin="8342,-153" coordsize="2,64">
              <v:shape style="position:absolute;left:8342;top:-153;width:2;height:64" coordorigin="8342,-153" coordsize="0,64" path="m8342,-90l8342,-153e" filled="false" stroked="true" strokeweight=".371318pt" strokecolor="#ff00ff">
                <v:path arrowok="t"/>
              </v:shape>
            </v:group>
            <v:group style="position:absolute;left:7565;top:-153;width:2;height:64" coordorigin="7565,-153" coordsize="2,64">
              <v:shape style="position:absolute;left:7565;top:-153;width:2;height:64" coordorigin="7565,-153" coordsize="0,64" path="m7565,-153l7565,-90e" filled="false" stroked="true" strokeweight=".405974pt" strokecolor="#ff00ff">
                <v:path arrowok="t"/>
              </v:shape>
            </v:group>
            <v:group style="position:absolute;left:6909;top:-153;width:2;height:64" coordorigin="6909,-153" coordsize="2,64">
              <v:shape style="position:absolute;left:6909;top:-153;width:2;height:64" coordorigin="6909,-153" coordsize="0,64" path="m6909,-90l6909,-153e" filled="false" stroked="true" strokeweight=".371318pt" strokecolor="#ff00ff">
                <v:path arrowok="t"/>
              </v:shape>
            </v:group>
            <v:group style="position:absolute;left:8106;top:-153;width:2;height:64" coordorigin="8106,-153" coordsize="2,64">
              <v:shape style="position:absolute;left:8106;top:-153;width:2;height:64" coordorigin="8106,-153" coordsize="0,64" path="m8106,-153l8106,-90e" filled="false" stroked="true" strokeweight=".509944pt" strokecolor="#ff00ff">
                <v:path arrowok="t"/>
              </v:shape>
            </v:group>
            <v:group style="position:absolute;left:7307;top:-153;width:2;height:64" coordorigin="7307,-153" coordsize="2,64">
              <v:shape style="position:absolute;left:7307;top:-153;width:2;height:64" coordorigin="7307,-153" coordsize="0,64" path="m7307,-153l7307,-90e" filled="false" stroked="true" strokeweight=".401023pt" strokecolor="#ff00ff">
                <v:path arrowok="t"/>
              </v:shape>
            </v:group>
            <v:group style="position:absolute;left:8129;top:-153;width:2;height:64" coordorigin="8129,-153" coordsize="2,64">
              <v:shape style="position:absolute;left:8129;top:-153;width:2;height:64" coordorigin="8129,-153" coordsize="0,64" path="m8129,-153l8129,-90e" filled="false" stroked="true" strokeweight=".415883pt" strokecolor="#ff00ff">
                <v:path arrowok="t"/>
              </v:shape>
            </v:group>
            <v:group style="position:absolute;left:8147;top:-153;width:2;height:64" coordorigin="8147,-153" coordsize="2,64">
              <v:shape style="position:absolute;left:8147;top:-153;width:2;height:64" coordorigin="8147,-153" coordsize="0,64" path="m8147,-153l8147,-90e" filled="false" stroked="true" strokeweight=".38617pt" strokecolor="#ff00ff">
                <v:path arrowok="t"/>
              </v:shape>
            </v:group>
            <v:group style="position:absolute;left:8123;top:-153;width:2;height:64" coordorigin="8123,-153" coordsize="2,64">
              <v:shape style="position:absolute;left:8123;top:-153;width:2;height:64" coordorigin="8123,-153" coordsize="0,64" path="m8123,-90l8123,-153e" filled="false" stroked="true" strokeweight=".371318pt" strokecolor="#ff00ff">
                <v:path arrowok="t"/>
              </v:shape>
            </v:group>
            <v:group style="position:absolute;left:8694;top:-153;width:2;height:64" coordorigin="8694,-153" coordsize="2,64">
              <v:shape style="position:absolute;left:8694;top:-153;width:2;height:64" coordorigin="8694,-153" coordsize="0,64" path="m8694,-90l8694,-153e" filled="false" stroked="true" strokeweight=".371318pt" strokecolor="#ff00ff">
                <v:path arrowok="t"/>
              </v:shape>
            </v:group>
            <v:group style="position:absolute;left:8252;top:-153;width:2;height:64" coordorigin="8252,-153" coordsize="2,64">
              <v:shape style="position:absolute;left:8252;top:-153;width:2;height:64" coordorigin="8252,-153" coordsize="0,64" path="m8252,-153l8252,-90e" filled="false" stroked="true" strokeweight=".44063pt" strokecolor="#ff00ff">
                <v:path arrowok="t"/>
              </v:shape>
            </v:group>
            <v:group style="position:absolute;left:7335;top:-153;width:2;height:64" coordorigin="7335,-153" coordsize="2,64">
              <v:shape style="position:absolute;left:7335;top:-153;width:2;height:64" coordorigin="7335,-153" coordsize="0,64" path="m7335,-153l7335,-90e" filled="false" stroked="true" strokeweight=".430728pt" strokecolor="#ff00ff">
                <v:path arrowok="t"/>
              </v:shape>
            </v:group>
            <v:group style="position:absolute;left:6836;top:-153;width:2;height:64" coordorigin="6836,-153" coordsize="2,64">
              <v:shape style="position:absolute;left:6836;top:-153;width:2;height:64" coordorigin="6836,-153" coordsize="0,64" path="m6836,-90l6836,-153e" filled="false" stroked="true" strokeweight=".371318pt" strokecolor="#ff00ff">
                <v:path arrowok="t"/>
              </v:shape>
            </v:group>
            <v:group style="position:absolute;left:7578;top:-153;width:2;height:64" coordorigin="7578,-153" coordsize="2,64">
              <v:shape style="position:absolute;left:7578;top:-153;width:2;height:64" coordorigin="7578,-153" coordsize="0,64" path="m7578,-153l7578,-90e" filled="false" stroked="true" strokeweight=".420838pt" strokecolor="#ff00ff">
                <v:path arrowok="t"/>
              </v:shape>
            </v:group>
            <v:group style="position:absolute;left:7861;top:-153;width:2;height:64" coordorigin="7861,-153" coordsize="2,64">
              <v:shape style="position:absolute;left:7861;top:-153;width:2;height:64" coordorigin="7861,-153" coordsize="0,64" path="m7861,-153l7861,-90e" filled="false" stroked="true" strokeweight=".470336pt" strokecolor="#ff00ff">
                <v:path arrowok="t"/>
              </v:shape>
            </v:group>
            <v:group style="position:absolute;left:6937;top:-153;width:2;height:64" coordorigin="6937,-153" coordsize="2,64">
              <v:shape style="position:absolute;left:6937;top:-153;width:2;height:64" coordorigin="6937,-153" coordsize="0,64" path="m6937,-153l6937,-90e" filled="false" stroked="true" strokeweight=".480229pt" strokecolor="#ff00ff">
                <v:path arrowok="t"/>
              </v:shape>
            </v:group>
            <v:group style="position:absolute;left:7769;top:-153;width:2;height:64" coordorigin="7769,-153" coordsize="2,64">
              <v:shape style="position:absolute;left:7769;top:-153;width:2;height:64" coordorigin="7769,-153" coordsize="0,64" path="m7769,-90l7769,-153e" filled="false" stroked="true" strokeweight=".371318pt" strokecolor="#ff00ff">
                <v:path arrowok="t"/>
              </v:shape>
            </v:group>
            <v:group style="position:absolute;left:7741;top:-153;width:2;height:64" coordorigin="7741,-153" coordsize="2,64">
              <v:shape style="position:absolute;left:7741;top:-153;width:2;height:64" coordorigin="7741,-153" coordsize="0,64" path="m7741,-153l7741,-90e" filled="false" stroked="true" strokeweight=".381205pt" strokecolor="#ff00ff">
                <v:path arrowok="t"/>
              </v:shape>
            </v:group>
            <v:group style="position:absolute;left:7961;top:-153;width:2;height:64" coordorigin="7961,-153" coordsize="2,64">
              <v:shape style="position:absolute;left:7961;top:-153;width:2;height:64" coordorigin="7961,-153" coordsize="0,64" path="m7961,-153l7961,-90e" filled="false" stroked="true" strokeweight=".376268pt" strokecolor="#ff00ff">
                <v:path arrowok="t"/>
              </v:shape>
            </v:group>
            <v:group style="position:absolute;left:8050;top:-153;width:2;height:64" coordorigin="8050,-153" coordsize="2,64">
              <v:shape style="position:absolute;left:8050;top:-153;width:2;height:64" coordorigin="8050,-153" coordsize="0,64" path="m8050,-90l8050,-153e" filled="false" stroked="true" strokeweight=".371318pt" strokecolor="#ff00ff">
                <v:path arrowok="t"/>
              </v:shape>
            </v:group>
            <v:group style="position:absolute;left:7382;top:-153;width:2;height:64" coordorigin="7382,-153" coordsize="2,64">
              <v:shape style="position:absolute;left:7382;top:-153;width:2;height:64" coordorigin="7382,-153" coordsize="0,64" path="m7382,-153l7382,-90e" filled="false" stroked="true" strokeweight=".450532pt" strokecolor="#ff00ff">
                <v:path arrowok="t"/>
              </v:shape>
            </v:group>
            <v:group style="position:absolute;left:7982;top:-153;width:2;height:64" coordorigin="7982,-153" coordsize="2,64">
              <v:shape style="position:absolute;left:7982;top:-153;width:2;height:64" coordorigin="7982,-153" coordsize="0,64" path="m7982,-153l7982,-90e" filled="false" stroked="true" strokeweight=".420827pt" strokecolor="#ff00ff">
                <v:path arrowok="t"/>
              </v:shape>
            </v:group>
            <v:group style="position:absolute;left:7645;top:-153;width:2;height:64" coordorigin="7645,-153" coordsize="2,64">
              <v:shape style="position:absolute;left:7645;top:-153;width:2;height:64" coordorigin="7645,-153" coordsize="0,64" path="m7645,-90l7645,-153e" filled="false" stroked="true" strokeweight=".371318pt" strokecolor="#ff00ff">
                <v:path arrowok="t"/>
              </v:shape>
            </v:group>
            <v:group style="position:absolute;left:7850;top:-153;width:2;height:64" coordorigin="7850,-153" coordsize="2,64">
              <v:shape style="position:absolute;left:7850;top:-153;width:2;height:64" coordorigin="7850,-153" coordsize="0,64" path="m7850,-90l7850,-153e" filled="false" stroked="true" strokeweight=".371318pt" strokecolor="#ff00ff">
                <v:path arrowok="t"/>
              </v:shape>
            </v:group>
            <v:group style="position:absolute;left:7991;top:-153;width:2;height:64" coordorigin="7991,-153" coordsize="2,64">
              <v:shape style="position:absolute;left:7991;top:-153;width:2;height:64" coordorigin="7991,-153" coordsize="0,64" path="m7991,-153l7991,-90e" filled="false" stroked="true" strokeweight=".44064pt" strokecolor="#ff00ff">
                <v:path arrowok="t"/>
              </v:shape>
            </v:group>
            <v:group style="position:absolute;left:7407;top:-153;width:2;height:64" coordorigin="7407,-153" coordsize="2,64">
              <v:shape style="position:absolute;left:7407;top:-153;width:2;height:64" coordorigin="7407,-153" coordsize="0,64" path="m7407,-90l7407,-153e" filled="false" stroked="true" strokeweight=".371318pt" strokecolor="#ff00ff">
                <v:path arrowok="t"/>
              </v:shape>
            </v:group>
            <v:group style="position:absolute;left:6862;top:-153;width:2;height:64" coordorigin="6862,-153" coordsize="2,64">
              <v:shape style="position:absolute;left:6862;top:-153;width:2;height:64" coordorigin="6862,-153" coordsize="0,64" path="m6862,-90l6862,-153e" filled="false" stroked="true" strokeweight=".371318pt" strokecolor="#ff00ff">
                <v:path arrowok="t"/>
              </v:shape>
            </v:group>
            <v:group style="position:absolute;left:7530;top:-153;width:2;height:64" coordorigin="7530,-153" coordsize="2,64">
              <v:shape style="position:absolute;left:7530;top:-153;width:2;height:64" coordorigin="7530,-153" coordsize="0,64" path="m7530,-90l7530,-153e" filled="false" stroked="true" strokeweight=".371318pt" strokecolor="#ff00ff">
                <v:path arrowok="t"/>
              </v:shape>
            </v:group>
            <v:group style="position:absolute;left:7172;top:-153;width:2;height:64" coordorigin="7172,-153" coordsize="2,64">
              <v:shape style="position:absolute;left:7172;top:-153;width:2;height:64" coordorigin="7172,-153" coordsize="0,64" path="m7172,-153l7172,-90e" filled="false" stroked="true" strokeweight=".410925pt" strokecolor="#ff00ff">
                <v:path arrowok="t"/>
              </v:shape>
            </v:group>
            <v:group style="position:absolute;left:8886;top:-153;width:2;height:64" coordorigin="8886,-153" coordsize="2,64">
              <v:shape style="position:absolute;left:8886;top:-153;width:2;height:64" coordorigin="8886,-153" coordsize="0,64" path="m8886,-90l8886,-153e" filled="false" stroked="true" strokeweight=".371318pt" strokecolor="#ff00ff">
                <v:path arrowok="t"/>
              </v:shape>
            </v:group>
            <v:group style="position:absolute;left:6775;top:-153;width:2;height:64" coordorigin="6775,-153" coordsize="2,64">
              <v:shape style="position:absolute;left:6775;top:-153;width:2;height:64" coordorigin="6775,-153" coordsize="0,64" path="m6775,-90l6775,-153e" filled="false" stroked="true" strokeweight=".371318pt" strokecolor="#ff00ff">
                <v:path arrowok="t"/>
              </v:shape>
            </v:group>
            <v:group style="position:absolute;left:8099;top:-153;width:2;height:64" coordorigin="8099,-153" coordsize="2,64">
              <v:shape style="position:absolute;left:8099;top:-153;width:2;height:64" coordorigin="8099,-153" coordsize="0,64" path="m8099,-153l8099,-90e" filled="false" stroked="true" strokeweight=".381219pt" strokecolor="#ff00ff">
                <v:path arrowok="t"/>
              </v:shape>
            </v:group>
            <v:group style="position:absolute;left:8158;top:-153;width:2;height:64" coordorigin="8158,-153" coordsize="2,64">
              <v:shape style="position:absolute;left:8158;top:-153;width:2;height:64" coordorigin="8158,-153" coordsize="0,64" path="m8158,-90l8158,-153e" filled="false" stroked="true" strokeweight=".371318pt" strokecolor="#ff00ff">
                <v:path arrowok="t"/>
              </v:shape>
            </v:group>
            <v:group style="position:absolute;left:8043;top:-153;width:2;height:64" coordorigin="8043,-153" coordsize="2,64">
              <v:shape style="position:absolute;left:8043;top:-153;width:2;height:64" coordorigin="8043,-153" coordsize="0,64" path="m8043,-153l8043,-90e" filled="false" stroked="true" strokeweight=".480223pt" strokecolor="#ff00ff">
                <v:path arrowok="t"/>
              </v:shape>
            </v:group>
            <v:group style="position:absolute;left:8617;top:-153;width:2;height:64" coordorigin="8617,-153" coordsize="2,64">
              <v:shape style="position:absolute;left:8617;top:-153;width:2;height:64" coordorigin="8617,-153" coordsize="0,64" path="m8617,-90l8617,-153e" filled="false" stroked="true" strokeweight=".371318pt" strokecolor="#ff00ff">
                <v:path arrowok="t"/>
              </v:shape>
            </v:group>
            <v:group style="position:absolute;left:7781;top:-153;width:2;height:64" coordorigin="7781,-153" coordsize="2,64">
              <v:shape style="position:absolute;left:7781;top:-153;width:2;height:64" coordorigin="7781,-153" coordsize="0,64" path="m7781,-90l7781,-153e" filled="false" stroked="true" strokeweight=".371318pt" strokecolor="#ff00ff">
                <v:path arrowok="t"/>
              </v:shape>
            </v:group>
            <v:group style="position:absolute;left:7820;top:-153;width:2;height:64" coordorigin="7820,-153" coordsize="2,64">
              <v:shape style="position:absolute;left:7820;top:-153;width:2;height:64" coordorigin="7820,-153" coordsize="0,64" path="m7820,-153l7820,-90e" filled="false" stroked="true" strokeweight=".376268pt" strokecolor="#ff00ff">
                <v:path arrowok="t"/>
              </v:shape>
            </v:group>
            <v:group style="position:absolute;left:7375;top:-153;width:2;height:64" coordorigin="7375,-153" coordsize="2,64">
              <v:shape style="position:absolute;left:7375;top:-153;width:2;height:64" coordorigin="7375,-153" coordsize="0,64" path="m7375,-153l7375,-90e" filled="false" stroked="true" strokeweight=".420827pt" strokecolor="#ff00ff">
                <v:path arrowok="t"/>
              </v:shape>
            </v:group>
            <v:group style="position:absolute;left:7885;top:-153;width:2;height:64" coordorigin="7885,-153" coordsize="2,64">
              <v:shape style="position:absolute;left:7885;top:-153;width:2;height:64" coordorigin="7885,-153" coordsize="0,64" path="m7885,-90l7885,-153e" filled="false" stroked="true" strokeweight=".371318pt" strokecolor="#ff00ff">
                <v:path arrowok="t"/>
              </v:shape>
            </v:group>
            <v:group style="position:absolute;left:7100;top:-153;width:2;height:64" coordorigin="7100,-153" coordsize="2,64">
              <v:shape style="position:absolute;left:7100;top:-153;width:2;height:64" coordorigin="7100,-153" coordsize="0,64" path="m7100,-90l7100,-153e" filled="false" stroked="true" strokeweight=".371318pt" strokecolor="#ff00ff">
                <v:path arrowok="t"/>
              </v:shape>
            </v:group>
            <v:group style="position:absolute;left:7622;top:-153;width:2;height:64" coordorigin="7622,-153" coordsize="2,64">
              <v:shape style="position:absolute;left:7622;top:-153;width:2;height:64" coordorigin="7622,-153" coordsize="0,64" path="m7622,-153l7622,-90e" filled="false" stroked="true" strokeweight=".455483pt" strokecolor="#ff00ff">
                <v:path arrowok="t"/>
              </v:shape>
            </v:group>
            <v:group style="position:absolute;left:7655;top:-153;width:2;height:64" coordorigin="7655,-153" coordsize="2,64">
              <v:shape style="position:absolute;left:7655;top:-153;width:2;height:64" coordorigin="7655,-153" coordsize="0,64" path="m7655,-153l7655,-90e" filled="false" stroked="true" strokeweight=".38617pt" strokecolor="#ff00ff">
                <v:path arrowok="t"/>
              </v:shape>
            </v:group>
            <v:group style="position:absolute;left:7969;top:-153;width:2;height:64" coordorigin="7969,-153" coordsize="2,64">
              <v:shape style="position:absolute;left:7969;top:-153;width:2;height:64" coordorigin="7969,-153" coordsize="0,64" path="m7969,-153l7969,-90e" filled="false" stroked="true" strokeweight=".391121pt" strokecolor="#ff00ff">
                <v:path arrowok="t"/>
              </v:shape>
            </v:group>
            <v:group style="position:absolute;left:7893;top:-153;width:2;height:64" coordorigin="7893,-153" coordsize="2,64">
              <v:shape style="position:absolute;left:7893;top:-153;width:2;height:64" coordorigin="7893,-153" coordsize="0,64" path="m7893,-153l7893,-90e" filled="false" stroked="true" strokeweight=".371318pt" strokecolor="#ff00ff">
                <v:path arrowok="t"/>
              </v:shape>
            </v:group>
            <v:group style="position:absolute;left:7750;top:-153;width:2;height:64" coordorigin="7750,-153" coordsize="2,64">
              <v:shape style="position:absolute;left:7750;top:-153;width:2;height:64" coordorigin="7750,-153" coordsize="0,64" path="m7750,-153l7750,-90e" filled="false" stroked="true" strokeweight=".435679pt" strokecolor="#ff00ff">
                <v:path arrowok="t"/>
              </v:shape>
            </v:group>
            <v:group style="position:absolute;left:8032;top:-153;width:2;height:64" coordorigin="8032,-153" coordsize="2,64">
              <v:shape style="position:absolute;left:8032;top:-153;width:2;height:64" coordorigin="8032,-153" coordsize="0,64" path="m8032,-90l8032,-153e" filled="false" stroked="true" strokeweight=".371318pt" strokecolor="#ff00ff">
                <v:path arrowok="t"/>
              </v:shape>
            </v:group>
            <v:group style="position:absolute;left:8700;top:-153;width:2;height:64" coordorigin="8700,-153" coordsize="2,64">
              <v:shape style="position:absolute;left:8700;top:-153;width:2;height:64" coordorigin="8700,-153" coordsize="0,64" path="m8700,-90l8700,-153e" filled="false" stroked="true" strokeweight=".371318pt" strokecolor="#ff00ff">
                <v:path arrowok="t"/>
              </v:shape>
            </v:group>
            <v:group style="position:absolute;left:7273;top:-153;width:2;height:64" coordorigin="7273,-153" coordsize="2,64">
              <v:shape style="position:absolute;left:7273;top:-153;width:2;height:64" coordorigin="7273,-153" coordsize="0,64" path="m7273,-153l7273,-90e" filled="false" stroked="true" strokeweight=".465385pt" strokecolor="#ff00ff">
                <v:path arrowok="t"/>
              </v:shape>
            </v:group>
            <v:group style="position:absolute;left:7869;top:-153;width:2;height:64" coordorigin="7869,-153" coordsize="2,64">
              <v:shape style="position:absolute;left:7869;top:-153;width:2;height:64" coordorigin="7869,-153" coordsize="0,64" path="m7869,-90l7869,-153e" filled="false" stroked="true" strokeweight=".371318pt" strokecolor="#ff00ff">
                <v:path arrowok="t"/>
              </v:shape>
            </v:group>
            <v:group style="position:absolute;left:8045;top:-153;width:2;height:64" coordorigin="8045,-153" coordsize="2,64">
              <v:shape style="position:absolute;left:8045;top:-153;width:2;height:64" coordorigin="8045,-153" coordsize="0,64" path="m8045,-90l8045,-153e" filled="false" stroked="true" strokeweight=".371318pt" strokecolor="#ff00ff">
                <v:path arrowok="t"/>
              </v:shape>
            </v:group>
            <v:group style="position:absolute;left:7090;top:-153;width:2;height:64" coordorigin="7090,-153" coordsize="2,64">
              <v:shape style="position:absolute;left:7090;top:-153;width:2;height:64" coordorigin="7090,-153" coordsize="0,64" path="m7090,-90l7090,-153e" filled="false" stroked="true" strokeweight=".371318pt" strokecolor="#ff00ff">
                <v:path arrowok="t"/>
              </v:shape>
            </v:group>
            <v:group style="position:absolute;left:8155;top:-153;width:2;height:64" coordorigin="8155,-153" coordsize="2,64">
              <v:shape style="position:absolute;left:8155;top:-153;width:2;height:64" coordorigin="8155,-153" coordsize="0,64" path="m8155,-90l8155,-153e" filled="false" stroked="true" strokeweight=".371318pt" strokecolor="#ff00ff">
                <v:path arrowok="t"/>
              </v:shape>
            </v:group>
            <v:group style="position:absolute;left:7619;top:-153;width:2;height:64" coordorigin="7619,-153" coordsize="2,64">
              <v:shape style="position:absolute;left:7619;top:-153;width:2;height:64" coordorigin="7619,-153" coordsize="0,64" path="m7619,-153l7619,-90e" filled="false" stroked="true" strokeweight=".445581pt" strokecolor="#ff00ff">
                <v:path arrowok="t"/>
              </v:shape>
            </v:group>
            <v:group style="position:absolute;left:7480;top:-153;width:2;height:64" coordorigin="7480,-153" coordsize="2,64">
              <v:shape style="position:absolute;left:7480;top:-153;width:2;height:64" coordorigin="7480,-153" coordsize="0,64" path="m7480,-90l7480,-153e" filled="false" stroked="true" strokeweight=".371318pt" strokecolor="#ff00ff">
                <v:path arrowok="t"/>
              </v:shape>
            </v:group>
            <v:group style="position:absolute;left:8685;top:-153;width:2;height:64" coordorigin="8685,-153" coordsize="2,64">
              <v:shape style="position:absolute;left:8685;top:-153;width:2;height:64" coordorigin="8685,-153" coordsize="0,64" path="m8685,-90l8685,-153e" filled="false" stroked="true" strokeweight=".371318pt" strokecolor="#ff00ff">
                <v:path arrowok="t"/>
              </v:shape>
            </v:group>
            <v:group style="position:absolute;left:7746;top:-153;width:2;height:64" coordorigin="7746,-153" coordsize="2,64">
              <v:shape style="position:absolute;left:7746;top:-153;width:2;height:64" coordorigin="7746,-153" coordsize="0,64" path="m7746,-90l7746,-153e" filled="false" stroked="true" strokeweight=".371318pt" strokecolor="#ff00ff">
                <v:path arrowok="t"/>
              </v:shape>
            </v:group>
            <v:group style="position:absolute;left:9203;top:-153;width:2;height:64" coordorigin="9203,-153" coordsize="2,64">
              <v:shape style="position:absolute;left:9203;top:-153;width:2;height:64" coordorigin="9203,-153" coordsize="0,64" path="m9203,-90l9203,-153e" filled="false" stroked="true" strokeweight=".371318pt" strokecolor="#ff00ff">
                <v:path arrowok="t"/>
              </v:shape>
            </v:group>
            <v:group style="position:absolute;left:7230;top:-153;width:2;height:64" coordorigin="7230,-153" coordsize="2,64">
              <v:shape style="position:absolute;left:7230;top:-153;width:2;height:64" coordorigin="7230,-153" coordsize="0,64" path="m7230,-90l7230,-153e" filled="false" stroked="true" strokeweight=".371318pt" strokecolor="#ff00ff">
                <v:path arrowok="t"/>
              </v:shape>
            </v:group>
            <v:group style="position:absolute;left:7322;top:-153;width:2;height:64" coordorigin="7322,-153" coordsize="2,64">
              <v:shape style="position:absolute;left:7322;top:-153;width:2;height:64" coordorigin="7322,-153" coordsize="0,64" path="m7322,-153l7322,-90e" filled="false" stroked="true" strokeweight=".376268pt" strokecolor="#ff00ff">
                <v:path arrowok="t"/>
              </v:shape>
            </v:group>
            <v:group style="position:absolute;left:7491;top:-153;width:2;height:64" coordorigin="7491,-153" coordsize="2,64">
              <v:shape style="position:absolute;left:7491;top:-153;width:2;height:64" coordorigin="7491,-153" coordsize="0,64" path="m7491,-90l7491,-153e" filled="false" stroked="true" strokeweight=".371318pt" strokecolor="#ff00ff">
                <v:path arrowok="t"/>
              </v:shape>
            </v:group>
            <v:group style="position:absolute;left:8089;top:-153;width:2;height:64" coordorigin="8089,-153" coordsize="2,64">
              <v:shape style="position:absolute;left:8089;top:-153;width:2;height:64" coordorigin="8089,-153" coordsize="0,64" path="m8089,-90l8089,-153e" filled="false" stroked="true" strokeweight=".371318pt" strokecolor="#ff00ff">
                <v:path arrowok="t"/>
              </v:shape>
            </v:group>
            <v:group style="position:absolute;left:8081;top:-153;width:2;height:64" coordorigin="8081,-153" coordsize="2,64">
              <v:shape style="position:absolute;left:8081;top:-153;width:2;height:64" coordorigin="8081,-153" coordsize="0,64" path="m8081,-90l8081,-153e" filled="false" stroked="true" strokeweight=".371318pt" strokecolor="#ff00ff">
                <v:path arrowok="t"/>
              </v:shape>
            </v:group>
            <v:group style="position:absolute;left:8000;top:-153;width:2;height:64" coordorigin="8000,-153" coordsize="2,64">
              <v:shape style="position:absolute;left:8000;top:-153;width:2;height:64" coordorigin="8000,-153" coordsize="0,64" path="m8000,-90l8000,-153e" filled="false" stroked="true" strokeweight=".371318pt" strokecolor="#ff00ff">
                <v:path arrowok="t"/>
              </v:shape>
            </v:group>
            <v:group style="position:absolute;left:8598;top:-153;width:2;height:64" coordorigin="8598,-153" coordsize="2,64">
              <v:shape style="position:absolute;left:8598;top:-153;width:2;height:64" coordorigin="8598,-153" coordsize="0,64" path="m8598,-90l8598,-153e" filled="false" stroked="true" strokeweight=".371318pt" strokecolor="#ff00ff">
                <v:path arrowok="t"/>
              </v:shape>
            </v:group>
            <v:group style="position:absolute;left:7459;top:-153;width:2;height:64" coordorigin="7459,-153" coordsize="2,64">
              <v:shape style="position:absolute;left:7459;top:-153;width:2;height:64" coordorigin="7459,-153" coordsize="0,64" path="m7459,-153l7459,-90e" filled="false" stroked="true" strokeweight=".381219pt" strokecolor="#ff00ff">
                <v:path arrowok="t"/>
              </v:shape>
            </v:group>
            <v:group style="position:absolute;left:7370;top:-153;width:2;height:64" coordorigin="7370,-153" coordsize="2,64">
              <v:shape style="position:absolute;left:7370;top:-153;width:2;height:64" coordorigin="7370,-153" coordsize="0,64" path="m7370,-153l7370,-90e" filled="false" stroked="true" strokeweight=".445581pt" strokecolor="#ff00ff">
                <v:path arrowok="t"/>
              </v:shape>
            </v:group>
            <v:group style="position:absolute;left:7080;top:-153;width:2;height:64" coordorigin="7080,-153" coordsize="2,64">
              <v:shape style="position:absolute;left:7080;top:-153;width:2;height:64" coordorigin="7080,-153" coordsize="0,64" path="m7080,-90l7080,-153e" filled="false" stroked="true" strokeweight=".371318pt" strokecolor="#ff00ff">
                <v:path arrowok="t"/>
              </v:shape>
            </v:group>
            <v:group style="position:absolute;left:7711;top:-153;width:2;height:64" coordorigin="7711,-153" coordsize="2,64">
              <v:shape style="position:absolute;left:7711;top:-153;width:2;height:64" coordorigin="7711,-153" coordsize="0,64" path="m7711,-90l7711,-153e" filled="false" stroked="true" strokeweight=".371318pt" strokecolor="#ff00ff">
                <v:path arrowok="t"/>
              </v:shape>
            </v:group>
            <v:group style="position:absolute;left:7760;top:-153;width:2;height:64" coordorigin="7760,-153" coordsize="2,64">
              <v:shape style="position:absolute;left:7760;top:-153;width:2;height:64" coordorigin="7760,-153" coordsize="0,64" path="m7760,-90l7760,-153e" filled="false" stroked="true" strokeweight=".371318pt" strokecolor="#ff00ff">
                <v:path arrowok="t"/>
              </v:shape>
            </v:group>
            <v:group style="position:absolute;left:7068;top:-153;width:2;height:64" coordorigin="7068,-153" coordsize="2,64">
              <v:shape style="position:absolute;left:7068;top:-153;width:2;height:64" coordorigin="7068,-153" coordsize="0,64" path="m7068,-90l7068,-153e" filled="false" stroked="true" strokeweight=".371318pt" strokecolor="#ff00ff">
                <v:path arrowok="t"/>
              </v:shape>
            </v:group>
            <v:group style="position:absolute;left:7179;top:-153;width:2;height:64" coordorigin="7179,-153" coordsize="2,64">
              <v:shape style="position:absolute;left:7179;top:-153;width:2;height:64" coordorigin="7179,-153" coordsize="0,64" path="m7179,-90l7179,-153e" filled="false" stroked="true" strokeweight=".371318pt" strokecolor="#ff00ff">
                <v:path arrowok="t"/>
              </v:shape>
            </v:group>
            <v:group style="position:absolute;left:8297;top:-153;width:2;height:64" coordorigin="8297,-153" coordsize="2,64">
              <v:shape style="position:absolute;left:8297;top:-153;width:2;height:64" coordorigin="8297,-153" coordsize="0,64" path="m8297,-153l8297,-90e" filled="false" stroked="true" strokeweight=".450532pt" strokecolor="#ff00ff">
                <v:path arrowok="t"/>
              </v:shape>
            </v:group>
            <v:group style="position:absolute;left:6846;top:-153;width:2;height:64" coordorigin="6846,-153" coordsize="2,64">
              <v:shape style="position:absolute;left:6846;top:-153;width:2;height:64" coordorigin="6846,-153" coordsize="0,64" path="m6846,-90l6846,-153e" filled="false" stroked="true" strokeweight=".371318pt" strokecolor="#ff00ff">
                <v:path arrowok="t"/>
              </v:shape>
            </v:group>
            <v:group style="position:absolute;left:8062;top:-153;width:2;height:64" coordorigin="8062,-153" coordsize="2,64">
              <v:shape style="position:absolute;left:8062;top:-153;width:2;height:64" coordorigin="8062,-153" coordsize="0,64" path="m8062,-90l8062,-153e" filled="false" stroked="true" strokeweight=".371318pt" strokecolor="#ff00ff">
                <v:path arrowok="t"/>
              </v:shape>
            </v:group>
            <v:group style="position:absolute;left:7783;top:-153;width:2;height:64" coordorigin="7783,-153" coordsize="2,64">
              <v:shape style="position:absolute;left:7783;top:-153;width:2;height:64" coordorigin="7783,-153" coordsize="0,64" path="m7783,-90l7783,-153e" filled="false" stroked="true" strokeweight=".371318pt" strokecolor="#ff00ff">
                <v:path arrowok="t"/>
              </v:shape>
            </v:group>
            <v:group style="position:absolute;left:8039;top:-153;width:2;height:64" coordorigin="8039,-153" coordsize="2,64">
              <v:shape style="position:absolute;left:8039;top:-153;width:2;height:64" coordorigin="8039,-153" coordsize="0,64" path="m8039,-90l8039,-153e" filled="false" stroked="true" strokeweight=".371318pt" strokecolor="#ff00ff">
                <v:path arrowok="t"/>
              </v:shape>
            </v:group>
            <v:group style="position:absolute;left:8471;top:-153;width:2;height:64" coordorigin="8471,-153" coordsize="2,64">
              <v:shape style="position:absolute;left:8471;top:-153;width:2;height:64" coordorigin="8471,-153" coordsize="0,64" path="m8471,-90l8471,-153e" filled="false" stroked="true" strokeweight=".371318pt" strokecolor="#ff00ff">
                <v:path arrowok="t"/>
              </v:shape>
            </v:group>
            <v:group style="position:absolute;left:8028;top:-153;width:2;height:64" coordorigin="8028,-153" coordsize="2,64">
              <v:shape style="position:absolute;left:8028;top:-153;width:2;height:64" coordorigin="8028,-153" coordsize="0,64" path="m8028,-153l8028,-90e" filled="false" stroked="true" strokeweight=".371318pt" strokecolor="#ff00ff">
                <v:path arrowok="t"/>
              </v:shape>
            </v:group>
            <v:group style="position:absolute;left:7147;top:-153;width:2;height:64" coordorigin="7147,-153" coordsize="2,64">
              <v:shape style="position:absolute;left:7147;top:-153;width:2;height:64" coordorigin="7147,-153" coordsize="0,64" path="m7147,-90l7147,-153e" filled="false" stroked="true" strokeweight=".371318pt" strokecolor="#ff00ff">
                <v:path arrowok="t"/>
              </v:shape>
            </v:group>
            <v:group style="position:absolute;left:8421;top:-153;width:2;height:64" coordorigin="8421,-153" coordsize="2,64">
              <v:shape style="position:absolute;left:8421;top:-153;width:2;height:64" coordorigin="8421,-153" coordsize="0,64" path="m8421,-90l8421,-153e" filled="false" stroked="true" strokeweight=".371318pt" strokecolor="#ff00ff">
                <v:path arrowok="t"/>
              </v:shape>
            </v:group>
            <v:group style="position:absolute;left:7441;top:-153;width:2;height:64" coordorigin="7441,-153" coordsize="2,64">
              <v:shape style="position:absolute;left:7441;top:-153;width:2;height:64" coordorigin="7441,-153" coordsize="0,64" path="m7441,-90l7441,-153e" filled="false" stroked="true" strokeweight=".371318pt" strokecolor="#ff00ff">
                <v:path arrowok="t"/>
              </v:shape>
            </v:group>
            <v:group style="position:absolute;left:7901;top:-153;width:2;height:64" coordorigin="7901,-153" coordsize="2,64">
              <v:shape style="position:absolute;left:7901;top:-153;width:2;height:64" coordorigin="7901,-153" coordsize="0,64" path="m7901,-153l7901,-90e" filled="false" stroked="true" strokeweight=".371318pt" strokecolor="#ff00ff">
                <v:path arrowok="t"/>
              </v:shape>
            </v:group>
            <v:group style="position:absolute;left:6887;top:-153;width:2;height:64" coordorigin="6887,-153" coordsize="2,64">
              <v:shape style="position:absolute;left:6887;top:-153;width:2;height:64" coordorigin="6887,-153" coordsize="0,64" path="m6887,-90l6887,-153e" filled="false" stroked="true" strokeweight=".371318pt" strokecolor="#ff00ff">
                <v:path arrowok="t"/>
              </v:shape>
            </v:group>
            <v:group style="position:absolute;left:7005;top:-153;width:2;height:64" coordorigin="7005,-153" coordsize="2,64">
              <v:shape style="position:absolute;left:7005;top:-153;width:2;height:64" coordorigin="7005,-153" coordsize="0,64" path="m7005,-90l7005,-153e" filled="false" stroked="true" strokeweight=".371318pt" strokecolor="#ff00ff">
                <v:path arrowok="t"/>
              </v:shape>
            </v:group>
            <v:group style="position:absolute;left:7153;top:-153;width:2;height:64" coordorigin="7153,-153" coordsize="2,64">
              <v:shape style="position:absolute;left:7153;top:-153;width:2;height:64" coordorigin="7153,-153" coordsize="0,64" path="m7153,-90l7153,-153e" filled="false" stroked="true" strokeweight=".371318pt" strokecolor="#ff00ff">
                <v:path arrowok="t"/>
              </v:shape>
            </v:group>
            <v:group style="position:absolute;left:8820;top:-153;width:2;height:64" coordorigin="8820,-153" coordsize="2,64">
              <v:shape style="position:absolute;left:8820;top:-153;width:2;height:64" coordorigin="8820,-153" coordsize="0,64" path="m8820,-90l8820,-153e" filled="false" stroked="true" strokeweight=".371318pt" strokecolor="#ff00ff">
                <v:path arrowok="t"/>
              </v:shape>
            </v:group>
            <v:group style="position:absolute;left:7611;top:-153;width:2;height:64" coordorigin="7611,-153" coordsize="2,64">
              <v:shape style="position:absolute;left:7611;top:-153;width:2;height:64" coordorigin="7611,-153" coordsize="0,64" path="m7611,-153l7611,-90e" filled="false" stroked="true" strokeweight=".376268pt" strokecolor="#ff00ff">
                <v:path arrowok="t"/>
              </v:shape>
            </v:group>
            <v:group style="position:absolute;left:7790;top:-153;width:2;height:64" coordorigin="7790,-153" coordsize="2,64">
              <v:shape style="position:absolute;left:7790;top:-153;width:2;height:64" coordorigin="7790,-153" coordsize="0,64" path="m7790,-90l7790,-153e" filled="false" stroked="true" strokeweight=".371318pt" strokecolor="#ff00ff">
                <v:path arrowok="t"/>
              </v:shape>
            </v:group>
            <v:group style="position:absolute;left:8074;top:-153;width:2;height:64" coordorigin="8074,-153" coordsize="2,64">
              <v:shape style="position:absolute;left:8074;top:-153;width:2;height:64" coordorigin="8074,-153" coordsize="0,64" path="m8074,-90l8074,-153e" filled="false" stroked="true" strokeweight=".371318pt" strokecolor="#ff00ff">
                <v:path arrowok="t"/>
              </v:shape>
            </v:group>
            <v:group style="position:absolute;left:8905;top:-153;width:2;height:64" coordorigin="8905,-153" coordsize="2,64">
              <v:shape style="position:absolute;left:8905;top:-153;width:2;height:64" coordorigin="8905,-153" coordsize="0,64" path="m8905,-90l8905,-153e" filled="false" stroked="true" strokeweight=".371318pt" strokecolor="#ff00ff">
                <v:path arrowok="t"/>
              </v:shape>
            </v:group>
            <v:group style="position:absolute;left:7994;top:-153;width:2;height:64" coordorigin="7994,-153" coordsize="2,64">
              <v:shape style="position:absolute;left:7994;top:-153;width:2;height:64" coordorigin="7994,-153" coordsize="0,64" path="m7994,-90l7994,-153e" filled="false" stroked="true" strokeweight=".371318pt" strokecolor="#ff00ff">
                <v:path arrowok="t"/>
              </v:shape>
            </v:group>
            <v:group style="position:absolute;left:7297;top:-153;width:2;height:64" coordorigin="7297,-153" coordsize="2,64">
              <v:shape style="position:absolute;left:7297;top:-153;width:2;height:64" coordorigin="7297,-153" coordsize="0,64" path="m7297,-90l7297,-153e" filled="false" stroked="true" strokeweight=".371318pt" strokecolor="#ff00ff">
                <v:path arrowok="t"/>
              </v:shape>
            </v:group>
            <v:group style="position:absolute;left:8639;top:-153;width:2;height:64" coordorigin="8639,-153" coordsize="2,64">
              <v:shape style="position:absolute;left:8639;top:-153;width:2;height:64" coordorigin="8639,-153" coordsize="0,64" path="m8639,-90l8639,-153e" filled="false" stroked="true" strokeweight=".371318pt" strokecolor="#ff00ff">
                <v:path arrowok="t"/>
              </v:shape>
            </v:group>
            <v:group style="position:absolute;left:7242;top:-153;width:2;height:64" coordorigin="7242,-153" coordsize="2,64">
              <v:shape style="position:absolute;left:7242;top:-153;width:2;height:64" coordorigin="7242,-153" coordsize="0,64" path="m7242,-90l7242,-153e" filled="false" stroked="true" strokeweight=".371318pt" strokecolor="#ff00ff">
                <v:path arrowok="t"/>
              </v:shape>
            </v:group>
            <v:group style="position:absolute;left:7048;top:-153;width:2;height:64" coordorigin="7048,-153" coordsize="2,64">
              <v:shape style="position:absolute;left:7048;top:-153;width:2;height:64" coordorigin="7048,-153" coordsize="0,64" path="m7048,-90l7048,-153e" filled="false" stroked="true" strokeweight=".371318pt" strokecolor="#ff00ff">
                <v:path arrowok="t"/>
              </v:shape>
            </v:group>
            <v:group style="position:absolute;left:7026;top:-153;width:2;height:64" coordorigin="7026,-153" coordsize="2,64">
              <v:shape style="position:absolute;left:7026;top:-153;width:2;height:64" coordorigin="7026,-153" coordsize="0,64" path="m7026,-90l7026,-153e" filled="false" stroked="true" strokeweight=".371318pt" strokecolor="#ff00ff">
                <v:path arrowok="t"/>
              </v:shape>
            </v:group>
            <v:group style="position:absolute;left:7888;top:-153;width:2;height:64" coordorigin="7888,-153" coordsize="2,64">
              <v:shape style="position:absolute;left:7888;top:-153;width:2;height:64" coordorigin="7888,-153" coordsize="0,64" path="m7888,-90l7888,-153e" filled="false" stroked="true" strokeweight=".371318pt" strokecolor="#ff00ff">
                <v:path arrowok="t"/>
              </v:shape>
            </v:group>
            <v:group style="position:absolute;left:7597;top:-153;width:2;height:64" coordorigin="7597,-153" coordsize="2,64">
              <v:shape style="position:absolute;left:7597;top:-153;width:2;height:64" coordorigin="7597,-153" coordsize="0,64" path="m7597,-153l7597,-90e" filled="false" stroked="true" strokeweight=".465385pt" strokecolor="#ff00ff">
                <v:path arrowok="t"/>
              </v:shape>
            </v:group>
            <v:group style="position:absolute;left:7979;top:-153;width:2;height:64" coordorigin="7979,-153" coordsize="2,64">
              <v:shape style="position:absolute;left:7979;top:-153;width:2;height:64" coordorigin="7979,-153" coordsize="0,64" path="m7979,-90l7979,-153e" filled="false" stroked="true" strokeweight=".371318pt" strokecolor="#ff00ff">
                <v:path arrowok="t"/>
              </v:shape>
            </v:group>
            <v:group style="position:absolute;left:7316;top:-153;width:2;height:64" coordorigin="7316,-153" coordsize="2,64">
              <v:shape style="position:absolute;left:7316;top:-153;width:2;height:64" coordorigin="7316,-153" coordsize="0,64" path="m7316,-90l7316,-153e" filled="false" stroked="true" strokeweight=".371318pt" strokecolor="#ff00ff">
                <v:path arrowok="t"/>
              </v:shape>
            </v:group>
            <v:group style="position:absolute;left:6349;top:-1064;width:3165;height:911" coordorigin="6349,-1064" coordsize="3165,911">
              <v:shape style="position:absolute;left:6349;top:-1064;width:3165;height:911" coordorigin="6349,-1064" coordsize="3165,911" path="m6349,-153l6355,-153,6361,-153,6368,-153,6374,-153,6380,-154,6386,-154,6392,-154,6399,-154,6405,-154,6411,-154,6417,-154,6423,-154,6429,-154,6436,-154,6442,-154,6448,-154,6454,-154,6460,-155,6467,-155,6473,-155,6479,-155,6485,-155,6491,-156,6498,-156,6504,-156,6510,-157,6516,-157,6522,-157,6529,-158,6535,-158,6541,-158,6547,-159,6553,-159,6560,-160,6566,-160,6572,-161,6578,-161,6584,-161,6590,-162,6597,-163,6603,-163,6609,-164,6615,-164,6621,-165,6628,-165,6634,-166,6640,-166,6646,-167,6652,-168,6659,-168,6665,-169,6671,-170,6677,-171,6683,-171,6690,-172,6696,-173,6702,-174,6764,-188,6826,-213,6832,-216,6869,-236,6875,-239,6882,-243,6888,-246,6894,-250,6900,-253,6906,-257,6913,-261,6919,-265,6925,-269,6931,-273,6937,-277,6944,-281,6950,-285,6999,-328,7043,-380,7080,-436,7086,-446,7092,-456,7098,-466,7105,-476,7111,-486,7117,-496,7123,-506,7129,-515,7136,-525,7142,-535,7148,-544,7154,-553,7191,-605,7204,-621,7210,-629,7216,-637,7222,-644,7228,-652,7272,-700,7278,-707,7284,-713,7290,-719,7297,-725,7346,-768,7371,-787,7377,-792,7427,-835,7470,-887,7482,-904,7489,-914,7495,-923,7501,-932,7507,-942,7513,-951,7519,-961,7526,-970,7563,-1021,7612,-1060,7637,-1064,7643,-1064,7705,-1039,7724,-1028,7730,-1025,7736,-1021,7742,-1017,7749,-1014,7755,-1010,7761,-1007,7767,-1003,7773,-1000,7780,-996,7786,-993,7842,-956,7885,-913,7922,-863,7959,-804,7965,-794,7972,-783,7978,-772,7984,-762,7990,-751,7996,-740,8003,-729,8009,-718,8015,-707,8046,-655,8052,-645,8058,-635,8064,-625,8071,-615,8077,-606,8083,-596,8089,-587,8095,-578,8102,-570,8108,-561,8114,-552,8120,-544,8126,-536,8133,-528,8139,-520,8182,-468,8226,-424,8275,-384,8281,-380,8287,-375,8294,-371,8300,-367,8306,-362,8312,-358,8318,-353,8325,-349,8331,-344,8337,-340,8343,-335,8349,-331,8356,-326,8362,-321,8368,-317,8374,-312,8380,-308,8387,-303,8393,-299,8399,-294,8405,-290,8411,-286,8467,-254,8529,-232,8554,-225,8560,-224,8622,-212,8628,-211,8634,-210,8640,-209,8647,-209,8653,-208,8659,-207,8665,-206,8671,-205,8678,-204,8684,-203,8690,-202,8696,-201,8702,-200,8709,-199,8715,-198,8721,-198,8727,-197,8733,-196,8740,-195,8746,-194,8752,-193,8758,-192,8764,-192,8770,-191,8777,-190,8783,-189,8789,-189,8795,-188,8801,-188,8808,-187,8814,-186,8820,-186,8826,-185,8832,-184,8839,-184,8845,-183,8851,-183,8857,-182,8863,-181,8870,-181,8876,-180,8882,-179,8888,-178,8894,-178,8901,-177,8907,-176,8913,-175,8919,-174,8925,-173,8931,-172,8938,-171,8944,-170,8950,-169,8956,-168,8962,-167,8969,-167,8975,-166,8981,-165,8987,-164,8993,-163,9000,-162,9006,-161,9012,-161,9018,-160,9024,-160,9031,-159,9037,-159,9043,-158,9049,-158,9055,-158,9062,-157,9068,-157,9074,-157,9080,-157,9086,-157,9093,-157,9099,-157,9105,-157,9111,-157,9117,-157,9123,-158,9130,-158,9136,-158,9142,-158,9148,-158,9154,-159,9161,-159,9167,-159,9173,-160,9179,-160,9185,-160,9192,-160,9198,-160,9204,-161,9210,-161,9216,-161,9223,-161,9229,-161,9235,-161,9241,-161,9247,-161,9254,-161,9260,-160,9266,-160,9272,-160,9278,-160,9284,-160,9291,-159,9297,-159,9303,-159,9309,-158,9315,-158,9322,-158,9328,-158,9334,-157,9340,-157,9346,-157,9353,-156,9359,-156,9365,-156,9371,-156,9377,-155,9384,-155,9390,-155,9396,-155,9402,-155,9408,-154,9415,-154,9421,-154,9427,-154,9433,-154,9439,-154,9446,-154,9452,-154,9458,-154,9464,-154,9470,-154,9476,-154,9483,-154,9489,-153,9495,-153,9501,-153,9507,-153,9514,-153e" filled="false" stroked="true" strokeweight=".371318pt" strokecolor="#ff00ff">
                <v:path arrowok="t"/>
              </v:shape>
              <v:shape style="position:absolute;left:6428;top:-953;width:2946;height:869" type="#_x0000_t75" stroked="false">
                <v:imagedata r:id="rId25" o:title=""/>
              </v:shape>
            </v:group>
            <v:group style="position:absolute;left:9778;top:-90;width:2;height:57" coordorigin="9778,-90" coordsize="2,57">
              <v:shape style="position:absolute;left:9778;top:-90;width:2;height:57" coordorigin="9778,-90" coordsize="0,57" path="m9778,-90l9778,-33e" filled="false" stroked="true" strokeweight=".371318pt" strokecolor="#000000">
                <v:path arrowok="t"/>
              </v:shape>
            </v:group>
            <v:group style="position:absolute;left:6120;top:-1128;width:3734;height:1039" coordorigin="6120,-1128" coordsize="3734,1039">
              <v:shape style="position:absolute;left:6120;top:-1128;width:3734;height:1039" coordorigin="6120,-1128" coordsize="3734,1039" path="m6120,-90l9854,-90,9854,-1128,6120,-1128,6120,-90xe" filled="false" stroked="true" strokeweight=".371318pt" strokecolor="#000000">
                <v:path arrowok="t"/>
              </v:shape>
            </v:group>
            <v:group style="position:absolute;left:5977;top:-1128;width:143;height:1039" coordorigin="5977,-1128" coordsize="143,1039">
              <v:shape style="position:absolute;left:5977;top:-1128;width:143;height:1039" coordorigin="5977,-1128" coordsize="143,1039" path="m5977,-90l6120,-90,6120,-1128,5977,-1128,5977,-90xe" filled="true" fillcolor="#87ceeb" stroked="false">
                <v:path arrowok="t"/>
                <v:fill type="solid"/>
              </v:shape>
            </v:group>
            <v:group style="position:absolute;left:5977;top:-1128;width:143;height:1039" coordorigin="5977,-1128" coordsize="143,1039">
              <v:shape style="position:absolute;left:5977;top:-1128;width:143;height:1039" coordorigin="5977,-1128" coordsize="143,1039" path="m5977,-90l6120,-90,6120,-1128,5977,-1128,5977,-90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88.228821pt;margin-top:9.086416pt;width:6.95pt;height:53pt;mso-position-horizontal-relative:page;mso-position-vertical-relative:paragraph;z-index:1720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228821pt;margin-top:-55.329742pt;width:6.95pt;height:53.5pt;mso-position-horizontal-relative:page;mso-position-vertical-relative:paragraph;z-index:174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pacing w:val="-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0.02</w:t>
                  </w:r>
                  <w:r>
                    <w:rPr>
                      <w:rFonts w:ascii="Arial"/>
                      <w:spacing w:val="-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pacing w:val="-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0.06</w:t>
                  </w:r>
                  <w:r>
                    <w:rPr>
                      <w:rFonts w:ascii="Arial"/>
                      <w:spacing w:val="-1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22.717236pt;width:7.95pt;height:21.5pt;mso-position-horizontal-relative:page;mso-position-vertical-relative:paragraph;z-index:179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10</w:t>
        <w:tab/>
        <w:t>20</w:t>
        <w:tab/>
        <w:t>30</w:t>
        <w:tab/>
        <w:t>40</w:t>
        <w:tab/>
      </w:r>
      <w:r>
        <w:rPr>
          <w:rFonts w:ascii="Arial"/>
          <w:sz w:val="10"/>
        </w:rPr>
        <w:t>50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300" w:right="1720"/>
          <w:cols w:num="2" w:equalWidth="0">
            <w:col w:w="3622" w:space="533"/>
            <w:col w:w="506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940" w:left="130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tabs>
          <w:tab w:pos="1820" w:val="left" w:leader="none"/>
          <w:tab w:pos="2393" w:val="left" w:leader="none"/>
          <w:tab w:pos="2966" w:val="left" w:leader="none"/>
          <w:tab w:pos="3540" w:val="left" w:leader="none"/>
          <w:tab w:pos="4113" w:val="left" w:leader="none"/>
        </w:tabs>
        <w:spacing w:before="0"/>
        <w:ind w:left="124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10</w:t>
        <w:tab/>
        <w:t>15</w:t>
        <w:tab/>
        <w:t>20</w:t>
        <w:tab/>
        <w:t>25</w:t>
        <w:tab/>
        <w:t>30</w:t>
        <w:tab/>
        <w:t>35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tabs>
          <w:tab w:pos="1677" w:val="left" w:leader="none"/>
          <w:tab w:pos="2448" w:val="left" w:leader="none"/>
          <w:tab w:pos="3218" w:val="left" w:leader="none"/>
          <w:tab w:pos="3989" w:val="left" w:leader="none"/>
        </w:tabs>
        <w:spacing w:before="0"/>
        <w:ind w:left="90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10</w:t>
        <w:tab/>
        <w:t>20</w:t>
        <w:tab/>
        <w:t>30</w:t>
        <w:tab/>
        <w:t>40</w:t>
        <w:tab/>
      </w:r>
      <w:r>
        <w:rPr>
          <w:rFonts w:ascii="Arial"/>
          <w:sz w:val="10"/>
        </w:rPr>
        <w:t>50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300" w:right="1720"/>
          <w:cols w:num="2" w:equalWidth="0">
            <w:col w:w="4224" w:space="40"/>
            <w:col w:w="495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/>
        <w:ind w:right="0"/>
        <w:jc w:val="left"/>
      </w:pPr>
      <w:r>
        <w:rPr>
          <w:w w:val="95"/>
        </w:rPr>
        <w:t>Figure</w:t>
      </w:r>
      <w:r>
        <w:rPr>
          <w:spacing w:val="2"/>
          <w:w w:val="95"/>
        </w:rPr>
        <w:t> </w:t>
      </w:r>
      <w:r>
        <w:rPr>
          <w:w w:val="95"/>
        </w:rPr>
        <w:t>2.6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8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4"/>
        <w:gridCol w:w="1007"/>
        <w:gridCol w:w="889"/>
        <w:gridCol w:w="1006"/>
        <w:gridCol w:w="1006"/>
        <w:gridCol w:w="1006"/>
        <w:gridCol w:w="889"/>
        <w:gridCol w:w="1241"/>
      </w:tblGrid>
      <w:tr>
        <w:trPr>
          <w:trHeight w:val="326" w:hRule="exact"/>
        </w:trPr>
        <w:tc>
          <w:tcPr>
            <w:tcW w:w="97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97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10.5463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10.5463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10.5463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10.5463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7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12.3481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3.5241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6.4608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12.0826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19.7636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2833.0000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12.2433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3.5058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6.3331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11.9460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20.1100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2955.0000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12.0331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3.2668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6.4515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11.7501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19.1090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3322.0000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12.3475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3.5362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6.4799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12.0049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19.9832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2503.0000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12.9588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3.6536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6.8353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12.6056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21.2272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5090" w:val="left" w:leader="none"/>
        </w:tabs>
        <w:spacing w:line="279" w:lineRule="auto" w:before="59"/>
        <w:ind w:left="547" w:right="103" w:hanging="9"/>
        <w:jc w:val="left"/>
      </w:pPr>
      <w:r>
        <w:rPr/>
        <w:pict>
          <v:shape style="position:absolute;margin-left:131.37114pt;margin-top:69.114578pt;width:6.95pt;height:11.65pt;mso-position-horizontal-relative:page;mso-position-vertical-relative:paragraph;z-index:215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0.12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66.7332pt;width:6.95pt;height:11.65pt;mso-position-horizontal-relative:page;mso-position-vertical-relative:paragraph;z-index:239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0.12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16"/>
        </w:rPr>
        <w:t> </w:t>
      </w:r>
      <w:r>
        <w:rPr/>
        <w:t>2.3:</w:t>
      </w:r>
      <w:r>
        <w:rPr>
          <w:spacing w:val="-1"/>
        </w:rPr>
        <w:t> P</w:t>
      </w:r>
      <w:r>
        <w:rPr>
          <w:spacing w:val="-2"/>
        </w:rPr>
        <w:t>osterior</w:t>
      </w:r>
      <w:r>
        <w:rPr>
          <w:spacing w:val="-16"/>
        </w:rPr>
        <w:t> </w:t>
      </w:r>
      <w:r>
        <w:rPr/>
        <w:t>distributions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diff</w:t>
        <w:tab/>
        <w:t>t</w:t>
      </w:r>
      <w:r>
        <w:rPr>
          <w:spacing w:val="-7"/>
        </w:rPr>
        <w:t> </w:t>
      </w:r>
      <w:r>
        <w:rPr>
          <w:spacing w:val="1"/>
        </w:rPr>
        <w:t>models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,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added</w:t>
      </w:r>
      <w:r>
        <w:rPr>
          <w:spacing w:val="-6"/>
        </w:rPr>
        <w:t> </w:t>
      </w:r>
      <w:r>
        <w:rPr/>
        <w:t>anomalies,</w:t>
      </w:r>
      <w:r>
        <w:rPr>
          <w:spacing w:val="22"/>
          <w:w w:val="93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calculated</w:t>
      </w:r>
      <w:r>
        <w:rPr>
          <w:spacing w:val="16"/>
          <w:w w:val="95"/>
        </w:rPr>
        <w:t> </w:t>
      </w:r>
      <w:r>
        <w:rPr>
          <w:w w:val="95"/>
        </w:rPr>
        <w:t>with</w:t>
      </w:r>
      <w:r>
        <w:rPr>
          <w:spacing w:val="15"/>
          <w:w w:val="95"/>
        </w:rPr>
        <w:t> </w:t>
      </w:r>
      <w:r>
        <w:rPr>
          <w:w w:val="95"/>
        </w:rPr>
        <w:t>independent</w:t>
      </w:r>
      <w:r>
        <w:rPr>
          <w:spacing w:val="15"/>
          <w:w w:val="95"/>
        </w:rPr>
        <w:t> </w:t>
      </w:r>
      <w:r>
        <w:rPr>
          <w:spacing w:val="-3"/>
          <w:w w:val="95"/>
        </w:rPr>
        <w:t>Bay</w:t>
      </w:r>
      <w:r>
        <w:rPr>
          <w:spacing w:val="-4"/>
          <w:w w:val="95"/>
        </w:rPr>
        <w:t>es</w:t>
      </w:r>
      <w:r>
        <w:rPr>
          <w:spacing w:val="15"/>
          <w:w w:val="95"/>
        </w:rPr>
        <w:t> </w:t>
      </w:r>
      <w:r>
        <w:rPr>
          <w:spacing w:val="1"/>
          <w:w w:val="95"/>
        </w:rPr>
        <w:t>model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9"/>
        <w:rPr>
          <w:rFonts w:ascii="Georgia" w:hAnsi="Georgia" w:cs="Georgia" w:eastAsia="Georgia"/>
          <w:sz w:val="18"/>
          <w:szCs w:val="18"/>
        </w:rPr>
      </w:pPr>
    </w:p>
    <w:p>
      <w:pPr>
        <w:spacing w:after="0" w:line="240" w:lineRule="auto"/>
        <w:rPr>
          <w:rFonts w:ascii="Georgia" w:hAnsi="Georgia" w:cs="Georgia" w:eastAsia="Georgia"/>
          <w:sz w:val="18"/>
          <w:szCs w:val="18"/>
        </w:rPr>
        <w:sectPr>
          <w:pgSz w:w="12240" w:h="15840"/>
          <w:pgMar w:header="987" w:footer="749" w:top="1260" w:bottom="940" w:left="1720" w:right="1280"/>
        </w:sectPr>
      </w:pPr>
    </w:p>
    <w:p>
      <w:pPr>
        <w:tabs>
          <w:tab w:pos="1960" w:val="left" w:leader="none"/>
          <w:tab w:pos="2465" w:val="left" w:leader="none"/>
          <w:tab w:pos="2997" w:val="left" w:leader="none"/>
          <w:tab w:pos="3529" w:val="left" w:leader="none"/>
          <w:tab w:pos="4061" w:val="left" w:leader="none"/>
          <w:tab w:pos="4593" w:val="left" w:leader="none"/>
        </w:tabs>
        <w:spacing w:before="86"/>
        <w:ind w:left="142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139.004440pt;margin-top:11.611446pt;width:190.6pt;height:56.6pt;mso-position-horizontal-relative:page;mso-position-vertical-relative:paragraph;z-index:1912" coordorigin="2780,232" coordsize="3812,1132">
            <v:group style="position:absolute;left:2784;top:1238;width:57;height:2" coordorigin="2784,1238" coordsize="57,2">
              <v:shape style="position:absolute;left:2784;top:1238;width:57;height:2" coordorigin="2784,1238" coordsize="57,0" path="m2840,1238l2784,1238e" filled="false" stroked="true" strokeweight=".371318pt" strokecolor="#000000">
                <v:path arrowok="t"/>
              </v:shape>
            </v:group>
            <v:group style="position:absolute;left:2784;top:1079;width:57;height:2" coordorigin="2784,1079" coordsize="57,2">
              <v:shape style="position:absolute;left:2784;top:1079;width:57;height:2" coordorigin="2784,1079" coordsize="57,0" path="m2840,1079l2784,1079e" filled="false" stroked="true" strokeweight=".371318pt" strokecolor="#000000">
                <v:path arrowok="t"/>
              </v:shape>
            </v:group>
            <v:group style="position:absolute;left:2784;top:921;width:57;height:2" coordorigin="2784,921" coordsize="57,2">
              <v:shape style="position:absolute;left:2784;top:921;width:57;height:2" coordorigin="2784,921" coordsize="57,0" path="m2840,921l2784,921e" filled="false" stroked="true" strokeweight=".371318pt" strokecolor="#000000">
                <v:path arrowok="t"/>
              </v:shape>
            </v:group>
            <v:group style="position:absolute;left:2784;top:762;width:57;height:2" coordorigin="2784,762" coordsize="57,2">
              <v:shape style="position:absolute;left:2784;top:762;width:57;height:2" coordorigin="2784,762" coordsize="57,0" path="m2840,762l2784,762e" filled="false" stroked="true" strokeweight=".371318pt" strokecolor="#000000">
                <v:path arrowok="t"/>
              </v:shape>
            </v:group>
            <v:group style="position:absolute;left:2784;top:604;width:57;height:2" coordorigin="2784,604" coordsize="57,2">
              <v:shape style="position:absolute;left:2784;top:604;width:57;height:2" coordorigin="2784,604" coordsize="57,0" path="m2840,604l2784,604e" filled="false" stroked="true" strokeweight=".371318pt" strokecolor="#000000">
                <v:path arrowok="t"/>
              </v:shape>
            </v:group>
            <v:group style="position:absolute;left:2784;top:445;width:57;height:2" coordorigin="2784,445" coordsize="57,2">
              <v:shape style="position:absolute;left:2784;top:445;width:57;height:2" coordorigin="2784,445" coordsize="57,0" path="m2840,445l2784,445e" filled="false" stroked="true" strokeweight=".371318pt" strokecolor="#000000">
                <v:path arrowok="t"/>
              </v:shape>
            </v:group>
            <v:group style="position:absolute;left:2784;top:286;width:57;height:2" coordorigin="2784,286" coordsize="57,2">
              <v:shape style="position:absolute;left:2784;top:286;width:57;height:2" coordorigin="2784,286" coordsize="57,0" path="m2840,286l2784,286e" filled="false" stroked="true" strokeweight=".371318pt" strokecolor="#000000">
                <v:path arrowok="t"/>
              </v:shape>
            </v:group>
            <v:group style="position:absolute;left:3021;top:1303;width:2;height:57" coordorigin="3021,1303" coordsize="2,57">
              <v:shape style="position:absolute;left:3021;top:1303;width:2;height:57" coordorigin="3021,1303" coordsize="0,57" path="m3021,1303l3021,1360e" filled="false" stroked="true" strokeweight=".371318pt" strokecolor="#000000">
                <v:path arrowok="t"/>
              </v:shape>
            </v:group>
            <v:group style="position:absolute;left:3562;top:1303;width:2;height:57" coordorigin="3562,1303" coordsize="2,57">
              <v:shape style="position:absolute;left:3562;top:1303;width:2;height:57" coordorigin="3562,1303" coordsize="0,57" path="m3562,1303l3562,1360e" filled="false" stroked="true" strokeweight=".371318pt" strokecolor="#000000">
                <v:path arrowok="t"/>
              </v:shape>
            </v:group>
            <v:group style="position:absolute;left:4102;top:1303;width:2;height:57" coordorigin="4102,1303" coordsize="2,57">
              <v:shape style="position:absolute;left:4102;top:1303;width:2;height:57" coordorigin="4102,1303" coordsize="0,57" path="m4102,1303l4102,1360e" filled="false" stroked="true" strokeweight=".371318pt" strokecolor="#000000">
                <v:path arrowok="t"/>
              </v:shape>
            </v:group>
            <v:group style="position:absolute;left:4109;top:1238;width:2;height:66" coordorigin="4109,1238" coordsize="2,66">
              <v:shape style="position:absolute;left:4109;top:1238;width:2;height:66" coordorigin="4109,1238" coordsize="0,66" path="m4109,1238l4109,1303e" filled="false" stroked="true" strokeweight=".405974pt" strokecolor="#0080ff">
                <v:path arrowok="t"/>
              </v:shape>
            </v:group>
            <v:group style="position:absolute;left:4105;top:1238;width:2;height:66" coordorigin="4105,1238" coordsize="2,66">
              <v:shape style="position:absolute;left:4105;top:1238;width:2;height:66" coordorigin="4105,1238" coordsize="0,66" path="m4105,1238l4105,1303e" filled="false" stroked="true" strokeweight=".420835pt" strokecolor="#0080ff">
                <v:path arrowok="t"/>
              </v:shape>
            </v:group>
            <v:group style="position:absolute;left:3850;top:1238;width:2;height:66" coordorigin="3850,1238" coordsize="2,66">
              <v:shape style="position:absolute;left:3850;top:1238;width:2;height:66" coordorigin="3850,1238" coordsize="0,66" path="m3850,1238l3850,1303e" filled="false" stroked="true" strokeweight=".445581pt" strokecolor="#0080ff">
                <v:path arrowok="t"/>
              </v:shape>
            </v:group>
            <v:group style="position:absolute;left:3983;top:1238;width:2;height:66" coordorigin="3983,1238" coordsize="2,66">
              <v:shape style="position:absolute;left:3983;top:1238;width:2;height:66" coordorigin="3983,1238" coordsize="0,66" path="m3983,1238l3983,1303e" filled="false" stroked="true" strokeweight=".480238pt" strokecolor="#0080ff">
                <v:path arrowok="t"/>
              </v:shape>
            </v:group>
            <v:group style="position:absolute;left:3915;top:1238;width:2;height:66" coordorigin="3915,1238" coordsize="2,66">
              <v:shape style="position:absolute;left:3915;top:1238;width:2;height:66" coordorigin="3915,1238" coordsize="0,66" path="m3915,1303l3915,1238e" filled="false" stroked="true" strokeweight=".371318pt" strokecolor="#0080ff">
                <v:path arrowok="t"/>
              </v:shape>
            </v:group>
            <v:group style="position:absolute;left:3933;top:1238;width:2;height:66" coordorigin="3933,1238" coordsize="2,66">
              <v:shape style="position:absolute;left:3933;top:1238;width:2;height:66" coordorigin="3933,1238" coordsize="0,66" path="m3933,1238l3933,1303e" filled="false" stroked="true" strokeweight=".500061pt" strokecolor="#0080ff">
                <v:path arrowok="t"/>
              </v:shape>
            </v:group>
            <v:group style="position:absolute;left:4030;top:1238;width:2;height:66" coordorigin="4030,1238" coordsize="2,66">
              <v:shape style="position:absolute;left:4030;top:1238;width:2;height:66" coordorigin="4030,1238" coordsize="0,66" path="m4030,1238l4030,1303e" filled="false" stroked="true" strokeweight=".440635pt" strokecolor="#0080ff">
                <v:path arrowok="t"/>
              </v:shape>
            </v:group>
            <v:group style="position:absolute;left:4220;top:1238;width:2;height:66" coordorigin="4220,1238" coordsize="2,66">
              <v:shape style="position:absolute;left:4220;top:1238;width:2;height:66" coordorigin="4220,1238" coordsize="0,66" path="m4220,1238l4220,1303e" filled="false" stroked="true" strokeweight=".480233pt" strokecolor="#0080ff">
                <v:path arrowok="t"/>
              </v:shape>
            </v:group>
            <v:group style="position:absolute;left:4177;top:1238;width:2;height:66" coordorigin="4177,1238" coordsize="2,66">
              <v:shape style="position:absolute;left:4177;top:1238;width:2;height:66" coordorigin="4177,1238" coordsize="0,66" path="m4177,1238l4177,1303e" filled="false" stroked="true" strokeweight=".405974pt" strokecolor="#0080ff">
                <v:path arrowok="t"/>
              </v:shape>
            </v:group>
            <v:group style="position:absolute;left:4214;top:1238;width:2;height:66" coordorigin="4214,1238" coordsize="2,66">
              <v:shape style="position:absolute;left:4214;top:1238;width:2;height:66" coordorigin="4214,1238" coordsize="0,66" path="m4214,1238l4214,1303e" filled="false" stroked="true" strokeweight=".470328pt" strokecolor="#0080ff">
                <v:path arrowok="t"/>
              </v:shape>
            </v:group>
            <v:group style="position:absolute;left:4045;top:1238;width:2;height:66" coordorigin="4045,1238" coordsize="2,66">
              <v:shape style="position:absolute;left:4045;top:1238;width:2;height:66" coordorigin="4045,1238" coordsize="0,66" path="m4045,1238l4045,1303e" filled="false" stroked="true" strokeweight=".425775pt" strokecolor="#0080ff">
                <v:path arrowok="t"/>
              </v:shape>
            </v:group>
            <v:group style="position:absolute;left:4133;top:1238;width:2;height:66" coordorigin="4133,1238" coordsize="2,66">
              <v:shape style="position:absolute;left:4133;top:1238;width:2;height:66" coordorigin="4133,1238" coordsize="0,66" path="m4133,1238l4133,1303e" filled="false" stroked="true" strokeweight=".480246pt" strokecolor="#0080ff">
                <v:path arrowok="t"/>
              </v:shape>
            </v:group>
            <v:group style="position:absolute;left:4181;top:1238;width:2;height:66" coordorigin="4181,1238" coordsize="2,66">
              <v:shape style="position:absolute;left:4181;top:1238;width:2;height:66" coordorigin="4181,1238" coordsize="0,66" path="m4181,1238l4181,1303e" filled="false" stroked="true" strokeweight=".485187pt" strokecolor="#0080ff">
                <v:path arrowok="t"/>
              </v:shape>
            </v:group>
            <v:group style="position:absolute;left:4010;top:1238;width:2;height:66" coordorigin="4010,1238" coordsize="2,66">
              <v:shape style="position:absolute;left:4010;top:1238;width:2;height:66" coordorigin="4010,1238" coordsize="0,66" path="m4010,1238l4010,1303e" filled="false" stroked="true" strokeweight=".455471pt" strokecolor="#0080ff">
                <v:path arrowok="t"/>
              </v:shape>
            </v:group>
            <v:group style="position:absolute;left:4086;top:1238;width:2;height:66" coordorigin="4086,1238" coordsize="2,66">
              <v:shape style="position:absolute;left:4086;top:1238;width:2;height:66" coordorigin="4086,1238" coordsize="0,66" path="m4086,1238l4086,1303e" filled="false" stroked="true" strokeweight=".450527pt" strokecolor="#0080ff">
                <v:path arrowok="t"/>
              </v:shape>
            </v:group>
            <v:group style="position:absolute;left:3944;top:1238;width:2;height:66" coordorigin="3944,1238" coordsize="2,66">
              <v:shape style="position:absolute;left:3944;top:1238;width:2;height:66" coordorigin="3944,1238" coordsize="0,66" path="m3944,1238l3944,1303e" filled="false" stroked="true" strokeweight=".495084pt" strokecolor="#0080ff">
                <v:path arrowok="t"/>
              </v:shape>
            </v:group>
            <v:group style="position:absolute;left:4197;top:1238;width:2;height:66" coordorigin="4197,1238" coordsize="2,66">
              <v:shape style="position:absolute;left:4197;top:1238;width:2;height:66" coordorigin="4197,1238" coordsize="0,66" path="m4197,1238l4197,1303e" filled="false" stroked="true" strokeweight=".500042pt" strokecolor="#0080ff">
                <v:path arrowok="t"/>
              </v:shape>
            </v:group>
            <v:group style="position:absolute;left:4643;top:1303;width:2;height:57" coordorigin="4643,1303" coordsize="2,57">
              <v:shape style="position:absolute;left:4643;top:1303;width:2;height:57" coordorigin="4643,1303" coordsize="0,57" path="m4643,1303l4643,1360e" filled="false" stroked="true" strokeweight=".371318pt" strokecolor="#000000">
                <v:path arrowok="t"/>
              </v:shape>
            </v:group>
            <v:group style="position:absolute;left:4642;top:1238;width:2;height:66" coordorigin="4642,1238" coordsize="2,66">
              <v:shape style="position:absolute;left:4642;top:1238;width:2;height:66" coordorigin="4642,1238" coordsize="0,66" path="m4642,1238l4642,1303e" filled="false" stroked="true" strokeweight=".465382pt" strokecolor="#0080ff">
                <v:path arrowok="t"/>
              </v:shape>
            </v:group>
            <v:group style="position:absolute;left:4670;top:1238;width:2;height:66" coordorigin="4670,1238" coordsize="2,66">
              <v:shape style="position:absolute;left:4670;top:1238;width:2;height:66" coordorigin="4670,1238" coordsize="0,66" path="m4670,1238l4670,1303e" filled="false" stroked="true" strokeweight=".475288pt" strokecolor="#0080ff">
                <v:path arrowok="t"/>
              </v:shape>
            </v:group>
            <v:group style="position:absolute;left:4414;top:1238;width:2;height:66" coordorigin="4414,1238" coordsize="2,66">
              <v:shape style="position:absolute;left:4414;top:1238;width:2;height:66" coordorigin="4414,1238" coordsize="0,66" path="m4414,1238l4414,1303e" filled="false" stroked="true" strokeweight=".485201pt" strokecolor="#0080ff">
                <v:path arrowok="t"/>
              </v:shape>
            </v:group>
            <v:group style="position:absolute;left:4402;top:1238;width:2;height:66" coordorigin="4402,1238" coordsize="2,66">
              <v:shape style="position:absolute;left:4402;top:1238;width:2;height:66" coordorigin="4402,1238" coordsize="0,66" path="m4402,1238l4402,1303e" filled="false" stroked="true" strokeweight=".396064pt" strokecolor="#0080ff">
                <v:path arrowok="t"/>
              </v:shape>
            </v:group>
            <v:group style="position:absolute;left:4387;top:1238;width:2;height:66" coordorigin="4387,1238" coordsize="2,66">
              <v:shape style="position:absolute;left:4387;top:1238;width:2;height:66" coordorigin="4387,1238" coordsize="0,66" path="m4387,1238l4387,1303e" filled="false" stroked="true" strokeweight=".509942pt" strokecolor="#0080ff">
                <v:path arrowok="t"/>
              </v:shape>
            </v:group>
            <v:group style="position:absolute;left:4316;top:1238;width:2;height:66" coordorigin="4316,1238" coordsize="2,66">
              <v:shape style="position:absolute;left:4316;top:1238;width:2;height:66" coordorigin="4316,1238" coordsize="0,66" path="m4316,1238l4316,1303e" filled="false" stroked="true" strokeweight=".519849pt" strokecolor="#0080ff">
                <v:path arrowok="t"/>
              </v:shape>
            </v:group>
            <v:group style="position:absolute;left:4496;top:1238;width:2;height:66" coordorigin="4496,1238" coordsize="2,66">
              <v:shape style="position:absolute;left:4496;top:1238;width:2;height:66" coordorigin="4496,1238" coordsize="0,66" path="m4496,1238l4496,1303e" filled="false" stroked="true" strokeweight=".420816pt" strokecolor="#0080ff">
                <v:path arrowok="t"/>
              </v:shape>
            </v:group>
            <v:group style="position:absolute;left:4526;top:1238;width:2;height:66" coordorigin="4526,1238" coordsize="2,66">
              <v:shape style="position:absolute;left:4526;top:1238;width:2;height:66" coordorigin="4526,1238" coordsize="0,66" path="m4526,1238l4526,1303e" filled="false" stroked="true" strokeweight=".376275pt" strokecolor="#0080ff">
                <v:path arrowok="t"/>
              </v:shape>
            </v:group>
            <v:group style="position:absolute;left:4446;top:1238;width:2;height:66" coordorigin="4446,1238" coordsize="2,66">
              <v:shape style="position:absolute;left:4446;top:1238;width:2;height:66" coordorigin="4446,1238" coordsize="0,66" path="m4446,1238l4446,1303e" filled="false" stroked="true" strokeweight=".460444pt" strokecolor="#0080ff">
                <v:path arrowok="t"/>
              </v:shape>
            </v:group>
            <v:group style="position:absolute;left:4308;top:1238;width:2;height:66" coordorigin="4308,1238" coordsize="2,66">
              <v:shape style="position:absolute;left:4308;top:1238;width:2;height:66" coordorigin="4308,1238" coordsize="0,66" path="m4308,1238l4308,1303e" filled="false" stroked="true" strokeweight=".460434pt" strokecolor="#0080ff">
                <v:path arrowok="t"/>
              </v:shape>
            </v:group>
            <v:group style="position:absolute;left:4576;top:1238;width:2;height:66" coordorigin="4576,1238" coordsize="2,66">
              <v:shape style="position:absolute;left:4576;top:1238;width:2;height:66" coordorigin="4576,1238" coordsize="0,66" path="m4576,1238l4576,1303e" filled="false" stroked="true" strokeweight=".440633pt" strokecolor="#0080ff">
                <v:path arrowok="t"/>
              </v:shape>
            </v:group>
            <v:group style="position:absolute;left:4243;top:1238;width:2;height:66" coordorigin="4243,1238" coordsize="2,66">
              <v:shape style="position:absolute;left:4243;top:1238;width:2;height:66" coordorigin="4243,1238" coordsize="0,66" path="m4243,1238l4243,1303e" filled="false" stroked="true" strokeweight=".485188pt" strokecolor="#0080ff">
                <v:path arrowok="t"/>
              </v:shape>
            </v:group>
            <v:group style="position:absolute;left:3939;top:1238;width:2;height:66" coordorigin="3939,1238" coordsize="2,66">
              <v:shape style="position:absolute;left:3939;top:1238;width:2;height:66" coordorigin="3939,1238" coordsize="0,66" path="m3939,1238l3939,1303e" filled="false" stroked="true" strokeweight=".509938pt" strokecolor="#0080ff">
                <v:path arrowok="t"/>
              </v:shape>
            </v:group>
            <v:group style="position:absolute;left:3988;top:1238;width:2;height:66" coordorigin="3988,1238" coordsize="2,66">
              <v:shape style="position:absolute;left:3988;top:1238;width:2;height:66" coordorigin="3988,1238" coordsize="0,66" path="m3988,1238l3988,1303e" filled="false" stroked="true" strokeweight=".519871pt" strokecolor="#0080ff">
                <v:path arrowok="t"/>
              </v:shape>
            </v:group>
            <v:group style="position:absolute;left:4537;top:1238;width:2;height:66" coordorigin="4537,1238" coordsize="2,66">
              <v:shape style="position:absolute;left:4537;top:1238;width:2;height:66" coordorigin="4537,1238" coordsize="0,66" path="m4537,1238l4537,1303e" filled="false" stroked="true" strokeweight=".514891pt" strokecolor="#0080ff">
                <v:path arrowok="t"/>
              </v:shape>
            </v:group>
            <v:group style="position:absolute;left:3883;top:1238;width:2;height:66" coordorigin="3883,1238" coordsize="2,66">
              <v:shape style="position:absolute;left:3883;top:1238;width:2;height:66" coordorigin="3883,1238" coordsize="0,66" path="m3883,1238l3883,1303e" filled="false" stroked="true" strokeweight=".450528pt" strokecolor="#0080ff">
                <v:path arrowok="t"/>
              </v:shape>
            </v:group>
            <v:group style="position:absolute;left:3906;top:1238;width:2;height:66" coordorigin="3906,1238" coordsize="2,66">
              <v:shape style="position:absolute;left:3906;top:1238;width:2;height:66" coordorigin="3906,1238" coordsize="0,66" path="m3906,1238l3906,1303e" filled="false" stroked="true" strokeweight=".514895pt" strokecolor="#0080ff">
                <v:path arrowok="t"/>
              </v:shape>
            </v:group>
            <v:group style="position:absolute;left:4487;top:1238;width:2;height:66" coordorigin="4487,1238" coordsize="2,66">
              <v:shape style="position:absolute;left:4487;top:1238;width:2;height:66" coordorigin="4487,1238" coordsize="0,66" path="m4487,1238l4487,1303e" filled="false" stroked="true" strokeweight=".46044pt" strokecolor="#0080ff">
                <v:path arrowok="t"/>
              </v:shape>
            </v:group>
            <v:group style="position:absolute;left:4475;top:1238;width:2;height:66" coordorigin="4475,1238" coordsize="2,66">
              <v:shape style="position:absolute;left:4475;top:1238;width:2;height:66" coordorigin="4475,1238" coordsize="0,66" path="m4475,1238l4475,1303e" filled="false" stroked="true" strokeweight=".500042pt" strokecolor="#0080ff">
                <v:path arrowok="t"/>
              </v:shape>
            </v:group>
            <v:group style="position:absolute;left:4168;top:1238;width:2;height:66" coordorigin="4168,1238" coordsize="2,66">
              <v:shape style="position:absolute;left:4168;top:1238;width:2;height:66" coordorigin="4168,1238" coordsize="0,66" path="m4168,1238l4168,1303e" filled="false" stroked="true" strokeweight=".450529pt" strokecolor="#0080ff">
                <v:path arrowok="t"/>
              </v:shape>
            </v:group>
            <v:group style="position:absolute;left:4966;top:1238;width:2;height:66" coordorigin="4966,1238" coordsize="2,66">
              <v:shape style="position:absolute;left:4966;top:1238;width:2;height:66" coordorigin="4966,1238" coordsize="0,66" path="m4966,1303l4966,1238e" filled="false" stroked="true" strokeweight=".371318pt" strokecolor="#0080ff">
                <v:path arrowok="t"/>
              </v:shape>
            </v:group>
            <v:group style="position:absolute;left:4746;top:1238;width:2;height:66" coordorigin="4746,1238" coordsize="2,66">
              <v:shape style="position:absolute;left:4746;top:1238;width:2;height:66" coordorigin="4746,1238" coordsize="0,66" path="m4746,1303l4746,1238e" filled="false" stroked="true" strokeweight=".371318pt" strokecolor="#0080ff">
                <v:path arrowok="t"/>
              </v:shape>
            </v:group>
            <v:group style="position:absolute;left:4786;top:1238;width:2;height:66" coordorigin="4786,1238" coordsize="2,66">
              <v:shape style="position:absolute;left:4786;top:1238;width:2;height:66" coordorigin="4786,1238" coordsize="0,66" path="m4786,1238l4786,1303e" filled="false" stroked="true" strokeweight=".509936pt" strokecolor="#0080ff">
                <v:path arrowok="t"/>
              </v:shape>
            </v:group>
            <v:group style="position:absolute;left:4878;top:1238;width:2;height:66" coordorigin="4878,1238" coordsize="2,66">
              <v:shape style="position:absolute;left:4878;top:1238;width:2;height:66" coordorigin="4878,1238" coordsize="0,66" path="m4878,1238l4878,1303e" filled="false" stroked="true" strokeweight=".460434pt" strokecolor="#0080ff">
                <v:path arrowok="t"/>
              </v:shape>
            </v:group>
            <v:group style="position:absolute;left:4887;top:1238;width:2;height:66" coordorigin="4887,1238" coordsize="2,66">
              <v:shape style="position:absolute;left:4887;top:1238;width:2;height:66" coordorigin="4887,1238" coordsize="0,66" path="m4887,1238l4887,1303e" filled="false" stroked="true" strokeweight=".376268pt" strokecolor="#0080ff">
                <v:path arrowok="t"/>
              </v:shape>
            </v:group>
            <v:group style="position:absolute;left:4808;top:1238;width:2;height:66" coordorigin="4808,1238" coordsize="2,66">
              <v:shape style="position:absolute;left:4808;top:1238;width:2;height:66" coordorigin="4808,1238" coordsize="0,66" path="m4808,1238l4808,1303e" filled="false" stroked="true" strokeweight=".435679pt" strokecolor="#0080ff">
                <v:path arrowok="t"/>
              </v:shape>
            </v:group>
            <v:group style="position:absolute;left:4901;top:1238;width:2;height:66" coordorigin="4901,1238" coordsize="2,66">
              <v:shape style="position:absolute;left:4901;top:1238;width:2;height:66" coordorigin="4901,1238" coordsize="0,66" path="m4901,1303l4901,1238e" filled="false" stroked="true" strokeweight=".371318pt" strokecolor="#0080ff">
                <v:path arrowok="t"/>
              </v:shape>
            </v:group>
            <v:group style="position:absolute;left:4854;top:1238;width:2;height:66" coordorigin="4854,1238" coordsize="2,66">
              <v:shape style="position:absolute;left:4854;top:1238;width:2;height:66" coordorigin="4854,1238" coordsize="0,66" path="m4854,1303l4854,1238e" filled="false" stroked="true" strokeweight=".371318pt" strokecolor="#0080ff">
                <v:path arrowok="t"/>
              </v:shape>
            </v:group>
            <v:group style="position:absolute;left:4750;top:1238;width:2;height:66" coordorigin="4750,1238" coordsize="2,66">
              <v:shape style="position:absolute;left:4750;top:1238;width:2;height:66" coordorigin="4750,1238" coordsize="0,66" path="m4750,1238l4750,1303e" filled="false" stroked="true" strokeweight=".480239pt" strokecolor="#0080ff">
                <v:path arrowok="t"/>
              </v:shape>
            </v:group>
            <v:group style="position:absolute;left:4689;top:1238;width:2;height:66" coordorigin="4689,1238" coordsize="2,66">
              <v:shape style="position:absolute;left:4689;top:1238;width:2;height:66" coordorigin="4689,1238" coordsize="0,66" path="m4689,1238l4689,1303e" filled="false" stroked="true" strokeweight=".500041pt" strokecolor="#0080ff">
                <v:path arrowok="t"/>
              </v:shape>
            </v:group>
            <v:group style="position:absolute;left:4313;top:1238;width:2;height:66" coordorigin="4313,1238" coordsize="2,66">
              <v:shape style="position:absolute;left:4313;top:1238;width:2;height:66" coordorigin="4313,1238" coordsize="0,66" path="m4313,1238l4313,1303e" filled="false" stroked="true" strokeweight=".490132pt" strokecolor="#0080ff">
                <v:path arrowok="t"/>
              </v:shape>
            </v:group>
            <v:group style="position:absolute;left:4658;top:1238;width:2;height:66" coordorigin="4658,1238" coordsize="2,66">
              <v:shape style="position:absolute;left:4658;top:1238;width:2;height:66" coordorigin="4658,1238" coordsize="0,66" path="m4658,1303l4658,1238e" filled="false" stroked="true" strokeweight=".371318pt" strokecolor="#0080ff">
                <v:path arrowok="t"/>
              </v:shape>
            </v:group>
            <v:group style="position:absolute;left:4285;top:1238;width:2;height:66" coordorigin="4285,1238" coordsize="2,66">
              <v:shape style="position:absolute;left:4285;top:1238;width:2;height:66" coordorigin="4285,1238" coordsize="0,66" path="m4285,1238l4285,1303e" filled="false" stroked="true" strokeweight=".455486pt" strokecolor="#0080ff">
                <v:path arrowok="t"/>
              </v:shape>
            </v:group>
            <v:group style="position:absolute;left:3868;top:1238;width:2;height:66" coordorigin="3868,1238" coordsize="2,66">
              <v:shape style="position:absolute;left:3868;top:1238;width:2;height:66" coordorigin="3868,1238" coordsize="0,66" path="m3868,1238l3868,1303e" filled="false" stroked="true" strokeweight=".420821pt" strokecolor="#0080ff">
                <v:path arrowok="t"/>
              </v:shape>
            </v:group>
            <v:group style="position:absolute;left:4365;top:1238;width:2;height:66" coordorigin="4365,1238" coordsize="2,66">
              <v:shape style="position:absolute;left:4365;top:1238;width:2;height:66" coordorigin="4365,1238" coordsize="0,66" path="m4365,1238l4365,1303e" filled="false" stroked="true" strokeweight=".48022pt" strokecolor="#0080ff">
                <v:path arrowok="t"/>
              </v:shape>
            </v:group>
            <v:group style="position:absolute;left:4060;top:1238;width:2;height:66" coordorigin="4060,1238" coordsize="2,66">
              <v:shape style="position:absolute;left:4060;top:1238;width:2;height:66" coordorigin="4060,1238" coordsize="0,66" path="m4060,1238l4060,1303e" filled="false" stroked="true" strokeweight=".529745pt" strokecolor="#0080ff">
                <v:path arrowok="t"/>
              </v:shape>
            </v:group>
            <v:group style="position:absolute;left:4428;top:1238;width:2;height:66" coordorigin="4428,1238" coordsize="2,66">
              <v:shape style="position:absolute;left:4428;top:1238;width:2;height:66" coordorigin="4428,1238" coordsize="0,66" path="m4428,1238l4428,1303e" filled="false" stroked="true" strokeweight=".514901pt" strokecolor="#0080ff">
                <v:path arrowok="t"/>
              </v:shape>
            </v:group>
            <v:group style="position:absolute;left:4718;top:1238;width:2;height:66" coordorigin="4718,1238" coordsize="2,66">
              <v:shape style="position:absolute;left:4718;top:1238;width:2;height:66" coordorigin="4718,1238" coordsize="0,66" path="m4718,1238l4718,1303e" filled="false" stroked="true" strokeweight=".415881pt" strokecolor="#0080ff">
                <v:path arrowok="t"/>
              </v:shape>
            </v:group>
            <v:group style="position:absolute;left:4027;top:1238;width:2;height:66" coordorigin="4027,1238" coordsize="2,66">
              <v:shape style="position:absolute;left:4027;top:1238;width:2;height:66" coordorigin="4027,1238" coordsize="0,66" path="m4027,1238l4027,1303e" filled="false" stroked="true" strokeweight=".500045pt" strokecolor="#0080ff">
                <v:path arrowok="t"/>
              </v:shape>
            </v:group>
            <v:group style="position:absolute;left:4381;top:1238;width:2;height:66" coordorigin="4381,1238" coordsize="2,66">
              <v:shape style="position:absolute;left:4381;top:1238;width:2;height:66" coordorigin="4381,1238" coordsize="0,66" path="m4381,1238l4381,1303e" filled="false" stroked="true" strokeweight=".514901pt" strokecolor="#0080ff">
                <v:path arrowok="t"/>
              </v:shape>
            </v:group>
            <v:group style="position:absolute;left:4493;top:1238;width:2;height:66" coordorigin="4493,1238" coordsize="2,66">
              <v:shape style="position:absolute;left:4493;top:1238;width:2;height:66" coordorigin="4493,1238" coordsize="0,66" path="m4493,1238l4493,1303e" filled="false" stroked="true" strokeweight=".470337pt" strokecolor="#0080ff">
                <v:path arrowok="t"/>
              </v:shape>
            </v:group>
            <v:group style="position:absolute;left:3881;top:1238;width:2;height:66" coordorigin="3881,1238" coordsize="2,66">
              <v:shape style="position:absolute;left:3881;top:1238;width:2;height:66" coordorigin="3881,1238" coordsize="0,66" path="m3881,1238l3881,1303e" filled="false" stroked="true" strokeweight=".435679pt" strokecolor="#0080ff">
                <v:path arrowok="t"/>
              </v:shape>
            </v:group>
            <v:group style="position:absolute;left:4074;top:1238;width:2;height:66" coordorigin="4074,1238" coordsize="2,66">
              <v:shape style="position:absolute;left:4074;top:1238;width:2;height:66" coordorigin="4074,1238" coordsize="0,66" path="m4074,1238l4074,1303e" filled="false" stroked="true" strokeweight=".534688pt" strokecolor="#0080ff">
                <v:path arrowok="t"/>
              </v:shape>
            </v:group>
            <v:group style="position:absolute;left:4533;top:1238;width:2;height:66" coordorigin="4533,1238" coordsize="2,66">
              <v:shape style="position:absolute;left:4533;top:1238;width:2;height:66" coordorigin="4533,1238" coordsize="0,66" path="m4533,1238l4533,1303e" filled="false" stroked="true" strokeweight=".480233pt" strokecolor="#0080ff">
                <v:path arrowok="t"/>
              </v:shape>
            </v:group>
            <v:group style="position:absolute;left:4503;top:1238;width:2;height:66" coordorigin="4503,1238" coordsize="2,66">
              <v:shape style="position:absolute;left:4503;top:1238;width:2;height:66" coordorigin="4503,1238" coordsize="0,66" path="m4503,1238l4503,1303e" filled="false" stroked="true" strokeweight=".50995pt" strokecolor="#0080ff">
                <v:path arrowok="t"/>
              </v:shape>
            </v:group>
            <v:group style="position:absolute;left:4523;top:1238;width:2;height:66" coordorigin="4523,1238" coordsize="2,66">
              <v:shape style="position:absolute;left:4523;top:1238;width:2;height:66" coordorigin="4523,1238" coordsize="0,66" path="m4523,1303l4523,1238e" filled="false" stroked="true" strokeweight=".371318pt" strokecolor="#0080ff">
                <v:path arrowok="t"/>
              </v:shape>
            </v:group>
            <v:group style="position:absolute;left:4696;top:1238;width:2;height:66" coordorigin="4696,1238" coordsize="2,66">
              <v:shape style="position:absolute;left:4696;top:1238;width:2;height:66" coordorigin="4696,1238" coordsize="0,66" path="m4696,1238l4696,1303e" filled="false" stroked="true" strokeweight=".38617pt" strokecolor="#0080ff">
                <v:path arrowok="t"/>
              </v:shape>
            </v:group>
            <v:group style="position:absolute;left:3996;top:1238;width:2;height:66" coordorigin="3996,1238" coordsize="2,66">
              <v:shape style="position:absolute;left:3996;top:1238;width:2;height:66" coordorigin="3996,1238" coordsize="0,66" path="m3996,1238l3996,1303e" filled="false" stroked="true" strokeweight=".500039pt" strokecolor="#0080ff">
                <v:path arrowok="t"/>
              </v:shape>
            </v:group>
            <v:group style="position:absolute;left:4052;top:1238;width:2;height:66" coordorigin="4052,1238" coordsize="2,66">
              <v:shape style="position:absolute;left:4052;top:1238;width:2;height:66" coordorigin="4052,1238" coordsize="0,66" path="m4052,1238l4052,1303e" filled="false" stroked="true" strokeweight=".470336pt" strokecolor="#0080ff">
                <v:path arrowok="t"/>
              </v:shape>
            </v:group>
            <v:group style="position:absolute;left:3901;top:1238;width:2;height:66" coordorigin="3901,1238" coordsize="2,66">
              <v:shape style="position:absolute;left:3901;top:1238;width:2;height:66" coordorigin="3901,1238" coordsize="0,66" path="m3901,1238l3901,1303e" filled="false" stroked="true" strokeweight=".420827pt" strokecolor="#0080ff">
                <v:path arrowok="t"/>
              </v:shape>
            </v:group>
            <v:group style="position:absolute;left:3769;top:1238;width:2;height:66" coordorigin="3769,1238" coordsize="2,66">
              <v:shape style="position:absolute;left:3769;top:1238;width:2;height:66" coordorigin="3769,1238" coordsize="0,66" path="m3769,1238l3769,1303e" filled="false" stroked="true" strokeweight=".430728pt" strokecolor="#0080ff">
                <v:path arrowok="t"/>
              </v:shape>
            </v:group>
            <v:group style="position:absolute;left:3764;top:1238;width:2;height:66" coordorigin="3764,1238" coordsize="2,66">
              <v:shape style="position:absolute;left:3764;top:1238;width:2;height:66" coordorigin="3764,1238" coordsize="0,66" path="m3764,1238l3764,1303e" filled="false" stroked="true" strokeweight=".415876pt" strokecolor="#0080ff">
                <v:path arrowok="t"/>
              </v:shape>
            </v:group>
            <v:group style="position:absolute;left:3812;top:1238;width:2;height:66" coordorigin="3812,1238" coordsize="2,66">
              <v:shape style="position:absolute;left:3812;top:1238;width:2;height:66" coordorigin="3812,1238" coordsize="0,66" path="m3812,1238l3812,1303e" filled="false" stroked="true" strokeweight=".470336pt" strokecolor="#0080ff">
                <v:path arrowok="t"/>
              </v:shape>
            </v:group>
            <v:group style="position:absolute;left:4266;top:1238;width:2;height:66" coordorigin="4266,1238" coordsize="2,66">
              <v:shape style="position:absolute;left:4266;top:1238;width:2;height:66" coordorigin="4266,1238" coordsize="0,66" path="m4266,1238l4266,1303e" filled="false" stroked="true" strokeweight=".43567pt" strokecolor="#0080ff">
                <v:path arrowok="t"/>
              </v:shape>
            </v:group>
            <v:group style="position:absolute;left:4299;top:1238;width:2;height:66" coordorigin="4299,1238" coordsize="2,66">
              <v:shape style="position:absolute;left:4299;top:1238;width:2;height:66" coordorigin="4299,1238" coordsize="0,66" path="m4299,1238l4299,1303e" filled="false" stroked="true" strokeweight=".500039pt" strokecolor="#0080ff">
                <v:path arrowok="t"/>
              </v:shape>
            </v:group>
            <v:group style="position:absolute;left:4146;top:1238;width:2;height:66" coordorigin="4146,1238" coordsize="2,66">
              <v:shape style="position:absolute;left:4146;top:1238;width:2;height:66" coordorigin="4146,1238" coordsize="0,66" path="m4146,1238l4146,1303e" filled="false" stroked="true" strokeweight=".485196pt" strokecolor="#0080ff">
                <v:path arrowok="t"/>
              </v:shape>
            </v:group>
            <v:group style="position:absolute;left:3673;top:1238;width:2;height:66" coordorigin="3673,1238" coordsize="2,66">
              <v:shape style="position:absolute;left:3673;top:1238;width:2;height:66" coordorigin="3673,1238" coordsize="0,66" path="m3673,1303l3673,1238e" filled="false" stroked="true" strokeweight=".371318pt" strokecolor="#0080ff">
                <v:path arrowok="t"/>
              </v:shape>
            </v:group>
            <v:group style="position:absolute;left:3680;top:1238;width:2;height:66" coordorigin="3680,1238" coordsize="2,66">
              <v:shape style="position:absolute;left:3680;top:1238;width:2;height:66" coordorigin="3680,1238" coordsize="0,66" path="m3680,1238l3680,1303e" filled="false" stroked="true" strokeweight=".420827pt" strokecolor="#0080ff">
                <v:path arrowok="t"/>
              </v:shape>
            </v:group>
            <v:group style="position:absolute;left:3675;top:1238;width:2;height:66" coordorigin="3675,1238" coordsize="2,66">
              <v:shape style="position:absolute;left:3675;top:1238;width:2;height:66" coordorigin="3675,1238" coordsize="0,66" path="m3675,1303l3675,1238e" filled="false" stroked="true" strokeweight=".371318pt" strokecolor="#0080ff">
                <v:path arrowok="t"/>
              </v:shape>
            </v:group>
            <v:group style="position:absolute;left:3649;top:1238;width:2;height:66" coordorigin="3649,1238" coordsize="2,66">
              <v:shape style="position:absolute;left:3649;top:1238;width:2;height:66" coordorigin="3649,1238" coordsize="0,66" path="m3649,1238l3649,1303e" filled="false" stroked="true" strokeweight=".401023pt" strokecolor="#0080ff">
                <v:path arrowok="t"/>
              </v:shape>
            </v:group>
            <v:group style="position:absolute;left:3730;top:1238;width:2;height:66" coordorigin="3730,1238" coordsize="2,66">
              <v:shape style="position:absolute;left:3730;top:1238;width:2;height:66" coordorigin="3730,1238" coordsize="0,66" path="m3730,1238l3730,1303e" filled="false" stroked="true" strokeweight=".465385pt" strokecolor="#0080ff">
                <v:path arrowok="t"/>
              </v:shape>
            </v:group>
            <v:group style="position:absolute;left:4451;top:1238;width:2;height:66" coordorigin="4451,1238" coordsize="2,66">
              <v:shape style="position:absolute;left:4451;top:1238;width:2;height:66" coordorigin="4451,1238" coordsize="0,66" path="m4451,1238l4451,1303e" filled="false" stroked="true" strokeweight=".495095pt" strokecolor="#0080ff">
                <v:path arrowok="t"/>
              </v:shape>
            </v:group>
            <v:group style="position:absolute;left:4291;top:1238;width:2;height:66" coordorigin="4291,1238" coordsize="2,66">
              <v:shape style="position:absolute;left:4291;top:1238;width:2;height:66" coordorigin="4291,1238" coordsize="0,66" path="m4291,1238l4291,1303e" filled="false" stroked="true" strokeweight=".445588pt" strokecolor="#0080ff">
                <v:path arrowok="t"/>
              </v:shape>
            </v:group>
            <v:group style="position:absolute;left:4554;top:1238;width:2;height:66" coordorigin="4554,1238" coordsize="2,66">
              <v:shape style="position:absolute;left:4554;top:1238;width:2;height:66" coordorigin="4554,1238" coordsize="0,66" path="m4554,1238l4554,1303e" filled="false" stroked="true" strokeweight=".40103pt" strokecolor="#0080ff">
                <v:path arrowok="t"/>
              </v:shape>
            </v:group>
            <v:group style="position:absolute;left:4565;top:1238;width:2;height:66" coordorigin="4565,1238" coordsize="2,66">
              <v:shape style="position:absolute;left:4565;top:1238;width:2;height:66" coordorigin="4565,1238" coordsize="0,66" path="m4565,1238l4565,1303e" filled="false" stroked="true" strokeweight=".514913pt" strokecolor="#0080ff">
                <v:path arrowok="t"/>
              </v:shape>
            </v:group>
            <v:group style="position:absolute;left:4435;top:1238;width:2;height:66" coordorigin="4435,1238" coordsize="2,66">
              <v:shape style="position:absolute;left:4435;top:1238;width:2;height:66" coordorigin="4435,1238" coordsize="0,66" path="m4435,1238l4435,1303e" filled="false" stroked="true" strokeweight=".495084pt" strokecolor="#0080ff">
                <v:path arrowok="t"/>
              </v:shape>
            </v:group>
            <v:group style="position:absolute;left:4258;top:1238;width:2;height:66" coordorigin="4258,1238" coordsize="2,66">
              <v:shape style="position:absolute;left:4258;top:1238;width:2;height:66" coordorigin="4258,1238" coordsize="0,66" path="m4258,1303l4258,1238e" filled="false" stroked="true" strokeweight=".371318pt" strokecolor="#0080ff">
                <v:path arrowok="t"/>
              </v:shape>
            </v:group>
            <v:group style="position:absolute;left:4424;top:1238;width:2;height:66" coordorigin="4424,1238" coordsize="2,66">
              <v:shape style="position:absolute;left:4424;top:1238;width:2;height:66" coordorigin="4424,1238" coordsize="0,66" path="m4424,1238l4424,1303e" filled="false" stroked="true" strokeweight=".445587pt" strokecolor="#0080ff">
                <v:path arrowok="t"/>
              </v:shape>
            </v:group>
            <v:group style="position:absolute;left:3991;top:1238;width:2;height:66" coordorigin="3991,1238" coordsize="2,66">
              <v:shape style="position:absolute;left:3991;top:1238;width:2;height:66" coordorigin="3991,1238" coordsize="0,66" path="m3991,1238l3991,1303e" filled="false" stroked="true" strokeweight=".425781pt" strokecolor="#0080ff">
                <v:path arrowok="t"/>
              </v:shape>
            </v:group>
            <v:group style="position:absolute;left:4508;top:1238;width:2;height:66" coordorigin="4508,1238" coordsize="2,66">
              <v:shape style="position:absolute;left:4508;top:1238;width:2;height:66" coordorigin="4508,1238" coordsize="0,66" path="m4508,1303l4508,1238e" filled="false" stroked="true" strokeweight=".371318pt" strokecolor="#0080ff">
                <v:path arrowok="t"/>
              </v:shape>
            </v:group>
            <v:group style="position:absolute;left:4614;top:1238;width:2;height:66" coordorigin="4614,1238" coordsize="2,66">
              <v:shape style="position:absolute;left:4614;top:1238;width:2;height:66" coordorigin="4614,1238" coordsize="0,66" path="m4614,1238l4614,1303e" filled="false" stroked="true" strokeweight=".500041pt" strokecolor="#0080ff">
                <v:path arrowok="t"/>
              </v:shape>
            </v:group>
            <v:group style="position:absolute;left:4443;top:1238;width:2;height:66" coordorigin="4443,1238" coordsize="2,66">
              <v:shape style="position:absolute;left:4443;top:1238;width:2;height:66" coordorigin="4443,1238" coordsize="0,66" path="m4443,1238l4443,1303e" filled="false" stroked="true" strokeweight=".465381pt" strokecolor="#0080ff">
                <v:path arrowok="t"/>
              </v:shape>
            </v:group>
            <v:group style="position:absolute;left:4396;top:1238;width:2;height:66" coordorigin="4396,1238" coordsize="2,66">
              <v:shape style="position:absolute;left:4396;top:1238;width:2;height:66" coordorigin="4396,1238" coordsize="0,66" path="m4396,1238l4396,1303e" filled="false" stroked="true" strokeweight=".465399pt" strokecolor="#0080ff">
                <v:path arrowok="t"/>
              </v:shape>
            </v:group>
            <v:group style="position:absolute;left:3864;top:1238;width:2;height:66" coordorigin="3864,1238" coordsize="2,66">
              <v:shape style="position:absolute;left:3864;top:1238;width:2;height:66" coordorigin="3864,1238" coordsize="0,66" path="m3864,1238l3864,1303e" filled="false" stroked="true" strokeweight=".485185pt" strokecolor="#0080ff">
                <v:path arrowok="t"/>
              </v:shape>
            </v:group>
            <v:group style="position:absolute;left:3947;top:1238;width:2;height:66" coordorigin="3947,1238" coordsize="2,66">
              <v:shape style="position:absolute;left:3947;top:1238;width:2;height:66" coordorigin="3947,1238" coordsize="0,66" path="m3947,1238l3947,1303e" filled="false" stroked="true" strokeweight=".475281pt" strokecolor="#0080ff">
                <v:path arrowok="t"/>
              </v:shape>
            </v:group>
            <v:group style="position:absolute;left:4421;top:1238;width:2;height:66" coordorigin="4421,1238" coordsize="2,66">
              <v:shape style="position:absolute;left:4421;top:1238;width:2;height:66" coordorigin="4421,1238" coordsize="0,66" path="m4421,1238l4421,1303e" filled="false" stroked="true" strokeweight=".405974pt" strokecolor="#0080ff">
                <v:path arrowok="t"/>
              </v:shape>
            </v:group>
            <v:group style="position:absolute;left:4411;top:1238;width:2;height:66" coordorigin="4411,1238" coordsize="2,66">
              <v:shape style="position:absolute;left:4411;top:1238;width:2;height:66" coordorigin="4411,1238" coordsize="0,66" path="m4411,1238l4411,1303e" filled="false" stroked="true" strokeweight=".425777pt" strokecolor="#0080ff">
                <v:path arrowok="t"/>
              </v:shape>
            </v:group>
            <v:group style="position:absolute;left:4529;top:1238;width:2;height:66" coordorigin="4529,1238" coordsize="2,66">
              <v:shape style="position:absolute;left:4529;top:1238;width:2;height:66" coordorigin="4529,1238" coordsize="0,66" path="m4529,1238l4529,1303e" filled="false" stroked="true" strokeweight=".38617pt" strokecolor="#0080ff">
                <v:path arrowok="t"/>
              </v:shape>
            </v:group>
            <v:group style="position:absolute;left:4288;top:1238;width:2;height:66" coordorigin="4288,1238" coordsize="2,66">
              <v:shape style="position:absolute;left:4288;top:1238;width:2;height:66" coordorigin="4288,1238" coordsize="0,66" path="m4288,1238l4288,1303e" filled="false" stroked="true" strokeweight=".410922pt" strokecolor="#0080ff">
                <v:path arrowok="t"/>
              </v:shape>
            </v:group>
            <v:group style="position:absolute;left:4759;top:1238;width:2;height:66" coordorigin="4759,1238" coordsize="2,66">
              <v:shape style="position:absolute;left:4759;top:1238;width:2;height:66" coordorigin="4759,1238" coordsize="0,66" path="m4759,1303l4759,1238e" filled="false" stroked="true" strokeweight=".371318pt" strokecolor="#0080ff">
                <v:path arrowok="t"/>
              </v:shape>
            </v:group>
            <v:group style="position:absolute;left:3872;top:1238;width:2;height:66" coordorigin="3872,1238" coordsize="2,66">
              <v:shape style="position:absolute;left:3872;top:1238;width:2;height:66" coordorigin="3872,1238" coordsize="0,66" path="m3872,1238l3872,1303e" filled="false" stroked="true" strokeweight=".460435pt" strokecolor="#0080ff">
                <v:path arrowok="t"/>
              </v:shape>
            </v:group>
            <v:group style="position:absolute;left:4068;top:1238;width:2;height:66" coordorigin="4068,1238" coordsize="2,66">
              <v:shape style="position:absolute;left:4068;top:1238;width:2;height:66" coordorigin="4068,1238" coordsize="0,66" path="m4068,1238l4068,1303e" filled="false" stroked="true" strokeweight=".475288pt" strokecolor="#0080ff">
                <v:path arrowok="t"/>
              </v:shape>
            </v:group>
            <v:group style="position:absolute;left:4371;top:1238;width:2;height:66" coordorigin="4371,1238" coordsize="2,66">
              <v:shape style="position:absolute;left:4371;top:1238;width:2;height:66" coordorigin="4371,1238" coordsize="0,66" path="m4371,1238l4371,1303e" filled="false" stroked="true" strokeweight=".391128pt" strokecolor="#0080ff">
                <v:path arrowok="t"/>
              </v:shape>
            </v:group>
            <v:group style="position:absolute;left:4738;top:1238;width:2;height:66" coordorigin="4738,1238" coordsize="2,66">
              <v:shape style="position:absolute;left:4738;top:1238;width:2;height:66" coordorigin="4738,1238" coordsize="0,66" path="m4738,1238l4738,1303e" filled="false" stroked="true" strokeweight=".465385pt" strokecolor="#0080ff">
                <v:path arrowok="t"/>
              </v:shape>
            </v:group>
            <v:group style="position:absolute;left:4816;top:1238;width:2;height:66" coordorigin="4816,1238" coordsize="2,66">
              <v:shape style="position:absolute;left:4816;top:1238;width:2;height:66" coordorigin="4816,1238" coordsize="0,66" path="m4816,1238l4816,1303e" filled="false" stroked="true" strokeweight=".381214pt" strokecolor="#0080ff">
                <v:path arrowok="t"/>
              </v:shape>
            </v:group>
            <v:group style="position:absolute;left:4279;top:1238;width:2;height:66" coordorigin="4279,1238" coordsize="2,66">
              <v:shape style="position:absolute;left:4279;top:1238;width:2;height:66" coordorigin="4279,1238" coordsize="0,66" path="m4279,1238l4279,1303e" filled="false" stroked="true" strokeweight=".455483pt" strokecolor="#0080ff">
                <v:path arrowok="t"/>
              </v:shape>
            </v:group>
            <v:group style="position:absolute;left:4968;top:1238;width:2;height:66" coordorigin="4968,1238" coordsize="2,66">
              <v:shape style="position:absolute;left:4968;top:1238;width:2;height:66" coordorigin="4968,1238" coordsize="0,66" path="m4968,1303l4968,1238e" filled="false" stroked="true" strokeweight=".371318pt" strokecolor="#0080ff">
                <v:path arrowok="t"/>
              </v:shape>
            </v:group>
            <v:group style="position:absolute;left:4792;top:1238;width:2;height:66" coordorigin="4792,1238" coordsize="2,66">
              <v:shape style="position:absolute;left:4792;top:1238;width:2;height:66" coordorigin="4792,1238" coordsize="0,66" path="m4792,1238l4792,1303e" filled="false" stroked="true" strokeweight=".425771pt" strokecolor="#0080ff">
                <v:path arrowok="t"/>
              </v:shape>
            </v:group>
            <v:group style="position:absolute;left:4954;top:1238;width:2;height:66" coordorigin="4954,1238" coordsize="2,66">
              <v:shape style="position:absolute;left:4954;top:1238;width:2;height:66" coordorigin="4954,1238" coordsize="0,66" path="m4954,1238l4954,1303e" filled="false" stroked="true" strokeweight=".410925pt" strokecolor="#0080ff">
                <v:path arrowok="t"/>
              </v:shape>
            </v:group>
            <v:group style="position:absolute;left:4126;top:1238;width:2;height:66" coordorigin="4126,1238" coordsize="2,66">
              <v:shape style="position:absolute;left:4126;top:1238;width:2;height:66" coordorigin="4126,1238" coordsize="0,66" path="m4126,1238l4126,1303e" filled="false" stroked="true" strokeweight=".504995pt" strokecolor="#0080ff">
                <v:path arrowok="t"/>
              </v:shape>
            </v:group>
            <v:group style="position:absolute;left:4478;top:1238;width:2;height:66" coordorigin="4478,1238" coordsize="2,66">
              <v:shape style="position:absolute;left:4478;top:1238;width:2;height:66" coordorigin="4478,1238" coordsize="0,66" path="m4478,1238l4478,1303e" filled="false" stroked="true" strokeweight=".480232pt" strokecolor="#0080ff">
                <v:path arrowok="t"/>
              </v:shape>
            </v:group>
            <v:group style="position:absolute;left:4596;top:1238;width:2;height:66" coordorigin="4596,1238" coordsize="2,66">
              <v:shape style="position:absolute;left:4596;top:1238;width:2;height:66" coordorigin="4596,1238" coordsize="0,66" path="m4596,1238l4596,1303e" filled="false" stroked="true" strokeweight=".534678pt" strokecolor="#0080ff">
                <v:path arrowok="t"/>
              </v:shape>
            </v:group>
            <v:group style="position:absolute;left:4129;top:1238;width:2;height:66" coordorigin="4129,1238" coordsize="2,66">
              <v:shape style="position:absolute;left:4129;top:1238;width:2;height:66" coordorigin="4129,1238" coordsize="0,66" path="m4129,1238l4129,1303e" filled="false" stroked="true" strokeweight=".450533pt" strokecolor="#0080ff">
                <v:path arrowok="t"/>
              </v:shape>
            </v:group>
            <v:group style="position:absolute;left:4024;top:1238;width:2;height:66" coordorigin="4024,1238" coordsize="2,66">
              <v:shape style="position:absolute;left:4024;top:1238;width:2;height:66" coordorigin="4024,1238" coordsize="0,66" path="m4024,1238l4024,1303e" filled="false" stroked="true" strokeweight=".450539pt" strokecolor="#0080ff">
                <v:path arrowok="t"/>
              </v:shape>
            </v:group>
            <v:group style="position:absolute;left:3886;top:1238;width:2;height:66" coordorigin="3886,1238" coordsize="2,66">
              <v:shape style="position:absolute;left:3886;top:1238;width:2;height:66" coordorigin="3886,1238" coordsize="0,66" path="m3886,1238l3886,1303e" filled="false" stroked="true" strokeweight=".38617pt" strokecolor="#0080ff">
                <v:path arrowok="t"/>
              </v:shape>
            </v:group>
            <v:group style="position:absolute;left:3698;top:1238;width:2;height:66" coordorigin="3698,1238" coordsize="2,66">
              <v:shape style="position:absolute;left:3698;top:1238;width:2;height:66" coordorigin="3698,1238" coordsize="0,66" path="m3698,1303l3698,1238e" filled="false" stroked="true" strokeweight=".371318pt" strokecolor="#0080ff">
                <v:path arrowok="t"/>
              </v:shape>
            </v:group>
            <v:group style="position:absolute;left:4189;top:1238;width:2;height:66" coordorigin="4189,1238" coordsize="2,66">
              <v:shape style="position:absolute;left:4189;top:1238;width:2;height:66" coordorigin="4189,1238" coordsize="0,66" path="m4189,1238l4189,1303e" filled="false" stroked="true" strokeweight=".519836pt" strokecolor="#0080ff">
                <v:path arrowok="t"/>
              </v:shape>
            </v:group>
            <v:group style="position:absolute;left:4480;top:1238;width:2;height:66" coordorigin="4480,1238" coordsize="2,66">
              <v:shape style="position:absolute;left:4480;top:1238;width:2;height:66" coordorigin="4480,1238" coordsize="0,66" path="m4480,1238l4480,1303e" filled="false" stroked="true" strokeweight=".420836pt" strokecolor="#0080ff">
                <v:path arrowok="t"/>
              </v:shape>
            </v:group>
            <v:group style="position:absolute;left:4551;top:1238;width:2;height:66" coordorigin="4551,1238" coordsize="2,66">
              <v:shape style="position:absolute;left:4551;top:1238;width:2;height:66" coordorigin="4551,1238" coordsize="0,66" path="m4551,1238l4551,1303e" filled="false" stroked="true" strokeweight=".415876pt" strokecolor="#0080ff">
                <v:path arrowok="t"/>
              </v:shape>
            </v:group>
            <v:group style="position:absolute;left:4464;top:1238;width:2;height:66" coordorigin="4464,1238" coordsize="2,66">
              <v:shape style="position:absolute;left:4464;top:1238;width:2;height:66" coordorigin="4464,1238" coordsize="0,66" path="m4464,1238l4464,1303e" filled="false" stroked="true" strokeweight=".475288pt" strokecolor="#0080ff">
                <v:path arrowok="t"/>
              </v:shape>
            </v:group>
            <v:group style="position:absolute;left:3752;top:1238;width:2;height:66" coordorigin="3752,1238" coordsize="2,66">
              <v:shape style="position:absolute;left:3752;top:1238;width:2;height:66" coordorigin="3752,1238" coordsize="0,66" path="m3752,1238l3752,1303e" filled="false" stroked="true" strokeweight=".401023pt" strokecolor="#0080ff">
                <v:path arrowok="t"/>
              </v:shape>
            </v:group>
            <v:group style="position:absolute;left:4726;top:1238;width:2;height:66" coordorigin="4726,1238" coordsize="2,66">
              <v:shape style="position:absolute;left:4726;top:1238;width:2;height:66" coordorigin="4726,1238" coordsize="0,66" path="m4726,1238l4726,1303e" filled="false" stroked="true" strokeweight=".450529pt" strokecolor="#0080ff">
                <v:path arrowok="t"/>
              </v:shape>
            </v:group>
            <v:group style="position:absolute;left:4097;top:1238;width:2;height:66" coordorigin="4097,1238" coordsize="2,66">
              <v:shape style="position:absolute;left:4097;top:1238;width:2;height:66" coordorigin="4097,1238" coordsize="0,66" path="m4097,1238l4097,1303e" filled="false" stroked="true" strokeweight=".381219pt" strokecolor="#0080ff">
                <v:path arrowok="t"/>
              </v:shape>
            </v:group>
            <v:group style="position:absolute;left:4846;top:1238;width:2;height:66" coordorigin="4846,1238" coordsize="2,66">
              <v:shape style="position:absolute;left:4846;top:1238;width:2;height:66" coordorigin="4846,1238" coordsize="0,66" path="m4846,1238l4846,1303e" filled="false" stroked="true" strokeweight=".455483pt" strokecolor="#0080ff">
                <v:path arrowok="t"/>
              </v:shape>
            </v:group>
            <v:group style="position:absolute;left:4882;top:1238;width:2;height:66" coordorigin="4882,1238" coordsize="2,66">
              <v:shape style="position:absolute;left:4882;top:1238;width:2;height:66" coordorigin="4882,1238" coordsize="0,66" path="m4882,1238l4882,1303e" filled="false" stroked="true" strokeweight=".440637pt" strokecolor="#0080ff">
                <v:path arrowok="t"/>
              </v:shape>
            </v:group>
            <v:group style="position:absolute;left:4142;top:1238;width:2;height:66" coordorigin="4142,1238" coordsize="2,66">
              <v:shape style="position:absolute;left:4142;top:1238;width:2;height:66" coordorigin="4142,1238" coordsize="0,66" path="m4142,1238l4142,1303e" filled="false" stroked="true" strokeweight=".420827pt" strokecolor="#0080ff">
                <v:path arrowok="t"/>
              </v:shape>
            </v:group>
            <v:group style="position:absolute;left:4694;top:1238;width:2;height:66" coordorigin="4694,1238" coordsize="2,66">
              <v:shape style="position:absolute;left:4694;top:1238;width:2;height:66" coordorigin="4694,1238" coordsize="0,66" path="m4694,1238l4694,1303e" filled="false" stroked="true" strokeweight=".470336pt" strokecolor="#0080ff">
                <v:path arrowok="t"/>
              </v:shape>
            </v:group>
            <v:group style="position:absolute;left:4163;top:1238;width:2;height:66" coordorigin="4163,1238" coordsize="2,66">
              <v:shape style="position:absolute;left:4163;top:1238;width:2;height:66" coordorigin="4163,1238" coordsize="0,66" path="m4163,1238l4163,1303e" filled="false" stroked="true" strokeweight=".376268pt" strokecolor="#0080ff">
                <v:path arrowok="t"/>
              </v:shape>
            </v:group>
            <v:group style="position:absolute;left:4255;top:1238;width:2;height:66" coordorigin="4255,1238" coordsize="2,66">
              <v:shape style="position:absolute;left:4255;top:1238;width:2;height:66" coordorigin="4255,1238" coordsize="0,66" path="m4255,1303l4255,1238e" filled="false" stroked="true" strokeweight=".371318pt" strokecolor="#0080ff">
                <v:path arrowok="t"/>
              </v:shape>
            </v:group>
            <v:group style="position:absolute;left:4101;top:1238;width:2;height:66" coordorigin="4101,1238" coordsize="2,66">
              <v:shape style="position:absolute;left:4101;top:1238;width:2;height:66" coordorigin="4101,1238" coordsize="0,66" path="m4101,1238l4101,1303e" filled="false" stroked="true" strokeweight=".500051pt" strokecolor="#0080ff">
                <v:path arrowok="t"/>
              </v:shape>
            </v:group>
            <v:group style="position:absolute;left:4369;top:1238;width:2;height:66" coordorigin="4369,1238" coordsize="2,66">
              <v:shape style="position:absolute;left:4369;top:1238;width:2;height:66" coordorigin="4369,1238" coordsize="0,66" path="m4369,1238l4369,1303e" filled="false" stroked="true" strokeweight=".455483pt" strokecolor="#0080ff">
                <v:path arrowok="t"/>
              </v:shape>
            </v:group>
            <v:group style="position:absolute;left:4120;top:1238;width:2;height:66" coordorigin="4120,1238" coordsize="2,66">
              <v:shape style="position:absolute;left:4120;top:1238;width:2;height:66" coordorigin="4120,1238" coordsize="0,66" path="m4120,1238l4120,1303e" filled="false" stroked="true" strokeweight=".480231pt" strokecolor="#0080ff">
                <v:path arrowok="t"/>
              </v:shape>
            </v:group>
            <v:group style="position:absolute;left:4042;top:1238;width:2;height:66" coordorigin="4042,1238" coordsize="2,66">
              <v:shape style="position:absolute;left:4042;top:1238;width:2;height:66" coordorigin="4042,1238" coordsize="0,66" path="m4042,1238l4042,1303e" filled="false" stroked="true" strokeweight=".495085pt" strokecolor="#0080ff">
                <v:path arrowok="t"/>
              </v:shape>
            </v:group>
            <v:group style="position:absolute;left:4112;top:1238;width:2;height:66" coordorigin="4112,1238" coordsize="2,66">
              <v:shape style="position:absolute;left:4112;top:1238;width:2;height:66" coordorigin="4112,1238" coordsize="0,66" path="m4112,1238l4112,1303e" filled="false" stroked="true" strokeweight=".396074pt" strokecolor="#0080ff">
                <v:path arrowok="t"/>
              </v:shape>
            </v:group>
            <v:group style="position:absolute;left:4963;top:1238;width:2;height:66" coordorigin="4963,1238" coordsize="2,66">
              <v:shape style="position:absolute;left:4963;top:1238;width:2;height:66" coordorigin="4963,1238" coordsize="0,66" path="m4963,1303l4963,1238e" filled="false" stroked="true" strokeweight=".371318pt" strokecolor="#0080ff">
                <v:path arrowok="t"/>
              </v:shape>
            </v:group>
            <v:group style="position:absolute;left:4959;top:1238;width:2;height:66" coordorigin="4959,1238" coordsize="2,66">
              <v:shape style="position:absolute;left:4959;top:1238;width:2;height:66" coordorigin="4959,1238" coordsize="0,66" path="m4959,1303l4959,1238e" filled="false" stroked="true" strokeweight=".371318pt" strokecolor="#0080ff">
                <v:path arrowok="t"/>
              </v:shape>
            </v:group>
            <v:group style="position:absolute;left:3661;top:1238;width:2;height:66" coordorigin="3661,1238" coordsize="2,66">
              <v:shape style="position:absolute;left:3661;top:1238;width:2;height:66" coordorigin="3661,1238" coordsize="0,66" path="m3661,1303l3661,1238e" filled="false" stroked="true" strokeweight=".371318pt" strokecolor="#0080ff">
                <v:path arrowok="t"/>
              </v:shape>
            </v:group>
            <v:group style="position:absolute;left:4454;top:1238;width:2;height:66" coordorigin="4454,1238" coordsize="2,66">
              <v:shape style="position:absolute;left:4454;top:1238;width:2;height:66" coordorigin="4454,1238" coordsize="0,66" path="m4454,1238l4454,1303e" filled="false" stroked="true" strokeweight=".38617pt" strokecolor="#0080ff">
                <v:path arrowok="t"/>
              </v:shape>
            </v:group>
            <v:group style="position:absolute;left:4324;top:1238;width:2;height:66" coordorigin="4324,1238" coordsize="2,66">
              <v:shape style="position:absolute;left:4324;top:1238;width:2;height:66" coordorigin="4324,1238" coordsize="0,66" path="m4324,1238l4324,1303e" filled="false" stroked="true" strokeweight=".44063pt" strokecolor="#0080ff">
                <v:path arrowok="t"/>
              </v:shape>
            </v:group>
            <v:group style="position:absolute;left:4562;top:1238;width:2;height:66" coordorigin="4562,1238" coordsize="2,66">
              <v:shape style="position:absolute;left:4562;top:1238;width:2;height:66" coordorigin="4562,1238" coordsize="0,66" path="m4562,1238l4562,1303e" filled="false" stroked="true" strokeweight=".415871pt" strokecolor="#0080ff">
                <v:path arrowok="t"/>
              </v:shape>
            </v:group>
            <v:group style="position:absolute;left:4941;top:1238;width:2;height:66" coordorigin="4941,1238" coordsize="2,66">
              <v:shape style="position:absolute;left:4941;top:1238;width:2;height:66" coordorigin="4941,1238" coordsize="0,66" path="m4941,1238l4941,1303e" filled="false" stroked="true" strokeweight=".430728pt" strokecolor="#0080ff">
                <v:path arrowok="t"/>
              </v:shape>
            </v:group>
            <v:group style="position:absolute;left:4518;top:1238;width:2;height:66" coordorigin="4518,1238" coordsize="2,66">
              <v:shape style="position:absolute;left:4518;top:1238;width:2;height:66" coordorigin="4518,1238" coordsize="0,66" path="m4518,1238l4518,1303e" filled="false" stroked="true" strokeweight=".405974pt" strokecolor="#0080ff">
                <v:path arrowok="t"/>
              </v:shape>
            </v:group>
            <v:group style="position:absolute;left:4358;top:1238;width:2;height:66" coordorigin="4358,1238" coordsize="2,66">
              <v:shape style="position:absolute;left:4358;top:1238;width:2;height:66" coordorigin="4358,1238" coordsize="0,66" path="m4358,1238l4358,1303e" filled="false" stroked="true" strokeweight=".420821pt" strokecolor="#0080ff">
                <v:path arrowok="t"/>
              </v:shape>
            </v:group>
            <v:group style="position:absolute;left:4237;top:1238;width:2;height:66" coordorigin="4237,1238" coordsize="2,66">
              <v:shape style="position:absolute;left:4237;top:1238;width:2;height:66" coordorigin="4237,1238" coordsize="0,66" path="m4237,1238l4237,1303e" filled="false" stroked="true" strokeweight=".391124pt" strokecolor="#0080ff">
                <v:path arrowok="t"/>
              </v:shape>
            </v:group>
            <v:group style="position:absolute;left:4218;top:1238;width:2;height:66" coordorigin="4218,1238" coordsize="2,66">
              <v:shape style="position:absolute;left:4218;top:1238;width:2;height:66" coordorigin="4218,1238" coordsize="0,66" path="m4218,1238l4218,1303e" filled="false" stroked="true" strokeweight=".410925pt" strokecolor="#0080ff">
                <v:path arrowok="t"/>
              </v:shape>
            </v:group>
            <v:group style="position:absolute;left:4485;top:1238;width:2;height:66" coordorigin="4485,1238" coordsize="2,66">
              <v:shape style="position:absolute;left:4485;top:1238;width:2;height:66" coordorigin="4485,1238" coordsize="0,66" path="m4485,1303l4485,1238e" filled="false" stroked="true" strokeweight=".371318pt" strokecolor="#0080ff">
                <v:path arrowok="t"/>
              </v:shape>
            </v:group>
            <v:group style="position:absolute;left:3745;top:1238;width:2;height:66" coordorigin="3745,1238" coordsize="2,66">
              <v:shape style="position:absolute;left:3745;top:1238;width:2;height:66" coordorigin="3745,1238" coordsize="0,66" path="m3745,1303l3745,1238e" filled="false" stroked="true" strokeweight=".371318pt" strokecolor="#0080ff">
                <v:path arrowok="t"/>
              </v:shape>
            </v:group>
            <v:group style="position:absolute;left:3747;top:1238;width:2;height:66" coordorigin="3747,1238" coordsize="2,66">
              <v:shape style="position:absolute;left:3747;top:1238;width:2;height:66" coordorigin="3747,1238" coordsize="0,66" path="m3747,1303l3747,1238e" filled="false" stroked="true" strokeweight=".371318pt" strokecolor="#0080ff">
                <v:path arrowok="t"/>
              </v:shape>
            </v:group>
            <v:group style="position:absolute;left:4250;top:1238;width:2;height:66" coordorigin="4250,1238" coordsize="2,66">
              <v:shape style="position:absolute;left:4250;top:1238;width:2;height:66" coordorigin="4250,1238" coordsize="0,66" path="m4250,1238l4250,1303e" filled="false" stroked="true" strokeweight=".435685pt" strokecolor="#0080ff">
                <v:path arrowok="t"/>
              </v:shape>
            </v:group>
            <v:group style="position:absolute;left:4094;top:1238;width:2;height:66" coordorigin="4094,1238" coordsize="2,66">
              <v:shape style="position:absolute;left:4094;top:1238;width:2;height:66" coordorigin="4094,1238" coordsize="0,66" path="m4094,1238l4094,1303e" filled="false" stroked="true" strokeweight=".504983pt" strokecolor="#0080ff">
                <v:path arrowok="t"/>
              </v:shape>
            </v:group>
            <v:group style="position:absolute;left:3963;top:1238;width:2;height:66" coordorigin="3963,1238" coordsize="2,66">
              <v:shape style="position:absolute;left:3963;top:1238;width:2;height:66" coordorigin="3963,1238" coordsize="0,66" path="m3963,1238l3963,1303e" filled="false" stroked="true" strokeweight=".460434pt" strokecolor="#0080ff">
                <v:path arrowok="t"/>
              </v:shape>
            </v:group>
            <v:group style="position:absolute;left:3671;top:1238;width:2;height:66" coordorigin="3671,1238" coordsize="2,66">
              <v:shape style="position:absolute;left:3671;top:1238;width:2;height:66" coordorigin="3671,1238" coordsize="0,66" path="m3671,1303l3671,1238e" filled="false" stroked="true" strokeweight=".371318pt" strokecolor="#0080ff">
                <v:path arrowok="t"/>
              </v:shape>
            </v:group>
            <v:group style="position:absolute;left:4715;top:1238;width:2;height:66" coordorigin="4715,1238" coordsize="2,66">
              <v:shape style="position:absolute;left:4715;top:1238;width:2;height:66" coordorigin="4715,1238" coordsize="0,66" path="m4715,1238l4715,1303e" filled="false" stroked="true" strokeweight=".460434pt" strokecolor="#0080ff">
                <v:path arrowok="t"/>
              </v:shape>
            </v:group>
            <v:group style="position:absolute;left:3928;top:1238;width:2;height:66" coordorigin="3928,1238" coordsize="2,66">
              <v:shape style="position:absolute;left:3928;top:1238;width:2;height:66" coordorigin="3928,1238" coordsize="0,66" path="m3928,1238l3928,1303e" filled="false" stroked="true" strokeweight=".49014pt" strokecolor="#0080ff">
                <v:path arrowok="t"/>
              </v:shape>
            </v:group>
            <v:group style="position:absolute;left:4160;top:1238;width:2;height:66" coordorigin="4160,1238" coordsize="2,66">
              <v:shape style="position:absolute;left:4160;top:1238;width:2;height:66" coordorigin="4160,1238" coordsize="0,66" path="m4160,1238l4160,1303e" filled="false" stroked="true" strokeweight=".480245pt" strokecolor="#0080ff">
                <v:path arrowok="t"/>
              </v:shape>
            </v:group>
            <v:group style="position:absolute;left:4664;top:1238;width:2;height:66" coordorigin="4664,1238" coordsize="2,66">
              <v:shape style="position:absolute;left:4664;top:1238;width:2;height:66" coordorigin="4664,1238" coordsize="0,66" path="m4664,1238l4664,1303e" filled="false" stroked="true" strokeweight=".401023pt" strokecolor="#0080ff">
                <v:path arrowok="t"/>
              </v:shape>
            </v:group>
            <v:group style="position:absolute;left:4269;top:1238;width:2;height:66" coordorigin="4269,1238" coordsize="2,66">
              <v:shape style="position:absolute;left:4269;top:1238;width:2;height:66" coordorigin="4269,1238" coordsize="0,66" path="m4269,1238l4269,1303e" filled="false" stroked="true" strokeweight=".410925pt" strokecolor="#0080ff">
                <v:path arrowok="t"/>
              </v:shape>
            </v:group>
            <v:group style="position:absolute;left:4682;top:1238;width:2;height:66" coordorigin="4682,1238" coordsize="2,66">
              <v:shape style="position:absolute;left:4682;top:1238;width:2;height:66" coordorigin="4682,1238" coordsize="0,66" path="m4682,1238l4682,1303e" filled="false" stroked="true" strokeweight=".430733pt" strokecolor="#0080ff">
                <v:path arrowok="t"/>
              </v:shape>
            </v:group>
            <v:group style="position:absolute;left:4547;top:1238;width:2;height:66" coordorigin="4547,1238" coordsize="2,66">
              <v:shape style="position:absolute;left:4547;top:1238;width:2;height:66" coordorigin="4547,1238" coordsize="0,66" path="m4547,1238l4547,1303e" filled="false" stroked="true" strokeweight=".415872pt" strokecolor="#0080ff">
                <v:path arrowok="t"/>
              </v:shape>
            </v:group>
            <v:group style="position:absolute;left:4630;top:1238;width:2;height:66" coordorigin="4630,1238" coordsize="2,66">
              <v:shape style="position:absolute;left:4630;top:1238;width:2;height:66" coordorigin="4630,1238" coordsize="0,66" path="m4630,1238l4630,1303e" filled="false" stroked="true" strokeweight=".371318pt" strokecolor="#0080ff">
                <v:path arrowok="t"/>
              </v:shape>
            </v:group>
            <v:group style="position:absolute;left:4457;top:1238;width:2;height:66" coordorigin="4457,1238" coordsize="2,66">
              <v:shape style="position:absolute;left:4457;top:1238;width:2;height:66" coordorigin="4457,1238" coordsize="0,66" path="m4457,1238l4457,1303e" filled="false" stroked="true" strokeweight=".460434pt" strokecolor="#0080ff">
                <v:path arrowok="t"/>
              </v:shape>
            </v:group>
            <v:group style="position:absolute;left:4261;top:1238;width:2;height:66" coordorigin="4261,1238" coordsize="2,66">
              <v:shape style="position:absolute;left:4261;top:1238;width:2;height:66" coordorigin="4261,1238" coordsize="0,66" path="m4261,1238l4261,1303e" filled="false" stroked="true" strokeweight=".440636pt" strokecolor="#0080ff">
                <v:path arrowok="t"/>
              </v:shape>
            </v:group>
            <v:group style="position:absolute;left:4722;top:1238;width:2;height:66" coordorigin="4722,1238" coordsize="2,66">
              <v:shape style="position:absolute;left:4722;top:1238;width:2;height:66" coordorigin="4722,1238" coordsize="0,66" path="m4722,1238l4722,1303e" filled="false" stroked="true" strokeweight=".405974pt" strokecolor="#0080ff">
                <v:path arrowok="t"/>
              </v:shape>
            </v:group>
            <v:group style="position:absolute;left:4339;top:1238;width:2;height:66" coordorigin="4339,1238" coordsize="2,66">
              <v:shape style="position:absolute;left:4339;top:1238;width:2;height:66" coordorigin="4339,1238" coordsize="0,66" path="m4339,1238l4339,1303e" filled="false" stroked="true" strokeweight=".420827pt" strokecolor="#0080ff">
                <v:path arrowok="t"/>
              </v:shape>
            </v:group>
            <v:group style="position:absolute;left:4254;top:1238;width:2;height:66" coordorigin="4254,1238" coordsize="2,66">
              <v:shape style="position:absolute;left:4254;top:1238;width:2;height:66" coordorigin="4254,1238" coordsize="0,66" path="m4254,1238l4254,1303e" filled="false" stroked="true" strokeweight=".465376pt" strokecolor="#0080ff">
                <v:path arrowok="t"/>
              </v:shape>
            </v:group>
            <v:group style="position:absolute;left:4138;top:1238;width:2;height:66" coordorigin="4138,1238" coordsize="2,66">
              <v:shape style="position:absolute;left:4138;top:1238;width:2;height:66" coordorigin="4138,1238" coordsize="0,66" path="m4138,1238l4138,1303e" filled="false" stroked="true" strokeweight=".391121pt" strokecolor="#0080ff">
                <v:path arrowok="t"/>
              </v:shape>
            </v:group>
            <v:group style="position:absolute;left:4334;top:1238;width:2;height:66" coordorigin="4334,1238" coordsize="2,66">
              <v:shape style="position:absolute;left:4334;top:1238;width:2;height:66" coordorigin="4334,1238" coordsize="0,66" path="m4334,1238l4334,1303e" filled="false" stroked="true" strokeweight=".415881pt" strokecolor="#0080ff">
                <v:path arrowok="t"/>
              </v:shape>
            </v:group>
            <v:group style="position:absolute;left:4543;top:1238;width:2;height:66" coordorigin="4543,1238" coordsize="2,66">
              <v:shape style="position:absolute;left:4543;top:1238;width:2;height:66" coordorigin="4543,1238" coordsize="0,66" path="m4543,1238l4543,1303e" filled="false" stroked="true" strokeweight=".460423pt" strokecolor="#0080ff">
                <v:path arrowok="t"/>
              </v:shape>
            </v:group>
            <v:group style="position:absolute;left:4802;top:1238;width:2;height:66" coordorigin="4802,1238" coordsize="2,66">
              <v:shape style="position:absolute;left:4802;top:1238;width:2;height:66" coordorigin="4802,1238" coordsize="0,66" path="m4802,1238l4802,1303e" filled="false" stroked="true" strokeweight=".470332pt" strokecolor="#0080ff">
                <v:path arrowok="t"/>
              </v:shape>
            </v:group>
            <v:group style="position:absolute;left:4569;top:1238;width:2;height:66" coordorigin="4569,1238" coordsize="2,66">
              <v:shape style="position:absolute;left:4569;top:1238;width:2;height:66" coordorigin="4569,1238" coordsize="0,66" path="m4569,1238l4569,1303e" filled="false" stroked="true" strokeweight=".410935pt" strokecolor="#0080ff">
                <v:path arrowok="t"/>
              </v:shape>
            </v:group>
            <v:group style="position:absolute;left:4620;top:1238;width:2;height:66" coordorigin="4620,1238" coordsize="2,66">
              <v:shape style="position:absolute;left:4620;top:1238;width:2;height:66" coordorigin="4620,1238" coordsize="0,66" path="m4620,1238l4620,1303e" filled="false" stroked="true" strokeweight=".410925pt" strokecolor="#0080ff">
                <v:path arrowok="t"/>
              </v:shape>
            </v:group>
            <v:group style="position:absolute;left:4155;top:1238;width:2;height:66" coordorigin="4155,1238" coordsize="2,66">
              <v:shape style="position:absolute;left:4155;top:1238;width:2;height:66" coordorigin="4155,1238" coordsize="0,66" path="m4155,1238l4155,1303e" filled="false" stroked="true" strokeweight=".480248pt" strokecolor="#0080ff">
                <v:path arrowok="t"/>
              </v:shape>
            </v:group>
            <v:group style="position:absolute;left:4703;top:1238;width:2;height:66" coordorigin="4703,1238" coordsize="2,66">
              <v:shape style="position:absolute;left:4703;top:1238;width:2;height:66" coordorigin="4703,1238" coordsize="0,66" path="m4703,1303l4703,1238e" filled="false" stroked="true" strokeweight=".371318pt" strokecolor="#0080ff">
                <v:path arrowok="t"/>
              </v:shape>
            </v:group>
            <v:group style="position:absolute;left:3611;top:1238;width:2;height:66" coordorigin="3611,1238" coordsize="2,66">
              <v:shape style="position:absolute;left:3611;top:1238;width:2;height:66" coordorigin="3611,1238" coordsize="0,66" path="m3611,1238l3611,1303e" filled="false" stroked="true" strokeweight=".401023pt" strokecolor="#0080ff">
                <v:path arrowok="t"/>
              </v:shape>
            </v:group>
            <v:group style="position:absolute;left:4328;top:1238;width:2;height:66" coordorigin="4328,1238" coordsize="2,66">
              <v:shape style="position:absolute;left:4328;top:1238;width:2;height:66" coordorigin="4328,1238" coordsize="0,66" path="m4328,1238l4328,1303e" filled="false" stroked="true" strokeweight=".465373pt" strokecolor="#0080ff">
                <v:path arrowok="t"/>
              </v:shape>
            </v:group>
            <v:group style="position:absolute;left:4582;top:1238;width:2;height:66" coordorigin="4582,1238" coordsize="2,66">
              <v:shape style="position:absolute;left:4582;top:1238;width:2;height:66" coordorigin="4582,1238" coordsize="0,66" path="m4582,1238l4582,1303e" filled="false" stroked="true" strokeweight=".396076pt" strokecolor="#0080ff">
                <v:path arrowok="t"/>
              </v:shape>
            </v:group>
            <v:group style="position:absolute;left:4005;top:1238;width:2;height:66" coordorigin="4005,1238" coordsize="2,66">
              <v:shape style="position:absolute;left:4005;top:1238;width:2;height:66" coordorigin="4005,1238" coordsize="0,66" path="m4005,1238l4005,1303e" filled="false" stroked="true" strokeweight=".43568pt" strokecolor="#0080ff">
                <v:path arrowok="t"/>
              </v:shape>
            </v:group>
            <v:group style="position:absolute;left:4407;top:1238;width:2;height:66" coordorigin="4407,1238" coordsize="2,66">
              <v:shape style="position:absolute;left:4407;top:1238;width:2;height:66" coordorigin="4407,1238" coordsize="0,66" path="m4407,1238l4407,1303e" filled="false" stroked="true" strokeweight=".465385pt" strokecolor="#0080ff">
                <v:path arrowok="t"/>
              </v:shape>
            </v:group>
            <v:group style="position:absolute;left:4589;top:1238;width:2;height:66" coordorigin="4589,1238" coordsize="2,66">
              <v:shape style="position:absolute;left:4589;top:1238;width:2;height:66" coordorigin="4589,1238" coordsize="0,66" path="m4589,1238l4589,1303e" filled="false" stroked="true" strokeweight=".425777pt" strokecolor="#0080ff">
                <v:path arrowok="t"/>
              </v:shape>
            </v:group>
            <v:group style="position:absolute;left:4276;top:1238;width:2;height:66" coordorigin="4276,1238" coordsize="2,66">
              <v:shape style="position:absolute;left:4276;top:1238;width:2;height:66" coordorigin="4276,1238" coordsize="0,66" path="m4276,1238l4276,1303e" filled="false" stroked="true" strokeweight=".465384pt" strokecolor="#0080ff">
                <v:path arrowok="t"/>
              </v:shape>
            </v:group>
            <v:group style="position:absolute;left:4833;top:1238;width:2;height:66" coordorigin="4833,1238" coordsize="2,66">
              <v:shape style="position:absolute;left:4833;top:1238;width:2;height:66" coordorigin="4833,1238" coordsize="0,66" path="m4833,1303l4833,1238e" filled="false" stroked="true" strokeweight=".371318pt" strokecolor="#0080ff">
                <v:path arrowok="t"/>
              </v:shape>
            </v:group>
            <v:group style="position:absolute;left:3958;top:1238;width:2;height:66" coordorigin="3958,1238" coordsize="2,66">
              <v:shape style="position:absolute;left:3958;top:1238;width:2;height:66" coordorigin="3958,1238" coordsize="0,66" path="m3958,1238l3958,1303e" filled="false" stroked="true" strokeweight=".435679pt" strokecolor="#0080ff">
                <v:path arrowok="t"/>
              </v:shape>
            </v:group>
            <v:group style="position:absolute;left:4439;top:1238;width:2;height:66" coordorigin="4439,1238" coordsize="2,66">
              <v:shape style="position:absolute;left:4439;top:1238;width:2;height:66" coordorigin="4439,1238" coordsize="0,66" path="m4439,1303l4439,1238e" filled="false" stroked="true" strokeweight=".371318pt" strokecolor="#0080ff">
                <v:path arrowok="t"/>
              </v:shape>
            </v:group>
            <v:group style="position:absolute;left:4944;top:1238;width:2;height:66" coordorigin="4944,1238" coordsize="2,66">
              <v:shape style="position:absolute;left:4944;top:1238;width:2;height:66" coordorigin="4944,1238" coordsize="0,66" path="m4944,1303l4944,1238e" filled="false" stroked="true" strokeweight=".371318pt" strokecolor="#0080ff">
                <v:path arrowok="t"/>
              </v:shape>
            </v:group>
            <v:group style="position:absolute;left:3896;top:1238;width:2;height:66" coordorigin="3896,1238" coordsize="2,66">
              <v:shape style="position:absolute;left:3896;top:1238;width:2;height:66" coordorigin="3896,1238" coordsize="0,66" path="m3896,1303l3896,1238e" filled="false" stroked="true" strokeweight=".371318pt" strokecolor="#0080ff">
                <v:path arrowok="t"/>
              </v:shape>
            </v:group>
            <v:group style="position:absolute;left:4376;top:1238;width:2;height:66" coordorigin="4376,1238" coordsize="2,66">
              <v:shape style="position:absolute;left:4376;top:1238;width:2;height:66" coordorigin="4376,1238" coordsize="0,66" path="m4376,1303l4376,1238e" filled="false" stroked="true" strokeweight=".371318pt" strokecolor="#0080ff">
                <v:path arrowok="t"/>
              </v:shape>
            </v:group>
            <v:group style="position:absolute;left:4431;top:1238;width:2;height:66" coordorigin="4431,1238" coordsize="2,66">
              <v:shape style="position:absolute;left:4431;top:1238;width:2;height:66" coordorigin="4431,1238" coordsize="0,66" path="m4431,1303l4431,1238e" filled="false" stroked="true" strokeweight=".371318pt" strokecolor="#0080ff">
                <v:path arrowok="t"/>
              </v:shape>
            </v:group>
            <v:group style="position:absolute;left:4020;top:1238;width:2;height:66" coordorigin="4020,1238" coordsize="2,66">
              <v:shape style="position:absolute;left:4020;top:1238;width:2;height:66" coordorigin="4020,1238" coordsize="0,66" path="m4020,1238l4020,1303e" filled="false" stroked="true" strokeweight=".420827pt" strokecolor="#0080ff">
                <v:path arrowok="t"/>
              </v:shape>
            </v:group>
            <v:group style="position:absolute;left:4079;top:1238;width:2;height:66" coordorigin="4079,1238" coordsize="2,66">
              <v:shape style="position:absolute;left:4079;top:1238;width:2;height:66" coordorigin="4079,1238" coordsize="0,66" path="m4079,1238l4079,1303e" filled="false" stroked="true" strokeweight=".410925pt" strokecolor="#0080ff">
                <v:path arrowok="t"/>
              </v:shape>
            </v:group>
            <v:group style="position:absolute;left:3841;top:1238;width:2;height:66" coordorigin="3841,1238" coordsize="2,66">
              <v:shape style="position:absolute;left:3841;top:1238;width:2;height:66" coordorigin="3841,1238" coordsize="0,66" path="m3841,1238l3841,1303e" filled="false" stroked="true" strokeweight=".500038pt" strokecolor="#0080ff">
                <v:path arrowok="t"/>
              </v:shape>
            </v:group>
            <v:group style="position:absolute;left:4699;top:1238;width:2;height:66" coordorigin="4699,1238" coordsize="2,66">
              <v:shape style="position:absolute;left:4699;top:1238;width:2;height:66" coordorigin="4699,1238" coordsize="0,66" path="m4699,1238l4699,1303e" filled="false" stroked="true" strokeweight=".38617pt" strokecolor="#0080ff">
                <v:path arrowok="t"/>
              </v:shape>
            </v:group>
            <v:group style="position:absolute;left:4731;top:1238;width:2;height:66" coordorigin="4731,1238" coordsize="2,66">
              <v:shape style="position:absolute;left:4731;top:1238;width:2;height:66" coordorigin="4731,1238" coordsize="0,66" path="m4731,1238l4731,1303e" filled="false" stroked="true" strokeweight=".465385pt" strokecolor="#0080ff">
                <v:path arrowok="t"/>
              </v:shape>
            </v:group>
            <v:group style="position:absolute;left:3796;top:1238;width:2;height:66" coordorigin="3796,1238" coordsize="2,66">
              <v:shape style="position:absolute;left:3796;top:1238;width:2;height:66" coordorigin="3796,1238" coordsize="0,66" path="m3796,1238l3796,1303e" filled="false" stroked="true" strokeweight=".430729pt" strokecolor="#0080ff">
                <v:path arrowok="t"/>
              </v:shape>
            </v:group>
            <v:group style="position:absolute;left:3951;top:1238;width:2;height:66" coordorigin="3951,1238" coordsize="2,66">
              <v:shape style="position:absolute;left:3951;top:1238;width:2;height:66" coordorigin="3951,1238" coordsize="0,66" path="m3951,1238l3951,1303e" filled="false" stroked="true" strokeweight=".529742pt" strokecolor="#0080ff">
                <v:path arrowok="t"/>
              </v:shape>
            </v:group>
            <v:group style="position:absolute;left:4136;top:1238;width:2;height:66" coordorigin="4136,1238" coordsize="2,66">
              <v:shape style="position:absolute;left:4136;top:1238;width:2;height:66" coordorigin="4136,1238" coordsize="0,66" path="m4136,1238l4136,1303e" filled="false" stroked="true" strokeweight=".401023pt" strokecolor="#0080ff">
                <v:path arrowok="t"/>
              </v:shape>
            </v:group>
            <v:group style="position:absolute;left:4320;top:1238;width:2;height:66" coordorigin="4320,1238" coordsize="2,66">
              <v:shape style="position:absolute;left:4320;top:1238;width:2;height:66" coordorigin="4320,1238" coordsize="0,66" path="m4320,1238l4320,1303e" filled="false" stroked="true" strokeweight=".490136pt" strokecolor="#0080ff">
                <v:path arrowok="t"/>
              </v:shape>
            </v:group>
            <v:group style="position:absolute;left:4467;top:1238;width:2;height:66" coordorigin="4467,1238" coordsize="2,66">
              <v:shape style="position:absolute;left:4467;top:1238;width:2;height:66" coordorigin="4467,1238" coordsize="0,66" path="m4467,1238l4467,1303e" filled="false" stroked="true" strokeweight=".509943pt" strokecolor="#0080ff">
                <v:path arrowok="t"/>
              </v:shape>
            </v:group>
            <v:group style="position:absolute;left:4049;top:1238;width:2;height:66" coordorigin="4049,1238" coordsize="2,66">
              <v:shape style="position:absolute;left:4049;top:1238;width:2;height:66" coordorigin="4049,1238" coordsize="0,66" path="m4049,1238l4049,1303e" filled="false" stroked="true" strokeweight=".410925pt" strokecolor="#0080ff">
                <v:path arrowok="t"/>
              </v:shape>
            </v:group>
            <v:group style="position:absolute;left:3931;top:1238;width:2;height:66" coordorigin="3931,1238" coordsize="2,66">
              <v:shape style="position:absolute;left:3931;top:1238;width:2;height:66" coordorigin="3931,1238" coordsize="0,66" path="m3931,1238l3931,1303e" filled="false" stroked="true" strokeweight=".401023pt" strokecolor="#0080ff">
                <v:path arrowok="t"/>
              </v:shape>
            </v:group>
            <v:group style="position:absolute;left:4905;top:1238;width:2;height:66" coordorigin="4905,1238" coordsize="2,66">
              <v:shape style="position:absolute;left:4905;top:1238;width:2;height:66" coordorigin="4905,1238" coordsize="0,66" path="m4905,1238l4905,1303e" filled="false" stroked="true" strokeweight=".465392pt" strokecolor="#0080ff">
                <v:path arrowok="t"/>
              </v:shape>
            </v:group>
            <v:group style="position:absolute;left:4733;top:1238;width:2;height:66" coordorigin="4733,1238" coordsize="2,66">
              <v:shape style="position:absolute;left:4733;top:1238;width:2;height:66" coordorigin="4733,1238" coordsize="0,66" path="m4733,1238l4733,1303e" filled="false" stroked="true" strokeweight=".480227pt" strokecolor="#0080ff">
                <v:path arrowok="t"/>
              </v:shape>
            </v:group>
            <v:group style="position:absolute;left:4710;top:1238;width:2;height:66" coordorigin="4710,1238" coordsize="2,66">
              <v:shape style="position:absolute;left:4710;top:1238;width:2;height:66" coordorigin="4710,1238" coordsize="0,66" path="m4710,1303l4710,1238e" filled="false" stroked="true" strokeweight=".371318pt" strokecolor="#0080ff">
                <v:path arrowok="t"/>
              </v:shape>
            </v:group>
            <v:group style="position:absolute;left:4788;top:1238;width:2;height:66" coordorigin="4788,1238" coordsize="2,66">
              <v:shape style="position:absolute;left:4788;top:1238;width:2;height:66" coordorigin="4788,1238" coordsize="0,66" path="m4788,1303l4788,1238e" filled="false" stroked="true" strokeweight=".371318pt" strokecolor="#0080ff">
                <v:path arrowok="t"/>
              </v:shape>
            </v:group>
            <v:group style="position:absolute;left:4362;top:1238;width:2;height:66" coordorigin="4362,1238" coordsize="2,66">
              <v:shape style="position:absolute;left:4362;top:1238;width:2;height:66" coordorigin="4362,1238" coordsize="0,66" path="m4362,1238l4362,1303e" filled="false" stroked="true" strokeweight=".44063pt" strokecolor="#0080ff">
                <v:path arrowok="t"/>
              </v:shape>
            </v:group>
            <v:group style="position:absolute;left:4515;top:1238;width:2;height:66" coordorigin="4515,1238" coordsize="2,66">
              <v:shape style="position:absolute;left:4515;top:1238;width:2;height:66" coordorigin="4515,1238" coordsize="0,66" path="m4515,1238l4515,1303e" filled="false" stroked="true" strokeweight=".440628pt" strokecolor="#0080ff">
                <v:path arrowok="t"/>
              </v:shape>
            </v:group>
            <v:group style="position:absolute;left:3778;top:1238;width:2;height:66" coordorigin="3778,1238" coordsize="2,66">
              <v:shape style="position:absolute;left:3778;top:1238;width:2;height:66" coordorigin="3778,1238" coordsize="0,66" path="m3778,1303l3778,1238e" filled="false" stroked="true" strokeweight=".371318pt" strokecolor="#0080ff">
                <v:path arrowok="t"/>
              </v:shape>
            </v:group>
            <v:group style="position:absolute;left:4195;top:1238;width:2;height:66" coordorigin="4195,1238" coordsize="2,66">
              <v:shape style="position:absolute;left:4195;top:1238;width:2;height:66" coordorigin="4195,1238" coordsize="0,66" path="m4195,1238l4195,1303e" filled="false" stroked="true" strokeweight=".38617pt" strokecolor="#0080ff">
                <v:path arrowok="t"/>
              </v:shape>
            </v:group>
            <v:group style="position:absolute;left:4610;top:1238;width:2;height:66" coordorigin="4610,1238" coordsize="2,66">
              <v:shape style="position:absolute;left:4610;top:1238;width:2;height:66" coordorigin="4610,1238" coordsize="0,66" path="m4610,1238l4610,1303e" filled="false" stroked="true" strokeweight=".445583pt" strokecolor="#0080ff">
                <v:path arrowok="t"/>
              </v:shape>
            </v:group>
            <v:group style="position:absolute;left:4230;top:1238;width:2;height:66" coordorigin="4230,1238" coordsize="2,66">
              <v:shape style="position:absolute;left:4230;top:1238;width:2;height:66" coordorigin="4230,1238" coordsize="0,66" path="m4230,1238l4230,1303e" filled="false" stroked="true" strokeweight=".470321pt" strokecolor="#0080ff">
                <v:path arrowok="t"/>
              </v:shape>
            </v:group>
            <v:group style="position:absolute;left:3793;top:1238;width:2;height:66" coordorigin="3793,1238" coordsize="2,66">
              <v:shape style="position:absolute;left:3793;top:1238;width:2;height:66" coordorigin="3793,1238" coordsize="0,66" path="m3793,1303l3793,1238e" filled="false" stroked="true" strokeweight=".371318pt" strokecolor="#0080ff">
                <v:path arrowok="t"/>
              </v:shape>
            </v:group>
            <v:group style="position:absolute;left:3835;top:1238;width:2;height:66" coordorigin="3835,1238" coordsize="2,66">
              <v:shape style="position:absolute;left:3835;top:1238;width:2;height:66" coordorigin="3835,1238" coordsize="0,66" path="m3835,1303l3835,1238e" filled="false" stroked="true" strokeweight=".371318pt" strokecolor="#0080ff">
                <v:path arrowok="t"/>
              </v:shape>
            </v:group>
            <v:group style="position:absolute;left:3514;top:1238;width:2;height:66" coordorigin="3514,1238" coordsize="2,66">
              <v:shape style="position:absolute;left:3514;top:1238;width:2;height:66" coordorigin="3514,1238" coordsize="0,66" path="m3514,1303l3514,1238e" filled="false" stroked="true" strokeweight=".371318pt" strokecolor="#0080ff">
                <v:path arrowok="t"/>
              </v:shape>
            </v:group>
            <v:group style="position:absolute;left:3564;top:1238;width:2;height:66" coordorigin="3564,1238" coordsize="2,66">
              <v:shape style="position:absolute;left:3564;top:1238;width:2;height:66" coordorigin="3564,1238" coordsize="0,66" path="m3564,1303l3564,1238e" filled="false" stroked="true" strokeweight=".371318pt" strokecolor="#0080ff">
                <v:path arrowok="t"/>
              </v:shape>
            </v:group>
            <v:group style="position:absolute;left:4305;top:1238;width:2;height:66" coordorigin="4305,1238" coordsize="2,66">
              <v:shape style="position:absolute;left:4305;top:1238;width:2;height:66" coordorigin="4305,1238" coordsize="0,66" path="m4305,1238l4305,1303e" filled="false" stroked="true" strokeweight=".475291pt" strokecolor="#0080ff">
                <v:path arrowok="t"/>
              </v:shape>
            </v:group>
            <v:group style="position:absolute;left:4117;top:1238;width:2;height:66" coordorigin="4117,1238" coordsize="2,66">
              <v:shape style="position:absolute;left:4117;top:1238;width:2;height:66" coordorigin="4117,1238" coordsize="0,66" path="m4117,1238l4117,1303e" filled="false" stroked="true" strokeweight=".435679pt" strokecolor="#0080ff">
                <v:path arrowok="t"/>
              </v:shape>
            </v:group>
            <v:group style="position:absolute;left:4797;top:1238;width:2;height:66" coordorigin="4797,1238" coordsize="2,66">
              <v:shape style="position:absolute;left:4797;top:1238;width:2;height:66" coordorigin="4797,1238" coordsize="0,66" path="m4797,1238l4797,1303e" filled="false" stroked="true" strokeweight=".440628pt" strokecolor="#0080ff">
                <v:path arrowok="t"/>
              </v:shape>
            </v:group>
            <v:group style="position:absolute;left:4593;top:1238;width:2;height:66" coordorigin="4593,1238" coordsize="2,66">
              <v:shape style="position:absolute;left:4593;top:1238;width:2;height:66" coordorigin="4593,1238" coordsize="0,66" path="m4593,1238l4593,1303e" filled="false" stroked="true" strokeweight=".376268pt" strokecolor="#0080ff">
                <v:path arrowok="t"/>
              </v:shape>
            </v:group>
            <v:group style="position:absolute;left:4636;top:1238;width:2;height:66" coordorigin="4636,1238" coordsize="2,66">
              <v:shape style="position:absolute;left:4636;top:1238;width:2;height:66" coordorigin="4636,1238" coordsize="0,66" path="m4636,1238l4636,1303e" filled="false" stroked="true" strokeweight=".490136pt" strokecolor="#0080ff">
                <v:path arrowok="t"/>
              </v:shape>
            </v:group>
            <v:group style="position:absolute;left:5183;top:1303;width:2;height:57" coordorigin="5183,1303" coordsize="2,57">
              <v:shape style="position:absolute;left:5183;top:1303;width:2;height:57" coordorigin="5183,1303" coordsize="0,57" path="m5183,1303l5183,1360e" filled="false" stroked="true" strokeweight=".371318pt" strokecolor="#000000">
                <v:path arrowok="t"/>
              </v:shape>
            </v:group>
            <v:group style="position:absolute;left:5243;top:1238;width:2;height:66" coordorigin="5243,1238" coordsize="2,66">
              <v:shape style="position:absolute;left:5243;top:1238;width:2;height:66" coordorigin="5243,1238" coordsize="0,66" path="m5243,1238l5243,1303e" filled="false" stroked="true" strokeweight=".465385pt" strokecolor="#0080ff">
                <v:path arrowok="t"/>
              </v:shape>
            </v:group>
            <v:group style="position:absolute;left:5274;top:1238;width:2;height:66" coordorigin="5274,1238" coordsize="2,66">
              <v:shape style="position:absolute;left:5274;top:1238;width:2;height:66" coordorigin="5274,1238" coordsize="0,66" path="m5274,1238l5274,1303e" filled="false" stroked="true" strokeweight=".381219pt" strokecolor="#0080ff">
                <v:path arrowok="t"/>
              </v:shape>
            </v:group>
            <v:group style="position:absolute;left:5166;top:1238;width:2;height:66" coordorigin="5166,1238" coordsize="2,66">
              <v:shape style="position:absolute;left:5166;top:1238;width:2;height:66" coordorigin="5166,1238" coordsize="0,66" path="m5166,1303l5166,1238e" filled="false" stroked="true" strokeweight=".371318pt" strokecolor="#0080ff">
                <v:path arrowok="t"/>
              </v:shape>
            </v:group>
            <v:group style="position:absolute;left:5090;top:1238;width:2;height:66" coordorigin="5090,1238" coordsize="2,66">
              <v:shape style="position:absolute;left:5090;top:1238;width:2;height:66" coordorigin="5090,1238" coordsize="0,66" path="m5090,1238l5090,1303e" filled="false" stroked="true" strokeweight=".405974pt" strokecolor="#0080ff">
                <v:path arrowok="t"/>
              </v:shape>
            </v:group>
            <v:group style="position:absolute;left:5102;top:1238;width:2;height:66" coordorigin="5102,1238" coordsize="2,66">
              <v:shape style="position:absolute;left:5102;top:1238;width:2;height:66" coordorigin="5102,1238" coordsize="0,66" path="m5102,1303l5102,1238e" filled="false" stroked="true" strokeweight=".371318pt" strokecolor="#0080ff">
                <v:path arrowok="t"/>
              </v:shape>
            </v:group>
            <v:group style="position:absolute;left:5360;top:1238;width:2;height:66" coordorigin="5360,1238" coordsize="2,66">
              <v:shape style="position:absolute;left:5360;top:1238;width:2;height:66" coordorigin="5360,1238" coordsize="0,66" path="m5360,1303l5360,1238e" filled="false" stroked="true" strokeweight=".371318pt" strokecolor="#0080ff">
                <v:path arrowok="t"/>
              </v:shape>
            </v:group>
            <v:group style="position:absolute;left:5369;top:1238;width:2;height:66" coordorigin="5369,1238" coordsize="2,66">
              <v:shape style="position:absolute;left:5369;top:1238;width:2;height:66" coordorigin="5369,1238" coordsize="0,66" path="m5369,1303l5369,1238e" filled="false" stroked="true" strokeweight=".371318pt" strokecolor="#0080ff">
                <v:path arrowok="t"/>
              </v:shape>
            </v:group>
            <v:group style="position:absolute;left:5506;top:1238;width:2;height:66" coordorigin="5506,1238" coordsize="2,66">
              <v:shape style="position:absolute;left:5506;top:1238;width:2;height:66" coordorigin="5506,1238" coordsize="0,66" path="m5506,1303l5506,1238e" filled="false" stroked="true" strokeweight=".371318pt" strokecolor="#0080ff">
                <v:path arrowok="t"/>
              </v:shape>
            </v:group>
            <v:group style="position:absolute;left:5525;top:1238;width:2;height:66" coordorigin="5525,1238" coordsize="2,66">
              <v:shape style="position:absolute;left:5525;top:1238;width:2;height:66" coordorigin="5525,1238" coordsize="0,66" path="m5525,1303l5525,1238e" filled="false" stroked="true" strokeweight=".371318pt" strokecolor="#0080ff">
                <v:path arrowok="t"/>
              </v:shape>
            </v:group>
            <v:group style="position:absolute;left:5436;top:1238;width:2;height:66" coordorigin="5436,1238" coordsize="2,66">
              <v:shape style="position:absolute;left:5436;top:1238;width:2;height:66" coordorigin="5436,1238" coordsize="0,66" path="m5436,1303l5436,1238e" filled="false" stroked="true" strokeweight=".371318pt" strokecolor="#0080ff">
                <v:path arrowok="t"/>
              </v:shape>
            </v:group>
            <v:group style="position:absolute;left:5447;top:1238;width:2;height:66" coordorigin="5447,1238" coordsize="2,66">
              <v:shape style="position:absolute;left:5447;top:1238;width:2;height:66" coordorigin="5447,1238" coordsize="0,66" path="m5447,1303l5447,1238e" filled="false" stroked="true" strokeweight=".371318pt" strokecolor="#0080ff">
                <v:path arrowok="t"/>
              </v:shape>
            </v:group>
            <v:group style="position:absolute;left:5340;top:1238;width:2;height:66" coordorigin="5340,1238" coordsize="2,66">
              <v:shape style="position:absolute;left:5340;top:1238;width:2;height:66" coordorigin="5340,1238" coordsize="0,66" path="m5340,1303l5340,1238e" filled="false" stroked="true" strokeweight=".371318pt" strokecolor="#0080ff">
                <v:path arrowok="t"/>
              </v:shape>
            </v:group>
            <v:group style="position:absolute;left:5466;top:1238;width:2;height:66" coordorigin="5466,1238" coordsize="2,66">
              <v:shape style="position:absolute;left:5466;top:1238;width:2;height:66" coordorigin="5466,1238" coordsize="0,66" path="m5466,1303l5466,1238e" filled="false" stroked="true" strokeweight=".371318pt" strokecolor="#0080ff">
                <v:path arrowok="t"/>
              </v:shape>
            </v:group>
            <v:group style="position:absolute;left:5262;top:1238;width:2;height:66" coordorigin="5262,1238" coordsize="2,66">
              <v:shape style="position:absolute;left:5262;top:1238;width:2;height:66" coordorigin="5262,1238" coordsize="0,66" path="m5262,1303l5262,1238e" filled="false" stroked="true" strokeweight=".371318pt" strokecolor="#0080ff">
                <v:path arrowok="t"/>
              </v:shape>
            </v:group>
            <v:group style="position:absolute;left:5468;top:1238;width:2;height:66" coordorigin="5468,1238" coordsize="2,66">
              <v:shape style="position:absolute;left:5468;top:1238;width:2;height:66" coordorigin="5468,1238" coordsize="0,66" path="m5468,1303l5468,1238e" filled="false" stroked="true" strokeweight=".371318pt" strokecolor="#0080ff">
                <v:path arrowok="t"/>
              </v:shape>
            </v:group>
            <v:group style="position:absolute;left:5054;top:1238;width:2;height:66" coordorigin="5054,1238" coordsize="2,66">
              <v:shape style="position:absolute;left:5054;top:1238;width:2;height:66" coordorigin="5054,1238" coordsize="0,66" path="m5054,1303l5054,1238e" filled="false" stroked="true" strokeweight=".371318pt" strokecolor="#0080ff">
                <v:path arrowok="t"/>
              </v:shape>
            </v:group>
            <v:group style="position:absolute;left:5047;top:1238;width:2;height:66" coordorigin="5047,1238" coordsize="2,66">
              <v:shape style="position:absolute;left:5047;top:1238;width:2;height:66" coordorigin="5047,1238" coordsize="0,66" path="m5047,1303l5047,1238e" filled="false" stroked="true" strokeweight=".371318pt" strokecolor="#0080ff">
                <v:path arrowok="t"/>
              </v:shape>
            </v:group>
            <v:group style="position:absolute;left:5250;top:1238;width:2;height:66" coordorigin="5250,1238" coordsize="2,66">
              <v:shape style="position:absolute;left:5250;top:1238;width:2;height:66" coordorigin="5250,1238" coordsize="0,66" path="m5250,1303l5250,1238e" filled="false" stroked="true" strokeweight=".371318pt" strokecolor="#0080ff">
                <v:path arrowok="t"/>
              </v:shape>
            </v:group>
            <v:group style="position:absolute;left:5004;top:1238;width:2;height:66" coordorigin="5004,1238" coordsize="2,66">
              <v:shape style="position:absolute;left:5004;top:1238;width:2;height:66" coordorigin="5004,1238" coordsize="0,66" path="m5004,1303l5004,1238e" filled="false" stroked="true" strokeweight=".371318pt" strokecolor="#0080ff">
                <v:path arrowok="t"/>
              </v:shape>
            </v:group>
            <v:group style="position:absolute;left:4016;top:1238;width:2;height:66" coordorigin="4016,1238" coordsize="2,66">
              <v:shape style="position:absolute;left:4016;top:1238;width:2;height:66" coordorigin="4016,1238" coordsize="0,66" path="m4016,1238l4016,1303e" filled="false" stroked="true" strokeweight=".430728pt" strokecolor="#0080ff">
                <v:path arrowok="t"/>
              </v:shape>
            </v:group>
            <v:group style="position:absolute;left:3716;top:1238;width:2;height:66" coordorigin="3716,1238" coordsize="2,66">
              <v:shape style="position:absolute;left:3716;top:1238;width:2;height:66" coordorigin="3716,1238" coordsize="0,66" path="m3716,1303l3716,1238e" filled="false" stroked="true" strokeweight=".371318pt" strokecolor="#0080ff">
                <v:path arrowok="t"/>
              </v:shape>
            </v:group>
            <v:group style="position:absolute;left:4587;top:1238;width:2;height:66" coordorigin="4587,1238" coordsize="2,66">
              <v:shape style="position:absolute;left:4587;top:1238;width:2;height:66" coordorigin="4587,1238" coordsize="0,66" path="m4587,1303l4587,1238e" filled="false" stroked="true" strokeweight=".371318pt" strokecolor="#0080ff">
                <v:path arrowok="t"/>
              </v:shape>
            </v:group>
            <v:group style="position:absolute;left:3656;top:1238;width:2;height:66" coordorigin="3656,1238" coordsize="2,66">
              <v:shape style="position:absolute;left:3656;top:1238;width:2;height:66" coordorigin="3656,1238" coordsize="0,66" path="m3656,1238l3656,1303e" filled="false" stroked="true" strokeweight=".460434pt" strokecolor="#0080ff">
                <v:path arrowok="t"/>
              </v:shape>
            </v:group>
            <v:group style="position:absolute;left:4651;top:1238;width:2;height:66" coordorigin="4651,1238" coordsize="2,66">
              <v:shape style="position:absolute;left:4651;top:1238;width:2;height:66" coordorigin="4651,1238" coordsize="0,66" path="m4651,1238l4651,1303e" filled="false" stroked="true" strokeweight=".415876pt" strokecolor="#0080ff">
                <v:path arrowok="t"/>
              </v:shape>
            </v:group>
            <v:group style="position:absolute;left:5062;top:1238;width:2;height:66" coordorigin="5062,1238" coordsize="2,66">
              <v:shape style="position:absolute;left:5062;top:1238;width:2;height:66" coordorigin="5062,1238" coordsize="0,66" path="m5062,1303l5062,1238e" filled="false" stroked="true" strokeweight=".371318pt" strokecolor="#0080ff">
                <v:path arrowok="t"/>
              </v:shape>
            </v:group>
            <v:group style="position:absolute;left:4211;top:1238;width:2;height:66" coordorigin="4211,1238" coordsize="2,66">
              <v:shape style="position:absolute;left:4211;top:1238;width:2;height:66" coordorigin="4211,1238" coordsize="0,66" path="m4211,1238l4211,1303e" filled="false" stroked="true" strokeweight=".460426pt" strokecolor="#0080ff">
                <v:path arrowok="t"/>
              </v:shape>
            </v:group>
            <v:group style="position:absolute;left:4947;top:1238;width:2;height:66" coordorigin="4947,1238" coordsize="2,66">
              <v:shape style="position:absolute;left:4947;top:1238;width:2;height:66" coordorigin="4947,1238" coordsize="0,66" path="m4947,1238l4947,1303e" filled="false" stroked="true" strokeweight=".381219pt" strokecolor="#0080ff">
                <v:path arrowok="t"/>
              </v:shape>
            </v:group>
            <v:group style="position:absolute;left:3685;top:1238;width:2;height:66" coordorigin="3685,1238" coordsize="2,66">
              <v:shape style="position:absolute;left:3685;top:1238;width:2;height:66" coordorigin="3685,1238" coordsize="0,66" path="m3685,1303l3685,1238e" filled="false" stroked="true" strokeweight=".371318pt" strokecolor="#0080ff">
                <v:path arrowok="t"/>
              </v:shape>
            </v:group>
            <v:group style="position:absolute;left:5155;top:1238;width:2;height:66" coordorigin="5155,1238" coordsize="2,66">
              <v:shape style="position:absolute;left:5155;top:1238;width:2;height:66" coordorigin="5155,1238" coordsize="0,66" path="m5155,1238l5155,1303e" filled="false" stroked="true" strokeweight=".376268pt" strokecolor="#0080ff">
                <v:path arrowok="t"/>
              </v:shape>
            </v:group>
            <v:group style="position:absolute;left:4601;top:1238;width:2;height:66" coordorigin="4601,1238" coordsize="2,66">
              <v:shape style="position:absolute;left:4601;top:1238;width:2;height:66" coordorigin="4601,1238" coordsize="0,66" path="m4601,1238l4601,1303e" filled="false" stroked="true" strokeweight=".371318pt" strokecolor="#0080ff">
                <v:path arrowok="t"/>
              </v:shape>
            </v:group>
            <v:group style="position:absolute;left:3817;top:1238;width:2;height:66" coordorigin="3817,1238" coordsize="2,66">
              <v:shape style="position:absolute;left:3817;top:1238;width:2;height:66" coordorigin="3817,1238" coordsize="0,66" path="m3817,1238l3817,1303e" filled="false" stroked="true" strokeweight=".505001pt" strokecolor="#0080ff">
                <v:path arrowok="t"/>
              </v:shape>
            </v:group>
            <v:group style="position:absolute;left:4056;top:1238;width:2;height:66" coordorigin="4056,1238" coordsize="2,66">
              <v:shape style="position:absolute;left:4056;top:1238;width:2;height:66" coordorigin="4056,1238" coordsize="0,66" path="m4056,1238l4056,1303e" filled="false" stroked="true" strokeweight=".480238pt" strokecolor="#0080ff">
                <v:path arrowok="t"/>
              </v:shape>
            </v:group>
            <v:group style="position:absolute;left:4342;top:1238;width:2;height:66" coordorigin="4342,1238" coordsize="2,66">
              <v:shape style="position:absolute;left:4342;top:1238;width:2;height:66" coordorigin="4342,1238" coordsize="0,66" path="m4342,1238l4342,1303e" filled="false" stroked="true" strokeweight=".460434pt" strokecolor="#0080ff">
                <v:path arrowok="t"/>
              </v:shape>
            </v:group>
            <v:group style="position:absolute;left:5226;top:1238;width:2;height:66" coordorigin="5226,1238" coordsize="2,66">
              <v:shape style="position:absolute;left:5226;top:1238;width:2;height:66" coordorigin="5226,1238" coordsize="0,66" path="m5226,1303l5226,1238e" filled="false" stroked="true" strokeweight=".371318pt" strokecolor="#0080ff">
                <v:path arrowok="t"/>
              </v:shape>
            </v:group>
            <v:group style="position:absolute;left:3894;top:1238;width:2;height:66" coordorigin="3894,1238" coordsize="2,66">
              <v:shape style="position:absolute;left:3894;top:1238;width:2;height:66" coordorigin="3894,1238" coordsize="0,66" path="m3894,1303l3894,1238e" filled="false" stroked="true" strokeweight=".371318pt" strokecolor="#0080ff">
                <v:path arrowok="t"/>
              </v:shape>
            </v:group>
            <v:group style="position:absolute;left:3723;top:1238;width:2;height:66" coordorigin="3723,1238" coordsize="2,66">
              <v:shape style="position:absolute;left:3723;top:1238;width:2;height:66" coordorigin="3723,1238" coordsize="0,66" path="m3723,1238l3723,1303e" filled="false" stroked="true" strokeweight=".401023pt" strokecolor="#0080ff">
                <v:path arrowok="t"/>
              </v:shape>
            </v:group>
            <v:group style="position:absolute;left:4983;top:1238;width:2;height:66" coordorigin="4983,1238" coordsize="2,66">
              <v:shape style="position:absolute;left:4983;top:1238;width:2;height:66" coordorigin="4983,1238" coordsize="0,66" path="m4983,1303l4983,1238e" filled="false" stroked="true" strokeweight=".371318pt" strokecolor="#0080ff">
                <v:path arrowok="t"/>
              </v:shape>
            </v:group>
            <v:group style="position:absolute;left:3971;top:1238;width:2;height:66" coordorigin="3971,1238" coordsize="2,66">
              <v:shape style="position:absolute;left:3971;top:1238;width:2;height:66" coordorigin="3971,1238" coordsize="0,66" path="m3971,1238l3971,1303e" filled="false" stroked="true" strokeweight=".401024pt" strokecolor="#0080ff">
                <v:path arrowok="t"/>
              </v:shape>
            </v:group>
            <v:group style="position:absolute;left:4294;top:1238;width:2;height:66" coordorigin="4294,1238" coordsize="2,66">
              <v:shape style="position:absolute;left:4294;top:1238;width:2;height:66" coordorigin="4294,1238" coordsize="0,66" path="m4294,1238l4294,1303e" filled="false" stroked="true" strokeweight=".455482pt" strokecolor="#0080ff">
                <v:path arrowok="t"/>
              </v:shape>
            </v:group>
            <v:group style="position:absolute;left:3638;top:1238;width:2;height:66" coordorigin="3638,1238" coordsize="2,66">
              <v:shape style="position:absolute;left:3638;top:1238;width:2;height:66" coordorigin="3638,1238" coordsize="0,66" path="m3638,1303l3638,1238e" filled="false" stroked="true" strokeweight=".371318pt" strokecolor="#0080ff">
                <v:path arrowok="t"/>
              </v:shape>
            </v:group>
            <v:group style="position:absolute;left:5020;top:1238;width:2;height:66" coordorigin="5020,1238" coordsize="2,66">
              <v:shape style="position:absolute;left:5020;top:1238;width:2;height:66" coordorigin="5020,1238" coordsize="0,66" path="m5020,1238l5020,1303e" filled="false" stroked="true" strokeweight=".396072pt" strokecolor="#0080ff">
                <v:path arrowok="t"/>
              </v:shape>
            </v:group>
            <v:group style="position:absolute;left:4813;top:1238;width:2;height:66" coordorigin="4813,1238" coordsize="2,66">
              <v:shape style="position:absolute;left:4813;top:1238;width:2;height:66" coordorigin="4813,1238" coordsize="0,66" path="m4813,1238l4813,1303e" filled="false" stroked="true" strokeweight=".420827pt" strokecolor="#0080ff">
                <v:path arrowok="t"/>
              </v:shape>
            </v:group>
            <v:group style="position:absolute;left:4558;top:1238;width:2;height:66" coordorigin="4558,1238" coordsize="2,66">
              <v:shape style="position:absolute;left:4558;top:1238;width:2;height:66" coordorigin="4558,1238" coordsize="0,66" path="m4558,1303l4558,1238e" filled="false" stroked="true" strokeweight=".371318pt" strokecolor="#0080ff">
                <v:path arrowok="t"/>
              </v:shape>
            </v:group>
            <v:group style="position:absolute;left:3806;top:1238;width:2;height:66" coordorigin="3806,1238" coordsize="2,66">
              <v:shape style="position:absolute;left:3806;top:1238;width:2;height:66" coordorigin="3806,1238" coordsize="0,66" path="m3806,1238l3806,1303e" filled="false" stroked="true" strokeweight=".405974pt" strokecolor="#0080ff">
                <v:path arrowok="t"/>
              </v:shape>
            </v:group>
            <v:group style="position:absolute;left:4472;top:1238;width:2;height:66" coordorigin="4472,1238" coordsize="2,66">
              <v:shape style="position:absolute;left:4472;top:1238;width:2;height:66" coordorigin="4472,1238" coordsize="0,66" path="m4472,1303l4472,1238e" filled="false" stroked="true" strokeweight=".371318pt" strokecolor="#0080ff">
                <v:path arrowok="t"/>
              </v:shape>
            </v:group>
            <v:group style="position:absolute;left:4678;top:1238;width:2;height:66" coordorigin="4678,1238" coordsize="2,66">
              <v:shape style="position:absolute;left:4678;top:1238;width:2;height:66" coordorigin="4678,1238" coordsize="0,66" path="m4678,1238l4678,1303e" filled="false" stroked="true" strokeweight=".381219pt" strokecolor="#0080ff">
                <v:path arrowok="t"/>
              </v:shape>
            </v:group>
            <v:group style="position:absolute;left:3774;top:1238;width:2;height:66" coordorigin="3774,1238" coordsize="2,66">
              <v:shape style="position:absolute;left:3774;top:1238;width:2;height:66" coordorigin="3774,1238" coordsize="0,66" path="m3774,1238l3774,1303e" filled="false" stroked="true" strokeweight=".455483pt" strokecolor="#0080ff">
                <v:path arrowok="t"/>
              </v:shape>
            </v:group>
            <v:group style="position:absolute;left:4063;top:1238;width:2;height:66" coordorigin="4063,1238" coordsize="2,66">
              <v:shape style="position:absolute;left:4063;top:1238;width:2;height:66" coordorigin="4063,1238" coordsize="0,66" path="m4063,1238l4063,1303e" filled="false" stroked="true" strokeweight=".391121pt" strokecolor="#0080ff">
                <v:path arrowok="t"/>
              </v:shape>
            </v:group>
            <v:group style="position:absolute;left:5162;top:1238;width:2;height:66" coordorigin="5162,1238" coordsize="2,66">
              <v:shape style="position:absolute;left:5162;top:1238;width:2;height:66" coordorigin="5162,1238" coordsize="0,66" path="m5162,1238l5162,1303e" filled="false" stroked="true" strokeweight=".420827pt" strokecolor="#0080ff">
                <v:path arrowok="t"/>
              </v:shape>
            </v:group>
            <v:group style="position:absolute;left:3707;top:1238;width:2;height:66" coordorigin="3707,1238" coordsize="2,66">
              <v:shape style="position:absolute;left:3707;top:1238;width:2;height:66" coordorigin="3707,1238" coordsize="0,66" path="m3707,1238l3707,1303e" filled="false" stroked="true" strokeweight=".490135pt" strokecolor="#0080ff">
                <v:path arrowok="t"/>
              </v:shape>
            </v:group>
            <v:group style="position:absolute;left:4952;top:1238;width:2;height:66" coordorigin="4952,1238" coordsize="2,66">
              <v:shape style="position:absolute;left:4952;top:1238;width:2;height:66" coordorigin="4952,1238" coordsize="0,66" path="m4952,1303l4952,1238e" filled="false" stroked="true" strokeweight=".371318pt" strokecolor="#0080ff">
                <v:path arrowok="t"/>
              </v:shape>
            </v:group>
            <v:group style="position:absolute;left:3784;top:1238;width:2;height:66" coordorigin="3784,1238" coordsize="2,66">
              <v:shape style="position:absolute;left:3784;top:1238;width:2;height:66" coordorigin="3784,1238" coordsize="0,66" path="m3784,1238l3784,1303e" filled="false" stroked="true" strokeweight=".420827pt" strokecolor="#0080ff">
                <v:path arrowok="t"/>
              </v:shape>
            </v:group>
            <v:group style="position:absolute;left:4354;top:1238;width:2;height:66" coordorigin="4354,1238" coordsize="2,66">
              <v:shape style="position:absolute;left:4354;top:1238;width:2;height:66" coordorigin="4354,1238" coordsize="0,66" path="m4354,1238l4354,1303e" filled="false" stroked="true" strokeweight=".415879pt" strokecolor="#0080ff">
                <v:path arrowok="t"/>
              </v:shape>
            </v:group>
            <v:group style="position:absolute;left:4246;top:1238;width:2;height:66" coordorigin="4246,1238" coordsize="2,66">
              <v:shape style="position:absolute;left:4246;top:1238;width:2;height:66" coordorigin="4246,1238" coordsize="0,66" path="m4246,1238l4246,1303e" filled="false" stroked="true" strokeweight=".430728pt" strokecolor="#0080ff">
                <v:path arrowok="t"/>
              </v:shape>
            </v:group>
            <v:group style="position:absolute;left:3822;top:1238;width:2;height:66" coordorigin="3822,1238" coordsize="2,66">
              <v:shape style="position:absolute;left:3822;top:1238;width:2;height:66" coordorigin="3822,1238" coordsize="0,66" path="m3822,1238l3822,1303e" filled="false" stroked="true" strokeweight=".386169pt" strokecolor="#0080ff">
                <v:path arrowok="t"/>
              </v:shape>
            </v:group>
            <v:group style="position:absolute;left:3642;top:1238;width:2;height:66" coordorigin="3642,1238" coordsize="2,66">
              <v:shape style="position:absolute;left:3642;top:1238;width:2;height:66" coordorigin="3642,1238" coordsize="0,66" path="m3642,1303l3642,1238e" filled="false" stroked="true" strokeweight=".371318pt" strokecolor="#0080ff">
                <v:path arrowok="t"/>
              </v:shape>
            </v:group>
            <v:group style="position:absolute;left:4240;top:1238;width:2;height:66" coordorigin="4240,1238" coordsize="2,66">
              <v:shape style="position:absolute;left:4240;top:1238;width:2;height:66" coordorigin="4240,1238" coordsize="0,66" path="m4240,1238l4240,1303e" filled="false" stroked="true" strokeweight=".420827pt" strokecolor="#0080ff">
                <v:path arrowok="t"/>
              </v:shape>
            </v:group>
            <v:group style="position:absolute;left:4626;top:1238;width:2;height:66" coordorigin="4626,1238" coordsize="2,66">
              <v:shape style="position:absolute;left:4626;top:1238;width:2;height:66" coordorigin="4626,1238" coordsize="0,66" path="m4626,1303l4626,1238e" filled="false" stroked="true" strokeweight=".371318pt" strokecolor="#0080ff">
                <v:path arrowok="t"/>
              </v:shape>
            </v:group>
            <v:group style="position:absolute;left:4203;top:1238;width:2;height:66" coordorigin="4203,1238" coordsize="2,66">
              <v:shape style="position:absolute;left:4203;top:1238;width:2;height:66" coordorigin="4203,1238" coordsize="0,66" path="m4203,1238l4203,1303e" filled="false" stroked="true" strokeweight=".460455pt" strokecolor="#0080ff">
                <v:path arrowok="t"/>
              </v:shape>
            </v:group>
            <v:group style="position:absolute;left:5073;top:1238;width:2;height:66" coordorigin="5073,1238" coordsize="2,66">
              <v:shape style="position:absolute;left:5073;top:1238;width:2;height:66" coordorigin="5073,1238" coordsize="0,66" path="m5073,1238l5073,1303e" filled="false" stroked="true" strokeweight=".420827pt" strokecolor="#0080ff">
                <v:path arrowok="t"/>
              </v:shape>
            </v:group>
            <v:group style="position:absolute;left:4186;top:1238;width:2;height:66" coordorigin="4186,1238" coordsize="2,66">
              <v:shape style="position:absolute;left:4186;top:1238;width:2;height:66" coordorigin="4186,1238" coordsize="0,66" path="m4186,1303l4186,1238e" filled="false" stroked="true" strokeweight=".371318pt" strokecolor="#0080ff">
                <v:path arrowok="t"/>
              </v:shape>
            </v:group>
            <v:group style="position:absolute;left:4226;top:1238;width:2;height:66" coordorigin="4226,1238" coordsize="2,66">
              <v:shape style="position:absolute;left:4226;top:1238;width:2;height:66" coordorigin="4226,1238" coordsize="0,66" path="m4226,1238l4226,1303e" filled="false" stroked="true" strokeweight=".44558pt" strokecolor="#0080ff">
                <v:path arrowok="t"/>
              </v:shape>
            </v:group>
            <v:group style="position:absolute;left:4836;top:1238;width:2;height:66" coordorigin="4836,1238" coordsize="2,66">
              <v:shape style="position:absolute;left:4836;top:1238;width:2;height:66" coordorigin="4836,1238" coordsize="0,66" path="m4836,1238l4836,1303e" filled="false" stroked="true" strokeweight=".376268pt" strokecolor="#0080ff">
                <v:path arrowok="t"/>
              </v:shape>
            </v:group>
            <v:group style="position:absolute;left:5118;top:1238;width:2;height:66" coordorigin="5118,1238" coordsize="2,66">
              <v:shape style="position:absolute;left:5118;top:1238;width:2;height:66" coordorigin="5118,1238" coordsize="0,66" path="m5118,1238l5118,1303e" filled="false" stroked="true" strokeweight=".44063pt" strokecolor="#0080ff">
                <v:path arrowok="t"/>
              </v:shape>
            </v:group>
            <v:group style="position:absolute;left:3838;top:1238;width:2;height:66" coordorigin="3838,1238" coordsize="2,66">
              <v:shape style="position:absolute;left:3838;top:1238;width:2;height:66" coordorigin="3838,1238" coordsize="0,66" path="m3838,1303l3838,1238e" filled="false" stroked="true" strokeweight=".371318pt" strokecolor="#0080ff">
                <v:path arrowok="t"/>
              </v:shape>
            </v:group>
            <v:group style="position:absolute;left:4500;top:1238;width:2;height:66" coordorigin="4500,1238" coordsize="2,66">
              <v:shape style="position:absolute;left:4500;top:1238;width:2;height:66" coordorigin="4500,1238" coordsize="0,66" path="m4500,1238l4500,1303e" filled="false" stroked="true" strokeweight=".371318pt" strokecolor="#0080ff">
                <v:path arrowok="t"/>
              </v:shape>
            </v:group>
            <v:group style="position:absolute;left:5222;top:1238;width:2;height:66" coordorigin="5222,1238" coordsize="2,66">
              <v:shape style="position:absolute;left:5222;top:1238;width:2;height:66" coordorigin="5222,1238" coordsize="0,66" path="m5222,1303l5222,1238e" filled="false" stroked="true" strokeweight=".371318pt" strokecolor="#0080ff">
                <v:path arrowok="t"/>
              </v:shape>
            </v:group>
            <v:group style="position:absolute;left:3726;top:1238;width:2;height:66" coordorigin="3726,1238" coordsize="2,66">
              <v:shape style="position:absolute;left:3726;top:1238;width:2;height:66" coordorigin="3726,1238" coordsize="0,66" path="m3726,1238l3726,1303e" filled="false" stroked="true" strokeweight=".371318pt" strokecolor="#0080ff">
                <v:path arrowok="t"/>
              </v:shape>
            </v:group>
            <v:group style="position:absolute;left:3843;top:1238;width:2;height:66" coordorigin="3843,1238" coordsize="2,66">
              <v:shape style="position:absolute;left:3843;top:1238;width:2;height:66" coordorigin="3843,1238" coordsize="0,66" path="m3843,1303l3843,1238e" filled="false" stroked="true" strokeweight=".371318pt" strokecolor="#0080ff">
                <v:path arrowok="t"/>
              </v:shape>
            </v:group>
            <v:group style="position:absolute;left:4827;top:1238;width:2;height:66" coordorigin="4827,1238" coordsize="2,66">
              <v:shape style="position:absolute;left:4827;top:1238;width:2;height:66" coordorigin="4827,1238" coordsize="0,66" path="m4827,1303l4827,1238e" filled="false" stroked="true" strokeweight=".371318pt" strokecolor="#0080ff">
                <v:path arrowok="t"/>
              </v:shape>
            </v:group>
            <v:group style="position:absolute;left:4777;top:1238;width:2;height:66" coordorigin="4777,1238" coordsize="2,66">
              <v:shape style="position:absolute;left:4777;top:1238;width:2;height:66" coordorigin="4777,1238" coordsize="0,66" path="m4777,1303l4777,1238e" filled="false" stroked="true" strokeweight=".371318pt" strokecolor="#0080ff">
                <v:path arrowok="t"/>
              </v:shape>
            </v:group>
            <v:group style="position:absolute;left:4989;top:1238;width:2;height:66" coordorigin="4989,1238" coordsize="2,66">
              <v:shape style="position:absolute;left:4989;top:1238;width:2;height:66" coordorigin="4989,1238" coordsize="0,66" path="m4989,1303l4989,1238e" filled="false" stroked="true" strokeweight=".371318pt" strokecolor="#0080ff">
                <v:path arrowok="t"/>
              </v:shape>
            </v:group>
            <v:group style="position:absolute;left:4349;top:1238;width:2;height:66" coordorigin="4349,1238" coordsize="2,66">
              <v:shape style="position:absolute;left:4349;top:1238;width:2;height:66" coordorigin="4349,1238" coordsize="0,66" path="m4349,1238l4349,1303e" filled="false" stroked="true" strokeweight=".371318pt" strokecolor="#0080ff">
                <v:path arrowok="t"/>
              </v:shape>
            </v:group>
            <v:group style="position:absolute;left:4077;top:1238;width:2;height:66" coordorigin="4077,1238" coordsize="2,66">
              <v:shape style="position:absolute;left:4077;top:1238;width:2;height:66" coordorigin="4077,1238" coordsize="0,66" path="m4077,1238l4077,1303e" filled="false" stroked="true" strokeweight=".500042pt" strokecolor="#0080ff">
                <v:path arrowok="t"/>
              </v:shape>
            </v:group>
            <v:group style="position:absolute;left:4491;top:1238;width:2;height:66" coordorigin="4491,1238" coordsize="2,66">
              <v:shape style="position:absolute;left:4491;top:1238;width:2;height:66" coordorigin="4491,1238" coordsize="0,66" path="m4491,1303l4491,1238e" filled="false" stroked="true" strokeweight=".371318pt" strokecolor="#0080ff">
                <v:path arrowok="t"/>
              </v:shape>
            </v:group>
            <v:group style="position:absolute;left:4632;top:1238;width:2;height:66" coordorigin="4632,1238" coordsize="2,66">
              <v:shape style="position:absolute;left:4632;top:1238;width:2;height:66" coordorigin="4632,1238" coordsize="0,66" path="m4632,1303l4632,1238e" filled="false" stroked="true" strokeweight=".371318pt" strokecolor="#0080ff">
                <v:path arrowok="t"/>
              </v:shape>
            </v:group>
            <v:group style="position:absolute;left:3981;top:1238;width:2;height:66" coordorigin="3981,1238" coordsize="2,66">
              <v:shape style="position:absolute;left:3981;top:1238;width:2;height:66" coordorigin="3981,1238" coordsize="0,66" path="m3981,1303l3981,1238e" filled="false" stroked="true" strokeweight=".371318pt" strokecolor="#0080ff">
                <v:path arrowok="t"/>
              </v:shape>
            </v:group>
            <v:group style="position:absolute;left:5066;top:1238;width:2;height:66" coordorigin="5066,1238" coordsize="2,66">
              <v:shape style="position:absolute;left:5066;top:1238;width:2;height:66" coordorigin="5066,1238" coordsize="0,66" path="m5066,1303l5066,1238e" filled="false" stroked="true" strokeweight=".371318pt" strokecolor="#0080ff">
                <v:path arrowok="t"/>
              </v:shape>
            </v:group>
            <v:group style="position:absolute;left:4840;top:1238;width:2;height:66" coordorigin="4840,1238" coordsize="2,66">
              <v:shape style="position:absolute;left:4840;top:1238;width:2;height:66" coordorigin="4840,1238" coordsize="0,66" path="m4840,1303l4840,1238e" filled="false" stroked="true" strokeweight=".371318pt" strokecolor="#0080ff">
                <v:path arrowok="t"/>
              </v:shape>
            </v:group>
            <v:group style="position:absolute;left:4035;top:1238;width:2;height:66" coordorigin="4035,1238" coordsize="2,66">
              <v:shape style="position:absolute;left:4035;top:1238;width:2;height:66" coordorigin="4035,1238" coordsize="0,66" path="m4035,1238l4035,1303e" filled="false" stroked="true" strokeweight=".430728pt" strokecolor="#0080ff">
                <v:path arrowok="t"/>
              </v:shape>
            </v:group>
            <v:group style="position:absolute;left:4282;top:1238;width:2;height:66" coordorigin="4282,1238" coordsize="2,66">
              <v:shape style="position:absolute;left:4282;top:1238;width:2;height:66" coordorigin="4282,1238" coordsize="0,66" path="m4282,1303l4282,1238e" filled="false" stroked="true" strokeweight=".371318pt" strokecolor="#0080ff">
                <v:path arrowok="t"/>
              </v:shape>
            </v:group>
            <v:group style="position:absolute;left:4092;top:1238;width:2;height:66" coordorigin="4092,1238" coordsize="2,66">
              <v:shape style="position:absolute;left:4092;top:1238;width:2;height:66" coordorigin="4092,1238" coordsize="0,66" path="m4092,1238l4092,1303e" filled="false" stroked="true" strokeweight=".396065pt" strokecolor="#0080ff">
                <v:path arrowok="t"/>
              </v:shape>
            </v:group>
            <v:group style="position:absolute;left:3772;top:1238;width:2;height:66" coordorigin="3772,1238" coordsize="2,66">
              <v:shape style="position:absolute;left:3772;top:1238;width:2;height:66" coordorigin="3772,1238" coordsize="0,66" path="m3772,1303l3772,1238e" filled="false" stroked="true" strokeweight=".371318pt" strokecolor="#0080ff">
                <v:path arrowok="t"/>
              </v:shape>
            </v:group>
            <v:group style="position:absolute;left:4344;top:1238;width:2;height:66" coordorigin="4344,1238" coordsize="2,66">
              <v:shape style="position:absolute;left:4344;top:1238;width:2;height:66" coordorigin="4344,1238" coordsize="0,66" path="m4344,1303l4344,1238e" filled="false" stroked="true" strokeweight=".371318pt" strokecolor="#0080ff">
                <v:path arrowok="t"/>
              </v:shape>
            </v:group>
            <v:group style="position:absolute;left:4622;top:1238;width:2;height:66" coordorigin="4622,1238" coordsize="2,66">
              <v:shape style="position:absolute;left:4622;top:1238;width:2;height:66" coordorigin="4622,1238" coordsize="0,66" path="m4622,1238l4622,1303e" filled="false" stroked="true" strokeweight=".371318pt" strokecolor="#0080ff">
                <v:path arrowok="t"/>
              </v:shape>
            </v:group>
            <v:group style="position:absolute;left:3742;top:1238;width:2;height:66" coordorigin="3742,1238" coordsize="2,66">
              <v:shape style="position:absolute;left:3742;top:1238;width:2;height:66" coordorigin="3742,1238" coordsize="0,66" path="m3742,1303l3742,1238e" filled="false" stroked="true" strokeweight=".371318pt" strokecolor="#0080ff">
                <v:path arrowok="t"/>
              </v:shape>
            </v:group>
            <v:group style="position:absolute;left:4773;top:1238;width:2;height:66" coordorigin="4773,1238" coordsize="2,66">
              <v:shape style="position:absolute;left:4773;top:1238;width:2;height:66" coordorigin="4773,1238" coordsize="0,66" path="m4773,1303l4773,1238e" filled="false" stroked="true" strokeweight=".371318pt" strokecolor="#0080ff">
                <v:path arrowok="t"/>
              </v:shape>
            </v:group>
            <v:group style="position:absolute;left:4851;top:1238;width:2;height:66" coordorigin="4851,1238" coordsize="2,66">
              <v:shape style="position:absolute;left:4851;top:1238;width:2;height:66" coordorigin="4851,1238" coordsize="0,66" path="m4851,1303l4851,1238e" filled="false" stroked="true" strokeweight=".371318pt" strokecolor="#0080ff">
                <v:path arrowok="t"/>
              </v:shape>
            </v:group>
            <v:group style="position:absolute;left:5176;top:1238;width:2;height:66" coordorigin="5176,1238" coordsize="2,66">
              <v:shape style="position:absolute;left:5176;top:1238;width:2;height:66" coordorigin="5176,1238" coordsize="0,66" path="m5176,1303l5176,1238e" filled="false" stroked="true" strokeweight=".371318pt" strokecolor="#0080ff">
                <v:path arrowok="t"/>
              </v:shape>
            </v:group>
            <v:group style="position:absolute;left:4392;top:1238;width:2;height:66" coordorigin="4392,1238" coordsize="2,66">
              <v:shape style="position:absolute;left:4392;top:1238;width:2;height:66" coordorigin="4392,1238" coordsize="0,66" path="m4392,1303l4392,1238e" filled="false" stroked="true" strokeweight=".371318pt" strokecolor="#0080ff">
                <v:path arrowok="t"/>
              </v:shape>
            </v:group>
            <v:group style="position:absolute;left:4598;top:1238;width:2;height:66" coordorigin="4598,1238" coordsize="2,66">
              <v:shape style="position:absolute;left:4598;top:1238;width:2;height:66" coordorigin="4598,1238" coordsize="0,66" path="m4598,1238l4598,1303e" filled="false" stroked="true" strokeweight=".405974pt" strokecolor="#0080ff">
                <v:path arrowok="t"/>
              </v:shape>
            </v:group>
            <v:group style="position:absolute;left:4980;top:1238;width:2;height:66" coordorigin="4980,1238" coordsize="2,66">
              <v:shape style="position:absolute;left:4980;top:1238;width:2;height:66" coordorigin="4980,1238" coordsize="0,66" path="m4980,1303l4980,1238e" filled="false" stroked="true" strokeweight=".371318pt" strokecolor="#0080ff">
                <v:path arrowok="t"/>
              </v:shape>
            </v:group>
            <v:group style="position:absolute;left:4995;top:1238;width:2;height:66" coordorigin="4995,1238" coordsize="2,66">
              <v:shape style="position:absolute;left:4995;top:1238;width:2;height:66" coordorigin="4995,1238" coordsize="0,66" path="m4995,1303l4995,1238e" filled="false" stroked="true" strokeweight=".371318pt" strokecolor="#0080ff">
                <v:path arrowok="t"/>
              </v:shape>
            </v:group>
            <v:group style="position:absolute;left:3621;top:1238;width:2;height:66" coordorigin="3621,1238" coordsize="2,66">
              <v:shape style="position:absolute;left:3621;top:1238;width:2;height:66" coordorigin="3621,1238" coordsize="0,66" path="m3621,1303l3621,1238e" filled="false" stroked="true" strokeweight=".371318pt" strokecolor="#0080ff">
                <v:path arrowok="t"/>
              </v:shape>
            </v:group>
            <v:group style="position:absolute;left:3919;top:1238;width:2;height:66" coordorigin="3919,1238" coordsize="2,66">
              <v:shape style="position:absolute;left:3919;top:1238;width:2;height:66" coordorigin="3919,1238" coordsize="0,66" path="m3919,1238l3919,1303e" filled="false" stroked="true" strokeweight=".371318pt" strokecolor="#0080ff">
                <v:path arrowok="t"/>
              </v:shape>
            </v:group>
            <v:group style="position:absolute;left:5195;top:1238;width:2;height:66" coordorigin="5195,1238" coordsize="2,66">
              <v:shape style="position:absolute;left:5195;top:1238;width:2;height:66" coordorigin="5195,1238" coordsize="0,66" path="m5195,1303l5195,1238e" filled="false" stroked="true" strokeweight=".371318pt" strokecolor="#0080ff">
                <v:path arrowok="t"/>
              </v:shape>
            </v:group>
            <v:group style="position:absolute;left:3833;top:1238;width:2;height:66" coordorigin="3833,1238" coordsize="2,66">
              <v:shape style="position:absolute;left:3833;top:1238;width:2;height:66" coordorigin="3833,1238" coordsize="0,66" path="m3833,1303l3833,1238e" filled="false" stroked="true" strokeweight=".371318pt" strokecolor="#0080ff">
                <v:path arrowok="t"/>
              </v:shape>
            </v:group>
            <v:group style="position:absolute;left:4337;top:1238;width:2;height:66" coordorigin="4337,1238" coordsize="2,66">
              <v:shape style="position:absolute;left:4337;top:1238;width:2;height:66" coordorigin="4337,1238" coordsize="0,66" path="m4337,1238l4337,1303e" filled="false" stroked="true" strokeweight=".376268pt" strokecolor="#0080ff">
                <v:path arrowok="t"/>
              </v:shape>
            </v:group>
            <v:group style="position:absolute;left:3459;top:1238;width:2;height:66" coordorigin="3459,1238" coordsize="2,66">
              <v:shape style="position:absolute;left:3459;top:1238;width:2;height:66" coordorigin="3459,1238" coordsize="0,66" path="m3459,1303l3459,1238e" filled="false" stroked="true" strokeweight=".371318pt" strokecolor="#0080ff">
                <v:path arrowok="t"/>
              </v:shape>
            </v:group>
            <v:group style="position:absolute;left:3979;top:1238;width:2;height:66" coordorigin="3979,1238" coordsize="2,66">
              <v:shape style="position:absolute;left:3979;top:1238;width:2;height:66" coordorigin="3979,1238" coordsize="0,66" path="m3979,1238l3979,1303e" filled="false" stroked="true" strokeweight=".371318pt" strokecolor="#0080ff">
                <v:path arrowok="t"/>
              </v:shape>
            </v:group>
            <v:group style="position:absolute;left:5324;top:1238;width:2;height:66" coordorigin="5324,1238" coordsize="2,66">
              <v:shape style="position:absolute;left:5324;top:1238;width:2;height:66" coordorigin="5324,1238" coordsize="0,66" path="m5324,1303l5324,1238e" filled="false" stroked="true" strokeweight=".371318pt" strokecolor="#0080ff">
                <v:path arrowok="t"/>
              </v:shape>
            </v:group>
            <v:group style="position:absolute;left:3847;top:1238;width:2;height:66" coordorigin="3847,1238" coordsize="2,66">
              <v:shape style="position:absolute;left:3847;top:1238;width:2;height:66" coordorigin="3847,1238" coordsize="0,66" path="m3847,1238l3847,1303e" filled="false" stroked="true" strokeweight=".485189pt" strokecolor="#0080ff">
                <v:path arrowok="t"/>
              </v:shape>
            </v:group>
            <v:group style="position:absolute;left:3809;top:1238;width:2;height:66" coordorigin="3809,1238" coordsize="2,66">
              <v:shape style="position:absolute;left:3809;top:1238;width:2;height:66" coordorigin="3809,1238" coordsize="0,66" path="m3809,1303l3809,1238e" filled="false" stroked="true" strokeweight=".371318pt" strokecolor="#0080ff">
                <v:path arrowok="t"/>
              </v:shape>
            </v:group>
            <v:group style="position:absolute;left:4579;top:1238;width:2;height:66" coordorigin="4579,1238" coordsize="2,66">
              <v:shape style="position:absolute;left:4579;top:1238;width:2;height:66" coordorigin="4579,1238" coordsize="0,66" path="m4579,1303l4579,1238e" filled="false" stroked="true" strokeweight=".371318pt" strokecolor="#0080ff">
                <v:path arrowok="t"/>
              </v:shape>
            </v:group>
            <v:group style="position:absolute;left:4174;top:1238;width:2;height:66" coordorigin="4174,1238" coordsize="2,66">
              <v:shape style="position:absolute;left:4174;top:1238;width:2;height:66" coordorigin="4174,1238" coordsize="0,66" path="m4174,1303l4174,1238e" filled="false" stroked="true" strokeweight=".371318pt" strokecolor="#0080ff">
                <v:path arrowok="t"/>
              </v:shape>
            </v:group>
            <v:group style="position:absolute;left:4863;top:1238;width:2;height:66" coordorigin="4863,1238" coordsize="2,66">
              <v:shape style="position:absolute;left:4863;top:1238;width:2;height:66" coordorigin="4863,1238" coordsize="0,66" path="m4863,1303l4863,1238e" filled="false" stroked="true" strokeweight=".371318pt" strokecolor="#0080ff">
                <v:path arrowok="t"/>
              </v:shape>
            </v:group>
            <v:group style="position:absolute;left:5270;top:1238;width:2;height:66" coordorigin="5270,1238" coordsize="2,66">
              <v:shape style="position:absolute;left:5270;top:1238;width:2;height:66" coordorigin="5270,1238" coordsize="0,66" path="m5270,1303l5270,1238e" filled="false" stroked="true" strokeweight=".371318pt" strokecolor="#0080ff">
                <v:path arrowok="t"/>
              </v:shape>
            </v:group>
            <v:group style="position:absolute;left:4152;top:1238;width:2;height:66" coordorigin="4152,1238" coordsize="2,66">
              <v:shape style="position:absolute;left:4152;top:1238;width:2;height:66" coordorigin="4152,1238" coordsize="0,66" path="m4152,1303l4152,1238e" filled="false" stroked="true" strokeweight=".371318pt" strokecolor="#0080ff">
                <v:path arrowok="t"/>
              </v:shape>
            </v:group>
            <v:group style="position:absolute;left:3974;top:1238;width:2;height:66" coordorigin="3974,1238" coordsize="2,66">
              <v:shape style="position:absolute;left:3974;top:1238;width:2;height:66" coordorigin="3974,1238" coordsize="0,66" path="m3974,1238l3974,1303e" filled="false" stroked="true" strokeweight=".401023pt" strokecolor="#0080ff">
                <v:path arrowok="t"/>
              </v:shape>
            </v:group>
            <v:group style="position:absolute;left:5347;top:1238;width:2;height:66" coordorigin="5347,1238" coordsize="2,66">
              <v:shape style="position:absolute;left:5347;top:1238;width:2;height:66" coordorigin="5347,1238" coordsize="0,66" path="m5347,1303l5347,1238e" filled="false" stroked="true" strokeweight=".371318pt" strokecolor="#0080ff">
                <v:path arrowok="t"/>
              </v:shape>
            </v:group>
            <v:group style="position:absolute;left:4618;top:1238;width:2;height:66" coordorigin="4618,1238" coordsize="2,66">
              <v:shape style="position:absolute;left:4618;top:1238;width:2;height:66" coordorigin="4618,1238" coordsize="0,66" path="m4618,1303l4618,1238e" filled="false" stroked="true" strokeweight=".371318pt" strokecolor="#0080ff">
                <v:path arrowok="t"/>
              </v:shape>
            </v:group>
            <v:group style="position:absolute;left:4200;top:1238;width:2;height:66" coordorigin="4200,1238" coordsize="2,66">
              <v:shape style="position:absolute;left:4200;top:1238;width:2;height:66" coordorigin="4200,1238" coordsize="0,66" path="m4200,1303l4200,1238e" filled="false" stroked="true" strokeweight=".371318pt" strokecolor="#0080ff">
                <v:path arrowok="t"/>
              </v:shape>
            </v:group>
            <v:group style="position:absolute;left:3523;top:1238;width:2;height:66" coordorigin="3523,1238" coordsize="2,66">
              <v:shape style="position:absolute;left:3523;top:1238;width:2;height:66" coordorigin="3523,1238" coordsize="0,66" path="m3523,1303l3523,1238e" filled="false" stroked="true" strokeweight=".371318pt" strokecolor="#0080ff">
                <v:path arrowok="t"/>
              </v:shape>
            </v:group>
            <v:group style="position:absolute;left:4667;top:1238;width:2;height:66" coordorigin="4667,1238" coordsize="2,66">
              <v:shape style="position:absolute;left:4667;top:1238;width:2;height:66" coordorigin="4667,1238" coordsize="0,66" path="m4667,1303l4667,1238e" filled="false" stroked="true" strokeweight=".371318pt" strokecolor="#0080ff">
                <v:path arrowok="t"/>
              </v:shape>
            </v:group>
            <v:group style="position:absolute;left:4311;top:1238;width:2;height:66" coordorigin="4311,1238" coordsize="2,66">
              <v:shape style="position:absolute;left:4311;top:1238;width:2;height:66" coordorigin="4311,1238" coordsize="0,66" path="m4311,1238l4311,1303e" filled="false" stroked="true" strokeweight=".391125pt" strokecolor="#0080ff">
                <v:path arrowok="t"/>
              </v:shape>
            </v:group>
            <v:group style="position:absolute;left:4000;top:1238;width:2;height:66" coordorigin="4000,1238" coordsize="2,66">
              <v:shape style="position:absolute;left:4000;top:1238;width:2;height:66" coordorigin="4000,1238" coordsize="0,66" path="m4000,1303l4000,1238e" filled="false" stroked="true" strokeweight=".371318pt" strokecolor="#0080ff">
                <v:path arrowok="t"/>
              </v:shape>
            </v:group>
            <v:group style="position:absolute;left:3890;top:1238;width:2;height:66" coordorigin="3890,1238" coordsize="2,66">
              <v:shape style="position:absolute;left:3890;top:1238;width:2;height:66" coordorigin="3890,1238" coordsize="0,66" path="m3890,1238l3890,1303e" filled="false" stroked="true" strokeweight=".440624pt" strokecolor="#0080ff">
                <v:path arrowok="t"/>
              </v:shape>
            </v:group>
            <v:group style="position:absolute;left:4149;top:1238;width:2;height:66" coordorigin="4149,1238" coordsize="2,66">
              <v:shape style="position:absolute;left:4149;top:1238;width:2;height:66" coordorigin="4149,1238" coordsize="0,66" path="m4149,1303l4149,1238e" filled="false" stroked="true" strokeweight=".371318pt" strokecolor="#0080ff">
                <v:path arrowok="t"/>
              </v:shape>
            </v:group>
            <v:group style="position:absolute;left:3911;top:1238;width:2;height:66" coordorigin="3911,1238" coordsize="2,66">
              <v:shape style="position:absolute;left:3911;top:1238;width:2;height:66" coordorigin="3911,1238" coordsize="0,66" path="m3911,1303l3911,1238e" filled="false" stroked="true" strokeweight=".371318pt" strokecolor="#0080ff">
                <v:path arrowok="t"/>
              </v:shape>
            </v:group>
            <v:group style="position:absolute;left:4184;top:1238;width:2;height:66" coordorigin="4184,1238" coordsize="2,66">
              <v:shape style="position:absolute;left:4184;top:1238;width:2;height:66" coordorigin="4184,1238" coordsize="0,66" path="m4184,1303l4184,1238e" filled="false" stroked="true" strokeweight=".371318pt" strokecolor="#0080ff">
                <v:path arrowok="t"/>
              </v:shape>
            </v:group>
            <v:group style="position:absolute;left:4647;top:1238;width:2;height:66" coordorigin="4647,1238" coordsize="2,66">
              <v:shape style="position:absolute;left:4647;top:1238;width:2;height:66" coordorigin="4647,1238" coordsize="0,66" path="m4647,1238l4647,1303e" filled="false" stroked="true" strokeweight=".405974pt" strokecolor="#0080ff">
                <v:path arrowok="t"/>
              </v:shape>
            </v:group>
            <v:group style="position:absolute;left:4831;top:1238;width:2;height:66" coordorigin="4831,1238" coordsize="2,66">
              <v:shape style="position:absolute;left:4831;top:1238;width:2;height:66" coordorigin="4831,1238" coordsize="0,66" path="m4831,1303l4831,1238e" filled="false" stroked="true" strokeweight=".371318pt" strokecolor="#0080ff">
                <v:path arrowok="t"/>
              </v:shape>
            </v:group>
            <v:group style="position:absolute;left:3853;top:1238;width:2;height:66" coordorigin="3853,1238" coordsize="2,66">
              <v:shape style="position:absolute;left:3853;top:1238;width:2;height:66" coordorigin="3853,1238" coordsize="0,66" path="m3853,1238l3853,1303e" filled="false" stroked="true" strokeweight=".405974pt" strokecolor="#0080ff">
                <v:path arrowok="t"/>
              </v:shape>
            </v:group>
            <v:group style="position:absolute;left:5143;top:1238;width:2;height:66" coordorigin="5143,1238" coordsize="2,66">
              <v:shape style="position:absolute;left:5143;top:1238;width:2;height:66" coordorigin="5143,1238" coordsize="0,66" path="m5143,1303l5143,1238e" filled="false" stroked="true" strokeweight=".371318pt" strokecolor="#0080ff">
                <v:path arrowok="t"/>
              </v:shape>
            </v:group>
            <v:group style="position:absolute;left:4399;top:1238;width:2;height:66" coordorigin="4399,1238" coordsize="2,66">
              <v:shape style="position:absolute;left:4399;top:1238;width:2;height:66" coordorigin="4399,1238" coordsize="0,66" path="m4399,1303l4399,1238e" filled="false" stroked="true" strokeweight=".371318pt" strokecolor="#0080ff">
                <v:path arrowok="t"/>
              </v:shape>
            </v:group>
            <v:group style="position:absolute;left:4273;top:1238;width:2;height:66" coordorigin="4273,1238" coordsize="2,66">
              <v:shape style="position:absolute;left:4273;top:1238;width:2;height:66" coordorigin="4273,1238" coordsize="0,66" path="m4273,1303l4273,1238e" filled="false" stroked="true" strokeweight=".371318pt" strokecolor="#0080ff">
                <v:path arrowok="t"/>
              </v:shape>
            </v:group>
            <v:group style="position:absolute;left:3800;top:1238;width:2;height:66" coordorigin="3800,1238" coordsize="2,66">
              <v:shape style="position:absolute;left:3800;top:1238;width:2;height:66" coordorigin="3800,1238" coordsize="0,66" path="m3800,1238l3800,1303e" filled="false" stroked="true" strokeweight=".435679pt" strokecolor="#0080ff">
                <v:path arrowok="t"/>
              </v:shape>
            </v:group>
            <v:group style="position:absolute;left:4875;top:1238;width:2;height:66" coordorigin="4875,1238" coordsize="2,66">
              <v:shape style="position:absolute;left:4875;top:1238;width:2;height:66" coordorigin="4875,1238" coordsize="0,66" path="m4875,1303l4875,1238e" filled="false" stroked="true" strokeweight=".371318pt" strokecolor="#0080ff">
                <v:path arrowok="t"/>
              </v:shape>
            </v:group>
            <v:group style="position:absolute;left:4505;top:1238;width:2;height:66" coordorigin="4505,1238" coordsize="2,66">
              <v:shape style="position:absolute;left:4505;top:1238;width:2;height:66" coordorigin="4505,1238" coordsize="0,66" path="m4505,1303l4505,1238e" filled="false" stroked="true" strokeweight=".371318pt" strokecolor="#0080ff">
                <v:path arrowok="t"/>
              </v:shape>
            </v:group>
            <v:group style="position:absolute;left:5475;top:1238;width:2;height:66" coordorigin="5475,1238" coordsize="2,66">
              <v:shape style="position:absolute;left:5475;top:1238;width:2;height:66" coordorigin="5475,1238" coordsize="0,66" path="m5475,1303l5475,1238e" filled="false" stroked="true" strokeweight=".371318pt" strokecolor="#0080ff">
                <v:path arrowok="t"/>
              </v:shape>
            </v:group>
            <v:group style="position:absolute;left:3859;top:1238;width:2;height:66" coordorigin="3859,1238" coordsize="2,66">
              <v:shape style="position:absolute;left:3859;top:1238;width:2;height:66" coordorigin="3859,1238" coordsize="0,66" path="m3859,1303l3859,1238e" filled="false" stroked="true" strokeweight=".371318pt" strokecolor="#0080ff">
                <v:path arrowok="t"/>
              </v:shape>
            </v:group>
            <v:group style="position:absolute;left:5193;top:1238;width:2;height:66" coordorigin="5193,1238" coordsize="2,66">
              <v:shape style="position:absolute;left:5193;top:1238;width:2;height:66" coordorigin="5193,1238" coordsize="0,66" path="m5193,1303l5193,1238e" filled="false" stroked="true" strokeweight=".371318pt" strokecolor="#0080ff">
                <v:path arrowok="t"/>
              </v:shape>
            </v:group>
            <v:group style="position:absolute;left:3966;top:1238;width:2;height:66" coordorigin="3966,1238" coordsize="2,66">
              <v:shape style="position:absolute;left:3966;top:1238;width:2;height:66" coordorigin="3966,1238" coordsize="0,66" path="m3966,1303l3966,1238e" filled="false" stroked="true" strokeweight=".371318pt" strokecolor="#0080ff">
                <v:path arrowok="t"/>
              </v:shape>
            </v:group>
            <v:group style="position:absolute;left:4346;top:1238;width:2;height:66" coordorigin="4346,1238" coordsize="2,66">
              <v:shape style="position:absolute;left:4346;top:1238;width:2;height:66" coordorigin="4346,1238" coordsize="0,66" path="m4346,1238l4346,1303e" filled="false" stroked="true" strokeweight=".371318pt" strokecolor="#0080ff">
                <v:path arrowok="t"/>
              </v:shape>
            </v:group>
            <v:group style="position:absolute;left:4743;top:1238;width:2;height:66" coordorigin="4743,1238" coordsize="2,66">
              <v:shape style="position:absolute;left:4743;top:1238;width:2;height:66" coordorigin="4743,1238" coordsize="0,66" path="m4743,1303l4743,1238e" filled="false" stroked="true" strokeweight=".371318pt" strokecolor="#0080ff">
                <v:path arrowok="t"/>
              </v:shape>
            </v:group>
            <v:group style="position:absolute;left:4768;top:1238;width:2;height:66" coordorigin="4768,1238" coordsize="2,66">
              <v:shape style="position:absolute;left:4768;top:1238;width:2;height:66" coordorigin="4768,1238" coordsize="0,66" path="m4768,1303l4768,1238e" filled="false" stroked="true" strokeweight=".371318pt" strokecolor="#0080ff">
                <v:path arrowok="t"/>
              </v:shape>
            </v:group>
            <v:group style="position:absolute;left:3719;top:1238;width:2;height:66" coordorigin="3719,1238" coordsize="2,66">
              <v:shape style="position:absolute;left:3719;top:1238;width:2;height:66" coordorigin="3719,1238" coordsize="0,66" path="m3719,1303l3719,1238e" filled="false" stroked="true" strokeweight=".371318pt" strokecolor="#0080ff">
                <v:path arrowok="t"/>
              </v:shape>
            </v:group>
            <v:group style="position:absolute;left:3789;top:1238;width:2;height:66" coordorigin="3789,1238" coordsize="2,66">
              <v:shape style="position:absolute;left:3789;top:1238;width:2;height:66" coordorigin="3789,1238" coordsize="0,66" path="m3789,1303l3789,1238e" filled="false" stroked="true" strokeweight=".371318pt" strokecolor="#0080ff">
                <v:path arrowok="t"/>
              </v:shape>
            </v:group>
            <v:group style="position:absolute;left:4869;top:1238;width:2;height:66" coordorigin="4869,1238" coordsize="2,66">
              <v:shape style="position:absolute;left:4869;top:1238;width:2;height:66" coordorigin="4869,1238" coordsize="0,66" path="m4869,1238l4869,1303e" filled="false" stroked="true" strokeweight=".465385pt" strokecolor="#0080ff">
                <v:path arrowok="t"/>
              </v:shape>
            </v:group>
            <v:group style="position:absolute;left:4462;top:1238;width:2;height:66" coordorigin="4462,1238" coordsize="2,66">
              <v:shape style="position:absolute;left:4462;top:1238;width:2;height:66" coordorigin="4462,1238" coordsize="0,66" path="m4462,1303l4462,1238e" filled="false" stroked="true" strokeweight=".371318pt" strokecolor="#0080ff">
                <v:path arrowok="t"/>
              </v:shape>
            </v:group>
            <v:group style="position:absolute;left:4819;top:1238;width:2;height:66" coordorigin="4819,1238" coordsize="2,66">
              <v:shape style="position:absolute;left:4819;top:1238;width:2;height:66" coordorigin="4819,1238" coordsize="0,66" path="m4819,1303l4819,1238e" filled="false" stroked="true" strokeweight=".371318pt" strokecolor="#0080ff">
                <v:path arrowok="t"/>
              </v:shape>
            </v:group>
            <v:group style="position:absolute;left:3578;top:1238;width:2;height:66" coordorigin="3578,1238" coordsize="2,66">
              <v:shape style="position:absolute;left:3578;top:1238;width:2;height:66" coordorigin="3578,1238" coordsize="0,66" path="m3578,1303l3578,1238e" filled="false" stroked="true" strokeweight=".371318pt" strokecolor="#0080ff">
                <v:path arrowok="t"/>
              </v:shape>
            </v:group>
            <v:group style="position:absolute;left:4763;top:1238;width:2;height:66" coordorigin="4763,1238" coordsize="2,66">
              <v:shape style="position:absolute;left:4763;top:1238;width:2;height:66" coordorigin="4763,1238" coordsize="0,66" path="m4763,1303l4763,1238e" filled="false" stroked="true" strokeweight=".371318pt" strokecolor="#0080ff">
                <v:path arrowok="t"/>
              </v:shape>
            </v:group>
            <v:group style="position:absolute;left:3761;top:1238;width:2;height:66" coordorigin="3761,1238" coordsize="2,66">
              <v:shape style="position:absolute;left:3761;top:1238;width:2;height:66" coordorigin="3761,1238" coordsize="0,66" path="m3761,1303l3761,1238e" filled="false" stroked="true" strokeweight=".371318pt" strokecolor="#0080ff">
                <v:path arrowok="t"/>
              </v:shape>
            </v:group>
            <v:group style="position:absolute;left:4893;top:1238;width:2;height:66" coordorigin="4893,1238" coordsize="2,66">
              <v:shape style="position:absolute;left:4893;top:1238;width:2;height:66" coordorigin="4893,1238" coordsize="0,66" path="m4893,1303l4893,1238e" filled="false" stroked="true" strokeweight=".371318pt" strokecolor="#0080ff">
                <v:path arrowok="t"/>
              </v:shape>
            </v:group>
            <v:group style="position:absolute;left:5267;top:1238;width:2;height:66" coordorigin="5267,1238" coordsize="2,66">
              <v:shape style="position:absolute;left:5267;top:1238;width:2;height:66" coordorigin="5267,1238" coordsize="0,66" path="m5267,1303l5267,1238e" filled="false" stroked="true" strokeweight=".371318pt" strokecolor="#0080ff">
                <v:path arrowok="t"/>
              </v:shape>
            </v:group>
            <v:group style="position:absolute;left:3575;top:1238;width:2;height:66" coordorigin="3575,1238" coordsize="2,66">
              <v:shape style="position:absolute;left:3575;top:1238;width:2;height:66" coordorigin="3575,1238" coordsize="0,66" path="m3575,1303l3575,1238e" filled="false" stroked="true" strokeweight=".371318pt" strokecolor="#0080ff">
                <v:path arrowok="t"/>
              </v:shape>
            </v:group>
            <v:group style="position:absolute;left:4859;top:1238;width:2;height:66" coordorigin="4859,1238" coordsize="2,66">
              <v:shape style="position:absolute;left:4859;top:1238;width:2;height:66" coordorigin="4859,1238" coordsize="0,66" path="m4859,1303l4859,1238e" filled="false" stroked="true" strokeweight=".371318pt" strokecolor="#0080ff">
                <v:path arrowok="t"/>
              </v:shape>
            </v:group>
            <v:group style="position:absolute;left:4264;top:1238;width:2;height:66" coordorigin="4264,1238" coordsize="2,66">
              <v:shape style="position:absolute;left:4264;top:1238;width:2;height:66" coordorigin="4264,1238" coordsize="0,66" path="m4264,1303l4264,1238e" filled="false" stroked="true" strokeweight=".371318pt" strokecolor="#0080ff">
                <v:path arrowok="t"/>
              </v:shape>
            </v:group>
            <v:group style="position:absolute;left:4805;top:1238;width:2;height:66" coordorigin="4805,1238" coordsize="2,66">
              <v:shape style="position:absolute;left:4805;top:1238;width:2;height:66" coordorigin="4805,1238" coordsize="0,66" path="m4805,1303l4805,1238e" filled="false" stroked="true" strokeweight=".371318pt" strokecolor="#0080ff">
                <v:path arrowok="t"/>
              </v:shape>
            </v:group>
            <v:group style="position:absolute;left:4674;top:1238;width:2;height:66" coordorigin="4674,1238" coordsize="2,66">
              <v:shape style="position:absolute;left:4674;top:1238;width:2;height:66" coordorigin="4674,1238" coordsize="0,66" path="m4674,1303l4674,1238e" filled="false" stroked="true" strokeweight=".371318pt" strokecolor="#0080ff">
                <v:path arrowok="t"/>
              </v:shape>
            </v:group>
            <v:group style="position:absolute;left:5083;top:1238;width:2;height:66" coordorigin="5083,1238" coordsize="2,66">
              <v:shape style="position:absolute;left:5083;top:1238;width:2;height:66" coordorigin="5083,1238" coordsize="0,66" path="m5083,1303l5083,1238e" filled="false" stroked="true" strokeweight=".371318pt" strokecolor="#0080ff">
                <v:path arrowok="t"/>
              </v:shape>
            </v:group>
            <v:group style="position:absolute;left:5131;top:1238;width:2;height:66" coordorigin="5131,1238" coordsize="2,66">
              <v:shape style="position:absolute;left:5131;top:1238;width:2;height:66" coordorigin="5131,1238" coordsize="0,66" path="m5131,1303l5131,1238e" filled="false" stroked="true" strokeweight=".371318pt" strokecolor="#0080ff">
                <v:path arrowok="t"/>
              </v:shape>
            </v:group>
            <v:group style="position:absolute;left:3923;top:1238;width:2;height:66" coordorigin="3923,1238" coordsize="2,66">
              <v:shape style="position:absolute;left:3923;top:1238;width:2;height:66" coordorigin="3923,1238" coordsize="0,66" path="m3923,1303l3923,1238e" filled="false" stroked="true" strokeweight=".371318pt" strokecolor="#0080ff">
                <v:path arrowok="t"/>
              </v:shape>
            </v:group>
            <v:group style="position:absolute;left:4928;top:1238;width:2;height:66" coordorigin="4928,1238" coordsize="2,66">
              <v:shape style="position:absolute;left:4928;top:1238;width:2;height:66" coordorigin="4928,1238" coordsize="0,66" path="m4928,1238l4928,1303e" filled="false" stroked="true" strokeweight=".455483pt" strokecolor="#0080ff">
                <v:path arrowok="t"/>
              </v:shape>
            </v:group>
            <v:group style="position:absolute;left:4303;top:1238;width:2;height:66" coordorigin="4303,1238" coordsize="2,66">
              <v:shape style="position:absolute;left:4303;top:1238;width:2;height:66" coordorigin="4303,1238" coordsize="0,66" path="m4303,1303l4303,1238e" filled="false" stroked="true" strokeweight=".371318pt" strokecolor="#0080ff">
                <v:path arrowok="t"/>
              </v:shape>
            </v:group>
            <v:group style="position:absolute;left:5068;top:1238;width:2;height:66" coordorigin="5068,1238" coordsize="2,66">
              <v:shape style="position:absolute;left:5068;top:1238;width:2;height:66" coordorigin="5068,1238" coordsize="0,66" path="m5068,1303l5068,1238e" filled="false" stroked="true" strokeweight=".371318pt" strokecolor="#0080ff">
                <v:path arrowok="t"/>
              </v:shape>
            </v:group>
            <v:group style="position:absolute;left:3899;top:1238;width:2;height:66" coordorigin="3899,1238" coordsize="2,66">
              <v:shape style="position:absolute;left:3899;top:1238;width:2;height:66" coordorigin="3899,1238" coordsize="0,66" path="m3899,1238l3899,1303e" filled="false" stroked="true" strokeweight=".420824pt" strokecolor="#0080ff">
                <v:path arrowok="t"/>
              </v:shape>
            </v:group>
            <v:group style="position:absolute;left:3826;top:1238;width:2;height:66" coordorigin="3826,1238" coordsize="2,66">
              <v:shape style="position:absolute;left:3826;top:1238;width:2;height:66" coordorigin="3826,1238" coordsize="0,66" path="m3826,1303l3826,1238e" filled="false" stroked="true" strokeweight=".371318pt" strokecolor="#0080ff">
                <v:path arrowok="t"/>
              </v:shape>
            </v:group>
            <v:group style="position:absolute;left:3861;top:1238;width:2;height:66" coordorigin="3861,1238" coordsize="2,66">
              <v:shape style="position:absolute;left:3861;top:1238;width:2;height:66" coordorigin="3861,1238" coordsize="0,66" path="m3861,1303l3861,1238e" filled="false" stroked="true" strokeweight=".371318pt" strokecolor="#0080ff">
                <v:path arrowok="t"/>
              </v:shape>
            </v:group>
            <v:group style="position:absolute;left:4999;top:1238;width:2;height:66" coordorigin="4999,1238" coordsize="2,66">
              <v:shape style="position:absolute;left:4999;top:1238;width:2;height:66" coordorigin="4999,1238" coordsize="0,66" path="m4999,1238l4999,1303e" filled="false" stroked="true" strokeweight=".44063pt" strokecolor="#0080ff">
                <v:path arrowok="t"/>
              </v:shape>
            </v:group>
            <v:group style="position:absolute;left:4124;top:1238;width:2;height:66" coordorigin="4124,1238" coordsize="2,66">
              <v:shape style="position:absolute;left:4124;top:1238;width:2;height:66" coordorigin="4124,1238" coordsize="0,66" path="m4124,1303l4124,1238e" filled="false" stroked="true" strokeweight=".371318pt" strokecolor="#0080ff">
                <v:path arrowok="t"/>
              </v:shape>
            </v:group>
            <v:group style="position:absolute;left:3866;top:1238;width:2;height:66" coordorigin="3866,1238" coordsize="2,66">
              <v:shape style="position:absolute;left:3866;top:1238;width:2;height:66" coordorigin="3866,1238" coordsize="0,66" path="m3866,1303l3866,1238e" filled="false" stroked="true" strokeweight=".371318pt" strokecolor="#0080ff">
                <v:path arrowok="t"/>
              </v:shape>
            </v:group>
            <v:group style="position:absolute;left:4800;top:1238;width:2;height:66" coordorigin="4800,1238" coordsize="2,66">
              <v:shape style="position:absolute;left:4800;top:1238;width:2;height:66" coordorigin="4800,1238" coordsize="0,66" path="m4800,1303l4800,1238e" filled="false" stroked="true" strokeweight=".371318pt" strokecolor="#0080ff">
                <v:path arrowok="t"/>
              </v:shape>
            </v:group>
            <v:group style="position:absolute;left:3829;top:1238;width:2;height:66" coordorigin="3829,1238" coordsize="2,66">
              <v:shape style="position:absolute;left:3829;top:1238;width:2;height:66" coordorigin="3829,1238" coordsize="0,66" path="m3829,1303l3829,1238e" filled="false" stroked="true" strokeweight=".371318pt" strokecolor="#0080ff">
                <v:path arrowok="t"/>
              </v:shape>
            </v:group>
            <v:group style="position:absolute;left:5128;top:1238;width:2;height:66" coordorigin="5128,1238" coordsize="2,66">
              <v:shape style="position:absolute;left:5128;top:1238;width:2;height:66" coordorigin="5128,1238" coordsize="0,66" path="m5128,1303l5128,1238e" filled="false" stroked="true" strokeweight=".371318pt" strokecolor="#0080ff">
                <v:path arrowok="t"/>
              </v:shape>
            </v:group>
            <v:group style="position:absolute;left:3954;top:1238;width:2;height:66" coordorigin="3954,1238" coordsize="2,66">
              <v:shape style="position:absolute;left:3954;top:1238;width:2;height:66" coordorigin="3954,1238" coordsize="0,66" path="m3954,1238l3954,1303e" filled="false" stroked="true" strokeweight=".410925pt" strokecolor="#0080ff">
                <v:path arrowok="t"/>
              </v:shape>
            </v:group>
            <v:group style="position:absolute;left:4297;top:1238;width:2;height:66" coordorigin="4297,1238" coordsize="2,66">
              <v:shape style="position:absolute;left:4297;top:1238;width:2;height:66" coordorigin="4297,1238" coordsize="0,66" path="m4297,1303l4297,1238e" filled="false" stroked="true" strokeweight=".371318pt" strokecolor="#0080ff">
                <v:path arrowok="t"/>
              </v:shape>
            </v:group>
            <v:group style="position:absolute;left:4332;top:1238;width:2;height:66" coordorigin="4332,1238" coordsize="2,66">
              <v:shape style="position:absolute;left:4332;top:1238;width:2;height:66" coordorigin="4332,1238" coordsize="0,66" path="m4332,1303l4332,1238e" filled="false" stroked="true" strokeweight=".371318pt" strokecolor="#0080ff">
                <v:path arrowok="t"/>
              </v:shape>
            </v:group>
            <v:group style="position:absolute;left:4351;top:1238;width:2;height:66" coordorigin="4351,1238" coordsize="2,66">
              <v:shape style="position:absolute;left:4351;top:1238;width:2;height:66" coordorigin="4351,1238" coordsize="0,66" path="m4351,1238l4351,1303e" filled="false" stroked="true" strokeweight=".38617pt" strokecolor="#0080ff">
                <v:path arrowok="t"/>
              </v:shape>
            </v:group>
            <v:group style="position:absolute;left:4033;top:1238;width:2;height:66" coordorigin="4033,1238" coordsize="2,66">
              <v:shape style="position:absolute;left:4033;top:1238;width:2;height:66" coordorigin="4033,1238" coordsize="0,66" path="m4033,1303l4033,1238e" filled="false" stroked="true" strokeweight=".371318pt" strokecolor="#0080ff">
                <v:path arrowok="t"/>
              </v:shape>
            </v:group>
            <v:group style="position:absolute;left:3600;top:1238;width:2;height:66" coordorigin="3600,1238" coordsize="2,66">
              <v:shape style="position:absolute;left:3600;top:1238;width:2;height:66" coordorigin="3600,1238" coordsize="0,66" path="m3600,1303l3600,1238e" filled="false" stroked="true" strokeweight=".371318pt" strokecolor="#0080ff">
                <v:path arrowok="t"/>
              </v:shape>
            </v:group>
            <v:group style="position:absolute;left:4574;top:1238;width:2;height:66" coordorigin="4574,1238" coordsize="2,66">
              <v:shape style="position:absolute;left:4574;top:1238;width:2;height:66" coordorigin="4574,1238" coordsize="0,66" path="m4574,1303l4574,1238e" filled="false" stroked="true" strokeweight=".371318pt" strokecolor="#0080ff">
                <v:path arrowok="t"/>
              </v:shape>
            </v:group>
            <v:group style="position:absolute;left:4089;top:1238;width:2;height:66" coordorigin="4089,1238" coordsize="2,66">
              <v:shape style="position:absolute;left:4089;top:1238;width:2;height:66" coordorigin="4089,1238" coordsize="0,66" path="m4089,1303l4089,1238e" filled="false" stroked="true" strokeweight=".371318pt" strokecolor="#0080ff">
                <v:path arrowok="t"/>
              </v:shape>
            </v:group>
            <v:group style="position:absolute;left:4753;top:1238;width:2;height:66" coordorigin="4753,1238" coordsize="2,66">
              <v:shape style="position:absolute;left:4753;top:1238;width:2;height:66" coordorigin="4753,1238" coordsize="0,66" path="m4753,1303l4753,1238e" filled="false" stroked="true" strokeweight=".371318pt" strokecolor="#0080ff">
                <v:path arrowok="t"/>
              </v:shape>
            </v:group>
            <v:group style="position:absolute;left:4171;top:1238;width:2;height:66" coordorigin="4171,1238" coordsize="2,66">
              <v:shape style="position:absolute;left:4171;top:1238;width:2;height:66" coordorigin="4171,1238" coordsize="0,66" path="m4171,1303l4171,1238e" filled="false" stroked="true" strokeweight=".371318pt" strokecolor="#0080ff">
                <v:path arrowok="t"/>
              </v:shape>
            </v:group>
            <v:group style="position:absolute;left:5159;top:1238;width:2;height:66" coordorigin="5159,1238" coordsize="2,66">
              <v:shape style="position:absolute;left:5159;top:1238;width:2;height:66" coordorigin="5159,1238" coordsize="0,66" path="m5159,1303l5159,1238e" filled="false" stroked="true" strokeweight=".371318pt" strokecolor="#0080ff">
                <v:path arrowok="t"/>
              </v:shape>
            </v:group>
            <v:group style="position:absolute;left:4054;top:1238;width:2;height:66" coordorigin="4054,1238" coordsize="2,66">
              <v:shape style="position:absolute;left:4054;top:1238;width:2;height:66" coordorigin="4054,1238" coordsize="0,66" path="m4054,1303l4054,1238e" filled="false" stroked="true" strokeweight=".371318pt" strokecolor="#0080ff">
                <v:path arrowok="t"/>
              </v:shape>
            </v:group>
            <v:group style="position:absolute;left:4748;top:1238;width:2;height:66" coordorigin="4748,1238" coordsize="2,66">
              <v:shape style="position:absolute;left:4748;top:1238;width:2;height:66" coordorigin="4748,1238" coordsize="0,66" path="m4748,1303l4748,1238e" filled="false" stroked="true" strokeweight=".371318pt" strokecolor="#0080ff">
                <v:path arrowok="t"/>
              </v:shape>
            </v:group>
            <v:group style="position:absolute;left:5724;top:1303;width:2;height:57" coordorigin="5724,1303" coordsize="2,57">
              <v:shape style="position:absolute;left:5724;top:1303;width:2;height:57" coordorigin="5724,1303" coordsize="0,57" path="m5724,1303l5724,1360e" filled="false" stroked="true" strokeweight=".371318pt" strokecolor="#000000">
                <v:path arrowok="t"/>
              </v:shape>
            </v:group>
            <v:group style="position:absolute;left:5671;top:1238;width:2;height:66" coordorigin="5671,1238" coordsize="2,66">
              <v:shape style="position:absolute;left:5671;top:1238;width:2;height:66" coordorigin="5671,1238" coordsize="0,66" path="m5671,1303l5671,1238e" filled="false" stroked="true" strokeweight=".371318pt" strokecolor="#0080ff">
                <v:path arrowok="t"/>
              </v:shape>
            </v:group>
            <v:group style="position:absolute;left:6264;top:1303;width:2;height:57" coordorigin="6264,1303" coordsize="2,57">
              <v:shape style="position:absolute;left:6264;top:1303;width:2;height:57" coordorigin="6264,1303" coordsize="0,57" path="m6264,1303l6264,1360e" filled="false" stroked="true" strokeweight=".371318pt" strokecolor="#000000">
                <v:path arrowok="t"/>
              </v:shape>
            </v:group>
            <v:group style="position:absolute;left:6112;top:1238;width:2;height:66" coordorigin="6112,1238" coordsize="2,66">
              <v:shape style="position:absolute;left:6112;top:1238;width:2;height:66" coordorigin="6112,1238" coordsize="0,66" path="m6112,1303l6112,1238e" filled="false" stroked="true" strokeweight=".371318pt" strokecolor="#0080ff">
                <v:path arrowok="t"/>
              </v:shape>
            </v:group>
            <v:group style="position:absolute;left:3204;top:330;width:3163;height:908" coordorigin="3204,330" coordsize="3163,908">
              <v:shape style="position:absolute;left:3204;top:330;width:3163;height:908" coordorigin="3204,330" coordsize="3163,908" path="m3204,1238l3210,1238,3216,1238,3222,1238,3229,1238,3235,1238,3241,1238,3247,1238,3253,1238,3260,1238,3266,1238,3272,1237,3278,1237,3284,1237,3291,1237,3297,1237,3303,1237,3309,1237,3315,1236,3321,1236,3328,1236,3334,1235,3396,1229,3458,1216,3513,1192,3563,1158,3612,1110,3637,1082,3643,1074,3650,1067,3656,1059,3662,1051,3699,1001,3724,965,3730,955,3761,906,3767,895,3773,885,3780,874,3786,863,3792,853,3798,842,3804,831,3810,820,3817,809,3823,798,3829,787,3835,776,3841,765,3848,754,3854,743,3860,732,3866,721,3872,710,3879,700,3885,689,3891,678,3897,668,3903,657,3909,647,3916,637,3922,626,3928,616,3934,606,3940,596,3947,586,3953,576,3959,566,3965,557,3971,547,4008,493,4052,441,4101,402,4145,381,4151,379,4157,376,4163,374,4169,371,4176,368,4182,366,4188,363,4194,360,4200,358,4207,355,4213,352,4275,331,4287,330,4293,331,4349,354,4398,398,4405,405,4411,411,4417,417,4423,423,4429,430,4436,436,4442,442,4448,448,4454,454,4460,460,4467,467,4473,473,4479,479,4485,485,4491,492,4497,498,4504,505,4510,512,4516,519,4522,526,4528,533,4535,540,4541,548,4547,556,4553,564,4559,572,4566,580,4596,624,4603,633,4609,642,4615,651,4621,660,4627,669,4658,712,4665,721,4671,729,4677,737,4683,744,4689,752,4696,760,4702,767,4733,803,4739,809,4745,816,4751,823,4757,830,4764,837,4770,843,4776,850,4782,857,4788,864,4795,870,4801,877,4807,884,4813,891,4819,898,4825,905,4832,912,4838,918,4844,925,4850,932,4856,939,4863,946,4869,953,4875,959,4881,966,4887,972,4894,979,4900,985,4906,991,4912,997,4918,1003,4924,1009,4974,1051,5030,1084,5067,1099,5073,1101,5079,1103,5085,1105,5092,1107,5098,1108,5104,1110,5110,1112,5116,1113,5123,1115,5129,1116,5135,1118,5141,1119,5147,1121,5154,1122,5160,1124,5166,1125,5172,1127,5178,1129,5184,1130,5191,1132,5197,1134,5203,1136,5209,1138,5215,1140,5222,1142,5228,1144,5234,1146,5240,1148,5246,1150,5253,1152,5259,1154,5265,1156,5271,1158,5277,1160,5284,1162,5290,1164,5296,1166,5302,1168,5308,1170,5314,1172,5370,1186,5376,1188,5383,1189,5389,1190,5395,1191,5401,1192,5407,1193,5413,1194,5420,1195,5426,1196,5432,1196,5438,1197,5444,1198,5451,1199,5457,1200,5463,1201,5469,1202,5475,1203,5482,1204,5488,1205,5494,1206,5500,1207,5506,1208,5512,1209,5519,1210,5525,1212,5531,1213,5537,1214,5543,1215,5550,1216,5556,1218,5562,1219,5568,1220,5574,1221,5581,1222,5587,1223,5593,1224,5599,1225,5605,1225,5611,1226,5618,1227,5624,1228,5630,1228,5636,1229,5642,1229,5649,1230,5655,1230,5661,1231,5667,1231,5673,1232,5680,1232,5686,1232,5692,1233,5698,1233,5704,1233,5710,1233,5717,1234,5723,1234,5729,1234,5735,1234,5741,1235,5748,1235,5754,1235,5760,1235,5766,1236,5772,1236,5779,1236,5785,1236,5791,1236,5797,1237,5803,1237,5810,1237,5816,1237,5822,1237,5828,1237,5834,1237,5840,1237,5847,1237,5853,1238,5859,1238,5865,1238,5915,1238,5921,1238,5927,1238,5933,1237,5940,1237,5946,1237,5952,1237,5958,1237,5964,1237,5970,1237,5977,1237,5983,1237,5989,1237,5995,1236,6001,1236,6008,1236,6014,1236,6020,1236,6026,1236,6032,1235,6039,1235,6045,1235,6051,1235,6057,1235,6063,1235,6070,1234,6076,1234,6082,1234,6088,1234,6094,1234,6100,1234,6107,1234,6113,1234,6119,1234,6125,1234,6131,1234,6138,1234,6144,1234,6150,1234,6156,1234,6162,1235,6169,1235,6175,1235,6181,1235,6187,1235,6193,1235,6199,1236,6206,1236,6212,1236,6218,1236,6224,1236,6230,1236,6237,1237,6243,1237,6249,1237,6255,1237,6261,1237,6268,1237,6274,1237,6280,1237,6286,1237,6292,1238,6298,1238,6305,1238,6311,1238,6317,1238,6323,1238,6329,1238,6336,1238,6342,1238,6348,1238,6354,1238,6360,1238,6367,1238e" filled="false" stroked="true" strokeweight=".371318pt" strokecolor="#0080ff">
                <v:path arrowok="t"/>
              </v:shape>
              <v:shape style="position:absolute;left:3280;top:307;width:2937;height:1002" type="#_x0000_t75" stroked="false">
                <v:imagedata r:id="rId26" o:title=""/>
              </v:shape>
            </v:group>
            <v:group style="position:absolute;left:3232;top:301;width:3034;height:937" coordorigin="3232,301" coordsize="3034,937">
              <v:shape style="position:absolute;left:3232;top:301;width:3034;height:937" coordorigin="3232,301" coordsize="3034,937" path="m3232,1238l3238,1238,3244,1238,3250,1238,3256,1238,3262,1238,3268,1238,3274,1238,3280,1238,3286,1238,3292,1237,3298,1237,3304,1237,3309,1237,3315,1237,3321,1237,3327,1237,3333,1236,3339,1236,3345,1236,3351,1235,3387,1233,3393,1232,3399,1232,3404,1231,3410,1230,3416,1229,3422,1228,3428,1227,3434,1226,3440,1225,3446,1224,3452,1223,3458,1222,3464,1220,3470,1219,3476,1217,3482,1215,3488,1213,3547,1188,3600,1149,3648,1100,3689,1049,3695,1041,3725,1000,3731,991,3737,983,3743,974,3749,965,3784,911,3820,853,3832,832,3838,821,3867,765,3897,705,3903,693,3909,680,3939,619,3968,565,4004,514,4051,477,4087,462,4093,459,4146,431,4188,396,4194,390,4200,384,4206,379,4212,373,4259,330,4319,302,4330,301,4336,302,4396,326,4443,371,4473,406,4479,414,4485,421,4491,429,4497,436,4503,444,4508,452,4514,460,4520,467,4526,475,4532,482,4538,490,4544,498,4550,505,4556,513,4562,520,4568,527,4574,535,4580,543,4586,550,4592,558,4598,565,4603,573,4609,581,4615,589,4621,597,4627,606,4663,659,4687,698,4692,708,4698,719,4704,729,4710,739,4716,749,4722,759,4728,769,4734,779,4770,836,4805,886,4847,935,4894,979,4900,984,4906,989,4912,994,4918,999,4924,1004,4930,1009,4936,1014,4942,1019,4948,1024,4954,1029,4960,1033,4966,1038,4972,1043,4977,1047,4983,1051,4989,1056,5043,1090,5102,1115,5108,1117,5114,1119,5120,1121,5126,1123,5132,1125,5138,1126,5144,1128,5150,1129,5155,1131,5161,1132,5167,1134,5173,1135,5179,1137,5185,1138,5191,1139,5197,1140,5203,1142,5209,1143,5215,1145,5221,1146,5227,1147,5233,1149,5274,1160,5280,1162,5286,1164,5292,1166,5298,1167,5304,1169,5310,1171,5316,1173,5322,1175,5328,1177,5334,1179,5339,1181,5345,1183,5351,1185,5381,1194,5387,1195,5440,1205,5446,1205,5452,1206,5458,1206,5464,1207,5470,1207,5476,1207,5482,1208,5488,1208,5494,1208,5500,1209,5541,1212,5547,1213,5553,1213,5559,1214,5565,1215,5571,1215,5577,1216,5583,1217,5589,1218,5595,1219,5601,1220,5607,1221,5613,1221,5618,1222,5624,1223,5630,1224,5636,1225,5642,1226,5648,1226,5654,1227,5660,1228,5666,1228,5672,1229,5678,1229,5684,1230,5690,1230,5696,1231,5702,1231,5708,1231,5713,1231,5719,1232,5725,1232,5731,1232,5737,1232,5743,1232,5749,1233,5755,1233,5761,1233,5767,1233,5773,1233,5779,1233,5785,1233,5791,1233,5797,1234,5802,1234,5808,1234,5814,1234,5820,1234,5826,1234,5832,1234,5838,1235,5844,1235,5850,1235,5856,1235,5862,1235,5868,1235,5874,1235,5880,1235,5886,1235,5891,1235,5897,1235,5903,1235,5909,1235,5915,1235,5921,1235,5927,1235,5933,1235,5939,1235,5945,1235,5951,1234,5957,1234,5963,1234,5969,1234,5975,1234,5980,1234,5986,1234,5992,1234,6028,1234,6034,1234,6040,1234,6046,1234,6052,1234,6058,1234,6064,1235,6070,1235,6075,1235,6081,1235,6087,1235,6093,1235,6099,1236,6105,1236,6111,1236,6117,1236,6123,1236,6129,1236,6135,1237,6141,1237,6147,1237,6153,1237,6159,1237,6165,1237,6171,1237,6176,1237,6182,1237,6188,1237,6194,1238,6200,1238,6206,1238,6212,1238,6218,1238,6224,1238,6230,1238,6236,1238,6242,1238,6248,1238,6254,1238,6260,1238,6265,1238e" filled="false" stroked="true" strokeweight=".371318pt" strokecolor="#006400">
                <v:path arrowok="t"/>
              </v:shape>
            </v:group>
            <v:group style="position:absolute;left:2983;top:236;width:3606;height:1068" coordorigin="2983,236" coordsize="3606,1068">
              <v:shape style="position:absolute;left:2983;top:236;width:3606;height:1068" coordorigin="2983,236" coordsize="3606,1068" path="m2983,1303l6588,1303,6588,236,2983,236,2983,1303xe" filled="false" stroked="true" strokeweight=".371318pt" strokecolor="#000000">
                <v:path arrowok="t"/>
              </v:shape>
            </v:group>
            <v:group style="position:absolute;left:2840;top:236;width:143;height:1068" coordorigin="2840,236" coordsize="143,1068">
              <v:shape style="position:absolute;left:2840;top:236;width:143;height:1068" coordorigin="2840,236" coordsize="143,1068" path="m2840,1303l2983,1303,2983,236,2840,236,2840,1303xe" filled="true" fillcolor="#87ceeb" stroked="false">
                <v:path arrowok="t"/>
                <v:fill type="solid"/>
              </v:shape>
            </v:group>
            <v:group style="position:absolute;left:2840;top:236;width:143;height:1068" coordorigin="2840,236" coordsize="143,1068">
              <v:shape style="position:absolute;left:2840;top:236;width:143;height:1068" coordorigin="2840,236" coordsize="143,1068" path="m2840,1303l2983,1303,2983,236,2840,236,2840,130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8.382141pt;margin-top:11.611446pt;width:190.6pt;height:56.6pt;mso-position-horizontal-relative:page;mso-position-vertical-relative:paragraph;z-index:1936" coordorigin="6768,232" coordsize="3812,1132">
            <v:group style="position:absolute;left:6771;top:1238;width:57;height:2" coordorigin="6771,1238" coordsize="57,2">
              <v:shape style="position:absolute;left:6771;top:1238;width:57;height:2" coordorigin="6771,1238" coordsize="57,0" path="m6827,1238l6771,1238e" filled="false" stroked="true" strokeweight=".371318pt" strokecolor="#000000">
                <v:path arrowok="t"/>
              </v:shape>
            </v:group>
            <v:group style="position:absolute;left:6771;top:867;width:57;height:2" coordorigin="6771,867" coordsize="57,2">
              <v:shape style="position:absolute;left:6771;top:867;width:57;height:2" coordorigin="6771,867" coordsize="57,0" path="m6827,867l6771,867e" filled="false" stroked="true" strokeweight=".371318pt" strokecolor="#000000">
                <v:path arrowok="t"/>
              </v:shape>
            </v:group>
            <v:group style="position:absolute;left:6771;top:495;width:57;height:2" coordorigin="6771,495" coordsize="57,2">
              <v:shape style="position:absolute;left:6771;top:495;width:57;height:2" coordorigin="6771,495" coordsize="57,0" path="m6827,495l6771,495e" filled="false" stroked="true" strokeweight=".371318pt" strokecolor="#000000">
                <v:path arrowok="t"/>
              </v:shape>
            </v:group>
            <v:group style="position:absolute;left:7055;top:1303;width:2;height:57" coordorigin="7055,1303" coordsize="2,57">
              <v:shape style="position:absolute;left:7055;top:1303;width:2;height:57" coordorigin="7055,1303" coordsize="0,57" path="m7055,1303l7055,1360e" filled="false" stroked="true" strokeweight=".371318pt" strokecolor="#000000">
                <v:path arrowok="t"/>
              </v:shape>
              <v:shape style="position:absolute;left:7188;top:298;width:3170;height:1066" type="#_x0000_t75" stroked="false">
                <v:imagedata r:id="rId27" o:title=""/>
              </v:shape>
            </v:group>
            <v:group style="position:absolute;left:9966;top:1303;width:2;height:57" coordorigin="9966,1303" coordsize="2,57">
              <v:shape style="position:absolute;left:9966;top:1303;width:2;height:57" coordorigin="9966,1303" coordsize="0,57" path="m9966,1303l9966,1360e" filled="false" stroked="true" strokeweight=".371318pt" strokecolor="#000000">
                <v:path arrowok="t"/>
              </v:shape>
            </v:group>
            <v:group style="position:absolute;left:10548;top:1303;width:2;height:57" coordorigin="10548,1303" coordsize="2,57">
              <v:shape style="position:absolute;left:10548;top:1303;width:2;height:57" coordorigin="10548,1303" coordsize="0,57" path="m10548,1303l10548,1360e" filled="false" stroked="true" strokeweight=".371318pt" strokecolor="#000000">
                <v:path arrowok="t"/>
              </v:shape>
            </v:group>
            <v:group style="position:absolute;left:6970;top:236;width:3606;height:1068" coordorigin="6970,236" coordsize="3606,1068">
              <v:shape style="position:absolute;left:6970;top:236;width:3606;height:1068" coordorigin="6970,236" coordsize="3606,1068" path="m6970,1303l10576,1303,10576,236,6970,236,6970,1303xe" filled="false" stroked="true" strokeweight=".371318pt" strokecolor="#000000">
                <v:path arrowok="t"/>
              </v:shape>
            </v:group>
            <v:group style="position:absolute;left:6827;top:236;width:143;height:1068" coordorigin="6827,236" coordsize="143,1068">
              <v:shape style="position:absolute;left:6827;top:236;width:143;height:1068" coordorigin="6827,236" coordsize="143,1068" path="m6827,1303l6970,1303,6970,236,6827,236,6827,1303xe" filled="true" fillcolor="#87ceeb" stroked="false">
                <v:path arrowok="t"/>
                <v:fill type="solid"/>
              </v:shape>
            </v:group>
            <v:group style="position:absolute;left:6827;top:236;width:143;height:1068" coordorigin="6827,236" coordsize="143,1068">
              <v:shape style="position:absolute;left:6827;top:236;width:143;height:1068" coordorigin="6827,236" coordsize="143,1068" path="m6827,1303l6970,1303,6970,236,6827,236,6827,130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9.004440pt;margin-top:-53.740433pt;width:190.6pt;height:56.6pt;mso-position-horizontal-relative:page;mso-position-vertical-relative:paragraph;z-index:1960" coordorigin="2780,-1075" coordsize="3812,1132">
            <v:group style="position:absolute;left:2784;top:-69;width:57;height:2" coordorigin="2784,-69" coordsize="57,2">
              <v:shape style="position:absolute;left:2784;top:-69;width:57;height:2" coordorigin="2784,-69" coordsize="57,0" path="m2840,-69l2784,-69e" filled="false" stroked="true" strokeweight=".371318pt" strokecolor="#000000">
                <v:path arrowok="t"/>
              </v:shape>
            </v:group>
            <v:group style="position:absolute;left:2784;top:-224;width:57;height:2" coordorigin="2784,-224" coordsize="57,2">
              <v:shape style="position:absolute;left:2784;top:-224;width:57;height:2" coordorigin="2784,-224" coordsize="57,0" path="m2840,-224l2784,-224e" filled="false" stroked="true" strokeweight=".371318pt" strokecolor="#000000">
                <v:path arrowok="t"/>
              </v:shape>
            </v:group>
            <v:group style="position:absolute;left:2784;top:-380;width:57;height:2" coordorigin="2784,-380" coordsize="57,2">
              <v:shape style="position:absolute;left:2784;top:-380;width:57;height:2" coordorigin="2784,-380" coordsize="57,0" path="m2840,-380l2784,-380e" filled="false" stroked="true" strokeweight=".371318pt" strokecolor="#000000">
                <v:path arrowok="t"/>
              </v:shape>
            </v:group>
            <v:group style="position:absolute;left:2784;top:-535;width:57;height:2" coordorigin="2784,-535" coordsize="57,2">
              <v:shape style="position:absolute;left:2784;top:-535;width:57;height:2" coordorigin="2784,-535" coordsize="57,0" path="m2840,-535l2784,-535e" filled="false" stroked="true" strokeweight=".371318pt" strokecolor="#000000">
                <v:path arrowok="t"/>
              </v:shape>
            </v:group>
            <v:group style="position:absolute;left:2784;top:-690;width:57;height:2" coordorigin="2784,-690" coordsize="57,2">
              <v:shape style="position:absolute;left:2784;top:-690;width:57;height:2" coordorigin="2784,-690" coordsize="57,0" path="m2840,-690l2784,-690e" filled="false" stroked="true" strokeweight=".371318pt" strokecolor="#000000">
                <v:path arrowok="t"/>
              </v:shape>
            </v:group>
            <v:group style="position:absolute;left:2784;top:-846;width:57;height:2" coordorigin="2784,-846" coordsize="57,2">
              <v:shape style="position:absolute;left:2784;top:-846;width:57;height:2" coordorigin="2784,-846" coordsize="57,0" path="m2840,-846l2784,-846e" filled="false" stroked="true" strokeweight=".371318pt" strokecolor="#000000">
                <v:path arrowok="t"/>
              </v:shape>
            </v:group>
            <v:group style="position:absolute;left:2784;top:-1001;width:57;height:2" coordorigin="2784,-1001" coordsize="57,2">
              <v:shape style="position:absolute;left:2784;top:-1001;width:57;height:2" coordorigin="2784,-1001" coordsize="57,0" path="m2840,-1001l2784,-1001e" filled="false" stroked="true" strokeweight=".371318pt" strokecolor="#000000">
                <v:path arrowok="t"/>
              </v:shape>
            </v:group>
            <v:group style="position:absolute;left:3176;top:-4;width:2;height:57" coordorigin="3176,-4" coordsize="2,57">
              <v:shape style="position:absolute;left:3176;top:-4;width:2;height:57" coordorigin="3176,-4" coordsize="0,57" path="m3176,-4l3176,53e" filled="false" stroked="true" strokeweight=".371318pt" strokecolor="#000000">
                <v:path arrowok="t"/>
              </v:shape>
            </v:group>
            <v:group style="position:absolute;left:3708;top:-4;width:2;height:57" coordorigin="3708,-4" coordsize="2,57">
              <v:shape style="position:absolute;left:3708;top:-4;width:2;height:57" coordorigin="3708,-4" coordsize="0,57" path="m3708,-4l3708,53e" filled="false" stroked="true" strokeweight=".371318pt" strokecolor="#000000">
                <v:path arrowok="t"/>
              </v:shape>
            </v:group>
            <v:group style="position:absolute;left:3732;top:-69;width:2;height:66" coordorigin="3732,-69" coordsize="2,66">
              <v:shape style="position:absolute;left:3732;top:-69;width:2;height:66" coordorigin="3732,-69" coordsize="0,66" path="m3732,-4l3732,-69e" filled="false" stroked="true" strokeweight=".371318pt" strokecolor="#0080ff">
                <v:path arrowok="t"/>
              </v:shape>
            </v:group>
            <v:group style="position:absolute;left:4240;top:-4;width:2;height:57" coordorigin="4240,-4" coordsize="2,57">
              <v:shape style="position:absolute;left:4240;top:-4;width:2;height:57" coordorigin="4240,-4" coordsize="0,57" path="m4240,-4l4240,53e" filled="false" stroked="true" strokeweight=".371318pt" strokecolor="#000000">
                <v:path arrowok="t"/>
              </v:shape>
            </v:group>
            <v:group style="position:absolute;left:4181;top:-69;width:2;height:66" coordorigin="4181,-69" coordsize="2,66">
              <v:shape style="position:absolute;left:4181;top:-69;width:2;height:66" coordorigin="4181,-69" coordsize="0,66" path="m4181,-69l4181,-4e" filled="false" stroked="true" strokeweight=".50996pt" strokecolor="#0080ff">
                <v:path arrowok="t"/>
              </v:shape>
            </v:group>
            <v:group style="position:absolute;left:4266;top:-69;width:2;height:66" coordorigin="4266,-69" coordsize="2,66">
              <v:shape style="position:absolute;left:4266;top:-69;width:2;height:66" coordorigin="4266,-69" coordsize="0,66" path="m4266,-69l4266,-4e" filled="false" stroked="true" strokeweight=".450539pt" strokecolor="#0080ff">
                <v:path arrowok="t"/>
              </v:shape>
            </v:group>
            <v:group style="position:absolute;left:4218;top:-69;width:2;height:66" coordorigin="4218,-69" coordsize="2,66">
              <v:shape style="position:absolute;left:4218;top:-69;width:2;height:66" coordorigin="4218,-69" coordsize="0,66" path="m4218,-69l4218,-4e" filled="false" stroked="true" strokeweight=".49509pt" strokecolor="#0080ff">
                <v:path arrowok="t"/>
              </v:shape>
            </v:group>
            <v:group style="position:absolute;left:4178;top:-69;width:2;height:66" coordorigin="4178,-69" coordsize="2,66">
              <v:shape style="position:absolute;left:4178;top:-69;width:2;height:66" coordorigin="4178,-69" coordsize="0,66" path="m4178,-69l4178,-4e" filled="false" stroked="true" strokeweight=".450543pt" strokecolor="#0080ff">
                <v:path arrowok="t"/>
              </v:shape>
            </v:group>
            <v:group style="position:absolute;left:4190;top:-69;width:2;height:66" coordorigin="4190,-69" coordsize="2,66">
              <v:shape style="position:absolute;left:4190;top:-69;width:2;height:66" coordorigin="4190,-69" coordsize="0,66" path="m4190,-69l4190,-4e" filled="false" stroked="true" strokeweight=".465388pt" strokecolor="#0080ff">
                <v:path arrowok="t"/>
              </v:shape>
            </v:group>
            <v:group style="position:absolute;left:4197;top:-69;width:2;height:66" coordorigin="4197,-69" coordsize="2,66">
              <v:shape style="position:absolute;left:4197;top:-69;width:2;height:66" coordorigin="4197,-69" coordsize="0,66" path="m4197,-69l4197,-4e" filled="false" stroked="true" strokeweight=".465394pt" strokecolor="#0080ff">
                <v:path arrowok="t"/>
              </v:shape>
            </v:group>
            <v:group style="position:absolute;left:4216;top:-69;width:2;height:66" coordorigin="4216,-69" coordsize="2,66">
              <v:shape style="position:absolute;left:4216;top:-69;width:2;height:66" coordorigin="4216,-69" coordsize="0,66" path="m4216,-69l4216,-4e" filled="false" stroked="true" strokeweight=".500039pt" strokecolor="#0080ff">
                <v:path arrowok="t"/>
              </v:shape>
            </v:group>
            <v:group style="position:absolute;left:4388;top:-69;width:2;height:66" coordorigin="4388,-69" coordsize="2,66">
              <v:shape style="position:absolute;left:4388;top:-69;width:2;height:66" coordorigin="4388,-69" coordsize="0,66" path="m4388,-69l4388,-4e" filled="false" stroked="true" strokeweight=".455483pt" strokecolor="#0080ff">
                <v:path arrowok="t"/>
              </v:shape>
            </v:group>
            <v:group style="position:absolute;left:4405;top:-69;width:2;height:66" coordorigin="4405,-69" coordsize="2,66">
              <v:shape style="position:absolute;left:4405;top:-69;width:2;height:66" coordorigin="4405,-69" coordsize="0,66" path="m4405,-69l4405,-4e" filled="false" stroked="true" strokeweight=".465385pt" strokecolor="#0080ff">
                <v:path arrowok="t"/>
              </v:shape>
            </v:group>
            <v:group style="position:absolute;left:4427;top:-69;width:2;height:66" coordorigin="4427,-69" coordsize="2,66">
              <v:shape style="position:absolute;left:4427;top:-69;width:2;height:66" coordorigin="4427,-69" coordsize="0,66" path="m4427,-69l4427,-4e" filled="false" stroked="true" strokeweight=".495084pt" strokecolor="#0080ff">
                <v:path arrowok="t"/>
              </v:shape>
            </v:group>
            <v:group style="position:absolute;left:4690;top:-69;width:2;height:66" coordorigin="4690,-69" coordsize="2,66">
              <v:shape style="position:absolute;left:4690;top:-69;width:2;height:66" coordorigin="4690,-69" coordsize="0,66" path="m4690,-69l4690,-4e" filled="false" stroked="true" strokeweight=".470345pt" strokecolor="#0080ff">
                <v:path arrowok="t"/>
              </v:shape>
            </v:group>
            <v:group style="position:absolute;left:4659;top:-69;width:2;height:66" coordorigin="4659,-69" coordsize="2,66">
              <v:shape style="position:absolute;left:4659;top:-69;width:2;height:66" coordorigin="4659,-69" coordsize="0,66" path="m4659,-69l4659,-4e" filled="false" stroked="true" strokeweight=".430728pt" strokecolor="#0080ff">
                <v:path arrowok="t"/>
              </v:shape>
            </v:group>
            <v:group style="position:absolute;left:4603;top:-69;width:2;height:66" coordorigin="4603,-69" coordsize="2,66">
              <v:shape style="position:absolute;left:4603;top:-69;width:2;height:66" coordorigin="4603,-69" coordsize="0,66" path="m4603,-69l4603,-4e" filled="false" stroked="true" strokeweight=".534694pt" strokecolor="#0080ff">
                <v:path arrowok="t"/>
              </v:shape>
            </v:group>
            <v:group style="position:absolute;left:4626;top:-69;width:2;height:66" coordorigin="4626,-69" coordsize="2,66">
              <v:shape style="position:absolute;left:4626;top:-69;width:2;height:66" coordorigin="4626,-69" coordsize="0,66" path="m4626,-69l4626,-4e" filled="false" stroked="true" strokeweight=".465372pt" strokecolor="#0080ff">
                <v:path arrowok="t"/>
              </v:shape>
            </v:group>
            <v:group style="position:absolute;left:4678;top:-69;width:2;height:66" coordorigin="4678,-69" coordsize="2,66">
              <v:shape style="position:absolute;left:4678;top:-69;width:2;height:66" coordorigin="4678,-69" coordsize="0,66" path="m4678,-69l4678,-4e" filled="false" stroked="true" strokeweight=".48024pt" strokecolor="#0080ff">
                <v:path arrowok="t"/>
              </v:shape>
            </v:group>
            <v:group style="position:absolute;left:4530;top:-69;width:2;height:66" coordorigin="4530,-69" coordsize="2,66">
              <v:shape style="position:absolute;left:4530;top:-69;width:2;height:66" coordorigin="4530,-69" coordsize="0,66" path="m4530,-69l4530,-4e" filled="false" stroked="true" strokeweight=".485186pt" strokecolor="#0080ff">
                <v:path arrowok="t"/>
              </v:shape>
            </v:group>
            <v:group style="position:absolute;left:4668;top:-69;width:2;height:66" coordorigin="4668,-69" coordsize="2,66">
              <v:shape style="position:absolute;left:4668;top:-69;width:2;height:66" coordorigin="4668,-69" coordsize="0,66" path="m4668,-69l4668,-4e" filled="false" stroked="true" strokeweight=".420827pt" strokecolor="#0080ff">
                <v:path arrowok="t"/>
              </v:shape>
            </v:group>
            <v:group style="position:absolute;left:4475;top:-69;width:2;height:66" coordorigin="4475,-69" coordsize="2,66">
              <v:shape style="position:absolute;left:4475;top:-69;width:2;height:66" coordorigin="4475,-69" coordsize="0,66" path="m4475,-69l4475,-4e" filled="false" stroked="true" strokeweight=".45547pt" strokecolor="#0080ff">
                <v:path arrowok="t"/>
              </v:shape>
            </v:group>
            <v:group style="position:absolute;left:4525;top:-69;width:2;height:66" coordorigin="4525,-69" coordsize="2,66">
              <v:shape style="position:absolute;left:4525;top:-69;width:2;height:66" coordorigin="4525,-69" coordsize="0,66" path="m4525,-69l4525,-4e" filled="false" stroked="true" strokeweight=".500034pt" strokecolor="#0080ff">
                <v:path arrowok="t"/>
              </v:shape>
            </v:group>
            <v:group style="position:absolute;left:4423;top:-69;width:2;height:66" coordorigin="4423,-69" coordsize="2,66">
              <v:shape style="position:absolute;left:4423;top:-69;width:2;height:66" coordorigin="4423,-69" coordsize="0,66" path="m4423,-69l4423,-4e" filled="false" stroked="true" strokeweight=".514869pt" strokecolor="#0080ff">
                <v:path arrowok="t"/>
              </v:shape>
            </v:group>
            <v:group style="position:absolute;left:4651;top:-69;width:2;height:66" coordorigin="4651,-69" coordsize="2,66">
              <v:shape style="position:absolute;left:4651;top:-69;width:2;height:66" coordorigin="4651,-69" coordsize="0,66" path="m4651,-69l4651,-4e" filled="false" stroked="true" strokeweight=".505011pt" strokecolor="#0080ff">
                <v:path arrowok="t"/>
              </v:shape>
            </v:group>
            <v:group style="position:absolute;left:4461;top:-69;width:2;height:66" coordorigin="4461,-69" coordsize="2,66">
              <v:shape style="position:absolute;left:4461;top:-69;width:2;height:66" coordorigin="4461,-69" coordsize="0,66" path="m4461,-69l4461,-4e" filled="false" stroked="true" strokeweight=".455488pt" strokecolor="#0080ff">
                <v:path arrowok="t"/>
              </v:shape>
            </v:group>
            <v:group style="position:absolute;left:4629;top:-69;width:2;height:66" coordorigin="4629,-69" coordsize="2,66">
              <v:shape style="position:absolute;left:4629;top:-69;width:2;height:66" coordorigin="4629,-69" coordsize="0,66" path="m4629,-69l4629,-4e" filled="false" stroked="true" strokeweight=".376268pt" strokecolor="#0080ff">
                <v:path arrowok="t"/>
              </v:shape>
            </v:group>
            <v:group style="position:absolute;left:4599;top:-69;width:2;height:66" coordorigin="4599,-69" coordsize="2,66">
              <v:shape style="position:absolute;left:4599;top:-69;width:2;height:66" coordorigin="4599,-69" coordsize="0,66" path="m4599,-69l4599,-4e" filled="false" stroked="true" strokeweight=".435677pt" strokecolor="#0080ff">
                <v:path arrowok="t"/>
              </v:shape>
            </v:group>
            <v:group style="position:absolute;left:4314;top:-69;width:2;height:66" coordorigin="4314,-69" coordsize="2,66">
              <v:shape style="position:absolute;left:4314;top:-69;width:2;height:66" coordorigin="4314,-69" coordsize="0,66" path="m4314,-69l4314,-4e" filled="false" stroked="true" strokeweight=".504994pt" strokecolor="#0080ff">
                <v:path arrowok="t"/>
              </v:shape>
            </v:group>
            <v:group style="position:absolute;left:4383;top:-69;width:2;height:66" coordorigin="4383,-69" coordsize="2,66">
              <v:shape style="position:absolute;left:4383;top:-69;width:2;height:66" coordorigin="4383,-69" coordsize="0,66" path="m4383,-69l4383,-4e" filled="false" stroked="true" strokeweight=".519871pt" strokecolor="#0080ff">
                <v:path arrowok="t"/>
              </v:shape>
            </v:group>
            <v:group style="position:absolute;left:4552;top:-69;width:2;height:66" coordorigin="4552,-69" coordsize="2,66">
              <v:shape style="position:absolute;left:4552;top:-69;width:2;height:66" coordorigin="4552,-69" coordsize="0,66" path="m4552,-69l4552,-4e" filled="false" stroked="true" strokeweight=".470336pt" strokecolor="#0080ff">
                <v:path arrowok="t"/>
              </v:shape>
            </v:group>
            <v:group style="position:absolute;left:4049;top:-69;width:2;height:66" coordorigin="4049,-69" coordsize="2,66">
              <v:shape style="position:absolute;left:4049;top:-69;width:2;height:66" coordorigin="4049,-69" coordsize="0,66" path="m4049,-69l4049,-4e" filled="false" stroked="true" strokeweight=".450532pt" strokecolor="#0080ff">
                <v:path arrowok="t"/>
              </v:shape>
            </v:group>
            <v:group style="position:absolute;left:4097;top:-69;width:2;height:66" coordorigin="4097,-69" coordsize="2,66">
              <v:shape style="position:absolute;left:4097;top:-69;width:2;height:66" coordorigin="4097,-69" coordsize="0,66" path="m4097,-69l4097,-4e" filled="false" stroked="true" strokeweight=".495093pt" strokecolor="#0080ff">
                <v:path arrowok="t"/>
              </v:shape>
            </v:group>
            <v:group style="position:absolute;left:4043;top:-69;width:2;height:66" coordorigin="4043,-69" coordsize="2,66">
              <v:shape style="position:absolute;left:4043;top:-69;width:2;height:66" coordorigin="4043,-69" coordsize="0,66" path="m4043,-69l4043,-4e" filled="false" stroked="true" strokeweight=".500069pt" strokecolor="#0080ff">
                <v:path arrowok="t"/>
              </v:shape>
            </v:group>
            <v:group style="position:absolute;left:4090;top:-69;width:2;height:66" coordorigin="4090,-69" coordsize="2,66">
              <v:shape style="position:absolute;left:4090;top:-69;width:2;height:66" coordorigin="4090,-69" coordsize="0,66" path="m4090,-69l4090,-4e" filled="false" stroked="true" strokeweight=".500039pt" strokecolor="#0080ff">
                <v:path arrowok="t"/>
              </v:shape>
            </v:group>
            <v:group style="position:absolute;left:4085;top:-69;width:2;height:66" coordorigin="4085,-69" coordsize="2,66">
              <v:shape style="position:absolute;left:4085;top:-69;width:2;height:66" coordorigin="4085,-69" coordsize="0,66" path="m4085,-69l4085,-4e" filled="false" stroked="true" strokeweight=".376268pt" strokecolor="#0080ff">
                <v:path arrowok="t"/>
              </v:shape>
            </v:group>
            <v:group style="position:absolute;left:4081;top:-69;width:2;height:66" coordorigin="4081,-69" coordsize="2,66">
              <v:shape style="position:absolute;left:4081;top:-69;width:2;height:66" coordorigin="4081,-69" coordsize="0,66" path="m4081,-69l4081,-4e" filled="false" stroked="true" strokeweight=".460437pt" strokecolor="#0080ff">
                <v:path arrowok="t"/>
              </v:shape>
            </v:group>
            <v:group style="position:absolute;left:4102;top:-69;width:2;height:66" coordorigin="4102,-69" coordsize="2,66">
              <v:shape style="position:absolute;left:4102;top:-69;width:2;height:66" coordorigin="4102,-69" coordsize="0,66" path="m4102,-4l4102,-69e" filled="false" stroked="true" strokeweight=".371318pt" strokecolor="#0080ff">
                <v:path arrowok="t"/>
              </v:shape>
            </v:group>
            <v:group style="position:absolute;left:4147;top:-69;width:2;height:66" coordorigin="4147,-69" coordsize="2,66">
              <v:shape style="position:absolute;left:4147;top:-69;width:2;height:66" coordorigin="4147,-69" coordsize="0,66" path="m4147,-69l4147,-4e" filled="false" stroked="true" strokeweight=".470336pt" strokecolor="#0080ff">
                <v:path arrowok="t"/>
              </v:shape>
            </v:group>
            <v:group style="position:absolute;left:4637;top:-69;width:2;height:66" coordorigin="4637,-69" coordsize="2,66">
              <v:shape style="position:absolute;left:4637;top:-69;width:2;height:66" coordorigin="4637,-69" coordsize="0,66" path="m4637,-69l4637,-4e" filled="false" stroked="true" strokeweight=".38617pt" strokecolor="#0080ff">
                <v:path arrowok="t"/>
              </v:shape>
            </v:group>
            <v:group style="position:absolute;left:4140;top:-69;width:2;height:66" coordorigin="4140,-69" coordsize="2,66">
              <v:shape style="position:absolute;left:4140;top:-69;width:2;height:66" coordorigin="4140,-69" coordsize="0,66" path="m4140,-69l4140,-4e" filled="false" stroked="true" strokeweight=".440633pt" strokecolor="#0080ff">
                <v:path arrowok="t"/>
              </v:shape>
            </v:group>
            <v:group style="position:absolute;left:4619;top:-69;width:2;height:66" coordorigin="4619,-69" coordsize="2,66">
              <v:shape style="position:absolute;left:4619;top:-69;width:2;height:66" coordorigin="4619,-69" coordsize="0,66" path="m4619,-69l4619,-4e" filled="false" stroked="true" strokeweight=".490146pt" strokecolor="#0080ff">
                <v:path arrowok="t"/>
              </v:shape>
            </v:group>
            <v:group style="position:absolute;left:4577;top:-69;width:2;height:66" coordorigin="4577,-69" coordsize="2,66">
              <v:shape style="position:absolute;left:4577;top:-69;width:2;height:66" coordorigin="4577,-69" coordsize="0,66" path="m4577,-69l4577,-4e" filled="false" stroked="true" strokeweight=".405978pt" strokecolor="#0080ff">
                <v:path arrowok="t"/>
              </v:shape>
            </v:group>
            <v:group style="position:absolute;left:4245;top:-69;width:2;height:66" coordorigin="4245,-69" coordsize="2,66">
              <v:shape style="position:absolute;left:4245;top:-69;width:2;height:66" coordorigin="4245,-69" coordsize="0,66" path="m4245,-69l4245,-4e" filled="false" stroked="true" strokeweight=".44063pt" strokecolor="#0080ff">
                <v:path arrowok="t"/>
              </v:shape>
            </v:group>
            <v:group style="position:absolute;left:4326;top:-69;width:2;height:66" coordorigin="4326,-69" coordsize="2,66">
              <v:shape style="position:absolute;left:4326;top:-69;width:2;height:66" coordorigin="4326,-69" coordsize="0,66" path="m4326,-69l4326,-4e" filled="false" stroked="true" strokeweight=".455483pt" strokecolor="#0080ff">
                <v:path arrowok="t"/>
              </v:shape>
            </v:group>
            <v:group style="position:absolute;left:4307;top:-69;width:2;height:66" coordorigin="4307,-69" coordsize="2,66">
              <v:shape style="position:absolute;left:4307;top:-69;width:2;height:66" coordorigin="4307,-69" coordsize="0,66" path="m4307,-69l4307,-4e" filled="false" stroked="true" strokeweight=".440636pt" strokecolor="#0080ff">
                <v:path arrowok="t"/>
              </v:shape>
            </v:group>
            <v:group style="position:absolute;left:4772;top:-4;width:2;height:57" coordorigin="4772,-4" coordsize="2,57">
              <v:shape style="position:absolute;left:4772;top:-4;width:2;height:57" coordorigin="4772,-4" coordsize="0,57" path="m4772,-4l4772,53e" filled="false" stroked="true" strokeweight=".371318pt" strokecolor="#000000">
                <v:path arrowok="t"/>
              </v:shape>
            </v:group>
            <v:group style="position:absolute;left:4815;top:-69;width:2;height:66" coordorigin="4815,-69" coordsize="2,66">
              <v:shape style="position:absolute;left:4815;top:-69;width:2;height:66" coordorigin="4815,-69" coordsize="0,66" path="m4815,-69l4815,-4e" filled="false" stroked="true" strokeweight=".405974pt" strokecolor="#0080ff">
                <v:path arrowok="t"/>
              </v:shape>
            </v:group>
            <v:group style="position:absolute;left:4810;top:-69;width:2;height:66" coordorigin="4810,-69" coordsize="2,66">
              <v:shape style="position:absolute;left:4810;top:-69;width:2;height:66" coordorigin="4810,-69" coordsize="0,66" path="m4810,-4l4810,-69e" filled="false" stroked="true" strokeweight=".371318pt" strokecolor="#0080ff">
                <v:path arrowok="t"/>
              </v:shape>
            </v:group>
            <v:group style="position:absolute;left:4805;top:-69;width:2;height:66" coordorigin="4805,-69" coordsize="2,66">
              <v:shape style="position:absolute;left:4805;top:-69;width:2;height:66" coordorigin="4805,-69" coordsize="0,66" path="m4805,-69l4805,-4e" filled="false" stroked="true" strokeweight=".509941pt" strokecolor="#0080ff">
                <v:path arrowok="t"/>
              </v:shape>
            </v:group>
            <v:group style="position:absolute;left:4762;top:-69;width:2;height:66" coordorigin="4762,-69" coordsize="2,66">
              <v:shape style="position:absolute;left:4762;top:-69;width:2;height:66" coordorigin="4762,-69" coordsize="0,66" path="m4762,-69l4762,-4e" filled="false" stroked="true" strokeweight=".490147pt" strokecolor="#0080ff">
                <v:path arrowok="t"/>
              </v:shape>
            </v:group>
            <v:group style="position:absolute;left:4420;top:-69;width:2;height:66" coordorigin="4420,-69" coordsize="2,66">
              <v:shape style="position:absolute;left:4420;top:-69;width:2;height:66" coordorigin="4420,-69" coordsize="0,66" path="m4420,-69l4420,-4e" filled="false" stroked="true" strokeweight=".505010pt" strokecolor="#0080ff">
                <v:path arrowok="t"/>
              </v:shape>
            </v:group>
            <v:group style="position:absolute;left:4231;top:-69;width:2;height:66" coordorigin="4231,-69" coordsize="2,66">
              <v:shape style="position:absolute;left:4231;top:-69;width:2;height:66" coordorigin="4231,-69" coordsize="0,66" path="m4231,-69l4231,-4e" filled="false" stroked="true" strokeweight=".45549pt" strokecolor="#0080ff">
                <v:path arrowok="t"/>
              </v:shape>
            </v:group>
            <v:group style="position:absolute;left:4409;top:-69;width:2;height:66" coordorigin="4409,-69" coordsize="2,66">
              <v:shape style="position:absolute;left:4409;top:-69;width:2;height:66" coordorigin="4409,-69" coordsize="0,66" path="m4409,-69l4409,-4e" filled="false" stroked="true" strokeweight=".470341pt" strokecolor="#0080ff">
                <v:path arrowok="t"/>
              </v:shape>
            </v:group>
            <v:group style="position:absolute;left:4373;top:-69;width:2;height:66" coordorigin="4373,-69" coordsize="2,66">
              <v:shape style="position:absolute;left:4373;top:-69;width:2;height:66" coordorigin="4373,-69" coordsize="0,66" path="m4373,-69l4373,-4e" filled="false" stroked="true" strokeweight=".410925pt" strokecolor="#0080ff">
                <v:path arrowok="t"/>
              </v:shape>
            </v:group>
            <v:group style="position:absolute;left:4490;top:-69;width:2;height:66" coordorigin="4490,-69" coordsize="2,66">
              <v:shape style="position:absolute;left:4490;top:-69;width:2;height:66" coordorigin="4490,-69" coordsize="0,66" path="m4490,-69l4490,-4e" filled="false" stroked="true" strokeweight=".445574pt" strokecolor="#0080ff">
                <v:path arrowok="t"/>
              </v:shape>
            </v:group>
            <v:group style="position:absolute;left:4073;top:-69;width:2;height:66" coordorigin="4073,-69" coordsize="2,66">
              <v:shape style="position:absolute;left:4073;top:-69;width:2;height:66" coordorigin="4073,-69" coordsize="0,66" path="m4073,-69l4073,-4e" filled="false" stroked="true" strokeweight=".445581pt" strokecolor="#0080ff">
                <v:path arrowok="t"/>
              </v:shape>
            </v:group>
            <v:group style="position:absolute;left:4569;top:-69;width:2;height:66" coordorigin="4569,-69" coordsize="2,66">
              <v:shape style="position:absolute;left:4569;top:-69;width:2;height:66" coordorigin="4569,-69" coordsize="0,66" path="m4569,-69l4569,-4e" filled="false" stroked="true" strokeweight=".450532pt" strokecolor="#0080ff">
                <v:path arrowok="t"/>
              </v:shape>
            </v:group>
            <v:group style="position:absolute;left:4584;top:-69;width:2;height:66" coordorigin="4584,-69" coordsize="2,66">
              <v:shape style="position:absolute;left:4584;top:-69;width:2;height:66" coordorigin="4584,-69" coordsize="0,66" path="m4584,-69l4584,-4e" filled="false" stroked="true" strokeweight=".440616pt" strokecolor="#0080ff">
                <v:path arrowok="t"/>
              </v:shape>
            </v:group>
            <v:group style="position:absolute;left:4269;top:-69;width:2;height:66" coordorigin="4269,-69" coordsize="2,66">
              <v:shape style="position:absolute;left:4269;top:-69;width:2;height:66" coordorigin="4269,-69" coordsize="0,66" path="m4269,-69l4269,-4e" filled="false" stroked="true" strokeweight=".425777pt" strokecolor="#0080ff">
                <v:path arrowok="t"/>
              </v:shape>
            </v:group>
            <v:group style="position:absolute;left:4751;top:-69;width:2;height:66" coordorigin="4751,-69" coordsize="2,66">
              <v:shape style="position:absolute;left:4751;top:-69;width:2;height:66" coordorigin="4751,-69" coordsize="0,66" path="m4751,-69l4751,-4e" filled="false" stroked="true" strokeweight=".534701pt" strokecolor="#0080ff">
                <v:path arrowok="t"/>
              </v:shape>
            </v:group>
            <v:group style="position:absolute;left:4233;top:-69;width:2;height:66" coordorigin="4233,-69" coordsize="2,66">
              <v:shape style="position:absolute;left:4233;top:-69;width:2;height:66" coordorigin="4233,-69" coordsize="0,66" path="m4233,-69l4233,-4e" filled="false" stroked="true" strokeweight=".46539pt" strokecolor="#0080ff">
                <v:path arrowok="t"/>
              </v:shape>
            </v:group>
            <v:group style="position:absolute;left:4322;top:-69;width:2;height:66" coordorigin="4322,-69" coordsize="2,66">
              <v:shape style="position:absolute;left:4322;top:-69;width:2;height:66" coordorigin="4322,-69" coordsize="0,66" path="m4322,-69l4322,-4e" filled="false" stroked="true" strokeweight=".430728pt" strokecolor="#0080ff">
                <v:path arrowok="t"/>
              </v:shape>
            </v:group>
            <v:group style="position:absolute;left:4345;top:-69;width:2;height:66" coordorigin="4345,-69" coordsize="2,66">
              <v:shape style="position:absolute;left:4345;top:-69;width:2;height:66" coordorigin="4345,-69" coordsize="0,66" path="m4345,-69l4345,-4e" filled="false" stroked="true" strokeweight=".450539pt" strokecolor="#0080ff">
                <v:path arrowok="t"/>
              </v:shape>
            </v:group>
            <v:group style="position:absolute;left:4499;top:-69;width:2;height:66" coordorigin="4499,-69" coordsize="2,66">
              <v:shape style="position:absolute;left:4499;top:-69;width:2;height:66" coordorigin="4499,-69" coordsize="0,66" path="m4499,-69l4499,-4e" filled="false" stroked="true" strokeweight=".475282pt" strokecolor="#0080ff">
                <v:path arrowok="t"/>
              </v:shape>
            </v:group>
            <v:group style="position:absolute;left:4172;top:-69;width:2;height:66" coordorigin="4172,-69" coordsize="2,66">
              <v:shape style="position:absolute;left:4172;top:-69;width:2;height:66" coordorigin="4172,-69" coordsize="0,66" path="m4172,-69l4172,-4e" filled="false" stroked="true" strokeweight=".425766pt" strokecolor="#0080ff">
                <v:path arrowok="t"/>
              </v:shape>
            </v:group>
            <v:group style="position:absolute;left:4897;top:-69;width:2;height:66" coordorigin="4897,-69" coordsize="2,66">
              <v:shape style="position:absolute;left:4897;top:-69;width:2;height:66" coordorigin="4897,-69" coordsize="0,66" path="m4897,-4l4897,-69e" filled="false" stroked="true" strokeweight=".371318pt" strokecolor="#0080ff">
                <v:path arrowok="t"/>
              </v:shape>
            </v:group>
            <v:group style="position:absolute;left:4867;top:-69;width:2;height:66" coordorigin="4867,-69" coordsize="2,66">
              <v:shape style="position:absolute;left:4867;top:-69;width:2;height:66" coordorigin="4867,-69" coordsize="0,66" path="m4867,-69l4867,-4e" filled="false" stroked="true" strokeweight=".405975pt" strokecolor="#0080ff">
                <v:path arrowok="t"/>
              </v:shape>
            </v:group>
            <v:group style="position:absolute;left:4640;top:-69;width:2;height:66" coordorigin="4640,-69" coordsize="2,66">
              <v:shape style="position:absolute;left:4640;top:-69;width:2;height:66" coordorigin="4640,-69" coordsize="0,66" path="m4640,-69l4640,-4e" filled="false" stroked="true" strokeweight=".485183pt" strokecolor="#0080ff">
                <v:path arrowok="t"/>
              </v:shape>
            </v:group>
            <v:group style="position:absolute;left:4458;top:-69;width:2;height:66" coordorigin="4458,-69" coordsize="2,66">
              <v:shape style="position:absolute;left:4458;top:-69;width:2;height:66" coordorigin="4458,-69" coordsize="0,66" path="m4458,-69l4458,-4e" filled="false" stroked="true" strokeweight=".425777pt" strokecolor="#0080ff">
                <v:path arrowok="t"/>
              </v:shape>
            </v:group>
            <v:group style="position:absolute;left:4522;top:-69;width:2;height:66" coordorigin="4522,-69" coordsize="2,66">
              <v:shape style="position:absolute;left:4522;top:-69;width:2;height:66" coordorigin="4522,-69" coordsize="0,66" path="m4522,-69l4522,-4e" filled="false" stroked="true" strokeweight=".470343pt" strokecolor="#0080ff">
                <v:path arrowok="t"/>
              </v:shape>
            </v:group>
            <v:group style="position:absolute;left:4987;top:-69;width:2;height:66" coordorigin="4987,-69" coordsize="2,66">
              <v:shape style="position:absolute;left:4987;top:-69;width:2;height:66" coordorigin="4987,-69" coordsize="0,66" path="m4987,-69l4987,-4e" filled="false" stroked="true" strokeweight=".410926pt" strokecolor="#0080ff">
                <v:path arrowok="t"/>
              </v:shape>
            </v:group>
            <v:group style="position:absolute;left:5055;top:-69;width:2;height:66" coordorigin="5055,-69" coordsize="2,66">
              <v:shape style="position:absolute;left:5055;top:-69;width:2;height:66" coordorigin="5055,-69" coordsize="0,66" path="m5055,-4l5055,-69e" filled="false" stroked="true" strokeweight=".371318pt" strokecolor="#0080ff">
                <v:path arrowok="t"/>
              </v:shape>
            </v:group>
            <v:group style="position:absolute;left:4979;top:-69;width:2;height:66" coordorigin="4979,-69" coordsize="2,66">
              <v:shape style="position:absolute;left:4979;top:-69;width:2;height:66" coordorigin="4979,-69" coordsize="0,66" path="m4979,-4l4979,-69e" filled="false" stroked="true" strokeweight=".371318pt" strokecolor="#0080ff">
                <v:path arrowok="t"/>
              </v:shape>
            </v:group>
            <v:group style="position:absolute;left:5031;top:-69;width:2;height:66" coordorigin="5031,-69" coordsize="2,66">
              <v:shape style="position:absolute;left:5031;top:-69;width:2;height:66" coordorigin="5031,-69" coordsize="0,66" path="m5031,-69l5031,-4e" filled="false" stroked="true" strokeweight=".440632pt" strokecolor="#0080ff">
                <v:path arrowok="t"/>
              </v:shape>
            </v:group>
            <v:group style="position:absolute;left:4966;top:-69;width:2;height:66" coordorigin="4966,-69" coordsize="2,66">
              <v:shape style="position:absolute;left:4966;top:-69;width:2;height:66" coordorigin="4966,-69" coordsize="0,66" path="m4966,-4l4966,-69e" filled="false" stroked="true" strokeweight=".371318pt" strokecolor="#0080ff">
                <v:path arrowok="t"/>
              </v:shape>
            </v:group>
            <v:group style="position:absolute;left:4915;top:-69;width:2;height:66" coordorigin="4915,-69" coordsize="2,66">
              <v:shape style="position:absolute;left:4915;top:-69;width:2;height:66" coordorigin="4915,-69" coordsize="0,66" path="m4915,-69l4915,-4e" filled="false" stroked="true" strokeweight=".46538pt" strokecolor="#0080ff">
                <v:path arrowok="t"/>
              </v:shape>
            </v:group>
            <v:group style="position:absolute;left:4483;top:-69;width:2;height:66" coordorigin="4483,-69" coordsize="2,66">
              <v:shape style="position:absolute;left:4483;top:-69;width:2;height:66" coordorigin="4483,-69" coordsize="0,66" path="m4483,-4l4483,-69e" filled="false" stroked="true" strokeweight=".371318pt" strokecolor="#0080ff">
                <v:path arrowok="t"/>
              </v:shape>
            </v:group>
            <v:group style="position:absolute;left:4714;top:-69;width:2;height:66" coordorigin="4714,-69" coordsize="2,66">
              <v:shape style="position:absolute;left:4714;top:-69;width:2;height:66" coordorigin="4714,-69" coordsize="0,66" path="m4714,-69l4714,-4e" filled="false" stroked="true" strokeweight=".391121pt" strokecolor="#0080ff">
                <v:path arrowok="t"/>
              </v:shape>
            </v:group>
            <v:group style="position:absolute;left:5305;top:-4;width:2;height:57" coordorigin="5305,-4" coordsize="2,57">
              <v:shape style="position:absolute;left:5305;top:-4;width:2;height:57" coordorigin="5305,-4" coordsize="0,57" path="m5305,-4l5305,53e" filled="false" stroked="true" strokeweight=".371318pt" strokecolor="#000000">
                <v:path arrowok="t"/>
              </v:shape>
            </v:group>
            <v:group style="position:absolute;left:5255;top:-69;width:2;height:66" coordorigin="5255,-69" coordsize="2,66">
              <v:shape style="position:absolute;left:5255;top:-69;width:2;height:66" coordorigin="5255,-69" coordsize="0,66" path="m5255,-69l5255,-4e" filled="false" stroked="true" strokeweight=".470336pt" strokecolor="#0080ff">
                <v:path arrowok="t"/>
              </v:shape>
            </v:group>
            <v:group style="position:absolute;left:5202;top:-69;width:2;height:66" coordorigin="5202,-69" coordsize="2,66">
              <v:shape style="position:absolute;left:5202;top:-69;width:2;height:66" coordorigin="5202,-69" coordsize="0,66" path="m5202,-69l5202,-4e" filled="false" stroked="true" strokeweight=".455483pt" strokecolor="#0080ff">
                <v:path arrowok="t"/>
              </v:shape>
            </v:group>
            <v:group style="position:absolute;left:5296;top:-69;width:2;height:66" coordorigin="5296,-69" coordsize="2,66">
              <v:shape style="position:absolute;left:5296;top:-69;width:2;height:66" coordorigin="5296,-69" coordsize="0,66" path="m5296,-4l5296,-69e" filled="false" stroked="true" strokeweight=".371318pt" strokecolor="#0080ff">
                <v:path arrowok="t"/>
              </v:shape>
            </v:group>
            <v:group style="position:absolute;left:5193;top:-69;width:2;height:66" coordorigin="5193,-69" coordsize="2,66">
              <v:shape style="position:absolute;left:5193;top:-69;width:2;height:66" coordorigin="5193,-69" coordsize="0,66" path="m5193,-4l5193,-69e" filled="false" stroked="true" strokeweight=".371318pt" strokecolor="#0080ff">
                <v:path arrowok="t"/>
              </v:shape>
            </v:group>
            <v:group style="position:absolute;left:5174;top:-69;width:2;height:66" coordorigin="5174,-69" coordsize="2,66">
              <v:shape style="position:absolute;left:5174;top:-69;width:2;height:66" coordorigin="5174,-69" coordsize="0,66" path="m5174,-69l5174,-4e" filled="false" stroked="true" strokeweight=".415876pt" strokecolor="#0080ff">
                <v:path arrowok="t"/>
              </v:shape>
            </v:group>
            <v:group style="position:absolute;left:5161;top:-69;width:2;height:66" coordorigin="5161,-69" coordsize="2,66">
              <v:shape style="position:absolute;left:5161;top:-69;width:2;height:66" coordorigin="5161,-69" coordsize="0,66" path="m5161,-69l5161,-4e" filled="false" stroked="true" strokeweight=".460448pt" strokecolor="#0080ff">
                <v:path arrowok="t"/>
              </v:shape>
            </v:group>
            <v:group style="position:absolute;left:5350;top:-69;width:2;height:66" coordorigin="5350,-69" coordsize="2,66">
              <v:shape style="position:absolute;left:5350;top:-69;width:2;height:66" coordorigin="5350,-69" coordsize="0,66" path="m5350,-4l5350,-69e" filled="false" stroked="true" strokeweight=".371318pt" strokecolor="#0080ff">
                <v:path arrowok="t"/>
              </v:shape>
            </v:group>
            <v:group style="position:absolute;left:5119;top:-69;width:2;height:66" coordorigin="5119,-69" coordsize="2,66">
              <v:shape style="position:absolute;left:5119;top:-69;width:2;height:66" coordorigin="5119,-69" coordsize="0,66" path="m5119,-69l5119,-4e" filled="false" stroked="true" strokeweight=".44558pt" strokecolor="#0080ff">
                <v:path arrowok="t"/>
              </v:shape>
            </v:group>
            <v:group style="position:absolute;left:5107;top:-69;width:2;height:66" coordorigin="5107,-69" coordsize="2,66">
              <v:shape style="position:absolute;left:5107;top:-69;width:2;height:66" coordorigin="5107,-69" coordsize="0,66" path="m5107,-69l5107,-4e" filled="false" stroked="true" strokeweight=".435676pt" strokecolor="#0080ff">
                <v:path arrowok="t"/>
              </v:shape>
            </v:group>
            <v:group style="position:absolute;left:4174;top:-69;width:2;height:66" coordorigin="4174,-69" coordsize="2,66">
              <v:shape style="position:absolute;left:4174;top:-69;width:2;height:66" coordorigin="4174,-69" coordsize="0,66" path="m4174,-69l4174,-4e" filled="false" stroked="true" strokeweight=".460429pt" strokecolor="#0080ff">
                <v:path arrowok="t"/>
              </v:shape>
            </v:group>
            <v:group style="position:absolute;left:4798;top:-69;width:2;height:66" coordorigin="4798,-69" coordsize="2,66">
              <v:shape style="position:absolute;left:4798;top:-69;width:2;height:66" coordorigin="4798,-69" coordsize="0,66" path="m4798,-69l4798,-4e" filled="false" stroked="true" strokeweight=".44063pt" strokecolor="#0080ff">
                <v:path arrowok="t"/>
              </v:shape>
            </v:group>
            <v:group style="position:absolute;left:4662;top:-69;width:2;height:66" coordorigin="4662,-69" coordsize="2,66">
              <v:shape style="position:absolute;left:4662;top:-69;width:2;height:66" coordorigin="4662,-69" coordsize="0,66" path="m4662,-69l4662,-4e" filled="false" stroked="true" strokeweight=".465385pt" strokecolor="#0080ff">
                <v:path arrowok="t"/>
              </v:shape>
            </v:group>
            <v:group style="position:absolute;left:5268;top:-69;width:2;height:66" coordorigin="5268,-69" coordsize="2,66">
              <v:shape style="position:absolute;left:5268;top:-69;width:2;height:66" coordorigin="5268,-69" coordsize="0,66" path="m5268,-69l5268,-4e" filled="false" stroked="true" strokeweight=".435679pt" strokecolor="#0080ff">
                <v:path arrowok="t"/>
              </v:shape>
            </v:group>
            <v:group style="position:absolute;left:4395;top:-69;width:2;height:66" coordorigin="4395,-69" coordsize="2,66">
              <v:shape style="position:absolute;left:4395;top:-69;width:2;height:66" coordorigin="4395,-69" coordsize="0,66" path="m4395,-69l4395,-4e" filled="false" stroked="true" strokeweight=".445581pt" strokecolor="#0080ff">
                <v:path arrowok="t"/>
              </v:shape>
            </v:group>
            <v:group style="position:absolute;left:5150;top:-69;width:2;height:66" coordorigin="5150,-69" coordsize="2,66">
              <v:shape style="position:absolute;left:5150;top:-69;width:2;height:66" coordorigin="5150,-69" coordsize="0,66" path="m5150,-4l5150,-69e" filled="false" stroked="true" strokeweight=".371318pt" strokecolor="#0080ff">
                <v:path arrowok="t"/>
              </v:shape>
            </v:group>
            <v:group style="position:absolute;left:4725;top:-69;width:2;height:66" coordorigin="4725,-69" coordsize="2,66">
              <v:shape style="position:absolute;left:4725;top:-69;width:2;height:66" coordorigin="4725,-69" coordsize="0,66" path="m4725,-69l4725,-4e" filled="false" stroked="true" strokeweight=".435682pt" strokecolor="#0080ff">
                <v:path arrowok="t"/>
              </v:shape>
            </v:group>
            <v:group style="position:absolute;left:3940;top:-69;width:2;height:66" coordorigin="3940,-69" coordsize="2,66">
              <v:shape style="position:absolute;left:3940;top:-69;width:2;height:66" coordorigin="3940,-69" coordsize="0,66" path="m3940,-4l3940,-69e" filled="false" stroked="true" strokeweight=".371318pt" strokecolor="#0080ff">
                <v:path arrowok="t"/>
              </v:shape>
            </v:group>
            <v:group style="position:absolute;left:3844;top:-69;width:2;height:66" coordorigin="3844,-69" coordsize="2,66">
              <v:shape style="position:absolute;left:3844;top:-69;width:2;height:66" coordorigin="3844,-69" coordsize="0,66" path="m3844,-69l3844,-4e" filled="false" stroked="true" strokeweight=".401023pt" strokecolor="#0080ff">
                <v:path arrowok="t"/>
              </v:shape>
            </v:group>
            <v:group style="position:absolute;left:3915;top:-69;width:2;height:66" coordorigin="3915,-69" coordsize="2,66">
              <v:shape style="position:absolute;left:3915;top:-69;width:2;height:66" coordorigin="3915,-69" coordsize="0,66" path="m3915,-69l3915,-4e" filled="false" stroked="true" strokeweight=".410925pt" strokecolor="#0080ff">
                <v:path arrowok="t"/>
              </v:shape>
            </v:group>
            <v:group style="position:absolute;left:3833;top:-69;width:2;height:66" coordorigin="3833,-69" coordsize="2,66">
              <v:shape style="position:absolute;left:3833;top:-69;width:2;height:66" coordorigin="3833,-69" coordsize="0,66" path="m3833,-4l3833,-69e" filled="false" stroked="true" strokeweight=".371318pt" strokecolor="#0080ff">
                <v:path arrowok="t"/>
              </v:shape>
            </v:group>
            <v:group style="position:absolute;left:3944;top:-69;width:2;height:66" coordorigin="3944,-69" coordsize="2,66">
              <v:shape style="position:absolute;left:3944;top:-69;width:2;height:66" coordorigin="3944,-69" coordsize="0,66" path="m3944,-69l3944,-4e" filled="false" stroked="true" strokeweight=".415876pt" strokecolor="#0080ff">
                <v:path arrowok="t"/>
              </v:shape>
            </v:group>
            <v:group style="position:absolute;left:3967;top:-69;width:2;height:66" coordorigin="3967,-69" coordsize="2,66">
              <v:shape style="position:absolute;left:3967;top:-69;width:2;height:66" coordorigin="3967,-69" coordsize="0,66" path="m3967,-69l3967,-4e" filled="false" stroked="true" strokeweight=".435679pt" strokecolor="#0080ff">
                <v:path arrowok="t"/>
              </v:shape>
            </v:group>
            <v:group style="position:absolute;left:3818;top:-69;width:2;height:66" coordorigin="3818,-69" coordsize="2,66">
              <v:shape style="position:absolute;left:3818;top:-69;width:2;height:66" coordorigin="3818,-69" coordsize="0,66" path="m3818,-4l3818,-69e" filled="false" stroked="true" strokeweight=".371318pt" strokecolor="#0080ff">
                <v:path arrowok="t"/>
              </v:shape>
            </v:group>
            <v:group style="position:absolute;left:4020;top:-69;width:2;height:66" coordorigin="4020,-69" coordsize="2,66">
              <v:shape style="position:absolute;left:4020;top:-69;width:2;height:66" coordorigin="4020,-69" coordsize="0,66" path="m4020,-69l4020,-4e" filled="false" stroked="true" strokeweight=".396072pt" strokecolor="#0080ff">
                <v:path arrowok="t"/>
              </v:shape>
            </v:group>
            <v:group style="position:absolute;left:4317;top:-69;width:2;height:66" coordorigin="4317,-69" coordsize="2,66">
              <v:shape style="position:absolute;left:4317;top:-69;width:2;height:66" coordorigin="4317,-69" coordsize="0,66" path="m4317,-69l4317,-4e" filled="false" stroked="true" strokeweight=".44558pt" strokecolor="#0080ff">
                <v:path arrowok="t"/>
              </v:shape>
            </v:group>
            <v:group style="position:absolute;left:4884;top:-69;width:2;height:66" coordorigin="4884,-69" coordsize="2,66">
              <v:shape style="position:absolute;left:4884;top:-69;width:2;height:66" coordorigin="4884,-69" coordsize="0,66" path="m4884,-69l4884,-4e" filled="false" stroked="true" strokeweight=".465385pt" strokecolor="#0080ff">
                <v:path arrowok="t"/>
              </v:shape>
            </v:group>
            <v:group style="position:absolute;left:4030;top:-69;width:2;height:66" coordorigin="4030,-69" coordsize="2,66">
              <v:shape style="position:absolute;left:4030;top:-69;width:2;height:66" coordorigin="4030,-69" coordsize="0,66" path="m4030,-69l4030,-4e" filled="false" stroked="true" strokeweight=".435679pt" strokecolor="#0080ff">
                <v:path arrowok="t"/>
              </v:shape>
            </v:group>
            <v:group style="position:absolute;left:4904;top:-69;width:2;height:66" coordorigin="4904,-69" coordsize="2,66">
              <v:shape style="position:absolute;left:4904;top:-69;width:2;height:66" coordorigin="4904,-69" coordsize="0,66" path="m4904,-4l4904,-69e" filled="false" stroked="true" strokeweight=".371318pt" strokecolor="#0080ff">
                <v:path arrowok="t"/>
              </v:shape>
            </v:group>
            <v:group style="position:absolute;left:4681;top:-69;width:2;height:66" coordorigin="4681,-69" coordsize="2,66">
              <v:shape style="position:absolute;left:4681;top:-69;width:2;height:66" coordorigin="4681,-69" coordsize="0,66" path="m4681,-69l4681,-4e" filled="false" stroked="true" strokeweight=".445574pt" strokecolor="#0080ff">
                <v:path arrowok="t"/>
              </v:shape>
            </v:group>
            <v:group style="position:absolute;left:4503;top:-69;width:2;height:66" coordorigin="4503,-69" coordsize="2,66">
              <v:shape style="position:absolute;left:4503;top:-69;width:2;height:66" coordorigin="4503,-69" coordsize="0,66" path="m4503,-69l4503,-4e" filled="false" stroked="true" strokeweight=".524792pt" strokecolor="#0080ff">
                <v:path arrowok="t"/>
              </v:shape>
            </v:group>
            <v:group style="position:absolute;left:4687;top:-69;width:2;height:66" coordorigin="4687,-69" coordsize="2,66">
              <v:shape style="position:absolute;left:4687;top:-69;width:2;height:66" coordorigin="4687,-69" coordsize="0,66" path="m4687,-4l4687,-69e" filled="false" stroked="true" strokeweight=".371318pt" strokecolor="#0080ff">
                <v:path arrowok="t"/>
              </v:shape>
            </v:group>
            <v:group style="position:absolute;left:4274;top:-69;width:2;height:66" coordorigin="4274,-69" coordsize="2,66">
              <v:shape style="position:absolute;left:4274;top:-69;width:2;height:66" coordorigin="4274,-69" coordsize="0,66" path="m4274,-69l4274,-4e" filled="false" stroked="true" strokeweight=".420827pt" strokecolor="#0080ff">
                <v:path arrowok="t"/>
              </v:shape>
            </v:group>
            <v:group style="position:absolute;left:3874;top:-69;width:2;height:66" coordorigin="3874,-69" coordsize="2,66">
              <v:shape style="position:absolute;left:3874;top:-69;width:2;height:66" coordorigin="3874,-69" coordsize="0,66" path="m3874,-69l3874,-4e" filled="false" stroked="true" strokeweight=".410925pt" strokecolor="#0080ff">
                <v:path arrowok="t"/>
              </v:shape>
            </v:group>
            <v:group style="position:absolute;left:4300;top:-69;width:2;height:66" coordorigin="4300,-69" coordsize="2,66">
              <v:shape style="position:absolute;left:4300;top:-69;width:2;height:66" coordorigin="4300,-69" coordsize="0,66" path="m4300,-69l4300,-4e" filled="false" stroked="true" strokeweight=".460438pt" strokecolor="#0080ff">
                <v:path arrowok="t"/>
              </v:shape>
            </v:group>
            <v:group style="position:absolute;left:4731;top:-69;width:2;height:66" coordorigin="4731,-69" coordsize="2,66">
              <v:shape style="position:absolute;left:4731;top:-69;width:2;height:66" coordorigin="4731,-69" coordsize="0,66" path="m4731,-69l4731,-4e" filled="false" stroked="true" strokeweight=".44558pt" strokecolor="#0080ff">
                <v:path arrowok="t"/>
              </v:shape>
            </v:group>
            <v:group style="position:absolute;left:5003;top:-69;width:2;height:66" coordorigin="5003,-69" coordsize="2,66">
              <v:shape style="position:absolute;left:5003;top:-69;width:2;height:66" coordorigin="5003,-69" coordsize="0,66" path="m5003,-69l5003,-4e" filled="false" stroked="true" strokeweight=".49509pt" strokecolor="#0080ff">
                <v:path arrowok="t"/>
              </v:shape>
            </v:group>
            <v:group style="position:absolute;left:4430;top:-69;width:2;height:66" coordorigin="4430,-69" coordsize="2,66">
              <v:shape style="position:absolute;left:4430;top:-69;width:2;height:66" coordorigin="4430,-69" coordsize="0,66" path="m4430,-69l4430,-4e" filled="false" stroked="true" strokeweight=".460434pt" strokecolor="#0080ff">
                <v:path arrowok="t"/>
              </v:shape>
            </v:group>
            <v:group style="position:absolute;left:4152;top:-69;width:2;height:66" coordorigin="4152,-69" coordsize="2,66">
              <v:shape style="position:absolute;left:4152;top:-69;width:2;height:66" coordorigin="4152,-69" coordsize="0,66" path="m4152,-69l4152,-4e" filled="false" stroked="true" strokeweight=".405974pt" strokecolor="#0080ff">
                <v:path arrowok="t"/>
              </v:shape>
            </v:group>
            <v:group style="position:absolute;left:4694;top:-69;width:2;height:66" coordorigin="4694,-69" coordsize="2,66">
              <v:shape style="position:absolute;left:4694;top:-69;width:2;height:66" coordorigin="4694,-69" coordsize="0,66" path="m4694,-69l4694,-4e" filled="false" stroked="true" strokeweight=".420825pt" strokecolor="#0080ff">
                <v:path arrowok="t"/>
              </v:shape>
            </v:group>
            <v:group style="position:absolute;left:4958;top:-69;width:2;height:66" coordorigin="4958,-69" coordsize="2,66">
              <v:shape style="position:absolute;left:4958;top:-69;width:2;height:66" coordorigin="4958,-69" coordsize="0,66" path="m4958,-4l4958,-69e" filled="false" stroked="true" strokeweight=".371318pt" strokecolor="#0080ff">
                <v:path arrowok="t"/>
              </v:shape>
            </v:group>
            <v:group style="position:absolute;left:4704;top:-69;width:2;height:66" coordorigin="4704,-69" coordsize="2,66">
              <v:shape style="position:absolute;left:4704;top:-69;width:2;height:66" coordorigin="4704,-69" coordsize="0,66" path="m4704,-69l4704,-4e" filled="false" stroked="true" strokeweight=".475286pt" strokecolor="#0080ff">
                <v:path arrowok="t"/>
              </v:shape>
            </v:group>
            <v:group style="position:absolute;left:4434;top:-69;width:2;height:66" coordorigin="4434,-69" coordsize="2,66">
              <v:shape style="position:absolute;left:4434;top:-69;width:2;height:66" coordorigin="4434,-69" coordsize="0,66" path="m4434,-69l4434,-4e" filled="false" stroked="true" strokeweight=".430725pt" strokecolor="#0080ff">
                <v:path arrowok="t"/>
              </v:shape>
            </v:group>
            <v:group style="position:absolute;left:4333;top:-69;width:2;height:66" coordorigin="4333,-69" coordsize="2,66">
              <v:shape style="position:absolute;left:4333;top:-69;width:2;height:66" coordorigin="4333,-69" coordsize="0,66" path="m4333,-69l4333,-4e" filled="false" stroked="true" strokeweight=".430728pt" strokecolor="#0080ff">
                <v:path arrowok="t"/>
              </v:shape>
            </v:group>
            <v:group style="position:absolute;left:4574;top:-69;width:2;height:66" coordorigin="4574,-69" coordsize="2,66">
              <v:shape style="position:absolute;left:4574;top:-69;width:2;height:66" coordorigin="4574,-69" coordsize="0,66" path="m4574,-69l4574,-4e" filled="false" stroked="true" strokeweight=".401023pt" strokecolor="#0080ff">
                <v:path arrowok="t"/>
              </v:shape>
            </v:group>
            <v:group style="position:absolute;left:4412;top:-69;width:2;height:66" coordorigin="4412,-69" coordsize="2,66">
              <v:shape style="position:absolute;left:4412;top:-69;width:2;height:66" coordorigin="4412,-69" coordsize="0,66" path="m4412,-69l4412,-4e" filled="false" stroked="true" strokeweight=".450512pt" strokecolor="#0080ff">
                <v:path arrowok="t"/>
              </v:shape>
            </v:group>
            <v:group style="position:absolute;left:3971;top:-69;width:2;height:66" coordorigin="3971,-69" coordsize="2,66">
              <v:shape style="position:absolute;left:3971;top:-69;width:2;height:66" coordorigin="3971,-69" coordsize="0,66" path="m3971,-69l3971,-4e" filled="false" stroked="true" strokeweight=".500035pt" strokecolor="#0080ff">
                <v:path arrowok="t"/>
              </v:shape>
            </v:group>
            <v:group style="position:absolute;left:5131;top:-69;width:2;height:66" coordorigin="5131,-69" coordsize="2,66">
              <v:shape style="position:absolute;left:5131;top:-69;width:2;height:66" coordorigin="5131,-69" coordsize="0,66" path="m5131,-69l5131,-4e" filled="false" stroked="true" strokeweight=".460434pt" strokecolor="#0080ff">
                <v:path arrowok="t"/>
              </v:shape>
            </v:group>
            <v:group style="position:absolute;left:4561;top:-69;width:2;height:66" coordorigin="4561,-69" coordsize="2,66">
              <v:shape style="position:absolute;left:4561;top:-69;width:2;height:66" coordorigin="4561,-69" coordsize="0,66" path="m4561,-69l4561,-4e" filled="false" stroked="true" strokeweight=".490134pt" strokecolor="#0080ff">
                <v:path arrowok="t"/>
              </v:shape>
            </v:group>
            <v:group style="position:absolute;left:3898;top:-69;width:2;height:66" coordorigin="3898,-69" coordsize="2,66">
              <v:shape style="position:absolute;left:3898;top:-69;width:2;height:66" coordorigin="3898,-69" coordsize="0,66" path="m3898,-69l3898,-4e" filled="false" stroked="true" strokeweight=".445581pt" strokecolor="#0080ff">
                <v:path arrowok="t"/>
              </v:shape>
            </v:group>
            <v:group style="position:absolute;left:4744;top:-69;width:2;height:66" coordorigin="4744,-69" coordsize="2,66">
              <v:shape style="position:absolute;left:4744;top:-69;width:2;height:66" coordorigin="4744,-69" coordsize="0,66" path="m4744,-69l4744,-4e" filled="false" stroked="true" strokeweight=".524789pt" strokecolor="#0080ff">
                <v:path arrowok="t"/>
              </v:shape>
            </v:group>
            <v:group style="position:absolute;left:4206;top:-69;width:2;height:66" coordorigin="4206,-69" coordsize="2,66">
              <v:shape style="position:absolute;left:4206;top:-69;width:2;height:66" coordorigin="4206,-69" coordsize="0,66" path="m4206,-69l4206,-4e" filled="false" stroked="true" strokeweight=".38617pt" strokecolor="#0080ff">
                <v:path arrowok="t"/>
              </v:shape>
            </v:group>
            <v:group style="position:absolute;left:3933;top:-69;width:2;height:66" coordorigin="3933,-69" coordsize="2,66">
              <v:shape style="position:absolute;left:3933;top:-69;width:2;height:66" coordorigin="3933,-69" coordsize="0,66" path="m3933,-4l3933,-69e" filled="false" stroked="true" strokeweight=".371318pt" strokecolor="#0080ff">
                <v:path arrowok="t"/>
              </v:shape>
            </v:group>
            <v:group style="position:absolute;left:4698;top:-69;width:2;height:66" coordorigin="4698,-69" coordsize="2,66">
              <v:shape style="position:absolute;left:4698;top:-69;width:2;height:66" coordorigin="4698,-69" coordsize="0,66" path="m4698,-69l4698,-4e" filled="false" stroked="true" strokeweight=".460434pt" strokecolor="#0080ff">
                <v:path arrowok="t"/>
              </v:shape>
            </v:group>
            <v:group style="position:absolute;left:4416;top:-69;width:2;height:66" coordorigin="4416,-69" coordsize="2,66">
              <v:shape style="position:absolute;left:4416;top:-69;width:2;height:66" coordorigin="4416,-69" coordsize="0,66" path="m4416,-69l4416,-4e" filled="false" stroked="true" strokeweight=".455481pt" strokecolor="#0080ff">
                <v:path arrowok="t"/>
              </v:shape>
            </v:group>
            <v:group style="position:absolute;left:4674;top:-69;width:2;height:66" coordorigin="4674,-69" coordsize="2,66">
              <v:shape style="position:absolute;left:4674;top:-69;width:2;height:66" coordorigin="4674,-69" coordsize="0,66" path="m4674,-69l4674,-4e" filled="false" stroked="true" strokeweight=".465397pt" strokecolor="#0080ff">
                <v:path arrowok="t"/>
              </v:shape>
            </v:group>
            <v:group style="position:absolute;left:4366;top:-69;width:2;height:66" coordorigin="4366,-69" coordsize="2,66">
              <v:shape style="position:absolute;left:4366;top:-69;width:2;height:66" coordorigin="4366,-69" coordsize="0,66" path="m4366,-69l4366,-4e" filled="false" stroked="true" strokeweight=".376275pt" strokecolor="#0080ff">
                <v:path arrowok="t"/>
              </v:shape>
            </v:group>
            <v:group style="position:absolute;left:4794;top:-69;width:2;height:66" coordorigin="4794,-69" coordsize="2,66">
              <v:shape style="position:absolute;left:4794;top:-69;width:2;height:66" coordorigin="4794,-69" coordsize="0,66" path="m4794,-69l4794,-4e" filled="false" stroked="true" strokeweight=".505002pt" strokecolor="#0080ff">
                <v:path arrowok="t"/>
              </v:shape>
            </v:group>
            <v:group style="position:absolute;left:4579;top:-69;width:2;height:66" coordorigin="4579,-69" coordsize="2,66">
              <v:shape style="position:absolute;left:4579;top:-69;width:2;height:66" coordorigin="4579,-69" coordsize="0,66" path="m4579,-69l4579,-4e" filled="false" stroked="true" strokeweight=".475302pt" strokecolor="#0080ff">
                <v:path arrowok="t"/>
              </v:shape>
            </v:group>
            <v:group style="position:absolute;left:5229;top:-69;width:2;height:66" coordorigin="5229,-69" coordsize="2,66">
              <v:shape style="position:absolute;left:5229;top:-69;width:2;height:66" coordorigin="5229,-69" coordsize="0,66" path="m5229,-69l5229,-4e" filled="false" stroked="true" strokeweight=".410925pt" strokecolor="#0080ff">
                <v:path arrowok="t"/>
              </v:shape>
            </v:group>
            <v:group style="position:absolute;left:4291;top:-69;width:2;height:66" coordorigin="4291,-69" coordsize="2,66">
              <v:shape style="position:absolute;left:4291;top:-69;width:2;height:66" coordorigin="4291,-69" coordsize="0,66" path="m4291,-69l4291,-4e" filled="false" stroked="true" strokeweight=".500027pt" strokecolor="#0080ff">
                <v:path arrowok="t"/>
              </v:shape>
            </v:group>
            <v:group style="position:absolute;left:4607;top:-69;width:2;height:66" coordorigin="4607,-69" coordsize="2,66">
              <v:shape style="position:absolute;left:4607;top:-69;width:2;height:66" coordorigin="4607,-69" coordsize="0,66" path="m4607,-69l4607,-4e" filled="false" stroked="true" strokeweight=".495097pt" strokecolor="#0080ff">
                <v:path arrowok="t"/>
              </v:shape>
            </v:group>
            <v:group style="position:absolute;left:4257;top:-69;width:2;height:66" coordorigin="4257,-69" coordsize="2,66">
              <v:shape style="position:absolute;left:4257;top:-69;width:2;height:66" coordorigin="4257,-69" coordsize="0,66" path="m4257,-69l4257,-4e" filled="false" stroked="true" strokeweight=".420827pt" strokecolor="#0080ff">
                <v:path arrowok="t"/>
              </v:shape>
            </v:group>
            <v:group style="position:absolute;left:3957;top:-69;width:2;height:66" coordorigin="3957,-69" coordsize="2,66">
              <v:shape style="position:absolute;left:3957;top:-69;width:2;height:66" coordorigin="3957,-69" coordsize="0,66" path="m3957,-4l3957,-69e" filled="false" stroked="true" strokeweight=".371318pt" strokecolor="#0080ff">
                <v:path arrowok="t"/>
              </v:shape>
            </v:group>
            <v:group style="position:absolute;left:4777;top:-69;width:2;height:66" coordorigin="4777,-69" coordsize="2,66">
              <v:shape style="position:absolute;left:4777;top:-69;width:2;height:66" coordorigin="4777,-69" coordsize="0,66" path="m4777,-69l4777,-4e" filled="false" stroked="true" strokeweight=".435679pt" strokecolor="#0080ff">
                <v:path arrowok="t"/>
              </v:shape>
            </v:group>
            <v:group style="position:absolute;left:4137;top:-69;width:2;height:66" coordorigin="4137,-69" coordsize="2,66">
              <v:shape style="position:absolute;left:4137;top:-69;width:2;height:66" coordorigin="4137,-69" coordsize="0,66" path="m4137,-69l4137,-4e" filled="false" stroked="true" strokeweight=".425777pt" strokecolor="#0080ff">
                <v:path arrowok="t"/>
              </v:shape>
            </v:group>
            <v:group style="position:absolute;left:4169;top:-69;width:2;height:66" coordorigin="4169,-69" coordsize="2,66">
              <v:shape style="position:absolute;left:4169;top:-69;width:2;height:66" coordorigin="4169,-69" coordsize="0,66" path="m4169,-69l4169,-4e" filled="false" stroked="true" strokeweight=".470354pt" strokecolor="#0080ff">
                <v:path arrowok="t"/>
              </v:shape>
            </v:group>
            <v:group style="position:absolute;left:4200;top:-69;width:2;height:66" coordorigin="4200,-69" coordsize="2,66">
              <v:shape style="position:absolute;left:4200;top:-69;width:2;height:66" coordorigin="4200,-69" coordsize="0,66" path="m4200,-69l4200,-4e" filled="false" stroked="true" strokeweight=".450536pt" strokecolor="#0080ff">
                <v:path arrowok="t"/>
              </v:shape>
            </v:group>
            <v:group style="position:absolute;left:4831;top:-69;width:2;height:66" coordorigin="4831,-69" coordsize="2,66">
              <v:shape style="position:absolute;left:4831;top:-69;width:2;height:66" coordorigin="4831,-69" coordsize="0,66" path="m4831,-69l4831,-4e" filled="false" stroked="true" strokeweight=".425777pt" strokecolor="#0080ff">
                <v:path arrowok="t"/>
              </v:shape>
            </v:group>
            <v:group style="position:absolute;left:5448;top:-69;width:2;height:66" coordorigin="5448,-69" coordsize="2,66">
              <v:shape style="position:absolute;left:5448;top:-69;width:2;height:66" coordorigin="5448,-69" coordsize="0,66" path="m5448,-4l5448,-69e" filled="false" stroked="true" strokeweight=".371318pt" strokecolor="#0080ff">
                <v:path arrowok="t"/>
              </v:shape>
            </v:group>
            <v:group style="position:absolute;left:5415;top:-69;width:2;height:66" coordorigin="5415,-69" coordsize="2,66">
              <v:shape style="position:absolute;left:5415;top:-69;width:2;height:66" coordorigin="5415,-69" coordsize="0,66" path="m5415,-4l5415,-69e" filled="false" stroked="true" strokeweight=".371318pt" strokecolor="#0080ff">
                <v:path arrowok="t"/>
              </v:shape>
            </v:group>
            <v:group style="position:absolute;left:4938;top:-69;width:2;height:66" coordorigin="4938,-69" coordsize="2,66">
              <v:shape style="position:absolute;left:4938;top:-69;width:2;height:66" coordorigin="4938,-69" coordsize="0,66" path="m4938,-69l4938,-4e" filled="false" stroked="true" strokeweight=".524778pt" strokecolor="#0080ff">
                <v:path arrowok="t"/>
              </v:shape>
            </v:group>
            <v:group style="position:absolute;left:4134;top:-69;width:2;height:66" coordorigin="4134,-69" coordsize="2,66">
              <v:shape style="position:absolute;left:4134;top:-69;width:2;height:66" coordorigin="4134,-69" coordsize="0,66" path="m4134,-69l4134,-4e" filled="false" stroked="true" strokeweight=".371318pt" strokecolor="#0080ff">
                <v:path arrowok="t"/>
              </v:shape>
            </v:group>
            <v:group style="position:absolute;left:4851;top:-69;width:2;height:66" coordorigin="4851,-69" coordsize="2,66">
              <v:shape style="position:absolute;left:4851;top:-69;width:2;height:66" coordorigin="4851,-69" coordsize="0,66" path="m4851,-69l4851,-4e" filled="false" stroked="true" strokeweight=".465385pt" strokecolor="#0080ff">
                <v:path arrowok="t"/>
              </v:shape>
            </v:group>
            <v:group style="position:absolute;left:4864;top:-69;width:2;height:66" coordorigin="4864,-69" coordsize="2,66">
              <v:shape style="position:absolute;left:4864;top:-69;width:2;height:66" coordorigin="4864,-69" coordsize="0,66" path="m4864,-69l4864,-4e" filled="false" stroked="true" strokeweight=".46043pt" strokecolor="#0080ff">
                <v:path arrowok="t"/>
              </v:shape>
            </v:group>
            <v:group style="position:absolute;left:4544;top:-69;width:2;height:66" coordorigin="4544,-69" coordsize="2,66">
              <v:shape style="position:absolute;left:4544;top:-69;width:2;height:66" coordorigin="4544,-69" coordsize="0,66" path="m4544,-69l4544,-4e" filled="false" stroked="true" strokeweight=".445576pt" strokecolor="#0080ff">
                <v:path arrowok="t"/>
              </v:shape>
            </v:group>
            <v:group style="position:absolute;left:4370;top:-69;width:2;height:66" coordorigin="4370,-69" coordsize="2,66">
              <v:shape style="position:absolute;left:4370;top:-69;width:2;height:66" coordorigin="4370,-69" coordsize="0,66" path="m4370,-69l4370,-4e" filled="false" stroked="true" strokeweight=".495093pt" strokecolor="#0080ff">
                <v:path arrowok="t"/>
              </v:shape>
            </v:group>
            <v:group style="position:absolute;left:4248;top:-69;width:2;height:66" coordorigin="4248,-69" coordsize="2,66">
              <v:shape style="position:absolute;left:4248;top:-69;width:2;height:66" coordorigin="4248,-69" coordsize="0,66" path="m4248,-69l4248,-4e" filled="false" stroked="true" strokeweight=".539650pt" strokecolor="#0080ff">
                <v:path arrowok="t"/>
              </v:shape>
            </v:group>
            <v:group style="position:absolute;left:4212;top:-69;width:2;height:66" coordorigin="4212,-69" coordsize="2,66">
              <v:shape style="position:absolute;left:4212;top:-69;width:2;height:66" coordorigin="4212,-69" coordsize="0,66" path="m4212,-69l4212,-4e" filled="false" stroked="true" strokeweight=".410921pt" strokecolor="#0080ff">
                <v:path arrowok="t"/>
              </v:shape>
            </v:group>
            <v:group style="position:absolute;left:5249;top:-69;width:2;height:66" coordorigin="5249,-69" coordsize="2,66">
              <v:shape style="position:absolute;left:5249;top:-69;width:2;height:66" coordorigin="5249,-69" coordsize="0,66" path="m5249,-4l5249,-69e" filled="false" stroked="true" strokeweight=".371318pt" strokecolor="#0080ff">
                <v:path arrowok="t"/>
              </v:shape>
            </v:group>
            <v:group style="position:absolute;left:4466;top:-69;width:2;height:66" coordorigin="4466,-69" coordsize="2,66">
              <v:shape style="position:absolute;left:4466;top:-69;width:2;height:66" coordorigin="4466,-69" coordsize="0,66" path="m4466,-69l4466,-4e" filled="false" stroked="true" strokeweight=".475288pt" strokecolor="#0080ff">
                <v:path arrowok="t"/>
              </v:shape>
            </v:group>
            <v:group style="position:absolute;left:5027;top:-69;width:2;height:66" coordorigin="5027,-69" coordsize="2,66">
              <v:shape style="position:absolute;left:5027;top:-69;width:2;height:66" coordorigin="5027,-69" coordsize="0,66" path="m5027,-4l5027,-69e" filled="false" stroked="true" strokeweight=".371318pt" strokecolor="#0080ff">
                <v:path arrowok="t"/>
              </v:shape>
            </v:group>
            <v:group style="position:absolute;left:4125;top:-69;width:2;height:66" coordorigin="4125,-69" coordsize="2,66">
              <v:shape style="position:absolute;left:4125;top:-69;width:2;height:66" coordorigin="4125,-69" coordsize="0,66" path="m4125,-69l4125,-4e" filled="false" stroked="true" strokeweight=".391121pt" strokecolor="#0080ff">
                <v:path arrowok="t"/>
              </v:shape>
            </v:group>
            <v:group style="position:absolute;left:5197;top:-69;width:2;height:66" coordorigin="5197,-69" coordsize="2,66">
              <v:shape style="position:absolute;left:5197;top:-69;width:2;height:66" coordorigin="5197,-69" coordsize="0,66" path="m5197,-4l5197,-69e" filled="false" stroked="true" strokeweight=".371318pt" strokecolor="#0080ff">
                <v:path arrowok="t"/>
              </v:shape>
            </v:group>
            <v:group style="position:absolute;left:4001;top:-69;width:2;height:66" coordorigin="4001,-69" coordsize="2,66">
              <v:shape style="position:absolute;left:4001;top:-69;width:2;height:66" coordorigin="4001,-69" coordsize="0,66" path="m4001,-69l4001,-4e" filled="false" stroked="true" strokeweight=".420827pt" strokecolor="#0080ff">
                <v:path arrowok="t"/>
              </v:shape>
            </v:group>
            <v:group style="position:absolute;left:4591;top:-69;width:2;height:66" coordorigin="4591,-69" coordsize="2,66">
              <v:shape style="position:absolute;left:4591;top:-69;width:2;height:66" coordorigin="4591,-69" coordsize="0,66" path="m4591,-69l4591,-4e" filled="false" stroked="true" strokeweight=".450527pt" strokecolor="#0080ff">
                <v:path arrowok="t"/>
              </v:shape>
            </v:group>
            <v:group style="position:absolute;left:4764;top:-69;width:2;height:66" coordorigin="4764,-69" coordsize="2,66">
              <v:shape style="position:absolute;left:4764;top:-69;width:2;height:66" coordorigin="4764,-69" coordsize="0,66" path="m4764,-4l4764,-69e" filled="false" stroked="true" strokeweight=".371318pt" strokecolor="#0080ff">
                <v:path arrowok="t"/>
              </v:shape>
            </v:group>
            <v:group style="position:absolute;left:5172;top:-69;width:2;height:66" coordorigin="5172,-69" coordsize="2,66">
              <v:shape style="position:absolute;left:5172;top:-69;width:2;height:66" coordorigin="5172,-69" coordsize="0,66" path="m5172,-69l5172,-4e" filled="false" stroked="true" strokeweight=".405974pt" strokecolor="#0080ff">
                <v:path arrowok="t"/>
              </v:shape>
            </v:group>
            <v:group style="position:absolute;left:4472;top:-69;width:2;height:66" coordorigin="4472,-69" coordsize="2,66">
              <v:shape style="position:absolute;left:4472;top:-69;width:2;height:66" coordorigin="4472,-69" coordsize="0,66" path="m4472,-69l4472,-4e" filled="false" stroked="true" strokeweight=".46043pt" strokecolor="#0080ff">
                <v:path arrowok="t"/>
              </v:shape>
            </v:group>
            <v:group style="position:absolute;left:4262;top:-69;width:2;height:66" coordorigin="4262,-69" coordsize="2,66">
              <v:shape style="position:absolute;left:4262;top:-69;width:2;height:66" coordorigin="4262,-69" coordsize="0,66" path="m4262,-69l4262,-4e" filled="false" stroked="true" strokeweight=".519832pt" strokecolor="#0080ff">
                <v:path arrowok="t"/>
              </v:shape>
            </v:group>
            <v:group style="position:absolute;left:5112;top:-69;width:2;height:66" coordorigin="5112,-69" coordsize="2,66">
              <v:shape style="position:absolute;left:5112;top:-69;width:2;height:66" coordorigin="5112,-69" coordsize="0,66" path="m5112,-69l5112,-4e" filled="false" stroked="true" strokeweight=".430728pt" strokecolor="#0080ff">
                <v:path arrowok="t"/>
              </v:shape>
            </v:group>
            <v:group style="position:absolute;left:4878;top:-69;width:2;height:66" coordorigin="4878,-69" coordsize="2,66">
              <v:shape style="position:absolute;left:4878;top:-69;width:2;height:66" coordorigin="4878,-69" coordsize="0,66" path="m4878,-69l4878,-4e" filled="false" stroked="true" strokeweight=".410925pt" strokecolor="#0080ff">
                <v:path arrowok="t"/>
              </v:shape>
            </v:group>
            <v:group style="position:absolute;left:4443;top:-69;width:2;height:66" coordorigin="4443,-69" coordsize="2,66">
              <v:shape style="position:absolute;left:4443;top:-69;width:2;height:66" coordorigin="4443,-69" coordsize="0,66" path="m4443,-69l4443,-4e" filled="false" stroked="true" strokeweight=".490144pt" strokecolor="#0080ff">
                <v:path arrowok="t"/>
              </v:shape>
            </v:group>
            <v:group style="position:absolute;left:4063;top:-69;width:2;height:66" coordorigin="4063,-69" coordsize="2,66">
              <v:shape style="position:absolute;left:4063;top:-69;width:2;height:66" coordorigin="4063,-69" coordsize="0,66" path="m4063,-69l4063,-4e" filled="false" stroked="true" strokeweight=".371318pt" strokecolor="#0080ff">
                <v:path arrowok="t"/>
              </v:shape>
            </v:group>
            <v:group style="position:absolute;left:4221;top:-69;width:2;height:66" coordorigin="4221,-69" coordsize="2,66">
              <v:shape style="position:absolute;left:4221;top:-69;width:2;height:66" coordorigin="4221,-69" coordsize="0,66" path="m4221,-4l4221,-69e" filled="false" stroked="true" strokeweight=".371318pt" strokecolor="#0080ff">
                <v:path arrowok="t"/>
              </v:shape>
            </v:group>
            <v:group style="position:absolute;left:5426;top:-69;width:2;height:66" coordorigin="5426,-69" coordsize="2,66">
              <v:shape style="position:absolute;left:5426;top:-69;width:2;height:66" coordorigin="5426,-69" coordsize="0,66" path="m5426,-69l5426,-4e" filled="false" stroked="true" strokeweight=".44063pt" strokecolor="#0080ff">
                <v:path arrowok="t"/>
              </v:shape>
            </v:group>
            <v:group style="position:absolute;left:3848;top:-69;width:2;height:66" coordorigin="3848,-69" coordsize="2,66">
              <v:shape style="position:absolute;left:3848;top:-69;width:2;height:66" coordorigin="3848,-69" coordsize="0,66" path="m3848,-69l3848,-4e" filled="false" stroked="true" strokeweight=".38617pt" strokecolor="#0080ff">
                <v:path arrowok="t"/>
              </v:shape>
            </v:group>
            <v:group style="position:absolute;left:5302;top:-69;width:2;height:66" coordorigin="5302,-69" coordsize="2,66">
              <v:shape style="position:absolute;left:5302;top:-69;width:2;height:66" coordorigin="5302,-69" coordsize="0,66" path="m5302,-69l5302,-4e" filled="false" stroked="true" strokeweight=".430728pt" strokecolor="#0080ff">
                <v:path arrowok="t"/>
              </v:shape>
            </v:group>
            <v:group style="position:absolute;left:4360;top:-69;width:2;height:66" coordorigin="4360,-69" coordsize="2,66">
              <v:shape style="position:absolute;left:4360;top:-69;width:2;height:66" coordorigin="4360,-69" coordsize="0,66" path="m4360,-69l4360,-4e" filled="false" stroked="true" strokeweight=".371318pt" strokecolor="#0080ff">
                <v:path arrowok="t"/>
              </v:shape>
            </v:group>
            <v:group style="position:absolute;left:4558;top:-69;width:2;height:66" coordorigin="4558,-69" coordsize="2,66">
              <v:shape style="position:absolute;left:4558;top:-69;width:2;height:66" coordorigin="4558,-69" coordsize="0,66" path="m4558,-69l4558,-4e" filled="false" stroked="true" strokeweight=".480242pt" strokecolor="#0080ff">
                <v:path arrowok="t"/>
              </v:shape>
            </v:group>
            <v:group style="position:absolute;left:5145;top:-69;width:2;height:66" coordorigin="5145,-69" coordsize="2,66">
              <v:shape style="position:absolute;left:5145;top:-69;width:2;height:66" coordorigin="5145,-69" coordsize="0,66" path="m5145,-4l5145,-69e" filled="false" stroked="true" strokeweight=".371318pt" strokecolor="#0080ff">
                <v:path arrowok="t"/>
              </v:shape>
            </v:group>
            <v:group style="position:absolute;left:4150;top:-69;width:2;height:66" coordorigin="4150,-69" coordsize="2,66">
              <v:shape style="position:absolute;left:4150;top:-69;width:2;height:66" coordorigin="4150,-69" coordsize="0,66" path="m4150,-4l4150,-69e" filled="false" stroked="true" strokeweight=".371318pt" strokecolor="#0080ff">
                <v:path arrowok="t"/>
              </v:shape>
            </v:group>
            <v:group style="position:absolute;left:4226;top:-69;width:2;height:66" coordorigin="4226,-69" coordsize="2,66">
              <v:shape style="position:absolute;left:4226;top:-69;width:2;height:66" coordorigin="4226,-69" coordsize="0,66" path="m4226,-69l4226,-4e" filled="false" stroked="true" strokeweight=".450532pt" strokecolor="#0080ff">
                <v:path arrowok="t"/>
              </v:shape>
            </v:group>
            <v:group style="position:absolute;left:4895;top:-69;width:2;height:66" coordorigin="4895,-69" coordsize="2,66">
              <v:shape style="position:absolute;left:4895;top:-69;width:2;height:66" coordorigin="4895,-69" coordsize="0,66" path="m4895,-4l4895,-69e" filled="false" stroked="true" strokeweight=".371318pt" strokecolor="#0080ff">
                <v:path arrowok="t"/>
              </v:shape>
            </v:group>
            <v:group style="position:absolute;left:4320;top:-69;width:2;height:66" coordorigin="4320,-69" coordsize="2,66">
              <v:shape style="position:absolute;left:4320;top:-69;width:2;height:66" coordorigin="4320,-69" coordsize="0,66" path="m4320,-69l4320,-4e" filled="false" stroked="true" strokeweight=".43073pt" strokecolor="#0080ff">
                <v:path arrowok="t"/>
              </v:shape>
            </v:group>
            <v:group style="position:absolute;left:4819;top:-69;width:2;height:66" coordorigin="4819,-69" coordsize="2,66">
              <v:shape style="position:absolute;left:4819;top:-69;width:2;height:66" coordorigin="4819,-69" coordsize="0,66" path="m4819,-69l4819,-4e" filled="false" stroked="true" strokeweight=".386177pt" strokecolor="#0080ff">
                <v:path arrowok="t"/>
              </v:shape>
            </v:group>
            <v:group style="position:absolute;left:4826;top:-69;width:2;height:66" coordorigin="4826,-69" coordsize="2,66">
              <v:shape style="position:absolute;left:4826;top:-69;width:2;height:66" coordorigin="4826,-69" coordsize="0,66" path="m4826,-69l4826,-4e" filled="false" stroked="true" strokeweight=".38617pt" strokecolor="#0080ff">
                <v:path arrowok="t"/>
              </v:shape>
            </v:group>
            <v:group style="position:absolute;left:3908;top:-69;width:2;height:66" coordorigin="3908,-69" coordsize="2,66">
              <v:shape style="position:absolute;left:3908;top:-69;width:2;height:66" coordorigin="3908,-69" coordsize="0,66" path="m3908,-4l3908,-69e" filled="false" stroked="true" strokeweight=".371318pt" strokecolor="#0080ff">
                <v:path arrowok="t"/>
              </v:shape>
            </v:group>
            <v:group style="position:absolute;left:5087;top:-69;width:2;height:66" coordorigin="5087,-69" coordsize="2,66">
              <v:shape style="position:absolute;left:5087;top:-69;width:2;height:66" coordorigin="5087,-69" coordsize="0,66" path="m5087,-4l5087,-69e" filled="false" stroked="true" strokeweight=".371318pt" strokecolor="#0080ff">
                <v:path arrowok="t"/>
              </v:shape>
            </v:group>
            <v:group style="position:absolute;left:4990;top:-69;width:2;height:66" coordorigin="4990,-69" coordsize="2,66">
              <v:shape style="position:absolute;left:4990;top:-69;width:2;height:66" coordorigin="4990,-69" coordsize="0,66" path="m4990,-4l4990,-69e" filled="false" stroked="true" strokeweight=".371318pt" strokecolor="#0080ff">
                <v:path arrowok="t"/>
              </v:shape>
            </v:group>
            <v:group style="position:absolute;left:5327;top:-69;width:2;height:66" coordorigin="5327,-69" coordsize="2,66">
              <v:shape style="position:absolute;left:5327;top:-69;width:2;height:66" coordorigin="5327,-69" coordsize="0,66" path="m5327,-4l5327,-69e" filled="false" stroked="true" strokeweight=".371318pt" strokecolor="#0080ff">
                <v:path arrowok="t"/>
              </v:shape>
            </v:group>
            <v:group style="position:absolute;left:3994;top:-69;width:2;height:66" coordorigin="3994,-69" coordsize="2,66">
              <v:shape style="position:absolute;left:3994;top:-69;width:2;height:66" coordorigin="3994,-69" coordsize="0,66" path="m3994,-4l3994,-69e" filled="false" stroked="true" strokeweight=".371318pt" strokecolor="#0080ff">
                <v:path arrowok="t"/>
              </v:shape>
            </v:group>
            <v:group style="position:absolute;left:3858;top:-69;width:2;height:66" coordorigin="3858,-69" coordsize="2,66">
              <v:shape style="position:absolute;left:3858;top:-69;width:2;height:66" coordorigin="3858,-69" coordsize="0,66" path="m3858,-69l3858,-4e" filled="false" stroked="true" strokeweight=".44063pt" strokecolor="#0080ff">
                <v:path arrowok="t"/>
              </v:shape>
            </v:group>
            <v:group style="position:absolute;left:4760;top:-69;width:2;height:66" coordorigin="4760,-69" coordsize="2,66">
              <v:shape style="position:absolute;left:4760;top:-69;width:2;height:66" coordorigin="4760,-69" coordsize="0,66" path="m4760,-69l4760,-4e" filled="false" stroked="true" strokeweight=".470328pt" strokecolor="#0080ff">
                <v:path arrowok="t"/>
              </v:shape>
            </v:group>
            <v:group style="position:absolute;left:4506;top:-69;width:2;height:66" coordorigin="4506,-69" coordsize="2,66">
              <v:shape style="position:absolute;left:4506;top:-69;width:2;height:66" coordorigin="4506,-69" coordsize="0,66" path="m4506,-69l4506,-4e" filled="false" stroked="true" strokeweight=".504991pt" strokecolor="#0080ff">
                <v:path arrowok="t"/>
              </v:shape>
            </v:group>
            <v:group style="position:absolute;left:4610;top:-69;width:2;height:66" coordorigin="4610,-69" coordsize="2,66">
              <v:shape style="position:absolute;left:4610;top:-69;width:2;height:66" coordorigin="4610,-69" coordsize="0,66" path="m4610,-4l4610,-69e" filled="false" stroked="true" strokeweight=".371318pt" strokecolor="#0080ff">
                <v:path arrowok="t"/>
              </v:shape>
            </v:group>
            <v:group style="position:absolute;left:4078;top:-69;width:2;height:66" coordorigin="4078,-69" coordsize="2,66">
              <v:shape style="position:absolute;left:4078;top:-69;width:2;height:66" coordorigin="4078,-69" coordsize="0,66" path="m4078,-69l4078,-4e" filled="false" stroked="true" strokeweight=".420827pt" strokecolor="#0080ff">
                <v:path arrowok="t"/>
              </v:shape>
            </v:group>
            <v:group style="position:absolute;left:4441;top:-69;width:2;height:66" coordorigin="4441,-69" coordsize="2,66">
              <v:shape style="position:absolute;left:4441;top:-69;width:2;height:66" coordorigin="4441,-69" coordsize="0,66" path="m4441,-69l4441,-4e" filled="false" stroked="true" strokeweight=".420832pt" strokecolor="#0080ff">
                <v:path arrowok="t"/>
              </v:shape>
            </v:group>
            <v:group style="position:absolute;left:3866;top:-69;width:2;height:66" coordorigin="3866,-69" coordsize="2,66">
              <v:shape style="position:absolute;left:3866;top:-69;width:2;height:66" coordorigin="3866,-69" coordsize="0,66" path="m3866,-4l3866,-69e" filled="false" stroked="true" strokeweight=".371318pt" strokecolor="#0080ff">
                <v:path arrowok="t"/>
              </v:shape>
            </v:group>
            <v:group style="position:absolute;left:4252;top:-69;width:2;height:66" coordorigin="4252,-69" coordsize="2,66">
              <v:shape style="position:absolute;left:4252;top:-69;width:2;height:66" coordorigin="4252,-69" coordsize="0,66" path="m4252,-69l4252,-4e" filled="false" stroked="true" strokeweight=".475287pt" strokecolor="#0080ff">
                <v:path arrowok="t"/>
              </v:shape>
            </v:group>
            <v:group style="position:absolute;left:4302;top:-69;width:2;height:66" coordorigin="4302,-69" coordsize="2,66">
              <v:shape style="position:absolute;left:4302;top:-69;width:2;height:66" coordorigin="4302,-69" coordsize="0,66" path="m4302,-69l4302,-4e" filled="false" stroked="true" strokeweight=".514908pt" strokecolor="#0080ff">
                <v:path arrowok="t"/>
              </v:shape>
            </v:group>
            <v:group style="position:absolute;left:4790;top:-69;width:2;height:66" coordorigin="4790,-69" coordsize="2,66">
              <v:shape style="position:absolute;left:4790;top:-69;width:2;height:66" coordorigin="4790,-69" coordsize="0,66" path="m4790,-69l4790,-4e" filled="false" stroked="true" strokeweight=".470342pt" strokecolor="#0080ff">
                <v:path arrowok="t"/>
              </v:shape>
            </v:group>
            <v:group style="position:absolute;left:4286;top:-69;width:2;height:66" coordorigin="4286,-69" coordsize="2,66">
              <v:shape style="position:absolute;left:4286;top:-69;width:2;height:66" coordorigin="4286,-69" coordsize="0,66" path="m4286,-69l4286,-4e" filled="false" stroked="true" strokeweight=".470323pt" strokecolor="#0080ff">
                <v:path arrowok="t"/>
              </v:shape>
            </v:group>
            <v:group style="position:absolute;left:4239;top:-69;width:2;height:66" coordorigin="4239,-69" coordsize="2,66">
              <v:shape style="position:absolute;left:4239;top:-69;width:2;height:66" coordorigin="4239,-69" coordsize="0,66" path="m4239,-69l4239,-4e" filled="false" stroked="true" strokeweight=".504990pt" strokecolor="#0080ff">
                <v:path arrowok="t"/>
              </v:shape>
            </v:group>
            <v:group style="position:absolute;left:3929;top:-69;width:2;height:66" coordorigin="3929,-69" coordsize="2,66">
              <v:shape style="position:absolute;left:3929;top:-69;width:2;height:66" coordorigin="3929,-69" coordsize="0,66" path="m3929,-69l3929,-4e" filled="false" stroked="true" strokeweight=".45053pt" strokecolor="#0080ff">
                <v:path arrowok="t"/>
              </v:shape>
            </v:group>
            <v:group style="position:absolute;left:5128;top:-69;width:2;height:66" coordorigin="5128,-69" coordsize="2,66">
              <v:shape style="position:absolute;left:5128;top:-69;width:2;height:66" coordorigin="5128,-69" coordsize="0,66" path="m5128,-4l5128,-69e" filled="false" stroked="true" strokeweight=".371318pt" strokecolor="#0080ff">
                <v:path arrowok="t"/>
              </v:shape>
            </v:group>
            <v:group style="position:absolute;left:3888;top:-69;width:2;height:66" coordorigin="3888,-69" coordsize="2,66">
              <v:shape style="position:absolute;left:3888;top:-69;width:2;height:66" coordorigin="3888,-69" coordsize="0,66" path="m3888,-69l3888,-4e" filled="false" stroked="true" strokeweight=".376268pt" strokecolor="#0080ff">
                <v:path arrowok="t"/>
              </v:shape>
            </v:group>
            <v:group style="position:absolute;left:4144;top:-69;width:2;height:66" coordorigin="4144,-69" coordsize="2,66">
              <v:shape style="position:absolute;left:4144;top:-69;width:2;height:66" coordorigin="4144,-69" coordsize="0,66" path="m4144,-4l4144,-69e" filled="false" stroked="true" strokeweight=".371318pt" strokecolor="#0080ff">
                <v:path arrowok="t"/>
              </v:shape>
            </v:group>
            <v:group style="position:absolute;left:4015;top:-69;width:2;height:66" coordorigin="4015,-69" coordsize="2,66">
              <v:shape style="position:absolute;left:4015;top:-69;width:2;height:66" coordorigin="4015,-69" coordsize="0,66" path="m4015,-69l4015,-4e" filled="false" stroked="true" strokeweight=".371318pt" strokecolor="#0080ff">
                <v:path arrowok="t"/>
              </v:shape>
            </v:group>
            <v:group style="position:absolute;left:4341;top:-69;width:2;height:66" coordorigin="4341,-69" coordsize="2,66">
              <v:shape style="position:absolute;left:4341;top:-69;width:2;height:66" coordorigin="4341,-69" coordsize="0,66" path="m4341,-69l4341,-4e" filled="false" stroked="true" strokeweight=".405974pt" strokecolor="#0080ff">
                <v:path arrowok="t"/>
              </v:shape>
            </v:group>
            <v:group style="position:absolute;left:5065;top:-69;width:2;height:66" coordorigin="5065,-69" coordsize="2,66">
              <v:shape style="position:absolute;left:5065;top:-69;width:2;height:66" coordorigin="5065,-69" coordsize="0,66" path="m5065,-4l5065,-69e" filled="false" stroked="true" strokeweight=".371318pt" strokecolor="#0080ff">
                <v:path arrowok="t"/>
              </v:shape>
            </v:group>
            <v:group style="position:absolute;left:4781;top:-69;width:2;height:66" coordorigin="4781,-69" coordsize="2,66">
              <v:shape style="position:absolute;left:4781;top:-69;width:2;height:66" coordorigin="4781,-69" coordsize="0,66" path="m4781,-69l4781,-4e" filled="false" stroked="true" strokeweight=".38617pt" strokecolor="#0080ff">
                <v:path arrowok="t"/>
              </v:shape>
            </v:group>
            <v:group style="position:absolute;left:4935;top:-69;width:2;height:66" coordorigin="4935,-69" coordsize="2,66">
              <v:shape style="position:absolute;left:4935;top:-69;width:2;height:66" coordorigin="4935,-69" coordsize="0,66" path="m4935,-4l4935,-69e" filled="false" stroked="true" strokeweight=".371318pt" strokecolor="#0080ff">
                <v:path arrowok="t"/>
              </v:shape>
            </v:group>
            <v:group style="position:absolute;left:5069;top:-69;width:2;height:66" coordorigin="5069,-69" coordsize="2,66">
              <v:shape style="position:absolute;left:5069;top:-69;width:2;height:66" coordorigin="5069,-69" coordsize="0,66" path="m5069,-4l5069,-69e" filled="false" stroked="true" strokeweight=".371318pt" strokecolor="#0080ff">
                <v:path arrowok="t"/>
              </v:shape>
            </v:group>
            <v:group style="position:absolute;left:4728;top:-69;width:2;height:66" coordorigin="4728,-69" coordsize="2,66">
              <v:shape style="position:absolute;left:4728;top:-69;width:2;height:66" coordorigin="4728,-69" coordsize="0,66" path="m4728,-69l4728,-4e" filled="false" stroked="true" strokeweight=".460434pt" strokecolor="#0080ff">
                <v:path arrowok="t"/>
              </v:shape>
            </v:group>
            <v:group style="position:absolute;left:3814;top:-69;width:2;height:66" coordorigin="3814,-69" coordsize="2,66">
              <v:shape style="position:absolute;left:3814;top:-69;width:2;height:66" coordorigin="3814,-69" coordsize="0,66" path="m3814,-4l3814,-69e" filled="false" stroked="true" strokeweight=".371318pt" strokecolor="#0080ff">
                <v:path arrowok="t"/>
              </v:shape>
            </v:group>
            <v:group style="position:absolute;left:4007;top:-69;width:2;height:66" coordorigin="4007,-69" coordsize="2,66">
              <v:shape style="position:absolute;left:4007;top:-69;width:2;height:66" coordorigin="4007,-69" coordsize="0,66" path="m4007,-4l4007,-69e" filled="false" stroked="true" strokeweight=".371318pt" strokecolor="#0080ff">
                <v:path arrowok="t"/>
              </v:shape>
            </v:group>
            <v:group style="position:absolute;left:4538;top:-69;width:2;height:66" coordorigin="4538,-69" coordsize="2,66">
              <v:shape style="position:absolute;left:4538;top:-69;width:2;height:66" coordorigin="4538,-69" coordsize="0,66" path="m4538,-69l4538,-4e" filled="false" stroked="true" strokeweight=".440629pt" strokecolor="#0080ff">
                <v:path arrowok="t"/>
              </v:shape>
            </v:group>
            <v:group style="position:absolute;left:4164;top:-69;width:2;height:66" coordorigin="4164,-69" coordsize="2,66">
              <v:shape style="position:absolute;left:4164;top:-69;width:2;height:66" coordorigin="4164,-69" coordsize="0,66" path="m4164,-69l4164,-4e" filled="false" stroked="true" strokeweight=".391121pt" strokecolor="#0080ff">
                <v:path arrowok="t"/>
              </v:shape>
            </v:group>
            <v:group style="position:absolute;left:3775;top:-69;width:2;height:66" coordorigin="3775,-69" coordsize="2,66">
              <v:shape style="position:absolute;left:3775;top:-69;width:2;height:66" coordorigin="3775,-69" coordsize="0,66" path="m3775,-4l3775,-69e" filled="false" stroked="true" strokeweight=".371318pt" strokecolor="#0080ff">
                <v:path arrowok="t"/>
              </v:shape>
            </v:group>
            <v:group style="position:absolute;left:5074;top:-69;width:2;height:66" coordorigin="5074,-69" coordsize="2,66">
              <v:shape style="position:absolute;left:5074;top:-69;width:2;height:66" coordorigin="5074,-69" coordsize="0,66" path="m5074,-4l5074,-69e" filled="false" stroked="true" strokeweight=".371318pt" strokecolor="#0080ff">
                <v:path arrowok="t"/>
              </v:shape>
            </v:group>
            <v:group style="position:absolute;left:4113;top:-69;width:2;height:66" coordorigin="4113,-69" coordsize="2,66">
              <v:shape style="position:absolute;left:4113;top:-69;width:2;height:66" coordorigin="4113,-69" coordsize="0,66" path="m4113,-69l4113,-4e" filled="false" stroked="true" strokeweight=".440628pt" strokecolor="#0080ff">
                <v:path arrowok="t"/>
              </v:shape>
            </v:group>
            <v:group style="position:absolute;left:4509;top:-69;width:2;height:66" coordorigin="4509,-69" coordsize="2,66">
              <v:shape style="position:absolute;left:4509;top:-69;width:2;height:66" coordorigin="4509,-69" coordsize="0,66" path="m4509,-69l4509,-4e" filled="false" stroked="true" strokeweight=".410925pt" strokecolor="#0080ff">
                <v:path arrowok="t"/>
              </v:shape>
            </v:group>
            <v:group style="position:absolute;left:4981;top:-69;width:2;height:66" coordorigin="4981,-69" coordsize="2,66">
              <v:shape style="position:absolute;left:4981;top:-69;width:2;height:66" coordorigin="4981,-69" coordsize="0,66" path="m4981,-69l4981,-4e" filled="false" stroked="true" strokeweight=".405974pt" strokecolor="#0080ff">
                <v:path arrowok="t"/>
              </v:shape>
            </v:group>
            <v:group style="position:absolute;left:4946;top:-69;width:2;height:66" coordorigin="4946,-69" coordsize="2,66">
              <v:shape style="position:absolute;left:4946;top:-69;width:2;height:66" coordorigin="4946,-69" coordsize="0,66" path="m4946,-69l4946,-4e" filled="false" stroked="true" strokeweight=".396069pt" strokecolor="#0080ff">
                <v:path arrowok="t"/>
              </v:shape>
            </v:group>
            <v:group style="position:absolute;left:4184;top:-69;width:2;height:66" coordorigin="4184,-69" coordsize="2,66">
              <v:shape style="position:absolute;left:4184;top:-69;width:2;height:66" coordorigin="4184,-69" coordsize="0,66" path="m4184,-69l4184,-4e" filled="false" stroked="true" strokeweight=".475294pt" strokecolor="#0080ff">
                <v:path arrowok="t"/>
              </v:shape>
            </v:group>
            <v:group style="position:absolute;left:5311;top:-69;width:2;height:66" coordorigin="5311,-69" coordsize="2,66">
              <v:shape style="position:absolute;left:5311;top:-69;width:2;height:66" coordorigin="5311,-69" coordsize="0,66" path="m5311,-4l5311,-69e" filled="false" stroked="true" strokeweight=".371318pt" strokecolor="#0080ff">
                <v:path arrowok="t"/>
              </v:shape>
            </v:group>
            <v:group style="position:absolute;left:4871;top:-69;width:2;height:66" coordorigin="4871,-69" coordsize="2,66">
              <v:shape style="position:absolute;left:4871;top:-69;width:2;height:66" coordorigin="4871,-69" coordsize="0,66" path="m4871,-4l4871,-69e" filled="false" stroked="true" strokeweight=".371318pt" strokecolor="#0080ff">
                <v:path arrowok="t"/>
              </v:shape>
            </v:group>
            <v:group style="position:absolute;left:4271;top:-69;width:2;height:66" coordorigin="4271,-69" coordsize="2,66">
              <v:shape style="position:absolute;left:4271;top:-69;width:2;height:66" coordorigin="4271,-69" coordsize="0,66" path="m4271,-69l4271,-4e" filled="false" stroked="true" strokeweight=".480248pt" strokecolor="#0080ff">
                <v:path arrowok="t"/>
              </v:shape>
            </v:group>
            <v:group style="position:absolute;left:4024;top:-69;width:2;height:66" coordorigin="4024,-69" coordsize="2,66">
              <v:shape style="position:absolute;left:4024;top:-69;width:2;height:66" coordorigin="4024,-69" coordsize="0,66" path="m4024,-4l4024,-69e" filled="false" stroked="true" strokeweight=".371318pt" strokecolor="#0080ff">
                <v:path arrowok="t"/>
              </v:shape>
            </v:group>
            <v:group style="position:absolute;left:4057;top:-69;width:2;height:66" coordorigin="4057,-69" coordsize="2,66">
              <v:shape style="position:absolute;left:4057;top:-69;width:2;height:66" coordorigin="4057,-69" coordsize="0,66" path="m4057,-69l4057,-4e" filled="false" stroked="true" strokeweight=".376268pt" strokecolor="#0080ff">
                <v:path arrowok="t"/>
              </v:shape>
            </v:group>
            <v:group style="position:absolute;left:4236;top:-69;width:2;height:66" coordorigin="4236,-69" coordsize="2,66">
              <v:shape style="position:absolute;left:4236;top:-69;width:2;height:66" coordorigin="4236,-69" coordsize="0,66" path="m4236,-69l4236,-4e" filled="false" stroked="true" strokeweight=".435679pt" strokecolor="#0080ff">
                <v:path arrowok="t"/>
              </v:shape>
            </v:group>
            <v:group style="position:absolute;left:4632;top:-69;width:2;height:66" coordorigin="4632,-69" coordsize="2,66">
              <v:shape style="position:absolute;left:4632;top:-69;width:2;height:66" coordorigin="4632,-69" coordsize="0,66" path="m4632,-69l4632,-4e" filled="false" stroked="true" strokeweight=".376268pt" strokecolor="#0080ff">
                <v:path arrowok="t"/>
              </v:shape>
            </v:group>
            <v:group style="position:absolute;left:4516;top:-69;width:2;height:66" coordorigin="4516,-69" coordsize="2,66">
              <v:shape style="position:absolute;left:4516;top:-69;width:2;height:66" coordorigin="4516,-69" coordsize="0,66" path="m4516,-69l4516,-4e" filled="false" stroked="true" strokeweight=".504978pt" strokecolor="#0080ff">
                <v:path arrowok="t"/>
              </v:shape>
            </v:group>
            <v:group style="position:absolute;left:4392;top:-69;width:2;height:66" coordorigin="4392,-69" coordsize="2,66">
              <v:shape style="position:absolute;left:4392;top:-69;width:2;height:66" coordorigin="4392,-69" coordsize="0,66" path="m4392,-69l4392,-4e" filled="false" stroked="true" strokeweight=".415876pt" strokecolor="#0080ff">
                <v:path arrowok="t"/>
              </v:shape>
            </v:group>
            <v:group style="position:absolute;left:4755;top:-69;width:2;height:66" coordorigin="4755,-69" coordsize="2,66">
              <v:shape style="position:absolute;left:4755;top:-69;width:2;height:66" coordorigin="4755,-69" coordsize="0,66" path="m4755,-69l4755,-4e" filled="false" stroked="true" strokeweight=".450532pt" strokecolor="#0080ff">
                <v:path arrowok="t"/>
              </v:shape>
            </v:group>
            <v:group style="position:absolute;left:5187;top:-69;width:2;height:66" coordorigin="5187,-69" coordsize="2,66">
              <v:shape style="position:absolute;left:5187;top:-69;width:2;height:66" coordorigin="5187,-69" coordsize="0,66" path="m5187,-4l5187,-69e" filled="false" stroked="true" strokeweight=".371318pt" strokecolor="#0080ff">
                <v:path arrowok="t"/>
              </v:shape>
            </v:group>
            <v:group style="position:absolute;left:4297;top:-69;width:2;height:66" coordorigin="4297,-69" coordsize="2,66">
              <v:shape style="position:absolute;left:4297;top:-69;width:2;height:66" coordorigin="4297,-69" coordsize="0,66" path="m4297,-69l4297,-4e" filled="false" stroked="true" strokeweight=".415872pt" strokecolor="#0080ff">
                <v:path arrowok="t"/>
              </v:shape>
            </v:group>
            <v:group style="position:absolute;left:4847;top:-69;width:2;height:66" coordorigin="4847,-69" coordsize="2,66">
              <v:shape style="position:absolute;left:4847;top:-69;width:2;height:66" coordorigin="4847,-69" coordsize="0,66" path="m4847,-69l4847,-4e" filled="false" stroked="true" strokeweight=".371318pt" strokecolor="#0080ff">
                <v:path arrowok="t"/>
              </v:shape>
            </v:group>
            <v:group style="position:absolute;left:5242;top:-69;width:2;height:66" coordorigin="5242,-69" coordsize="2,66">
              <v:shape style="position:absolute;left:5242;top:-69;width:2;height:66" coordorigin="5242,-69" coordsize="0,66" path="m5242,-69l5242,-4e" filled="false" stroked="true" strokeweight=".381219pt" strokecolor="#0080ff">
                <v:path arrowok="t"/>
              </v:shape>
            </v:group>
            <v:group style="position:absolute;left:4839;top:-69;width:2;height:66" coordorigin="4839,-69" coordsize="2,66">
              <v:shape style="position:absolute;left:4839;top:-69;width:2;height:66" coordorigin="4839,-69" coordsize="0,66" path="m4839,-69l4839,-4e" filled="false" stroked="true" strokeweight=".396072pt" strokecolor="#0080ff">
                <v:path arrowok="t"/>
              </v:shape>
            </v:group>
            <v:group style="position:absolute;left:4874;top:-69;width:2;height:66" coordorigin="4874,-69" coordsize="2,66">
              <v:shape style="position:absolute;left:4874;top:-69;width:2;height:66" coordorigin="4874,-69" coordsize="0,66" path="m4874,-69l4874,-4e" filled="false" stroked="true" strokeweight=".410923pt" strokecolor="#0080ff">
                <v:path arrowok="t"/>
              </v:shape>
            </v:group>
            <v:group style="position:absolute;left:4355;top:-69;width:2;height:66" coordorigin="4355,-69" coordsize="2,66">
              <v:shape style="position:absolute;left:4355;top:-69;width:2;height:66" coordorigin="4355,-69" coordsize="0,66" path="m4355,-69l4355,-4e" filled="false" stroked="true" strokeweight=".371318pt" strokecolor="#0080ff">
                <v:path arrowok="t"/>
              </v:shape>
            </v:group>
            <v:group style="position:absolute;left:4034;top:-69;width:2;height:66" coordorigin="4034,-69" coordsize="2,66">
              <v:shape style="position:absolute;left:4034;top:-69;width:2;height:66" coordorigin="4034,-69" coordsize="0,66" path="m4034,-69l4034,-4e" filled="false" stroked="true" strokeweight=".425777pt" strokecolor="#0080ff">
                <v:path arrowok="t"/>
              </v:shape>
            </v:group>
            <v:group style="position:absolute;left:5220;top:-69;width:2;height:66" coordorigin="5220,-69" coordsize="2,66">
              <v:shape style="position:absolute;left:5220;top:-69;width:2;height:66" coordorigin="5220,-69" coordsize="0,66" path="m5220,-4l5220,-69e" filled="false" stroked="true" strokeweight=".371318pt" strokecolor="#0080ff">
                <v:path arrowok="t"/>
              </v:shape>
            </v:group>
            <v:group style="position:absolute;left:4985;top:-69;width:2;height:66" coordorigin="4985,-69" coordsize="2,66">
              <v:shape style="position:absolute;left:4985;top:-69;width:2;height:66" coordorigin="4985,-69" coordsize="0,66" path="m4985,-4l4985,-69e" filled="false" stroked="true" strokeweight=".371318pt" strokecolor="#0080ff">
                <v:path arrowok="t"/>
              </v:shape>
            </v:group>
            <v:group style="position:absolute;left:4919;top:-69;width:2;height:66" coordorigin="4919,-69" coordsize="2,66">
              <v:shape style="position:absolute;left:4919;top:-69;width:2;height:66" coordorigin="4919,-69" coordsize="0,66" path="m4919,-69l4919,-4e" filled="false" stroked="true" strokeweight=".420827pt" strokecolor="#0080ff">
                <v:path arrowok="t"/>
              </v:shape>
            </v:group>
            <v:group style="position:absolute;left:4107;top:-69;width:2;height:66" coordorigin="4107,-69" coordsize="2,66">
              <v:shape style="position:absolute;left:4107;top:-69;width:2;height:66" coordorigin="4107,-69" coordsize="0,66" path="m4107,-69l4107,-4e" filled="false" stroked="true" strokeweight=".445577pt" strokecolor="#0080ff">
                <v:path arrowok="t"/>
              </v:shape>
            </v:group>
            <v:group style="position:absolute;left:4278;top:-69;width:2;height:66" coordorigin="4278,-69" coordsize="2,66">
              <v:shape style="position:absolute;left:4278;top:-69;width:2;height:66" coordorigin="4278,-69" coordsize="0,66" path="m4278,-69l4278,-4e" filled="false" stroked="true" strokeweight=".465389pt" strokecolor="#0080ff">
                <v:path arrowok="t"/>
              </v:shape>
            </v:group>
            <v:group style="position:absolute;left:3891;top:-69;width:2;height:66" coordorigin="3891,-69" coordsize="2,66">
              <v:shape style="position:absolute;left:3891;top:-69;width:2;height:66" coordorigin="3891,-69" coordsize="0,66" path="m3891,-69l3891,-4e" filled="false" stroked="true" strokeweight=".376268pt" strokecolor="#0080ff">
                <v:path arrowok="t"/>
              </v:shape>
            </v:group>
            <v:group style="position:absolute;left:4350;top:-69;width:2;height:66" coordorigin="4350,-69" coordsize="2,66">
              <v:shape style="position:absolute;left:4350;top:-69;width:2;height:66" coordorigin="4350,-69" coordsize="0,66" path="m4350,-69l4350,-4e" filled="false" stroked="true" strokeweight=".430728pt" strokecolor="#0080ff">
                <v:path arrowok="t"/>
              </v:shape>
            </v:group>
            <v:group style="position:absolute;left:3884;top:-69;width:2;height:66" coordorigin="3884,-69" coordsize="2,66">
              <v:shape style="position:absolute;left:3884;top:-69;width:2;height:66" coordorigin="3884,-69" coordsize="0,66" path="m3884,-69l3884,-4e" filled="false" stroked="true" strokeweight=".371318pt" strokecolor="#0080ff">
                <v:path arrowok="t"/>
              </v:shape>
            </v:group>
            <v:group style="position:absolute;left:4094;top:-69;width:2;height:66" coordorigin="4094,-69" coordsize="2,66">
              <v:shape style="position:absolute;left:4094;top:-69;width:2;height:66" coordorigin="4094,-69" coordsize="0,66" path="m4094,-69l4094,-4e" filled="false" stroked="true" strokeweight=".381219pt" strokecolor="#0080ff">
                <v:path arrowok="t"/>
              </v:shape>
            </v:group>
            <v:group style="position:absolute;left:4928;top:-69;width:2;height:66" coordorigin="4928,-69" coordsize="2,66">
              <v:shape style="position:absolute;left:4928;top:-69;width:2;height:66" coordorigin="4928,-69" coordsize="0,66" path="m4928,-69l4928,-4e" filled="false" stroked="true" strokeweight=".430728pt" strokecolor="#0080ff">
                <v:path arrowok="t"/>
              </v:shape>
            </v:group>
            <v:group style="position:absolute;left:4448;top:-69;width:2;height:66" coordorigin="4448,-69" coordsize="2,66">
              <v:shape style="position:absolute;left:4448;top:-69;width:2;height:66" coordorigin="4448,-69" coordsize="0,66" path="m4448,-69l4448,-4e" filled="false" stroked="true" strokeweight=".465389pt" strokecolor="#0080ff">
                <v:path arrowok="t"/>
              </v:shape>
            </v:group>
            <v:group style="position:absolute;left:5178;top:-69;width:2;height:66" coordorigin="5178,-69" coordsize="2,66">
              <v:shape style="position:absolute;left:5178;top:-69;width:2;height:66" coordorigin="5178,-69" coordsize="0,66" path="m5178,-69l5178,-4e" filled="false" stroked="true" strokeweight=".38617pt" strokecolor="#0080ff">
                <v:path arrowok="t"/>
              </v:shape>
            </v:group>
            <v:group style="position:absolute;left:4284;top:-69;width:2;height:66" coordorigin="4284,-69" coordsize="2,66">
              <v:shape style="position:absolute;left:4284;top:-69;width:2;height:66" coordorigin="4284,-69" coordsize="0,66" path="m4284,-69l4284,-4e" filled="false" stroked="true" strokeweight=".500047pt" strokecolor="#0080ff">
                <v:path arrowok="t"/>
              </v:shape>
            </v:group>
            <v:group style="position:absolute;left:4774;top:-69;width:2;height:66" coordorigin="4774,-69" coordsize="2,66">
              <v:shape style="position:absolute;left:4774;top:-69;width:2;height:66" coordorigin="4774,-69" coordsize="0,66" path="m4774,-69l4774,-4e" filled="false" stroked="true" strokeweight=".455483pt" strokecolor="#0080ff">
                <v:path arrowok="t"/>
              </v:shape>
            </v:group>
            <v:group style="position:absolute;left:4039;top:-69;width:2;height:66" coordorigin="4039,-69" coordsize="2,66">
              <v:shape style="position:absolute;left:4039;top:-69;width:2;height:66" coordorigin="4039,-69" coordsize="0,66" path="m4039,-69l4039,-4e" filled="false" stroked="true" strokeweight=".519845pt" strokecolor="#0080ff">
                <v:path arrowok="t"/>
              </v:shape>
            </v:group>
            <v:group style="position:absolute;left:4801;top:-69;width:2;height:66" coordorigin="4801,-69" coordsize="2,66">
              <v:shape style="position:absolute;left:4801;top:-69;width:2;height:66" coordorigin="4801,-69" coordsize="0,66" path="m4801,-4l4801,-69e" filled="false" stroked="true" strokeweight=".371318pt" strokecolor="#0080ff">
                <v:path arrowok="t"/>
              </v:shape>
            </v:group>
            <v:group style="position:absolute;left:4683;top:-69;width:2;height:66" coordorigin="4683,-69" coordsize="2,66">
              <v:shape style="position:absolute;left:4683;top:-69;width:2;height:66" coordorigin="4683,-69" coordsize="0,66" path="m4683,-4l4683,-69e" filled="false" stroked="true" strokeweight=".371318pt" strokecolor="#0080ff">
                <v:path arrowok="t"/>
              </v:shape>
            </v:group>
            <v:group style="position:absolute;left:4616;top:-69;width:2;height:66" coordorigin="4616,-69" coordsize="2,66">
              <v:shape style="position:absolute;left:4616;top:-69;width:2;height:66" coordorigin="4616,-69" coordsize="0,66" path="m4616,-69l4616,-4e" filled="false" stroked="true" strokeweight=".450537pt" strokecolor="#0080ff">
                <v:path arrowok="t"/>
              </v:shape>
            </v:group>
            <v:group style="position:absolute;left:4060;top:-69;width:2;height:66" coordorigin="4060,-69" coordsize="2,66">
              <v:shape style="position:absolute;left:4060;top:-69;width:2;height:66" coordorigin="4060,-69" coordsize="0,66" path="m4060,-69l4060,-4e" filled="false" stroked="true" strokeweight=".376268pt" strokecolor="#0080ff">
                <v:path arrowok="t"/>
              </v:shape>
            </v:group>
            <v:group style="position:absolute;left:5049;top:-69;width:2;height:66" coordorigin="5049,-69" coordsize="2,66">
              <v:shape style="position:absolute;left:5049;top:-69;width:2;height:66" coordorigin="5049,-69" coordsize="0,66" path="m5049,-69l5049,-4e" filled="false" stroked="true" strokeweight=".371318pt" strokecolor="#0080ff">
                <v:path arrowok="t"/>
              </v:shape>
            </v:group>
            <v:group style="position:absolute;left:4860;top:-69;width:2;height:66" coordorigin="4860,-69" coordsize="2,66">
              <v:shape style="position:absolute;left:4860;top:-69;width:2;height:66" coordorigin="4860,-69" coordsize="0,66" path="m4860,-69l4860,-4e" filled="false" stroked="true" strokeweight=".401023pt" strokecolor="#0080ff">
                <v:path arrowok="t"/>
              </v:shape>
            </v:group>
            <v:group style="position:absolute;left:4437;top:-69;width:2;height:66" coordorigin="4437,-69" coordsize="2,66">
              <v:shape style="position:absolute;left:4437;top:-69;width:2;height:66" coordorigin="4437,-69" coordsize="0,66" path="m4437,-4l4437,-69e" filled="false" stroked="true" strokeweight=".371318pt" strokecolor="#0080ff">
                <v:path arrowok="t"/>
              </v:shape>
            </v:group>
            <v:group style="position:absolute;left:5358;top:-69;width:2;height:66" coordorigin="5358,-69" coordsize="2,66">
              <v:shape style="position:absolute;left:5358;top:-69;width:2;height:66" coordorigin="5358,-69" coordsize="0,66" path="m5358,-4l5358,-69e" filled="false" stroked="true" strokeweight=".371318pt" strokecolor="#0080ff">
                <v:path arrowok="t"/>
              </v:shape>
            </v:group>
            <v:group style="position:absolute;left:3964;top:-69;width:2;height:66" coordorigin="3964,-69" coordsize="2,66">
              <v:shape style="position:absolute;left:3964;top:-69;width:2;height:66" coordorigin="3964,-69" coordsize="0,66" path="m3964,-69l3964,-4e" filled="false" stroked="true" strokeweight=".38617pt" strokecolor="#0080ff">
                <v:path arrowok="t"/>
              </v:shape>
            </v:group>
            <v:group style="position:absolute;left:5261;top:-69;width:2;height:66" coordorigin="5261,-69" coordsize="2,66">
              <v:shape style="position:absolute;left:5261;top:-69;width:2;height:66" coordorigin="5261,-69" coordsize="0,66" path="m5261,-69l5261,-4e" filled="false" stroked="true" strokeweight=".376268pt" strokecolor="#0080ff">
                <v:path arrowok="t"/>
              </v:shape>
            </v:group>
            <v:group style="position:absolute;left:3975;top:-69;width:2;height:66" coordorigin="3975,-69" coordsize="2,66">
              <v:shape style="position:absolute;left:3975;top:-69;width:2;height:66" coordorigin="3975,-69" coordsize="0,66" path="m3975,-69l3975,-4e" filled="false" stroked="true" strokeweight=".470336pt" strokecolor="#0080ff">
                <v:path arrowok="t"/>
              </v:shape>
            </v:group>
            <v:group style="position:absolute;left:4378;top:-69;width:2;height:66" coordorigin="4378,-69" coordsize="2,66">
              <v:shape style="position:absolute;left:4378;top:-69;width:2;height:66" coordorigin="4378,-69" coordsize="0,66" path="m4378,-69l4378,-4e" filled="false" stroked="true" strokeweight=".455477pt" strokecolor="#0080ff">
                <v:path arrowok="t"/>
              </v:shape>
            </v:group>
            <v:group style="position:absolute;left:5413;top:-69;width:2;height:66" coordorigin="5413,-69" coordsize="2,66">
              <v:shape style="position:absolute;left:5413;top:-69;width:2;height:66" coordorigin="5413,-69" coordsize="0,66" path="m5413,-4l5413,-69e" filled="false" stroked="true" strokeweight=".371318pt" strokecolor="#0080ff">
                <v:path arrowok="t"/>
              </v:shape>
            </v:group>
            <v:group style="position:absolute;left:4119;top:-69;width:2;height:66" coordorigin="4119,-69" coordsize="2,66">
              <v:shape style="position:absolute;left:4119;top:-69;width:2;height:66" coordorigin="4119,-69" coordsize="0,66" path="m4119,-4l4119,-69e" filled="false" stroked="true" strokeweight=".371318pt" strokecolor="#0080ff">
                <v:path arrowok="t"/>
              </v:shape>
            </v:group>
            <v:group style="position:absolute;left:5285;top:-69;width:2;height:66" coordorigin="5285,-69" coordsize="2,66">
              <v:shape style="position:absolute;left:5285;top:-69;width:2;height:66" coordorigin="5285,-69" coordsize="0,66" path="m5285,-4l5285,-69e" filled="false" stroked="true" strokeweight=".371318pt" strokecolor="#0080ff">
                <v:path arrowok="t"/>
              </v:shape>
            </v:group>
            <v:group style="position:absolute;left:4623;top:-69;width:2;height:66" coordorigin="4623,-69" coordsize="2,66">
              <v:shape style="position:absolute;left:4623;top:-69;width:2;height:66" coordorigin="4623,-69" coordsize="0,66" path="m4623,-69l4623,-4e" filled="false" stroked="true" strokeweight=".465389pt" strokecolor="#0080ff">
                <v:path arrowok="t"/>
              </v:shape>
            </v:group>
            <v:group style="position:absolute;left:4996;top:-69;width:2;height:66" coordorigin="4996,-69" coordsize="2,66">
              <v:shape style="position:absolute;left:4996;top:-69;width:2;height:66" coordorigin="4996,-69" coordsize="0,66" path="m4996,-4l4996,-69e" filled="false" stroked="true" strokeweight=".371318pt" strokecolor="#0080ff">
                <v:path arrowok="t"/>
              </v:shape>
            </v:group>
            <v:group style="position:absolute;left:5136;top:-69;width:2;height:66" coordorigin="5136,-69" coordsize="2,66">
              <v:shape style="position:absolute;left:5136;top:-69;width:2;height:66" coordorigin="5136,-69" coordsize="0,66" path="m5136,-4l5136,-69e" filled="false" stroked="true" strokeweight=".371318pt" strokecolor="#0080ff">
                <v:path arrowok="t"/>
              </v:shape>
            </v:group>
            <v:group style="position:absolute;left:4892;top:-69;width:2;height:66" coordorigin="4892,-69" coordsize="2,66">
              <v:shape style="position:absolute;left:4892;top:-69;width:2;height:66" coordorigin="4892,-69" coordsize="0,66" path="m4892,-4l4892,-69e" filled="false" stroked="true" strokeweight=".371318pt" strokecolor="#0080ff">
                <v:path arrowok="t"/>
              </v:shape>
            </v:group>
            <v:group style="position:absolute;left:5438;top:-69;width:2;height:66" coordorigin="5438,-69" coordsize="2,66">
              <v:shape style="position:absolute;left:5438;top:-69;width:2;height:66" coordorigin="5438,-69" coordsize="0,66" path="m5438,-4l5438,-69e" filled="false" stroked="true" strokeweight=".371318pt" strokecolor="#0080ff">
                <v:path arrowok="t"/>
              </v:shape>
            </v:group>
            <v:group style="position:absolute;left:4564;top:-69;width:2;height:66" coordorigin="4564,-69" coordsize="2,66">
              <v:shape style="position:absolute;left:4564;top:-69;width:2;height:66" coordorigin="4564,-69" coordsize="0,66" path="m4564,-69l4564,-4e" filled="false" stroked="true" strokeweight=".470336pt" strokecolor="#0080ff">
                <v:path arrowok="t"/>
              </v:shape>
            </v:group>
            <v:group style="position:absolute;left:4337;top:-69;width:2;height:66" coordorigin="4337,-69" coordsize="2,66">
              <v:shape style="position:absolute;left:4337;top:-69;width:2;height:66" coordorigin="4337,-69" coordsize="0,66" path="m4337,-69l4337,-4e" filled="false" stroked="true" strokeweight=".405974pt" strokecolor="#0080ff">
                <v:path arrowok="t"/>
              </v:shape>
            </v:group>
            <v:group style="position:absolute;left:4364;top:-69;width:2;height:66" coordorigin="4364,-69" coordsize="2,66">
              <v:shape style="position:absolute;left:4364;top:-69;width:2;height:66" coordorigin="4364,-69" coordsize="0,66" path="m4364,-4l4364,-69e" filled="false" stroked="true" strokeweight=".371318pt" strokecolor="#0080ff">
                <v:path arrowok="t"/>
              </v:shape>
            </v:group>
            <v:group style="position:absolute;left:4855;top:-69;width:2;height:66" coordorigin="4855,-69" coordsize="2,66">
              <v:shape style="position:absolute;left:4855;top:-69;width:2;height:66" coordorigin="4855,-69" coordsize="0,66" path="m4855,-69l4855,-4e" filled="false" stroked="true" strokeweight=".495097pt" strokecolor="#0080ff">
                <v:path arrowok="t"/>
              </v:shape>
            </v:group>
            <v:group style="position:absolute;left:5022;top:-69;width:2;height:66" coordorigin="5022,-69" coordsize="2,66">
              <v:shape style="position:absolute;left:5022;top:-69;width:2;height:66" coordorigin="5022,-69" coordsize="0,66" path="m5022,-4l5022,-69e" filled="false" stroked="true" strokeweight=".371318pt" strokecolor="#0080ff">
                <v:path arrowok="t"/>
              </v:shape>
            </v:group>
            <v:group style="position:absolute;left:5206;top:-69;width:2;height:66" coordorigin="5206,-69" coordsize="2,66">
              <v:shape style="position:absolute;left:5206;top:-69;width:2;height:66" coordorigin="5206,-69" coordsize="0,66" path="m5206,-69l5206,-4e" filled="false" stroked="true" strokeweight=".430728pt" strokecolor="#0080ff">
                <v:path arrowok="t"/>
              </v:shape>
            </v:group>
            <v:group style="position:absolute;left:4012;top:-69;width:2;height:66" coordorigin="4012,-69" coordsize="2,66">
              <v:shape style="position:absolute;left:4012;top:-69;width:2;height:66" coordorigin="4012,-69" coordsize="0,66" path="m4012,-4l4012,-69e" filled="false" stroked="true" strokeweight=".371318pt" strokecolor="#0080ff">
                <v:path arrowok="t"/>
              </v:shape>
            </v:group>
            <v:group style="position:absolute;left:3795;top:-69;width:2;height:66" coordorigin="3795,-69" coordsize="2,66">
              <v:shape style="position:absolute;left:3795;top:-69;width:2;height:66" coordorigin="3795,-69" coordsize="0,66" path="m3795,-69l3795,-4e" filled="false" stroked="true" strokeweight=".490136pt" strokecolor="#0080ff">
                <v:path arrowok="t"/>
              </v:shape>
            </v:group>
            <v:group style="position:absolute;left:3597;top:-69;width:2;height:66" coordorigin="3597,-69" coordsize="2,66">
              <v:shape style="position:absolute;left:3597;top:-69;width:2;height:66" coordorigin="3597,-69" coordsize="0,66" path="m3597,-4l3597,-69e" filled="false" stroked="true" strokeweight=".371318pt" strokecolor="#0080ff">
                <v:path arrowok="t"/>
              </v:shape>
            </v:group>
            <v:group style="position:absolute;left:3670;top:-69;width:2;height:66" coordorigin="3670,-69" coordsize="2,66">
              <v:shape style="position:absolute;left:3670;top:-69;width:2;height:66" coordorigin="3670,-69" coordsize="0,66" path="m3670,-4l3670,-69e" filled="false" stroked="true" strokeweight=".371318pt" strokecolor="#0080ff">
                <v:path arrowok="t"/>
              </v:shape>
            </v:group>
            <v:group style="position:absolute;left:4047;top:-69;width:2;height:66" coordorigin="4047,-69" coordsize="2,66">
              <v:shape style="position:absolute;left:4047;top:-69;width:2;height:66" coordorigin="4047,-69" coordsize="0,66" path="m4047,-4l4047,-69e" filled="false" stroked="true" strokeweight=".371318pt" strokecolor="#0080ff">
                <v:path arrowok="t"/>
              </v:shape>
            </v:group>
            <v:group style="position:absolute;left:5245;top:-69;width:2;height:66" coordorigin="5245,-69" coordsize="2,66">
              <v:shape style="position:absolute;left:5245;top:-69;width:2;height:66" coordorigin="5245,-69" coordsize="0,66" path="m5245,-4l5245,-69e" filled="false" stroked="true" strokeweight=".371318pt" strokecolor="#0080ff">
                <v:path arrowok="t"/>
              </v:shape>
            </v:group>
            <v:group style="position:absolute;left:3800;top:-69;width:2;height:66" coordorigin="3800,-69" coordsize="2,66">
              <v:shape style="position:absolute;left:3800;top:-69;width:2;height:66" coordorigin="3800,-69" coordsize="0,66" path="m3800,-4l3800,-69e" filled="false" stroked="true" strokeweight=".371318pt" strokecolor="#0080ff">
                <v:path arrowok="t"/>
              </v:shape>
            </v:group>
            <v:group style="position:absolute;left:4901;top:-69;width:2;height:66" coordorigin="4901,-69" coordsize="2,66">
              <v:shape style="position:absolute;left:4901;top:-69;width:2;height:66" coordorigin="4901,-69" coordsize="0,66" path="m4901,-4l4901,-69e" filled="false" stroked="true" strokeweight=".371318pt" strokecolor="#0080ff">
                <v:path arrowok="t"/>
              </v:shape>
            </v:group>
            <v:group style="position:absolute;left:5445;top:-69;width:2;height:66" coordorigin="5445,-69" coordsize="2,66">
              <v:shape style="position:absolute;left:5445;top:-69;width:2;height:66" coordorigin="5445,-69" coordsize="0,66" path="m5445,-4l5445,-69e" filled="false" stroked="true" strokeweight=".371318pt" strokecolor="#0080ff">
                <v:path arrowok="t"/>
              </v:shape>
            </v:group>
            <v:group style="position:absolute;left:3912;top:-69;width:2;height:66" coordorigin="3912,-69" coordsize="2,66">
              <v:shape style="position:absolute;left:3912;top:-69;width:2;height:66" coordorigin="3912,-69" coordsize="0,66" path="m3912,-4l3912,-69e" filled="false" stroked="true" strokeweight=".371318pt" strokecolor="#0080ff">
                <v:path arrowok="t"/>
              </v:shape>
            </v:group>
            <v:group style="position:absolute;left:4708;top:-69;width:2;height:66" coordorigin="4708,-69" coordsize="2,66">
              <v:shape style="position:absolute;left:4708;top:-69;width:2;height:66" coordorigin="4708,-69" coordsize="0,66" path="m4708,-69l4708,-4e" filled="false" stroked="true" strokeweight=".465381pt" strokecolor="#0080ff">
                <v:path arrowok="t"/>
              </v:shape>
            </v:group>
            <v:group style="position:absolute;left:3925;top:-69;width:2;height:66" coordorigin="3925,-69" coordsize="2,66">
              <v:shape style="position:absolute;left:3925;top:-69;width:2;height:66" coordorigin="3925,-69" coordsize="0,66" path="m3925,-69l3925,-4e" filled="false" stroked="true" strokeweight=".440623pt" strokecolor="#0080ff">
                <v:path arrowok="t"/>
              </v:shape>
            </v:group>
            <v:group style="position:absolute;left:4948;top:-69;width:2;height:66" coordorigin="4948,-69" coordsize="2,66">
              <v:shape style="position:absolute;left:4948;top:-69;width:2;height:66" coordorigin="4948,-69" coordsize="0,66" path="m4948,-4l4948,-69e" filled="false" stroked="true" strokeweight=".371318pt" strokecolor="#0080ff">
                <v:path arrowok="t"/>
              </v:shape>
            </v:group>
            <v:group style="position:absolute;left:4468;top:-69;width:2;height:66" coordorigin="4468,-69" coordsize="2,66">
              <v:shape style="position:absolute;left:4468;top:-69;width:2;height:66" coordorigin="4468,-69" coordsize="0,66" path="m4468,-69l4468,-4e" filled="false" stroked="true" strokeweight=".514896pt" strokecolor="#0080ff">
                <v:path arrowok="t"/>
              </v:shape>
            </v:group>
            <v:group style="position:absolute;left:4519;top:-69;width:2;height:66" coordorigin="4519,-69" coordsize="2,66">
              <v:shape style="position:absolute;left:4519;top:-69;width:2;height:66" coordorigin="4519,-69" coordsize="0,66" path="m4519,-69l4519,-4e" filled="false" stroked="true" strokeweight=".490132pt" strokecolor="#0080ff">
                <v:path arrowok="t"/>
              </v:shape>
            </v:group>
            <v:group style="position:absolute;left:5102;top:-69;width:2;height:66" coordorigin="5102,-69" coordsize="2,66">
              <v:shape style="position:absolute;left:5102;top:-69;width:2;height:66" coordorigin="5102,-69" coordsize="0,66" path="m5102,-69l5102,-4e" filled="false" stroked="true" strokeweight=".465385pt" strokecolor="#0080ff">
                <v:path arrowok="t"/>
              </v:shape>
            </v:group>
            <v:group style="position:absolute;left:4549;top:-69;width:2;height:66" coordorigin="4549,-69" coordsize="2,66">
              <v:shape style="position:absolute;left:4549;top:-69;width:2;height:66" coordorigin="4549,-69" coordsize="0,66" path="m4549,-69l4549,-4e" filled="false" stroked="true" strokeweight=".44063pt" strokecolor="#0080ff">
                <v:path arrowok="t"/>
              </v:shape>
            </v:group>
            <v:group style="position:absolute;left:3674;top:-69;width:2;height:66" coordorigin="3674,-69" coordsize="2,66">
              <v:shape style="position:absolute;left:3674;top:-69;width:2;height:66" coordorigin="3674,-69" coordsize="0,66" path="m3674,-4l3674,-69e" filled="false" stroked="true" strokeweight=".371318pt" strokecolor="#0080ff">
                <v:path arrowok="t"/>
              </v:shape>
            </v:group>
            <v:group style="position:absolute;left:4971;top:-69;width:2;height:66" coordorigin="4971,-69" coordsize="2,66">
              <v:shape style="position:absolute;left:4971;top:-69;width:2;height:66" coordorigin="4971,-69" coordsize="0,66" path="m4971,-69l4971,-4e" filled="false" stroked="true" strokeweight=".450532pt" strokecolor="#0080ff">
                <v:path arrowok="t"/>
              </v:shape>
            </v:group>
            <v:group style="position:absolute;left:5234;top:-69;width:2;height:66" coordorigin="5234,-69" coordsize="2,66">
              <v:shape style="position:absolute;left:5234;top:-69;width:2;height:66" coordorigin="5234,-69" coordsize="0,66" path="m5234,-4l5234,-69e" filled="false" stroked="true" strokeweight=".371318pt" strokecolor="#0080ff">
                <v:path arrowok="t"/>
              </v:shape>
            </v:group>
            <v:group style="position:absolute;left:4739;top:-69;width:2;height:66" coordorigin="4739,-69" coordsize="2,66">
              <v:shape style="position:absolute;left:4739;top:-69;width:2;height:66" coordorigin="4739,-69" coordsize="0,66" path="m4739,-69l4739,-4e" filled="false" stroked="true" strokeweight=".430728pt" strokecolor="#0080ff">
                <v:path arrowok="t"/>
              </v:shape>
            </v:group>
            <v:group style="position:absolute;left:4953;top:-69;width:2;height:66" coordorigin="4953,-69" coordsize="2,66">
              <v:shape style="position:absolute;left:4953;top:-69;width:2;height:66" coordorigin="4953,-69" coordsize="0,66" path="m4953,-69l4953,-4e" filled="false" stroked="true" strokeweight=".376268pt" strokecolor="#0080ff">
                <v:path arrowok="t"/>
              </v:shape>
            </v:group>
            <v:group style="position:absolute;left:4128;top:-69;width:2;height:66" coordorigin="4128,-69" coordsize="2,66">
              <v:shape style="position:absolute;left:4128;top:-69;width:2;height:66" coordorigin="4128,-69" coordsize="0,66" path="m4128,-4l4128,-69e" filled="false" stroked="true" strokeweight=".371318pt" strokecolor="#0080ff">
                <v:path arrowok="t"/>
              </v:shape>
            </v:group>
            <v:group style="position:absolute;left:4720;top:-69;width:2;height:66" coordorigin="4720,-69" coordsize="2,66">
              <v:shape style="position:absolute;left:4720;top:-69;width:2;height:66" coordorigin="4720,-69" coordsize="0,66" path="m4720,-69l4720,-4e" filled="false" stroked="true" strokeweight=".396072pt" strokecolor="#0080ff">
                <v:path arrowok="t"/>
              </v:shape>
            </v:group>
            <v:group style="position:absolute;left:4160;top:-69;width:2;height:66" coordorigin="4160,-69" coordsize="2,66">
              <v:shape style="position:absolute;left:4160;top:-69;width:2;height:66" coordorigin="4160,-69" coordsize="0,66" path="m4160,-69l4160,-4e" filled="false" stroked="true" strokeweight=".470338pt" strokecolor="#0080ff">
                <v:path arrowok="t"/>
              </v:shape>
            </v:group>
            <v:group style="position:absolute;left:4487;top:-69;width:2;height:66" coordorigin="4487,-69" coordsize="2,66">
              <v:shape style="position:absolute;left:4487;top:-69;width:2;height:66" coordorigin="4487,-69" coordsize="0,66" path="m4487,-69l4487,-4e" filled="false" stroked="true" strokeweight=".44063pt" strokecolor="#0080ff">
                <v:path arrowok="t"/>
              </v:shape>
            </v:group>
            <v:group style="position:absolute;left:4242;top:-69;width:2;height:66" coordorigin="4242,-69" coordsize="2,66">
              <v:shape style="position:absolute;left:4242;top:-69;width:2;height:66" coordorigin="4242,-69" coordsize="0,66" path="m4242,-4l4242,-69e" filled="false" stroked="true" strokeweight=".371318pt" strokecolor="#0080ff">
                <v:path arrowok="t"/>
              </v:shape>
            </v:group>
            <v:group style="position:absolute;left:4347;top:-69;width:2;height:66" coordorigin="4347,-69" coordsize="2,66">
              <v:shape style="position:absolute;left:4347;top:-69;width:2;height:66" coordorigin="4347,-69" coordsize="0,66" path="m4347,-4l4347,-69e" filled="false" stroked="true" strokeweight=".371318pt" strokecolor="#0080ff">
                <v:path arrowok="t"/>
              </v:shape>
            </v:group>
            <v:group style="position:absolute;left:4496;top:-69;width:2;height:66" coordorigin="4496,-69" coordsize="2,66">
              <v:shape style="position:absolute;left:4496;top:-69;width:2;height:66" coordorigin="4496,-69" coordsize="0,66" path="m4496,-4l4496,-69e" filled="false" stroked="true" strokeweight=".371318pt" strokecolor="#0080ff">
                <v:path arrowok="t"/>
              </v:shape>
            </v:group>
            <v:group style="position:absolute;left:4540;top:-69;width:2;height:66" coordorigin="4540,-69" coordsize="2,66">
              <v:shape style="position:absolute;left:4540;top:-69;width:2;height:66" coordorigin="4540,-69" coordsize="0,66" path="m4540,-4l4540,-69e" filled="false" stroked="true" strokeweight=".371318pt" strokecolor="#0080ff">
                <v:path arrowok="t"/>
              </v:shape>
            </v:group>
            <v:group style="position:absolute;left:4911;top:-69;width:2;height:66" coordorigin="4911,-69" coordsize="2,66">
              <v:shape style="position:absolute;left:4911;top:-69;width:2;height:66" coordorigin="4911,-69" coordsize="0,66" path="m4911,-69l4911,-4e" filled="false" stroked="true" strokeweight=".440632pt" strokecolor="#0080ff">
                <v:path arrowok="t"/>
              </v:shape>
            </v:group>
            <v:group style="position:absolute;left:4294;top:-69;width:2;height:66" coordorigin="4294,-69" coordsize="2,66">
              <v:shape style="position:absolute;left:4294;top:-69;width:2;height:66" coordorigin="4294,-69" coordsize="0,66" path="m4294,-69l4294,-4e" filled="false" stroked="true" strokeweight=".396072pt" strokecolor="#0080ff">
                <v:path arrowok="t"/>
              </v:shape>
            </v:group>
            <v:group style="position:absolute;left:4259;top:-69;width:2;height:66" coordorigin="4259,-69" coordsize="2,66">
              <v:shape style="position:absolute;left:4259;top:-69;width:2;height:66" coordorigin="4259,-69" coordsize="0,66" path="m4259,-4l4259,-69e" filled="false" stroked="true" strokeweight=".371318pt" strokecolor="#0080ff">
                <v:path arrowok="t"/>
              </v:shape>
            </v:group>
            <v:group style="position:absolute;left:5047;top:-69;width:2;height:66" coordorigin="5047,-69" coordsize="2,66">
              <v:shape style="position:absolute;left:5047;top:-69;width:2;height:66" coordorigin="5047,-69" coordsize="0,66" path="m5047,-4l5047,-69e" filled="false" stroked="true" strokeweight=".371318pt" strokecolor="#0080ff">
                <v:path arrowok="t"/>
              </v:shape>
            </v:group>
            <v:group style="position:absolute;left:4643;top:-69;width:2;height:66" coordorigin="4643,-69" coordsize="2,66">
              <v:shape style="position:absolute;left:4643;top:-69;width:2;height:66" coordorigin="4643,-69" coordsize="0,66" path="m4643,-69l4643,-4e" filled="false" stroked="true" strokeweight=".465385pt" strokecolor="#0080ff">
                <v:path arrowok="t"/>
              </v:shape>
            </v:group>
            <v:group style="position:absolute;left:4122;top:-69;width:2;height:66" coordorigin="4122,-69" coordsize="2,66">
              <v:shape style="position:absolute;left:4122;top:-69;width:2;height:66" coordorigin="4122,-69" coordsize="0,66" path="m4122,-69l4122,-4e" filled="false" stroked="true" strokeweight=".445581pt" strokecolor="#0080ff">
                <v:path arrowok="t"/>
              </v:shape>
            </v:group>
            <v:group style="position:absolute;left:4116;top:-69;width:2;height:66" coordorigin="4116,-69" coordsize="2,66">
              <v:shape style="position:absolute;left:4116;top:-69;width:2;height:66" coordorigin="4116,-69" coordsize="0,66" path="m4116,-4l4116,-69e" filled="false" stroked="true" strokeweight=".371318pt" strokecolor="#0080ff">
                <v:path arrowok="t"/>
              </v:shape>
            </v:group>
            <v:group style="position:absolute;left:3979;top:-69;width:2;height:66" coordorigin="3979,-69" coordsize="2,66">
              <v:shape style="position:absolute;left:3979;top:-69;width:2;height:66" coordorigin="3979,-69" coordsize="0,66" path="m3979,-69l3979,-4e" filled="false" stroked="true" strokeweight=".435679pt" strokecolor="#0080ff">
                <v:path arrowok="t"/>
              </v:shape>
            </v:group>
            <v:group style="position:absolute;left:5095;top:-69;width:2;height:66" coordorigin="5095,-69" coordsize="2,66">
              <v:shape style="position:absolute;left:5095;top:-69;width:2;height:66" coordorigin="5095,-69" coordsize="0,66" path="m5095,-69l5095,-4e" filled="false" stroked="true" strokeweight=".455483pt" strokecolor="#0080ff">
                <v:path arrowok="t"/>
              </v:shape>
            </v:group>
            <v:group style="position:absolute;left:3824;top:-69;width:2;height:66" coordorigin="3824,-69" coordsize="2,66">
              <v:shape style="position:absolute;left:3824;top:-69;width:2;height:66" coordorigin="3824,-69" coordsize="0,66" path="m3824,-4l3824,-69e" filled="false" stroked="true" strokeweight=".371318pt" strokecolor="#0080ff">
                <v:path arrowok="t"/>
              </v:shape>
            </v:group>
            <v:group style="position:absolute;left:4166;top:-69;width:2;height:66" coordorigin="4166,-69" coordsize="2,66">
              <v:shape style="position:absolute;left:4166;top:-69;width:2;height:66" coordorigin="4166,-69" coordsize="0,66" path="m4166,-4l4166,-69e" filled="false" stroked="true" strokeweight=".371318pt" strokecolor="#0080ff">
                <v:path arrowok="t"/>
              </v:shape>
            </v:group>
            <v:group style="position:absolute;left:4157;top:-69;width:2;height:66" coordorigin="4157,-69" coordsize="2,66">
              <v:shape style="position:absolute;left:4157;top:-69;width:2;height:66" coordorigin="4157,-69" coordsize="0,66" path="m4157,-4l4157,-69e" filled="false" stroked="true" strokeweight=".371318pt" strokecolor="#0080ff">
                <v:path arrowok="t"/>
              </v:shape>
            </v:group>
            <v:group style="position:absolute;left:4054;top:-69;width:2;height:66" coordorigin="4054,-69" coordsize="2,66">
              <v:shape style="position:absolute;left:4054;top:-69;width:2;height:66" coordorigin="4054,-69" coordsize="0,66" path="m4054,-69l4054,-4e" filled="false" stroked="true" strokeweight=".44063pt" strokecolor="#0080ff">
                <v:path arrowok="t"/>
              </v:shape>
            </v:group>
            <v:group style="position:absolute;left:3984;top:-69;width:2;height:66" coordorigin="3984,-69" coordsize="2,66">
              <v:shape style="position:absolute;left:3984;top:-69;width:2;height:66" coordorigin="3984,-69" coordsize="0,66" path="m3984,-69l3984,-4e" filled="false" stroked="true" strokeweight=".470336pt" strokecolor="#0080ff">
                <v:path arrowok="t"/>
              </v:shape>
            </v:group>
            <v:group style="position:absolute;left:4534;top:-69;width:2;height:66" coordorigin="4534,-69" coordsize="2,66">
              <v:shape style="position:absolute;left:4534;top:-69;width:2;height:66" coordorigin="4534,-69" coordsize="0,66" path="m4534,-4l4534,-69e" filled="false" stroked="true" strokeweight=".371318pt" strokecolor="#0080ff">
                <v:path arrowok="t"/>
              </v:shape>
            </v:group>
            <v:group style="position:absolute;left:4964;top:-69;width:2;height:66" coordorigin="4964,-69" coordsize="2,66">
              <v:shape style="position:absolute;left:4964;top:-69;width:2;height:66" coordorigin="4964,-69" coordsize="0,66" path="m4964,-69l4964,-4e" filled="false" stroked="true" strokeweight=".376268pt" strokecolor="#0080ff">
                <v:path arrowok="t"/>
              </v:shape>
            </v:group>
            <v:group style="position:absolute;left:3829;top:-69;width:2;height:66" coordorigin="3829,-69" coordsize="2,66">
              <v:shape style="position:absolute;left:3829;top:-69;width:2;height:66" coordorigin="3829,-69" coordsize="0,66" path="m3829,-4l3829,-69e" filled="false" stroked="true" strokeweight=".371318pt" strokecolor="#0080ff">
                <v:path arrowok="t"/>
              </v:shape>
            </v:group>
            <v:group style="position:absolute;left:5009;top:-69;width:2;height:66" coordorigin="5009,-69" coordsize="2,66">
              <v:shape style="position:absolute;left:5009;top:-69;width:2;height:66" coordorigin="5009,-69" coordsize="0,66" path="m5009,-4l5009,-69e" filled="false" stroked="true" strokeweight=".371318pt" strokecolor="#0080ff">
                <v:path arrowok="t"/>
              </v:shape>
            </v:group>
            <v:group style="position:absolute;left:4375;top:-69;width:2;height:66" coordorigin="4375,-69" coordsize="2,66">
              <v:shape style="position:absolute;left:4375;top:-69;width:2;height:66" coordorigin="4375,-69" coordsize="0,66" path="m4375,-69l4375,-4e" filled="false" stroked="true" strokeweight=".396071pt" strokecolor="#0080ff">
                <v:path arrowok="t"/>
              </v:shape>
            </v:group>
            <v:group style="position:absolute;left:3880;top:-69;width:2;height:66" coordorigin="3880,-69" coordsize="2,66">
              <v:shape style="position:absolute;left:3880;top:-69;width:2;height:66" coordorigin="3880,-69" coordsize="0,66" path="m3880,-69l3880,-4e" filled="false" stroked="true" strokeweight=".415876pt" strokecolor="#0080ff">
                <v:path arrowok="t"/>
              </v:shape>
            </v:group>
            <v:group style="position:absolute;left:3762;top:-69;width:2;height:66" coordorigin="3762,-69" coordsize="2,66">
              <v:shape style="position:absolute;left:3762;top:-69;width:2;height:66" coordorigin="3762,-69" coordsize="0,66" path="m3762,-4l3762,-69e" filled="false" stroked="true" strokeweight=".371318pt" strokecolor="#0080ff">
                <v:path arrowok="t"/>
              </v:shape>
            </v:group>
            <v:group style="position:absolute;left:4478;top:-69;width:2;height:66" coordorigin="4478,-69" coordsize="2,66">
              <v:shape style="position:absolute;left:4478;top:-69;width:2;height:66" coordorigin="4478,-69" coordsize="0,66" path="m4478,-69l4478,-4e" filled="false" stroked="true" strokeweight=".38617pt" strokecolor="#0080ff">
                <v:path arrowok="t"/>
              </v:shape>
            </v:group>
            <v:group style="position:absolute;left:5200;top:-69;width:2;height:66" coordorigin="5200,-69" coordsize="2,66">
              <v:shape style="position:absolute;left:5200;top:-69;width:2;height:66" coordorigin="5200,-69" coordsize="0,66" path="m5200,-4l5200,-69e" filled="false" stroked="true" strokeweight=".371318pt" strokecolor="#0080ff">
                <v:path arrowok="t"/>
              </v:shape>
            </v:group>
            <v:group style="position:absolute;left:4771;top:-69;width:2;height:66" coordorigin="4771,-69" coordsize="2,66">
              <v:shape style="position:absolute;left:4771;top:-69;width:2;height:66" coordorigin="4771,-69" coordsize="0,66" path="m4771,-4l4771,-69e" filled="false" stroked="true" strokeweight=".371318pt" strokecolor="#0080ff">
                <v:path arrowok="t"/>
              </v:shape>
            </v:group>
            <v:group style="position:absolute;left:4833;top:-69;width:2;height:66" coordorigin="4833,-69" coordsize="2,66">
              <v:shape style="position:absolute;left:4833;top:-69;width:2;height:66" coordorigin="4833,-69" coordsize="0,66" path="m4833,-69l4833,-4e" filled="false" stroked="true" strokeweight=".440623pt" strokecolor="#0080ff">
                <v:path arrowok="t"/>
              </v:shape>
            </v:group>
            <v:group style="position:absolute;left:3953;top:-69;width:2;height:66" coordorigin="3953,-69" coordsize="2,66">
              <v:shape style="position:absolute;left:3953;top:-69;width:2;height:66" coordorigin="3953,-69" coordsize="0,66" path="m3953,-4l3953,-69e" filled="false" stroked="true" strokeweight=".371318pt" strokecolor="#0080ff">
                <v:path arrowok="t"/>
              </v:shape>
            </v:group>
            <v:group style="position:absolute;left:4069;top:-69;width:2;height:66" coordorigin="4069,-69" coordsize="2,66">
              <v:shape style="position:absolute;left:4069;top:-69;width:2;height:66" coordorigin="4069,-69" coordsize="0,66" path="m4069,-4l4069,-69e" filled="false" stroked="true" strokeweight=".371318pt" strokecolor="#0080ff">
                <v:path arrowok="t"/>
              </v:shape>
            </v:group>
            <v:group style="position:absolute;left:4665;top:-69;width:2;height:66" coordorigin="4665,-69" coordsize="2,66">
              <v:shape style="position:absolute;left:4665;top:-69;width:2;height:66" coordorigin="4665,-69" coordsize="0,66" path="m4665,-69l4665,-4e" filled="false" stroked="true" strokeweight=".376268pt" strokecolor="#0080ff">
                <v:path arrowok="t"/>
              </v:shape>
            </v:group>
            <v:group style="position:absolute;left:4888;top:-69;width:2;height:66" coordorigin="4888,-69" coordsize="2,66">
              <v:shape style="position:absolute;left:4888;top:-69;width:2;height:66" coordorigin="4888,-69" coordsize="0,66" path="m4888,-4l4888,-69e" filled="false" stroked="true" strokeweight=".371318pt" strokecolor="#0080ff">
                <v:path arrowok="t"/>
              </v:shape>
            </v:group>
            <v:group style="position:absolute;left:4597;top:-69;width:2;height:66" coordorigin="4597,-69" coordsize="2,66">
              <v:shape style="position:absolute;left:4597;top:-69;width:2;height:66" coordorigin="4597,-69" coordsize="0,66" path="m4597,-69l4597,-4e" filled="false" stroked="true" strokeweight=".430728pt" strokecolor="#0080ff">
                <v:path arrowok="t"/>
              </v:shape>
            </v:group>
            <v:group style="position:absolute;left:5039;top:-69;width:2;height:66" coordorigin="5039,-69" coordsize="2,66">
              <v:shape style="position:absolute;left:5039;top:-69;width:2;height:66" coordorigin="5039,-69" coordsize="0,66" path="m5039,-4l5039,-69e" filled="false" stroked="true" strokeweight=".371318pt" strokecolor="#0080ff">
                <v:path arrowok="t"/>
              </v:shape>
            </v:group>
            <v:group style="position:absolute;left:4281;top:-69;width:2;height:66" coordorigin="4281,-69" coordsize="2,66">
              <v:shape style="position:absolute;left:4281;top:-69;width:2;height:66" coordorigin="4281,-69" coordsize="0,66" path="m4281,-4l4281,-69e" filled="false" stroked="true" strokeweight=".371318pt" strokecolor="#0080ff">
                <v:path arrowok="t"/>
              </v:shape>
            </v:group>
            <v:group style="position:absolute;left:4453;top:-69;width:2;height:66" coordorigin="4453,-69" coordsize="2,66">
              <v:shape style="position:absolute;left:4453;top:-69;width:2;height:66" coordorigin="4453,-69" coordsize="0,66" path="m4453,-4l4453,-69e" filled="false" stroked="true" strokeweight=".371318pt" strokecolor="#0080ff">
                <v:path arrowok="t"/>
              </v:shape>
            </v:group>
            <v:group style="position:absolute;left:3905;top:-69;width:2;height:66" coordorigin="3905,-69" coordsize="2,66">
              <v:shape style="position:absolute;left:3905;top:-69;width:2;height:66" coordorigin="3905,-69" coordsize="0,66" path="m3905,-4l3905,-69e" filled="false" stroked="true" strokeweight=".371318pt" strokecolor="#0080ff">
                <v:path arrowok="t"/>
              </v:shape>
            </v:group>
            <v:group style="position:absolute;left:3781;top:-69;width:2;height:66" coordorigin="3781,-69" coordsize="2,66">
              <v:shape style="position:absolute;left:3781;top:-69;width:2;height:66" coordorigin="3781,-69" coordsize="0,66" path="m3781,-4l3781,-69e" filled="false" stroked="true" strokeweight=".371318pt" strokecolor="#0080ff">
                <v:path arrowok="t"/>
              </v:shape>
            </v:group>
            <v:group style="position:absolute;left:4512;top:-69;width:2;height:66" coordorigin="4512,-69" coordsize="2,66">
              <v:shape style="position:absolute;left:4512;top:-69;width:2;height:66" coordorigin="4512,-69" coordsize="0,66" path="m4512,-69l4512,-4e" filled="false" stroked="true" strokeweight=".371318pt" strokecolor="#0080ff">
                <v:path arrowok="t"/>
              </v:shape>
            </v:group>
            <v:group style="position:absolute;left:4224;top:-69;width:2;height:66" coordorigin="4224,-69" coordsize="2,66">
              <v:shape style="position:absolute;left:4224;top:-69;width:2;height:66" coordorigin="4224,-69" coordsize="0,66" path="m4224,-4l4224,-69e" filled="false" stroked="true" strokeweight=".371318pt" strokecolor="#0080ff">
                <v:path arrowok="t"/>
              </v:shape>
            </v:group>
            <v:group style="position:absolute;left:3986;top:-69;width:2;height:66" coordorigin="3986,-69" coordsize="2,66">
              <v:shape style="position:absolute;left:3986;top:-69;width:2;height:66" coordorigin="3986,-69" coordsize="0,66" path="m3986,-4l3986,-69e" filled="false" stroked="true" strokeweight=".371318pt" strokecolor="#0080ff">
                <v:path arrowok="t"/>
              </v:shape>
            </v:group>
            <v:group style="position:absolute;left:4305;top:-69;width:2;height:66" coordorigin="4305,-69" coordsize="2,66">
              <v:shape style="position:absolute;left:4305;top:-69;width:2;height:66" coordorigin="4305,-69" coordsize="0,66" path="m4305,-4l4305,-69e" filled="false" stroked="true" strokeweight=".371318pt" strokecolor="#0080ff">
                <v:path arrowok="t"/>
              </v:shape>
            </v:group>
            <v:group style="position:absolute;left:4130;top:-69;width:2;height:66" coordorigin="4130,-69" coordsize="2,66">
              <v:shape style="position:absolute;left:4130;top:-69;width:2;height:66" coordorigin="4130,-69" coordsize="0,66" path="m4130,-4l4130,-69e" filled="false" stroked="true" strokeweight=".371318pt" strokecolor="#0080ff">
                <v:path arrowok="t"/>
              </v:shape>
            </v:group>
            <v:group style="position:absolute;left:3923;top:-69;width:2;height:66" coordorigin="3923,-69" coordsize="2,66">
              <v:shape style="position:absolute;left:3923;top:-69;width:2;height:66" coordorigin="3923,-69" coordsize="0,66" path="m3923,-4l3923,-69e" filled="false" stroked="true" strokeweight=".371318pt" strokecolor="#0080ff">
                <v:path arrowok="t"/>
              </v:shape>
            </v:group>
            <v:group style="position:absolute;left:4717;top:-69;width:2;height:66" coordorigin="4717,-69" coordsize="2,66">
              <v:shape style="position:absolute;left:4717;top:-69;width:2;height:66" coordorigin="4717,-69" coordsize="0,66" path="m4717,-4l4717,-69e" filled="false" stroked="true" strokeweight=".371318pt" strokecolor="#0080ff">
                <v:path arrowok="t"/>
              </v:shape>
            </v:group>
            <v:group style="position:absolute;left:4353;top:-69;width:2;height:66" coordorigin="4353,-69" coordsize="2,66">
              <v:shape style="position:absolute;left:4353;top:-69;width:2;height:66" coordorigin="4353,-69" coordsize="0,66" path="m4353,-4l4353,-69e" filled="false" stroked="true" strokeweight=".371318pt" strokecolor="#0080ff">
                <v:path arrowok="t"/>
              </v:shape>
            </v:group>
            <v:group style="position:absolute;left:4312;top:-69;width:2;height:66" coordorigin="4312,-69" coordsize="2,66">
              <v:shape style="position:absolute;left:4312;top:-69;width:2;height:66" coordorigin="4312,-69" coordsize="0,66" path="m4312,-4l4312,-69e" filled="false" stroked="true" strokeweight=".371318pt" strokecolor="#0080ff">
                <v:path arrowok="t"/>
              </v:shape>
            </v:group>
            <v:group style="position:absolute;left:3918;top:-69;width:2;height:66" coordorigin="3918,-69" coordsize="2,66">
              <v:shape style="position:absolute;left:3918;top:-69;width:2;height:66" coordorigin="3918,-69" coordsize="0,66" path="m3918,-4l3918,-69e" filled="false" stroked="true" strokeweight=".371318pt" strokecolor="#0080ff">
                <v:path arrowok="t"/>
              </v:shape>
            </v:group>
            <v:group style="position:absolute;left:3996;top:-69;width:2;height:66" coordorigin="3996,-69" coordsize="2,66">
              <v:shape style="position:absolute;left:3996;top:-69;width:2;height:66" coordorigin="3996,-69" coordsize="0,66" path="m3996,-69l3996,-4e" filled="false" stroked="true" strokeweight=".455483pt" strokecolor="#0080ff">
                <v:path arrowok="t"/>
              </v:shape>
            </v:group>
            <v:group style="position:absolute;left:3837;top:-69;width:2;height:66" coordorigin="3837,-69" coordsize="2,66">
              <v:shape style="position:absolute;left:3837;top:-69;width:2;height:66" coordorigin="3837,-69" coordsize="0,66" path="m3837,-4l3837,-69e" filled="false" stroked="true" strokeweight=".371318pt" strokecolor="#0080ff">
                <v:path arrowok="t"/>
              </v:shape>
            </v:group>
            <v:group style="position:absolute;left:4589;top:-69;width:2;height:66" coordorigin="4589,-69" coordsize="2,66">
              <v:shape style="position:absolute;left:4589;top:-69;width:2;height:66" coordorigin="4589,-69" coordsize="0,66" path="m4589,-69l4589,-4e" filled="false" stroked="true" strokeweight=".401023pt" strokecolor="#0080ff">
                <v:path arrowok="t"/>
              </v:shape>
            </v:group>
            <v:group style="position:absolute;left:4542;top:-69;width:2;height:66" coordorigin="4542,-69" coordsize="2,66">
              <v:shape style="position:absolute;left:4542;top:-69;width:2;height:66" coordorigin="4542,-69" coordsize="0,66" path="m4542,-4l4542,-69e" filled="false" stroked="true" strokeweight=".371318pt" strokecolor="#0080ff">
                <v:path arrowok="t"/>
              </v:shape>
            </v:group>
            <v:group style="position:absolute;left:4187;top:-69;width:2;height:66" coordorigin="4187,-69" coordsize="2,66">
              <v:shape style="position:absolute;left:4187;top:-69;width:2;height:66" coordorigin="4187,-69" coordsize="0,66" path="m4187,-69l4187,-4e" filled="false" stroked="true" strokeweight=".420819pt" strokecolor="#0080ff">
                <v:path arrowok="t"/>
              </v:shape>
            </v:group>
            <v:group style="position:absolute;left:5612;top:-69;width:2;height:66" coordorigin="5612,-69" coordsize="2,66">
              <v:shape style="position:absolute;left:5612;top:-69;width:2;height:66" coordorigin="5612,-69" coordsize="0,66" path="m5612,-4l5612,-69e" filled="false" stroked="true" strokeweight=".371318pt" strokecolor="#0080ff">
                <v:path arrowok="t"/>
              </v:shape>
            </v:group>
            <v:group style="position:absolute;left:5603;top:-69;width:2;height:66" coordorigin="5603,-69" coordsize="2,66">
              <v:shape style="position:absolute;left:5603;top:-69;width:2;height:66" coordorigin="5603,-69" coordsize="0,66" path="m5603,-4l5603,-69e" filled="false" stroked="true" strokeweight=".371318pt" strokecolor="#0080ff">
                <v:path arrowok="t"/>
              </v:shape>
            </v:group>
            <v:group style="position:absolute;left:5568;top:-69;width:2;height:66" coordorigin="5568,-69" coordsize="2,66">
              <v:shape style="position:absolute;left:5568;top:-69;width:2;height:66" coordorigin="5568,-69" coordsize="0,66" path="m5568,-69l5568,-4e" filled="false" stroked="true" strokeweight=".450527pt" strokecolor="#0080ff">
                <v:path arrowok="t"/>
              </v:shape>
            </v:group>
            <v:group style="position:absolute;left:5575;top:-69;width:2;height:66" coordorigin="5575,-69" coordsize="2,66">
              <v:shape style="position:absolute;left:5575;top:-69;width:2;height:66" coordorigin="5575,-69" coordsize="0,66" path="m5575,-4l5575,-69e" filled="false" stroked="true" strokeweight=".371318pt" strokecolor="#0080ff">
                <v:path arrowok="t"/>
              </v:shape>
            </v:group>
            <v:group style="position:absolute;left:5518;top:-69;width:2;height:66" coordorigin="5518,-69" coordsize="2,66">
              <v:shape style="position:absolute;left:5518;top:-69;width:2;height:66" coordorigin="5518,-69" coordsize="0,66" path="m5518,-4l5518,-69e" filled="false" stroked="true" strokeweight=".371318pt" strokecolor="#0080ff">
                <v:path arrowok="t"/>
              </v:shape>
            </v:group>
            <v:group style="position:absolute;left:5014;top:-69;width:2;height:66" coordorigin="5014,-69" coordsize="2,66">
              <v:shape style="position:absolute;left:5014;top:-69;width:2;height:66" coordorigin="5014,-69" coordsize="0,66" path="m5014,-4l5014,-69e" filled="false" stroked="true" strokeweight=".371318pt" strokecolor="#0080ff">
                <v:path arrowok="t"/>
              </v:shape>
            </v:group>
            <v:group style="position:absolute;left:3764;top:-69;width:2;height:66" coordorigin="3764,-69" coordsize="2,66">
              <v:shape style="position:absolute;left:3764;top:-69;width:2;height:66" coordorigin="3764,-69" coordsize="0,66" path="m3764,-4l3764,-69e" filled="false" stroked="true" strokeweight=".371318pt" strokecolor="#0080ff">
                <v:path arrowok="t"/>
              </v:shape>
            </v:group>
            <v:group style="position:absolute;left:4613;top:-69;width:2;height:66" coordorigin="4613,-69" coordsize="2,66">
              <v:shape style="position:absolute;left:4613;top:-69;width:2;height:66" coordorigin="4613,-69" coordsize="0,66" path="m4613,-4l4613,-69e" filled="false" stroked="true" strokeweight=".371318pt" strokecolor="#0080ff">
                <v:path arrowok="t"/>
              </v:shape>
            </v:group>
            <v:group style="position:absolute;left:4399;top:-69;width:2;height:66" coordorigin="4399,-69" coordsize="2,66">
              <v:shape style="position:absolute;left:4399;top:-69;width:2;height:66" coordorigin="4399,-69" coordsize="0,66" path="m4399,-4l4399,-69e" filled="false" stroked="true" strokeweight=".371318pt" strokecolor="#0080ff">
                <v:path arrowok="t"/>
              </v:shape>
            </v:group>
            <v:group style="position:absolute;left:3947;top:-69;width:2;height:66" coordorigin="3947,-69" coordsize="2,66">
              <v:shape style="position:absolute;left:3947;top:-69;width:2;height:66" coordorigin="3947,-69" coordsize="0,66" path="m3947,-4l3947,-69e" filled="false" stroked="true" strokeweight=".371318pt" strokecolor="#0080ff">
                <v:path arrowok="t"/>
              </v:shape>
            </v:group>
            <v:group style="position:absolute;left:5043;top:-69;width:2;height:66" coordorigin="5043,-69" coordsize="2,66">
              <v:shape style="position:absolute;left:5043;top:-69;width:2;height:66" coordorigin="5043,-69" coordsize="0,66" path="m5043,-4l5043,-69e" filled="false" stroked="true" strokeweight=".371318pt" strokecolor="#0080ff">
                <v:path arrowok="t"/>
              </v:shape>
            </v:group>
            <v:group style="position:absolute;left:4401;top:-69;width:2;height:66" coordorigin="4401,-69" coordsize="2,66">
              <v:shape style="position:absolute;left:4401;top:-69;width:2;height:66" coordorigin="4401,-69" coordsize="0,66" path="m4401,-4l4401,-69e" filled="false" stroked="true" strokeweight=".371318pt" strokecolor="#0080ff">
                <v:path arrowok="t"/>
              </v:shape>
            </v:group>
            <v:group style="position:absolute;left:5837;top:-4;width:2;height:57" coordorigin="5837,-4" coordsize="2,57">
              <v:shape style="position:absolute;left:5837;top:-4;width:2;height:57" coordorigin="5837,-4" coordsize="0,57" path="m5837,-4l5837,53e" filled="false" stroked="true" strokeweight=".371318pt" strokecolor="#000000">
                <v:path arrowok="t"/>
              </v:shape>
            </v:group>
            <v:group style="position:absolute;left:5759;top:-69;width:2;height:66" coordorigin="5759,-69" coordsize="2,66">
              <v:shape style="position:absolute;left:5759;top:-69;width:2;height:66" coordorigin="5759,-69" coordsize="0,66" path="m5759,-4l5759,-69e" filled="false" stroked="true" strokeweight=".371318pt" strokecolor="#0080ff">
                <v:path arrowok="t"/>
              </v:shape>
            </v:group>
            <v:group style="position:absolute;left:5813;top:-69;width:2;height:66" coordorigin="5813,-69" coordsize="2,66">
              <v:shape style="position:absolute;left:5813;top:-69;width:2;height:66" coordorigin="5813,-69" coordsize="0,66" path="m5813,-4l5813,-69e" filled="false" stroked="true" strokeweight=".371318pt" strokecolor="#0080ff">
                <v:path arrowok="t"/>
              </v:shape>
            </v:group>
            <v:group style="position:absolute;left:5764;top:-69;width:2;height:66" coordorigin="5764,-69" coordsize="2,66">
              <v:shape style="position:absolute;left:5764;top:-69;width:2;height:66" coordorigin="5764,-69" coordsize="0,66" path="m5764,-4l5764,-69e" filled="false" stroked="true" strokeweight=".371318pt" strokecolor="#0080ff">
                <v:path arrowok="t"/>
              </v:shape>
            </v:group>
            <v:group style="position:absolute;left:6369;top:-4;width:2;height:57" coordorigin="6369,-4" coordsize="2,57">
              <v:shape style="position:absolute;left:6369;top:-4;width:2;height:57" coordorigin="6369,-4" coordsize="0,57" path="m6369,-4l6369,53e" filled="false" stroked="true" strokeweight=".371318pt" strokecolor="#000000">
                <v:path arrowok="t"/>
              </v:shape>
            </v:group>
            <v:group style="position:absolute;left:6110;top:-69;width:2;height:66" coordorigin="6110,-69" coordsize="2,66">
              <v:shape style="position:absolute;left:6110;top:-69;width:2;height:66" coordorigin="6110,-69" coordsize="0,66" path="m6110,-4l6110,-69e" filled="false" stroked="true" strokeweight=".371318pt" strokecolor="#0080ff">
                <v:path arrowok="t"/>
              </v:shape>
            </v:group>
            <v:group style="position:absolute;left:5990;top:-69;width:2;height:66" coordorigin="5990,-69" coordsize="2,66">
              <v:shape style="position:absolute;left:5990;top:-69;width:2;height:66" coordorigin="5990,-69" coordsize="0,66" path="m5990,-4l5990,-69e" filled="false" stroked="true" strokeweight=".371318pt" strokecolor="#0080ff">
                <v:path arrowok="t"/>
              </v:shape>
            </v:group>
            <v:group style="position:absolute;left:3340;top:-956;width:3027;height:887" coordorigin="3340,-956" coordsize="3027,887">
              <v:shape style="position:absolute;left:3340;top:-956;width:3027;height:887" coordorigin="3340,-956" coordsize="3027,887" path="m3340,-69l3346,-69,3352,-69,3358,-69,3364,-69,3370,-69,3376,-69,3382,-69,3388,-69,3393,-69,3399,-69,3405,-70,3411,-70,3417,-70,3423,-70,3429,-70,3435,-70,3441,-70,3447,-70,3453,-70,3459,-71,3464,-71,3470,-71,3476,-71,3482,-72,3488,-72,3494,-72,3500,-72,3506,-73,3512,-73,3518,-74,3524,-74,3530,-75,3536,-75,3541,-76,3547,-76,3553,-77,3613,-87,3672,-107,3725,-141,3772,-188,3808,-232,3814,-240,3820,-247,3826,-255,3832,-263,3838,-271,3843,-279,3849,-287,3855,-295,3861,-303,3867,-311,3873,-319,3879,-327,3885,-335,3891,-343,3897,-350,3903,-358,3909,-366,3915,-374,3921,-381,3926,-389,3932,-397,3938,-404,3944,-412,3950,-420,3956,-428,3962,-436,3968,-444,3974,-452,3980,-460,3986,-469,3992,-477,4027,-532,4063,-595,4092,-652,4098,-664,4128,-726,4134,-739,4140,-751,4146,-763,4152,-776,4181,-834,4217,-892,4258,-936,4311,-956,4317,-955,4377,-941,4400,-931,4406,-929,4412,-926,4418,-924,4424,-922,4430,-919,4436,-917,4442,-915,4448,-913,4454,-910,4459,-908,4465,-906,4471,-904,4477,-902,4483,-900,4489,-898,4495,-896,4501,-894,4507,-892,4513,-889,4519,-887,4572,-855,4619,-807,4637,-784,4643,-776,4649,-769,4655,-761,4661,-753,4702,-700,4744,-655,4779,-624,4785,-619,4791,-614,4797,-609,4803,-603,4850,-557,4856,-550,4862,-543,4892,-505,4898,-497,4904,-489,4910,-481,4916,-473,4945,-431,4951,-423,4992,-373,5040,-329,5093,-300,5129,-287,5135,-285,5164,-274,5170,-272,5176,-269,5182,-266,5188,-263,5241,-231,5253,-223,5259,-218,5265,-214,5271,-209,5277,-205,5283,-200,5289,-196,5295,-192,5348,-156,5407,-130,5425,-125,5431,-123,5437,-122,5443,-120,5449,-119,5455,-118,5460,-117,5466,-116,5472,-115,5478,-114,5484,-113,5490,-113,5496,-112,5502,-111,5508,-110,5514,-110,5520,-109,5526,-108,5531,-108,5537,-107,5543,-106,5549,-106,5555,-105,5561,-104,5567,-104,5573,-103,5579,-102,5585,-101,5591,-101,5597,-100,5603,-99,5608,-98,5614,-97,5620,-96,5650,-92,5656,-91,5662,-91,5668,-90,5674,-89,5680,-88,5685,-88,5691,-87,5697,-87,5703,-86,5709,-86,5715,-85,5721,-85,5727,-85,5733,-84,5739,-84,5745,-84,5751,-83,5757,-83,5762,-83,5768,-83,5774,-82,5780,-82,5786,-82,5792,-82,5798,-81,5804,-81,5810,-81,5816,-80,5822,-80,5828,-80,5834,-79,5839,-79,5845,-79,5851,-78,5857,-78,5863,-78,5869,-77,5875,-77,5881,-77,5887,-76,5893,-76,5899,-76,5905,-76,5910,-76,5916,-75,5922,-75,5928,-75,5934,-75,5940,-75,5946,-75,5952,-75,5958,-75,5964,-75,5970,-75,5976,-75,5982,-75,5988,-75,5993,-75,5999,-75,6005,-75,6011,-75,6017,-75,6053,-75,6059,-75,6064,-75,6070,-75,6076,-75,6082,-75,6088,-75,6094,-75,6100,-75,6106,-74,6112,-74,6118,-74,6124,-74,6130,-74,6136,-74,6142,-73,6147,-73,6153,-73,6159,-73,6165,-73,6171,-72,6177,-72,6183,-72,6189,-72,6195,-72,6201,-72,6207,-71,6213,-71,6219,-71,6224,-71,6230,-71,6236,-71,6242,-70,6248,-70,6254,-70,6260,-70,6266,-70,6272,-70,6278,-70,6284,-70,6290,-70,6295,-70,6301,-69,6307,-69,6313,-69,6319,-69,6325,-69,6331,-69,6337,-69,6343,-69,6349,-69,6355,-69,6361,-69,6367,-69e" filled="false" stroked="true" strokeweight=".371318pt" strokecolor="#0080ff">
                <v:path arrowok="t"/>
              </v:shape>
              <v:shape style="position:absolute;left:3200;top:-1009;width:2960;height:1011" type="#_x0000_t75" stroked="false">
                <v:imagedata r:id="rId28" o:title=""/>
              </v:shape>
            </v:group>
            <v:group style="position:absolute;left:2983;top:-1071;width:3606;height:1068" coordorigin="2983,-1071" coordsize="3606,1068">
              <v:shape style="position:absolute;left:2983;top:-1071;width:3606;height:1068" coordorigin="2983,-1071" coordsize="3606,1068" path="m2983,-4l6588,-4,6588,-1071,2983,-1071,2983,-4xe" filled="false" stroked="true" strokeweight=".371318pt" strokecolor="#000000">
                <v:path arrowok="t"/>
              </v:shape>
            </v:group>
            <v:group style="position:absolute;left:2840;top:-1071;width:143;height:1068" coordorigin="2840,-1071" coordsize="143,1068">
              <v:shape style="position:absolute;left:2840;top:-1071;width:143;height:1068" coordorigin="2840,-1071" coordsize="143,1068" path="m2840,-4l2983,-4,2983,-1071,2840,-1071,2840,-4xe" filled="true" fillcolor="#87ceeb" stroked="false">
                <v:path arrowok="t"/>
                <v:fill type="solid"/>
              </v:shape>
            </v:group>
            <v:group style="position:absolute;left:2840;top:-1071;width:143;height:1068" coordorigin="2840,-1071" coordsize="143,1068">
              <v:shape style="position:absolute;left:2840;top:-1071;width:143;height:1068" coordorigin="2840,-1071" coordsize="143,1068" path="m2840,-4l2983,-4,2983,-1071,2840,-1071,2840,-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8.382141pt;margin-top:-53.740433pt;width:190.6pt;height:56.6pt;mso-position-horizontal-relative:page;mso-position-vertical-relative:paragraph;z-index:1984" coordorigin="6768,-1075" coordsize="3812,1132">
            <v:group style="position:absolute;left:6771;top:-69;width:57;height:2" coordorigin="6771,-69" coordsize="57,2">
              <v:shape style="position:absolute;left:6771;top:-69;width:57;height:2" coordorigin="6771,-69" coordsize="57,0" path="m6827,-69l6771,-69e" filled="false" stroked="true" strokeweight=".371318pt" strokecolor="#000000">
                <v:path arrowok="t"/>
              </v:shape>
            </v:group>
            <v:group style="position:absolute;left:6771;top:-232;width:57;height:2" coordorigin="6771,-232" coordsize="57,2">
              <v:shape style="position:absolute;left:6771;top:-232;width:57;height:2" coordorigin="6771,-232" coordsize="57,0" path="m6827,-232l6771,-232e" filled="false" stroked="true" strokeweight=".371318pt" strokecolor="#000000">
                <v:path arrowok="t"/>
              </v:shape>
            </v:group>
            <v:group style="position:absolute;left:6771;top:-396;width:57;height:2" coordorigin="6771,-396" coordsize="57,2">
              <v:shape style="position:absolute;left:6771;top:-396;width:57;height:2" coordorigin="6771,-396" coordsize="57,0" path="m6827,-396l6771,-396e" filled="false" stroked="true" strokeweight=".371318pt" strokecolor="#000000">
                <v:path arrowok="t"/>
              </v:shape>
            </v:group>
            <v:group style="position:absolute;left:6771;top:-559;width:57;height:2" coordorigin="6771,-559" coordsize="57,2">
              <v:shape style="position:absolute;left:6771;top:-559;width:57;height:2" coordorigin="6771,-559" coordsize="57,0" path="m6827,-559l6771,-559e" filled="false" stroked="true" strokeweight=".371318pt" strokecolor="#000000">
                <v:path arrowok="t"/>
              </v:shape>
            </v:group>
            <v:group style="position:absolute;left:6771;top:-722;width:57;height:2" coordorigin="6771,-722" coordsize="57,2">
              <v:shape style="position:absolute;left:6771;top:-722;width:57;height:2" coordorigin="6771,-722" coordsize="57,0" path="m6827,-722l6771,-722e" filled="false" stroked="true" strokeweight=".371318pt" strokecolor="#000000">
                <v:path arrowok="t"/>
              </v:shape>
            </v:group>
            <v:group style="position:absolute;left:6771;top:-885;width:57;height:2" coordorigin="6771,-885" coordsize="57,2">
              <v:shape style="position:absolute;left:6771;top:-885;width:57;height:2" coordorigin="6771,-885" coordsize="57,0" path="m6827,-885l6771,-885e" filled="false" stroked="true" strokeweight=".371318pt" strokecolor="#000000">
                <v:path arrowok="t"/>
              </v:shape>
            </v:group>
            <v:group style="position:absolute;left:6771;top:-1048;width:57;height:2" coordorigin="6771,-1048" coordsize="57,2">
              <v:shape style="position:absolute;left:6771;top:-1048;width:57;height:2" coordorigin="6771,-1048" coordsize="57,0" path="m6827,-1048l6771,-1048e" filled="false" stroked="true" strokeweight=".371318pt" strokecolor="#000000">
                <v:path arrowok="t"/>
              </v:shape>
            </v:group>
            <v:group style="position:absolute;left:6981;top:-4;width:2;height:57" coordorigin="6981,-4" coordsize="2,57">
              <v:shape style="position:absolute;left:6981;top:-4;width:2;height:57" coordorigin="6981,-4" coordsize="0,57" path="m6981,-4l6981,53e" filled="false" stroked="true" strokeweight=".371318pt" strokecolor="#000000">
                <v:path arrowok="t"/>
              </v:shape>
            </v:group>
            <v:group style="position:absolute;left:7525;top:-4;width:2;height:57" coordorigin="7525,-4" coordsize="2,57">
              <v:shape style="position:absolute;left:7525;top:-4;width:2;height:57" coordorigin="7525,-4" coordsize="0,57" path="m7525,-4l7525,53e" filled="false" stroked="true" strokeweight=".371318pt" strokecolor="#000000">
                <v:path arrowok="t"/>
              </v:shape>
              <v:shape style="position:absolute;left:7233;top:-1009;width:2882;height:1066" type="#_x0000_t75" stroked="false">
                <v:imagedata r:id="rId29" o:title=""/>
              </v:shape>
            </v:group>
            <v:group style="position:absolute;left:10245;top:-4;width:2;height:57" coordorigin="10245,-4" coordsize="2,57">
              <v:shape style="position:absolute;left:10245;top:-4;width:2;height:57" coordorigin="10245,-4" coordsize="0,57" path="m10245,-4l10245,53e" filled="false" stroked="true" strokeweight=".371318pt" strokecolor="#000000">
                <v:path arrowok="t"/>
              </v:shape>
            </v:group>
            <v:group style="position:absolute;left:7232;top:-983;width:3122;height:914" coordorigin="7232,-983" coordsize="3122,914">
              <v:shape style="position:absolute;left:7232;top:-983;width:3122;height:914" coordorigin="7232,-983" coordsize="3122,914" path="m7232,-69l7238,-69,7244,-69,7251,-69,7257,-69,7263,-69,7269,-69,7275,-70,7281,-70,7287,-70,7293,-70,7299,-70,7305,-70,7312,-70,7318,-70,7324,-71,7330,-71,7336,-71,7342,-71,7348,-72,7354,-72,7360,-72,7367,-73,7373,-73,7379,-74,7385,-74,7428,-79,7434,-80,7440,-81,7446,-83,7452,-84,7489,-93,7495,-95,7550,-120,7599,-157,7642,-202,7648,-209,7654,-216,7660,-224,7666,-231,7672,-239,7678,-247,7684,-255,7690,-263,7696,-271,7703,-279,7709,-287,7715,-294,7721,-302,7727,-310,7733,-318,7739,-326,7745,-334,7751,-341,7758,-349,7764,-356,7770,-364,7776,-371,7782,-379,7788,-386,7794,-394,7800,-401,7806,-409,7813,-417,7849,-466,7886,-522,7892,-532,7898,-542,7929,-595,7935,-606,7941,-617,7947,-627,7953,-638,7959,-649,7965,-659,7971,-670,7977,-680,7984,-690,7990,-700,8026,-755,8045,-780,8051,-788,8057,-796,8063,-804,8069,-811,8075,-819,8081,-826,8088,-834,8094,-841,8100,-848,8106,-855,8112,-862,8149,-902,8155,-908,8204,-950,8259,-976,8314,-983,8320,-983,8381,-969,8436,-931,8479,-882,8485,-875,8491,-867,8497,-858,8503,-850,8509,-842,8515,-833,8521,-825,8527,-816,8564,-767,8576,-752,8582,-744,8588,-737,8595,-730,8601,-723,8607,-716,8613,-709,8619,-703,8625,-696,8662,-660,8668,-654,8674,-648,8680,-643,8686,-637,8692,-631,8698,-626,8704,-620,8711,-614,8717,-608,8723,-602,8729,-597,8735,-591,8741,-585,8747,-579,8753,-573,8760,-567,8766,-561,8772,-555,8778,-548,8784,-542,8790,-536,8796,-530,8802,-524,8808,-518,8814,-512,8821,-505,8827,-499,8833,-493,8839,-486,8845,-480,8851,-474,8857,-467,8863,-460,8869,-454,8876,-447,8882,-440,8888,-433,8894,-426,8900,-419,8906,-412,8912,-405,8918,-398,8925,-390,8931,-383,8937,-376,8943,-368,8949,-361,8955,-354,8961,-347,8967,-340,8973,-333,9016,-290,9071,-254,9102,-244,9108,-242,9114,-240,9120,-239,9126,-238,9132,-236,9138,-235,9144,-233,9151,-232,9193,-219,9199,-217,9236,-202,9242,-199,9248,-196,9254,-193,9260,-191,9291,-177,9297,-174,9303,-171,9309,-169,9315,-166,9322,-163,9328,-161,9334,-158,9340,-156,9346,-153,9352,-151,9358,-149,9364,-146,9370,-144,9377,-142,9383,-139,9389,-137,9395,-135,9401,-133,9407,-130,9413,-128,9419,-126,9425,-124,9432,-122,9438,-120,9444,-118,9450,-116,9456,-114,9462,-112,9468,-111,9474,-109,9480,-108,9511,-102,9517,-101,9548,-97,9554,-97,9560,-96,9566,-96,9572,-96,9578,-95,9584,-95,9590,-95,9597,-95,9603,-95,9609,-95,9615,-95,9621,-95,9627,-95,9633,-95,9639,-95,9645,-94,9651,-94,9658,-94,9664,-94,9670,-94,9676,-94,9682,-94,9688,-93,9694,-93,9700,-93,9706,-93,9713,-92,9719,-92,9725,-92,9731,-91,9737,-91,9743,-90,9749,-90,9755,-89,9762,-89,9768,-88,9774,-87,9780,-87,9786,-86,9792,-85,9798,-85,9804,-84,9810,-83,9816,-82,9823,-82,9829,-81,9835,-80,9841,-80,9847,-79,9853,-78,9859,-78,9865,-77,9871,-76,9878,-76,9884,-75,9890,-75,9896,-74,9902,-74,9908,-74,9914,-73,9920,-73,9926,-73,9933,-72,9939,-72,9945,-72,9951,-72,9957,-72,9963,-72,9969,-72,9975,-72,9981,-72,9988,-72,9994,-72,10000,-72,10006,-72,10012,-72,10018,-72,10024,-72,10030,-73,10036,-73,10043,-73,10049,-73,10055,-73,10061,-73,10067,-73,10073,-73,10079,-73,10085,-73,10091,-73,10097,-73,10104,-73,10110,-73,10116,-73,10122,-73,10128,-73,10134,-72,10140,-72,10146,-72,10152,-72,10159,-72,10165,-72,10171,-72,10177,-72,10183,-71,10189,-71,10195,-71,10201,-71,10207,-71,10214,-71,10220,-70,10226,-70,10232,-70,10238,-70,10244,-70,10250,-70,10256,-70,10262,-70,10269,-70,10275,-70,10281,-70,10287,-69,10293,-69,10299,-69,10305,-69,10311,-69,10317,-69,10324,-69,10330,-69,10336,-69,10342,-69,10348,-69,10354,-69e" filled="false" stroked="true" strokeweight=".371318pt" strokecolor="#ff00ff">
                <v:path arrowok="t"/>
              </v:shape>
            </v:group>
            <v:group style="position:absolute;left:9054;top:-69;width:2;height:66" coordorigin="9054,-69" coordsize="2,66">
              <v:shape style="position:absolute;left:9054;top:-69;width:2;height:66" coordorigin="9054,-69" coordsize="0,66" path="m9054,-69l9054,-4e" filled="false" stroked="true" strokeweight=".410925pt" strokecolor="#006400">
                <v:path arrowok="t"/>
              </v:shape>
            </v:group>
            <v:group style="position:absolute;left:8580;top:-69;width:2;height:66" coordorigin="8580,-69" coordsize="2,66">
              <v:shape style="position:absolute;left:8580;top:-69;width:2;height:66" coordorigin="8580,-69" coordsize="0,66" path="m8580,-69l8580,-4e" filled="false" stroked="true" strokeweight=".410925pt" strokecolor="#006400">
                <v:path arrowok="t"/>
              </v:shape>
            </v:group>
            <v:group style="position:absolute;left:8312;top:-69;width:2;height:66" coordorigin="8312,-69" coordsize="2,66">
              <v:shape style="position:absolute;left:8312;top:-69;width:2;height:66" coordorigin="8312,-69" coordsize="0,66" path="m8312,-69l8312,-4e" filled="false" stroked="true" strokeweight=".475279pt" strokecolor="#006400">
                <v:path arrowok="t"/>
              </v:shape>
            </v:group>
            <v:group style="position:absolute;left:8733;top:-69;width:2;height:66" coordorigin="8733,-69" coordsize="2,66">
              <v:shape style="position:absolute;left:8733;top:-69;width:2;height:66" coordorigin="8733,-69" coordsize="0,66" path="m8733,-69l8733,-4e" filled="false" stroked="true" strokeweight=".475276pt" strokecolor="#006400">
                <v:path arrowok="t"/>
              </v:shape>
            </v:group>
            <v:group style="position:absolute;left:8398;top:-69;width:2;height:66" coordorigin="8398,-69" coordsize="2,66">
              <v:shape style="position:absolute;left:8398;top:-69;width:2;height:66" coordorigin="8398,-69" coordsize="0,66" path="m8398,-69l8398,-4e" filled="false" stroked="true" strokeweight=".455505pt" strokecolor="#006400">
                <v:path arrowok="t"/>
              </v:shape>
            </v:group>
            <v:group style="position:absolute;left:8709;top:-69;width:2;height:66" coordorigin="8709,-69" coordsize="2,66">
              <v:shape style="position:absolute;left:8709;top:-69;width:2;height:66" coordorigin="8709,-69" coordsize="0,66" path="m8709,-69l8709,-4e" filled="false" stroked="true" strokeweight=".425786pt" strokecolor="#006400">
                <v:path arrowok="t"/>
              </v:shape>
            </v:group>
            <v:group style="position:absolute;left:8769;top:-69;width:2;height:66" coordorigin="8769,-69" coordsize="2,66">
              <v:shape style="position:absolute;left:8769;top:-69;width:2;height:66" coordorigin="8769,-69" coordsize="0,66" path="m8769,-69l8769,-4e" filled="false" stroked="true" strokeweight=".401023pt" strokecolor="#006400">
                <v:path arrowok="t"/>
              </v:shape>
            </v:group>
            <v:group style="position:absolute;left:8156;top:-69;width:2;height:66" coordorigin="8156,-69" coordsize="2,66">
              <v:shape style="position:absolute;left:8156;top:-69;width:2;height:66" coordorigin="8156,-69" coordsize="0,66" path="m8156,-69l8156,-4e" filled="false" stroked="true" strokeweight=".490133pt" strokecolor="#006400">
                <v:path arrowok="t"/>
              </v:shape>
            </v:group>
            <v:group style="position:absolute;left:7940;top:-69;width:2;height:66" coordorigin="7940,-69" coordsize="2,66">
              <v:shape style="position:absolute;left:7940;top:-69;width:2;height:66" coordorigin="7940,-69" coordsize="0,66" path="m7940,-69l7940,-4e" filled="false" stroked="true" strokeweight=".485189pt" strokecolor="#006400">
                <v:path arrowok="t"/>
              </v:shape>
            </v:group>
            <v:group style="position:absolute;left:8562;top:-69;width:2;height:66" coordorigin="8562,-69" coordsize="2,66">
              <v:shape style="position:absolute;left:8562;top:-69;width:2;height:66" coordorigin="8562,-69" coordsize="0,66" path="m8562,-69l8562,-4e" filled="false" stroked="true" strokeweight=".490185pt" strokecolor="#006400">
                <v:path arrowok="t"/>
              </v:shape>
            </v:group>
            <v:group style="position:absolute;left:8534;top:-69;width:2;height:66" coordorigin="8534,-69" coordsize="2,66">
              <v:shape style="position:absolute;left:8534;top:-69;width:2;height:66" coordorigin="8534,-69" coordsize="0,66" path="m8534,-69l8534,-4e" filled="false" stroked="true" strokeweight=".465385pt" strokecolor="#006400">
                <v:path arrowok="t"/>
              </v:shape>
            </v:group>
            <v:group style="position:absolute;left:8340;top:-69;width:2;height:66" coordorigin="8340,-69" coordsize="2,66">
              <v:shape style="position:absolute;left:8340;top:-69;width:2;height:66" coordorigin="8340,-69" coordsize="0,66" path="m8340,-69l8340,-4e" filled="false" stroked="true" strokeweight=".470318pt" strokecolor="#006400">
                <v:path arrowok="t"/>
              </v:shape>
            </v:group>
            <v:group style="position:absolute;left:8250;top:-69;width:2;height:66" coordorigin="8250,-69" coordsize="2,66">
              <v:shape style="position:absolute;left:8250;top:-69;width:2;height:66" coordorigin="8250,-69" coordsize="0,66" path="m8250,-69l8250,-4e" filled="false" stroked="true" strokeweight=".430727pt" strokecolor="#006400">
                <v:path arrowok="t"/>
              </v:shape>
            </v:group>
            <v:group style="position:absolute;left:8258;top:-69;width:2;height:66" coordorigin="8258,-69" coordsize="2,66">
              <v:shape style="position:absolute;left:8258;top:-69;width:2;height:66" coordorigin="8258,-69" coordsize="0,66" path="m8258,-69l8258,-4e" filled="false" stroked="true" strokeweight=".475276pt" strokecolor="#006400">
                <v:path arrowok="t"/>
              </v:shape>
            </v:group>
            <v:group style="position:absolute;left:7952;top:-69;width:2;height:66" coordorigin="7952,-69" coordsize="2,66">
              <v:shape style="position:absolute;left:7952;top:-69;width:2;height:66" coordorigin="7952,-69" coordsize="0,66" path="m7952,-69l7952,-4e" filled="false" stroked="true" strokeweight=".490126pt" strokecolor="#006400">
                <v:path arrowok="t"/>
              </v:shape>
            </v:group>
            <v:group style="position:absolute;left:8720;top:-69;width:2;height:66" coordorigin="8720,-69" coordsize="2,66">
              <v:shape style="position:absolute;left:8720;top:-69;width:2;height:66" coordorigin="8720,-69" coordsize="0,66" path="m8720,-69l8720,-4e" filled="false" stroked="true" strokeweight=".376268pt" strokecolor="#006400">
                <v:path arrowok="t"/>
              </v:shape>
            </v:group>
            <v:group style="position:absolute;left:8051;top:-69;width:2;height:66" coordorigin="8051,-69" coordsize="2,66">
              <v:shape style="position:absolute;left:8051;top:-69;width:2;height:66" coordorigin="8051,-69" coordsize="0,66" path="m8051,-69l8051,-4e" filled="false" stroked="true" strokeweight=".391121pt" strokecolor="#006400">
                <v:path arrowok="t"/>
              </v:shape>
            </v:group>
            <v:group style="position:absolute;left:8628;top:-69;width:2;height:66" coordorigin="8628,-69" coordsize="2,66">
              <v:shape style="position:absolute;left:8628;top:-69;width:2;height:66" coordorigin="8628,-69" coordsize="0,66" path="m8628,-69l8628,-4e" filled="false" stroked="true" strokeweight=".42083pt" strokecolor="#006400">
                <v:path arrowok="t"/>
              </v:shape>
            </v:group>
            <v:group style="position:absolute;left:8208;top:-69;width:2;height:66" coordorigin="8208,-69" coordsize="2,66">
              <v:shape style="position:absolute;left:8208;top:-69;width:2;height:66" coordorigin="8208,-69" coordsize="0,66" path="m8208,-69l8208,-4e" filled="false" stroked="true" strokeweight=".4951pt" strokecolor="#006400">
                <v:path arrowok="t"/>
              </v:shape>
            </v:group>
            <v:group style="position:absolute;left:8164;top:-69;width:2;height:66" coordorigin="8164,-69" coordsize="2,66">
              <v:shape style="position:absolute;left:8164;top:-69;width:2;height:66" coordorigin="8164,-69" coordsize="0,66" path="m8164,-69l8164,-4e" filled="false" stroked="true" strokeweight=".519858pt" strokecolor="#006400">
                <v:path arrowok="t"/>
              </v:shape>
            </v:group>
            <v:group style="position:absolute;left:8283;top:-69;width:2;height:66" coordorigin="8283,-69" coordsize="2,66">
              <v:shape style="position:absolute;left:8283;top:-69;width:2;height:66" coordorigin="8283,-69" coordsize="0,66" path="m8283,-69l8283,-4e" filled="false" stroked="true" strokeweight=".509945pt" strokecolor="#006400">
                <v:path arrowok="t"/>
              </v:shape>
            </v:group>
            <v:group style="position:absolute;left:8216;top:-69;width:2;height:66" coordorigin="8216,-69" coordsize="2,66">
              <v:shape style="position:absolute;left:8216;top:-69;width:2;height:66" coordorigin="8216,-69" coordsize="0,66" path="m8216,-69l8216,-4e" filled="false" stroked="true" strokeweight=".435679pt" strokecolor="#006400">
                <v:path arrowok="t"/>
              </v:shape>
            </v:group>
            <v:group style="position:absolute;left:8460;top:-69;width:2;height:66" coordorigin="8460,-69" coordsize="2,66">
              <v:shape style="position:absolute;left:8460;top:-69;width:2;height:66" coordorigin="8460,-69" coordsize="0,66" path="m8460,-69l8460,-4e" filled="false" stroked="true" strokeweight=".445576pt" strokecolor="#006400">
                <v:path arrowok="t"/>
              </v:shape>
            </v:group>
            <v:group style="position:absolute;left:8855;top:-69;width:2;height:66" coordorigin="8855,-69" coordsize="2,66">
              <v:shape style="position:absolute;left:8855;top:-69;width:2;height:66" coordorigin="8855,-69" coordsize="0,66" path="m8855,-69l8855,-4e" filled="false" stroked="true" strokeweight=".505006pt" strokecolor="#006400">
                <v:path arrowok="t"/>
              </v:shape>
            </v:group>
            <v:group style="position:absolute;left:8452;top:-69;width:2;height:66" coordorigin="8452,-69" coordsize="2,66">
              <v:shape style="position:absolute;left:8452;top:-69;width:2;height:66" coordorigin="8452,-69" coordsize="0,66" path="m8452,-69l8452,-4e" filled="false" stroked="true" strokeweight=".504965pt" strokecolor="#006400">
                <v:path arrowok="t"/>
              </v:shape>
            </v:group>
            <v:group style="position:absolute;left:8306;top:-69;width:2;height:66" coordorigin="8306,-69" coordsize="2,66">
              <v:shape style="position:absolute;left:8306;top:-69;width:2;height:66" coordorigin="8306,-69" coordsize="0,66" path="m8306,-69l8306,-4e" filled="false" stroked="true" strokeweight=".475289pt" strokecolor="#006400">
                <v:path arrowok="t"/>
              </v:shape>
            </v:group>
            <v:group style="position:absolute;left:8762;top:-69;width:2;height:66" coordorigin="8762,-69" coordsize="2,66">
              <v:shape style="position:absolute;left:8762;top:-69;width:2;height:66" coordorigin="8762,-69" coordsize="0,66" path="m8762,-69l8762,-4e" filled="false" stroked="true" strokeweight=".420827pt" strokecolor="#006400">
                <v:path arrowok="t"/>
              </v:shape>
            </v:group>
            <v:group style="position:absolute;left:8484;top:-69;width:2;height:66" coordorigin="8484,-69" coordsize="2,66">
              <v:shape style="position:absolute;left:8484;top:-69;width:2;height:66" coordorigin="8484,-69" coordsize="0,66" path="m8484,-69l8484,-4e" filled="false" stroked="true" strokeweight=".544634pt" strokecolor="#006400">
                <v:path arrowok="t"/>
              </v:shape>
            </v:group>
            <v:group style="position:absolute;left:8328;top:-69;width:2;height:66" coordorigin="8328,-69" coordsize="2,66">
              <v:shape style="position:absolute;left:8328;top:-69;width:2;height:66" coordorigin="8328,-69" coordsize="0,66" path="m8328,-69l8328,-4e" filled="false" stroked="true" strokeweight=".490144pt" strokecolor="#006400">
                <v:path arrowok="t"/>
              </v:shape>
            </v:group>
            <v:group style="position:absolute;left:9338;top:-69;width:2;height:66" coordorigin="9338,-69" coordsize="2,66">
              <v:shape style="position:absolute;left:9338;top:-69;width:2;height:66" coordorigin="9338,-69" coordsize="0,66" path="m9338,-4l9338,-69e" filled="false" stroked="true" strokeweight=".371318pt" strokecolor="#006400">
                <v:path arrowok="t"/>
              </v:shape>
            </v:group>
            <v:group style="position:absolute;left:8636;top:-69;width:2;height:66" coordorigin="8636,-69" coordsize="2,66">
              <v:shape style="position:absolute;left:8636;top:-69;width:2;height:66" coordorigin="8636,-69" coordsize="0,66" path="m8636,-69l8636,-4e" filled="false" stroked="true" strokeweight=".455483pt" strokecolor="#006400">
                <v:path arrowok="t"/>
              </v:shape>
            </v:group>
            <v:group style="position:absolute;left:8602;top:-69;width:2;height:66" coordorigin="8602,-69" coordsize="2,66">
              <v:shape style="position:absolute;left:8602;top:-69;width:2;height:66" coordorigin="8602,-69" coordsize="0,66" path="m8602,-4l8602,-69e" filled="false" stroked="true" strokeweight=".371318pt" strokecolor="#006400">
                <v:path arrowok="t"/>
              </v:shape>
            </v:group>
            <v:group style="position:absolute;left:8448;top:-69;width:2;height:66" coordorigin="8448,-69" coordsize="2,66">
              <v:shape style="position:absolute;left:8448;top:-69;width:2;height:66" coordorigin="8448,-69" coordsize="0,66" path="m8448,-69l8448,-4e" filled="false" stroked="true" strokeweight=".455463pt" strokecolor="#006400">
                <v:path arrowok="t"/>
              </v:shape>
            </v:group>
            <v:group style="position:absolute;left:8197;top:-69;width:2;height:66" coordorigin="8197,-69" coordsize="2,66">
              <v:shape style="position:absolute;left:8197;top:-69;width:2;height:66" coordorigin="8197,-69" coordsize="0,66" path="m8197,-69l8197,-4e" filled="false" stroked="true" strokeweight=".524806pt" strokecolor="#006400">
                <v:path arrowok="t"/>
              </v:shape>
            </v:group>
            <v:group style="position:absolute;left:8137;top:-69;width:2;height:66" coordorigin="8137,-69" coordsize="2,66">
              <v:shape style="position:absolute;left:8137;top:-69;width:2;height:66" coordorigin="8137,-69" coordsize="0,66" path="m8137,-69l8137,-4e" filled="false" stroked="true" strokeweight=".500025pt" strokecolor="#006400">
                <v:path arrowok="t"/>
              </v:shape>
            </v:group>
            <v:group style="position:absolute;left:8505;top:-69;width:2;height:66" coordorigin="8505,-69" coordsize="2,66">
              <v:shape style="position:absolute;left:8505;top:-69;width:2;height:66" coordorigin="8505,-69" coordsize="0,66" path="m8505,-69l8505,-4e" filled="false" stroked="true" strokeweight=".425759pt" strokecolor="#006400">
                <v:path arrowok="t"/>
              </v:shape>
            </v:group>
            <v:group style="position:absolute;left:8566;top:-69;width:2;height:66" coordorigin="8566,-69" coordsize="2,66">
              <v:shape style="position:absolute;left:8566;top:-69;width:2;height:66" coordorigin="8566,-69" coordsize="0,66" path="m8566,-69l8566,-4e" filled="false" stroked="true" strokeweight=".465344pt" strokecolor="#006400">
                <v:path arrowok="t"/>
              </v:shape>
            </v:group>
            <v:group style="position:absolute;left:7891;top:-69;width:2;height:66" coordorigin="7891,-69" coordsize="2,66">
              <v:shape style="position:absolute;left:7891;top:-69;width:2;height:66" coordorigin="7891,-69" coordsize="0,66" path="m7891,-69l7891,-4e" filled="false" stroked="true" strokeweight=".376268pt" strokecolor="#006400">
                <v:path arrowok="t"/>
              </v:shape>
            </v:group>
            <v:group style="position:absolute;left:8121;top:-69;width:2;height:66" coordorigin="8121,-69" coordsize="2,66">
              <v:shape style="position:absolute;left:8121;top:-69;width:2;height:66" coordorigin="8121,-69" coordsize="0,66" path="m8121,-69l8121,-4e" filled="false" stroked="true" strokeweight=".495113pt" strokecolor="#006400">
                <v:path arrowok="t"/>
              </v:shape>
            </v:group>
            <v:group style="position:absolute;left:8054;top:-69;width:2;height:66" coordorigin="8054,-69" coordsize="2,66">
              <v:shape style="position:absolute;left:8054;top:-69;width:2;height:66" coordorigin="8054,-69" coordsize="0,66" path="m8054,-69l8054,-4e" filled="false" stroked="true" strokeweight=".425787pt" strokecolor="#006400">
                <v:path arrowok="t"/>
              </v:shape>
            </v:group>
            <v:group style="position:absolute;left:8066;top:-69;width:2;height:66" coordorigin="8066,-69" coordsize="2,66">
              <v:shape style="position:absolute;left:8066;top:-69;width:2;height:66" coordorigin="8066,-69" coordsize="0,66" path="m8066,-69l8066,-4e" filled="false" stroked="true" strokeweight=".480232pt" strokecolor="#006400">
                <v:path arrowok="t"/>
              </v:shape>
            </v:group>
            <v:group style="position:absolute;left:9008;top:-69;width:2;height:66" coordorigin="9008,-69" coordsize="2,66">
              <v:shape style="position:absolute;left:9008;top:-69;width:2;height:66" coordorigin="9008,-69" coordsize="0,66" path="m9008,-4l9008,-69e" filled="false" stroked="true" strokeweight=".371318pt" strokecolor="#006400">
                <v:path arrowok="t"/>
              </v:shape>
            </v:group>
            <v:group style="position:absolute;left:8943;top:-69;width:2;height:66" coordorigin="8943,-69" coordsize="2,66">
              <v:shape style="position:absolute;left:8943;top:-69;width:2;height:66" coordorigin="8943,-69" coordsize="0,66" path="m8943,-69l8943,-4e" filled="false" stroked="true" strokeweight=".435679pt" strokecolor="#006400">
                <v:path arrowok="t"/>
              </v:shape>
            </v:group>
            <v:group style="position:absolute;left:8038;top:-69;width:2;height:66" coordorigin="8038,-69" coordsize="2,66">
              <v:shape style="position:absolute;left:8038;top:-69;width:2;height:66" coordorigin="8038,-69" coordsize="0,66" path="m8038,-69l8038,-4e" filled="false" stroked="true" strokeweight=".514957pt" strokecolor="#006400">
                <v:path arrowok="t"/>
              </v:shape>
            </v:group>
            <v:group style="position:absolute;left:9383;top:-69;width:2;height:66" coordorigin="9383,-69" coordsize="2,66">
              <v:shape style="position:absolute;left:9383;top:-69;width:2;height:66" coordorigin="9383,-69" coordsize="0,66" path="m9383,-69l9383,-4e" filled="false" stroked="true" strokeweight=".455483pt" strokecolor="#006400">
                <v:path arrowok="t"/>
              </v:shape>
            </v:group>
            <v:group style="position:absolute;left:8116;top:-69;width:2;height:66" coordorigin="8116,-69" coordsize="2,66">
              <v:shape style="position:absolute;left:8116;top:-69;width:2;height:66" coordorigin="8116,-69" coordsize="0,66" path="m8116,-69l8116,-4e" filled="false" stroked="true" strokeweight=".500025pt" strokecolor="#006400">
                <v:path arrowok="t"/>
              </v:shape>
            </v:group>
            <v:group style="position:absolute;left:8613;top:-69;width:2;height:66" coordorigin="8613,-69" coordsize="2,66">
              <v:shape style="position:absolute;left:8613;top:-69;width:2;height:66" coordorigin="8613,-69" coordsize="0,66" path="m8613,-69l8613,-4e" filled="false" stroked="true" strokeweight=".430728pt" strokecolor="#006400">
                <v:path arrowok="t"/>
              </v:shape>
            </v:group>
            <v:group style="position:absolute;left:8530;top:-69;width:2;height:66" coordorigin="8530,-69" coordsize="2,66">
              <v:shape style="position:absolute;left:8530;top:-69;width:2;height:66" coordorigin="8530,-69" coordsize="0,66" path="m8530,-4l8530,-69e" filled="false" stroked="true" strokeweight=".371318pt" strokecolor="#006400">
                <v:path arrowok="t"/>
              </v:shape>
            </v:group>
            <v:group style="position:absolute;left:8021;top:-69;width:2;height:66" coordorigin="8021,-69" coordsize="2,66">
              <v:shape style="position:absolute;left:8021;top:-69;width:2;height:66" coordorigin="8021,-69" coordsize="0,66" path="m8021,-69l8021,-4e" filled="false" stroked="true" strokeweight=".485169pt" strokecolor="#006400">
                <v:path arrowok="t"/>
              </v:shape>
            </v:group>
            <v:group style="position:absolute;left:7897;top:-69;width:2;height:66" coordorigin="7897,-69" coordsize="2,66">
              <v:shape style="position:absolute;left:7897;top:-69;width:2;height:66" coordorigin="7897,-69" coordsize="0,66" path="m7897,-4l7897,-69e" filled="false" stroked="true" strokeweight=".371318pt" strokecolor="#006400">
                <v:path arrowok="t"/>
              </v:shape>
            </v:group>
            <v:group style="position:absolute;left:9248;top:-69;width:2;height:66" coordorigin="9248,-69" coordsize="2,66">
              <v:shape style="position:absolute;left:9248;top:-69;width:2;height:66" coordorigin="9248,-69" coordsize="0,66" path="m9248,-4l9248,-69e" filled="false" stroked="true" strokeweight=".371318pt" strokecolor="#006400">
                <v:path arrowok="t"/>
              </v:shape>
            </v:group>
            <v:group style="position:absolute;left:8278;top:-69;width:2;height:66" coordorigin="8278,-69" coordsize="2,66">
              <v:shape style="position:absolute;left:8278;top:-69;width:2;height:66" coordorigin="8278,-69" coordsize="0,66" path="m8278,-69l8278,-4e" filled="false" stroked="true" strokeweight=".460436pt" strokecolor="#006400">
                <v:path arrowok="t"/>
              </v:shape>
            </v:group>
            <v:group style="position:absolute;left:7766;top:-69;width:2;height:66" coordorigin="7766,-69" coordsize="2,66">
              <v:shape style="position:absolute;left:7766;top:-69;width:2;height:66" coordorigin="7766,-69" coordsize="0,66" path="m7766,-69l7766,-4e" filled="false" stroked="true" strokeweight=".401023pt" strokecolor="#006400">
                <v:path arrowok="t"/>
              </v:shape>
            </v:group>
            <v:group style="position:absolute;left:7709;top:-69;width:2;height:66" coordorigin="7709,-69" coordsize="2,66">
              <v:shape style="position:absolute;left:7709;top:-69;width:2;height:66" coordorigin="7709,-69" coordsize="0,66" path="m7709,-69l7709,-4e" filled="false" stroked="true" strokeweight=".460434pt" strokecolor="#006400">
                <v:path arrowok="t"/>
              </v:shape>
            </v:group>
            <v:group style="position:absolute;left:8491;top:-69;width:2;height:66" coordorigin="8491,-69" coordsize="2,66">
              <v:shape style="position:absolute;left:8491;top:-69;width:2;height:66" coordorigin="8491,-69" coordsize="0,66" path="m8491,-69l8491,-4e" filled="false" stroked="true" strokeweight=".455499pt" strokecolor="#006400">
                <v:path arrowok="t"/>
              </v:shape>
            </v:group>
            <v:group style="position:absolute;left:8572;top:-69;width:2;height:66" coordorigin="8572,-69" coordsize="2,66">
              <v:shape style="position:absolute;left:8572;top:-69;width:2;height:66" coordorigin="8572,-69" coordsize="0,66" path="m8572,-69l8572,-4e" filled="false" stroked="true" strokeweight=".529761pt" strokecolor="#006400">
                <v:path arrowok="t"/>
              </v:shape>
            </v:group>
            <v:group style="position:absolute;left:9641;top:-69;width:2;height:66" coordorigin="9641,-69" coordsize="2,66">
              <v:shape style="position:absolute;left:9641;top:-69;width:2;height:66" coordorigin="9641,-69" coordsize="0,66" path="m9641,-4l9641,-69e" filled="false" stroked="true" strokeweight=".371318pt" strokecolor="#006400">
                <v:path arrowok="t"/>
              </v:shape>
            </v:group>
            <v:group style="position:absolute;left:8133;top:-69;width:2;height:66" coordorigin="8133,-69" coordsize="2,66">
              <v:shape style="position:absolute;left:8133;top:-69;width:2;height:66" coordorigin="8133,-69" coordsize="0,66" path="m8133,-69l8133,-4e" filled="false" stroked="true" strokeweight=".524807pt" strokecolor="#006400">
                <v:path arrowok="t"/>
              </v:shape>
            </v:group>
            <v:group style="position:absolute;left:7816;top:-69;width:2;height:66" coordorigin="7816,-69" coordsize="2,66">
              <v:shape style="position:absolute;left:7816;top:-69;width:2;height:66" coordorigin="7816,-69" coordsize="0,66" path="m7816,-69l7816,-4e" filled="false" stroked="true" strokeweight=".465385pt" strokecolor="#006400">
                <v:path arrowok="t"/>
              </v:shape>
            </v:group>
            <v:group style="position:absolute;left:8035;top:-69;width:2;height:66" coordorigin="8035,-69" coordsize="2,66">
              <v:shape style="position:absolute;left:8035;top:-69;width:2;height:66" coordorigin="8035,-69" coordsize="0,66" path="m8035,-69l8035,-4e" filled="false" stroked="true" strokeweight=".44558pt" strokecolor="#006400">
                <v:path arrowok="t"/>
              </v:shape>
            </v:group>
            <v:group style="position:absolute;left:8375;top:-69;width:2;height:66" coordorigin="8375,-69" coordsize="2,66">
              <v:shape style="position:absolute;left:8375;top:-69;width:2;height:66" coordorigin="8375,-69" coordsize="0,66" path="m8375,-69l8375,-4e" filled="false" stroked="true" strokeweight=".495103pt" strokecolor="#006400">
                <v:path arrowok="t"/>
              </v:shape>
            </v:group>
            <v:group style="position:absolute;left:8652;top:-69;width:2;height:66" coordorigin="8652,-69" coordsize="2,66">
              <v:shape style="position:absolute;left:8652;top:-69;width:2;height:66" coordorigin="8652,-69" coordsize="0,66" path="m8652,-69l8652,-4e" filled="false" stroked="true" strokeweight=".485194pt" strokecolor="#006400">
                <v:path arrowok="t"/>
              </v:shape>
            </v:group>
            <v:group style="position:absolute;left:7984;top:-69;width:2;height:66" coordorigin="7984,-69" coordsize="2,66">
              <v:shape style="position:absolute;left:7984;top:-69;width:2;height:66" coordorigin="7984,-69" coordsize="0,66" path="m7984,-69l7984,-4e" filled="false" stroked="true" strokeweight=".495095pt" strokecolor="#006400">
                <v:path arrowok="t"/>
              </v:shape>
            </v:group>
            <v:group style="position:absolute;left:8517;top:-69;width:2;height:66" coordorigin="8517,-69" coordsize="2,66">
              <v:shape style="position:absolute;left:8517;top:-69;width:2;height:66" coordorigin="8517,-69" coordsize="0,66" path="m8517,-69l8517,-4e" filled="false" stroked="true" strokeweight=".371318pt" strokecolor="#006400">
                <v:path arrowok="t"/>
              </v:shape>
            </v:group>
            <v:group style="position:absolute;left:8887;top:-69;width:2;height:66" coordorigin="8887,-69" coordsize="2,66">
              <v:shape style="position:absolute;left:8887;top:-69;width:2;height:66" coordorigin="8887,-69" coordsize="0,66" path="m8887,-69l8887,-4e" filled="false" stroked="true" strokeweight=".396072pt" strokecolor="#006400">
                <v:path arrowok="t"/>
              </v:shape>
            </v:group>
            <v:group style="position:absolute;left:8520;top:-69;width:2;height:66" coordorigin="8520,-69" coordsize="2,66">
              <v:shape style="position:absolute;left:8520;top:-69;width:2;height:66" coordorigin="8520,-69" coordsize="0,66" path="m8520,-69l8520,-4e" filled="false" stroked="true" strokeweight=".445581pt" strokecolor="#006400">
                <v:path arrowok="t"/>
              </v:shape>
            </v:group>
            <v:group style="position:absolute;left:9121;top:-69;width:2;height:66" coordorigin="9121,-69" coordsize="2,66">
              <v:shape style="position:absolute;left:9121;top:-69;width:2;height:66" coordorigin="9121,-69" coordsize="0,66" path="m9121,-69l9121,-4e" filled="false" stroked="true" strokeweight=".391121pt" strokecolor="#006400">
                <v:path arrowok="t"/>
              </v:shape>
            </v:group>
            <v:group style="position:absolute;left:8775;top:-69;width:2;height:66" coordorigin="8775,-69" coordsize="2,66">
              <v:shape style="position:absolute;left:8775;top:-69;width:2;height:66" coordorigin="8775,-69" coordsize="0,66" path="m8775,-69l8775,-4e" filled="false" stroked="true" strokeweight=".410925pt" strokecolor="#006400">
                <v:path arrowok="t"/>
              </v:shape>
            </v:group>
            <v:group style="position:absolute;left:9045;top:-69;width:2;height:66" coordorigin="9045,-69" coordsize="2,66">
              <v:shape style="position:absolute;left:9045;top:-69;width:2;height:66" coordorigin="9045,-69" coordsize="0,66" path="m9045,-69l9045,-4e" filled="false" stroked="true" strokeweight=".43567pt" strokecolor="#006400">
                <v:path arrowok="t"/>
              </v:shape>
            </v:group>
            <v:group style="position:absolute;left:8204;top:-69;width:2;height:66" coordorigin="8204,-69" coordsize="2,66">
              <v:shape style="position:absolute;left:8204;top:-69;width:2;height:66" coordorigin="8204,-69" coordsize="0,66" path="m8204,-69l8204,-4e" filled="false" stroked="true" strokeweight=".46043pt" strokecolor="#006400">
                <v:path arrowok="t"/>
              </v:shape>
            </v:group>
            <v:group style="position:absolute;left:8670;top:-69;width:2;height:66" coordorigin="8670,-69" coordsize="2,66">
              <v:shape style="position:absolute;left:8670;top:-69;width:2;height:66" coordorigin="8670,-69" coordsize="0,66" path="m8670,-4l8670,-69e" filled="false" stroked="true" strokeweight=".371318pt" strokecolor="#006400">
                <v:path arrowok="t"/>
              </v:shape>
            </v:group>
            <v:group style="position:absolute;left:8334;top:-69;width:2;height:66" coordorigin="8334,-69" coordsize="2,66">
              <v:shape style="position:absolute;left:8334;top:-69;width:2;height:66" coordorigin="8334,-69" coordsize="0,66" path="m8334,-69l8334,-4e" filled="false" stroked="true" strokeweight=".420827pt" strokecolor="#006400">
                <v:path arrowok="t"/>
              </v:shape>
            </v:group>
            <v:group style="position:absolute;left:8106;top:-69;width:2;height:66" coordorigin="8106,-69" coordsize="2,66">
              <v:shape style="position:absolute;left:8106;top:-69;width:2;height:66" coordorigin="8106,-69" coordsize="0,66" path="m8106,-69l8106,-4e" filled="false" stroked="true" strokeweight=".485181pt" strokecolor="#006400">
                <v:path arrowok="t"/>
              </v:shape>
            </v:group>
            <v:group style="position:absolute;left:8244;top:-69;width:2;height:66" coordorigin="8244,-69" coordsize="2,66">
              <v:shape style="position:absolute;left:8244;top:-69;width:2;height:66" coordorigin="8244,-69" coordsize="0,66" path="m8244,-69l8244,-4e" filled="false" stroked="true" strokeweight=".480233pt" strokecolor="#006400">
                <v:path arrowok="t"/>
              </v:shape>
            </v:group>
            <v:group style="position:absolute;left:8027;top:-69;width:2;height:66" coordorigin="8027,-69" coordsize="2,66">
              <v:shape style="position:absolute;left:8027;top:-69;width:2;height:66" coordorigin="8027,-69" coordsize="0,66" path="m8027,-69l8027,-4e" filled="false" stroked="true" strokeweight=".455525pt" strokecolor="#006400">
                <v:path arrowok="t"/>
              </v:shape>
            </v:group>
            <v:group style="position:absolute;left:8001;top:-69;width:2;height:66" coordorigin="8001,-69" coordsize="2,66">
              <v:shape style="position:absolute;left:8001;top:-69;width:2;height:66" coordorigin="8001,-69" coordsize="0,66" path="m8001,-4l8001,-69e" filled="false" stroked="true" strokeweight=".371318pt" strokecolor="#006400">
                <v:path arrowok="t"/>
              </v:shape>
            </v:group>
            <v:group style="position:absolute;left:8213;top:-69;width:2;height:66" coordorigin="8213,-69" coordsize="2,66">
              <v:shape style="position:absolute;left:8213;top:-69;width:2;height:66" coordorigin="8213,-69" coordsize="0,66" path="m8213,-69l8213,-4e" filled="false" stroked="true" strokeweight=".46537pt" strokecolor="#006400">
                <v:path arrowok="t"/>
              </v:shape>
            </v:group>
            <v:group style="position:absolute;left:7995;top:-69;width:2;height:66" coordorigin="7995,-69" coordsize="2,66">
              <v:shape style="position:absolute;left:7995;top:-69;width:2;height:66" coordorigin="7995,-69" coordsize="0,66" path="m7995,-69l7995,-4e" filled="false" stroked="true" strokeweight=".455487pt" strokecolor="#006400">
                <v:path arrowok="t"/>
              </v:shape>
            </v:group>
            <v:group style="position:absolute;left:8168;top:-69;width:2;height:66" coordorigin="8168,-69" coordsize="2,66">
              <v:shape style="position:absolute;left:8168;top:-69;width:2;height:66" coordorigin="8168,-69" coordsize="0,66" path="m8168,-69l8168,-4e" filled="false" stroked="true" strokeweight=".524793pt" strokecolor="#006400">
                <v:path arrowok="t"/>
              </v:shape>
            </v:group>
            <v:group style="position:absolute;left:8369;top:-69;width:2;height:66" coordorigin="8369,-69" coordsize="2,66">
              <v:shape style="position:absolute;left:8369;top:-69;width:2;height:66" coordorigin="8369,-69" coordsize="0,66" path="m8369,-69l8369,-4e" filled="false" stroked="true" strokeweight=".514911pt" strokecolor="#006400">
                <v:path arrowok="t"/>
              </v:shape>
            </v:group>
            <v:group style="position:absolute;left:8378;top:-69;width:2;height:66" coordorigin="8378,-69" coordsize="2,66">
              <v:shape style="position:absolute;left:8378;top:-69;width:2;height:66" coordorigin="8378,-69" coordsize="0,66" path="m8378,-69l8378,-4e" filled="false" stroked="true" strokeweight=".376268pt" strokecolor="#006400">
                <v:path arrowok="t"/>
              </v:shape>
            </v:group>
            <v:group style="position:absolute;left:7852;top:-69;width:2;height:66" coordorigin="7852,-69" coordsize="2,66">
              <v:shape style="position:absolute;left:7852;top:-69;width:2;height:66" coordorigin="7852,-69" coordsize="0,66" path="m7852,-4l7852,-69e" filled="false" stroked="true" strokeweight=".371318pt" strokecolor="#006400">
                <v:path arrowok="t"/>
              </v:shape>
            </v:group>
            <v:group style="position:absolute;left:8478;top:-69;width:2;height:66" coordorigin="8478,-69" coordsize="2,66">
              <v:shape style="position:absolute;left:8478;top:-69;width:2;height:66" coordorigin="8478,-69" coordsize="0,66" path="m8478,-69l8478,-4e" filled="false" stroked="true" strokeweight=".445593pt" strokecolor="#006400">
                <v:path arrowok="t"/>
              </v:shape>
            </v:group>
            <v:group style="position:absolute;left:8554;top:-69;width:2;height:66" coordorigin="8554,-69" coordsize="2,66">
              <v:shape style="position:absolute;left:8554;top:-69;width:2;height:66" coordorigin="8554,-69" coordsize="0,66" path="m8554,-69l8554,-4e" filled="false" stroked="true" strokeweight=".391135pt" strokecolor="#006400">
                <v:path arrowok="t"/>
              </v:shape>
            </v:group>
            <v:group style="position:absolute;left:9323;top:-69;width:2;height:66" coordorigin="9323,-69" coordsize="2,66">
              <v:shape style="position:absolute;left:9323;top:-69;width:2;height:66" coordorigin="9323,-69" coordsize="0,66" path="m9323,-4l9323,-69e" filled="false" stroked="true" strokeweight=".371318pt" strokecolor="#006400">
                <v:path arrowok="t"/>
              </v:shape>
            </v:group>
            <v:group style="position:absolute;left:8005;top:-69;width:2;height:66" coordorigin="8005,-69" coordsize="2,66">
              <v:shape style="position:absolute;left:8005;top:-69;width:2;height:66" coordorigin="8005,-69" coordsize="0,66" path="m8005,-69l8005,-4e" filled="false" stroked="true" strokeweight=".465394pt" strokecolor="#006400">
                <v:path arrowok="t"/>
              </v:shape>
            </v:group>
            <v:group style="position:absolute;left:8850;top:-69;width:2;height:66" coordorigin="8850,-69" coordsize="2,66">
              <v:shape style="position:absolute;left:8850;top:-69;width:2;height:66" coordorigin="8850,-69" coordsize="0,66" path="m8850,-69l8850,-4e" filled="false" stroked="true" strokeweight=".44063pt" strokecolor="#006400">
                <v:path arrowok="t"/>
              </v:shape>
            </v:group>
            <v:group style="position:absolute;left:8102;top:-69;width:2;height:66" coordorigin="8102,-69" coordsize="2,66">
              <v:shape style="position:absolute;left:8102;top:-69;width:2;height:66" coordorigin="8102,-69" coordsize="0,66" path="m8102,-4l8102,-69e" filled="false" stroked="true" strokeweight=".371318pt" strokecolor="#006400">
                <v:path arrowok="t"/>
              </v:shape>
            </v:group>
            <v:group style="position:absolute;left:8828;top:-69;width:2;height:66" coordorigin="8828,-69" coordsize="2,66">
              <v:shape style="position:absolute;left:8828;top:-69;width:2;height:66" coordorigin="8828,-69" coordsize="0,66" path="m8828,-69l8828,-4e" filled="false" stroked="true" strokeweight=".430743pt" strokecolor="#006400">
                <v:path arrowok="t"/>
              </v:shape>
            </v:group>
            <v:group style="position:absolute;left:7863;top:-69;width:2;height:66" coordorigin="7863,-69" coordsize="2,66">
              <v:shape style="position:absolute;left:7863;top:-69;width:2;height:66" coordorigin="7863,-69" coordsize="0,66" path="m7863,-69l7863,-4e" filled="false" stroked="true" strokeweight=".371318pt" strokecolor="#006400">
                <v:path arrowok="t"/>
              </v:shape>
            </v:group>
            <v:group style="position:absolute;left:8470;top:-69;width:2;height:66" coordorigin="8470,-69" coordsize="2,66">
              <v:shape style="position:absolute;left:8470;top:-69;width:2;height:66" coordorigin="8470,-69" coordsize="0,66" path="m8470,-69l8470,-4e" filled="false" stroked="true" strokeweight=".440645pt" strokecolor="#006400">
                <v:path arrowok="t"/>
              </v:shape>
            </v:group>
            <v:group style="position:absolute;left:8390;top:-69;width:2;height:66" coordorigin="8390,-69" coordsize="2,66">
              <v:shape style="position:absolute;left:8390;top:-69;width:2;height:66" coordorigin="8390,-69" coordsize="0,66" path="m8390,-69l8390,-4e" filled="false" stroked="true" strokeweight=".455453pt" strokecolor="#006400">
                <v:path arrowok="t"/>
              </v:shape>
            </v:group>
            <v:group style="position:absolute;left:8434;top:-69;width:2;height:66" coordorigin="8434,-69" coordsize="2,66">
              <v:shape style="position:absolute;left:8434;top:-69;width:2;height:66" coordorigin="8434,-69" coordsize="0,66" path="m8434,-69l8434,-4e" filled="false" stroked="true" strokeweight=".41589pt" strokecolor="#006400">
                <v:path arrowok="t"/>
              </v:shape>
            </v:group>
            <v:group style="position:absolute;left:8141;top:-69;width:2;height:66" coordorigin="8141,-69" coordsize="2,66">
              <v:shape style="position:absolute;left:8141;top:-69;width:2;height:66" coordorigin="8141,-69" coordsize="0,66" path="m8141,-69l8141,-4e" filled="false" stroked="true" strokeweight=".495096pt" strokecolor="#006400">
                <v:path arrowok="t"/>
              </v:shape>
            </v:group>
            <v:group style="position:absolute;left:9374;top:-69;width:2;height:66" coordorigin="9374,-69" coordsize="2,66">
              <v:shape style="position:absolute;left:9374;top:-69;width:2;height:66" coordorigin="9374,-69" coordsize="0,66" path="m9374,-4l9374,-69e" filled="false" stroked="true" strokeweight=".371318pt" strokecolor="#006400">
                <v:path arrowok="t"/>
              </v:shape>
            </v:group>
            <v:group style="position:absolute;left:8009;top:-69;width:2;height:66" coordorigin="8009,-69" coordsize="2,66">
              <v:shape style="position:absolute;left:8009;top:-69;width:2;height:66" coordorigin="8009,-69" coordsize="0,66" path="m8009,-69l8009,-4e" filled="false" stroked="true" strokeweight=".450546pt" strokecolor="#006400">
                <v:path arrowok="t"/>
              </v:shape>
            </v:group>
            <v:group style="position:absolute;left:9474;top:-69;width:2;height:66" coordorigin="9474,-69" coordsize="2,66">
              <v:shape style="position:absolute;left:9474;top:-69;width:2;height:66" coordorigin="9474,-69" coordsize="0,66" path="m9474,-4l9474,-69e" filled="false" stroked="true" strokeweight=".371318pt" strokecolor="#006400">
                <v:path arrowok="t"/>
              </v:shape>
            </v:group>
            <v:group style="position:absolute;left:7567;top:-69;width:2;height:66" coordorigin="7567,-69" coordsize="2,66">
              <v:shape style="position:absolute;left:7567;top:-69;width:2;height:66" coordorigin="7567,-69" coordsize="0,66" path="m7567,-4l7567,-69e" filled="false" stroked="true" strokeweight=".371318pt" strokecolor="#006400">
                <v:path arrowok="t"/>
              </v:shape>
            </v:group>
            <v:group style="position:absolute;left:8549;top:-69;width:2;height:66" coordorigin="8549,-69" coordsize="2,66">
              <v:shape style="position:absolute;left:8549;top:-69;width:2;height:66" coordorigin="8549,-69" coordsize="0,66" path="m8549,-69l8549,-4e" filled="false" stroked="true" strokeweight=".440637pt" strokecolor="#006400">
                <v:path arrowok="t"/>
              </v:shape>
            </v:group>
            <v:group style="position:absolute;left:8737;top:-69;width:2;height:66" coordorigin="8737,-69" coordsize="2,66">
              <v:shape style="position:absolute;left:8737;top:-69;width:2;height:66" coordorigin="8737,-69" coordsize="0,66" path="m8737,-69l8737,-4e" filled="false" stroked="true" strokeweight=".376268pt" strokecolor="#006400">
                <v:path arrowok="t"/>
              </v:shape>
            </v:group>
            <v:group style="position:absolute;left:7870;top:-69;width:2;height:66" coordorigin="7870,-69" coordsize="2,66">
              <v:shape style="position:absolute;left:7870;top:-69;width:2;height:66" coordorigin="7870,-69" coordsize="0,66" path="m7870,-69l7870,-4e" filled="false" stroked="true" strokeweight=".425777pt" strokecolor="#006400">
                <v:path arrowok="t"/>
              </v:shape>
            </v:group>
            <v:group style="position:absolute;left:8821;top:-69;width:2;height:66" coordorigin="8821,-69" coordsize="2,66">
              <v:shape style="position:absolute;left:8821;top:-69;width:2;height:66" coordorigin="8821,-69" coordsize="0,66" path="m8821,-4l8821,-69e" filled="false" stroked="true" strokeweight=".371318pt" strokecolor="#006400">
                <v:path arrowok="t"/>
              </v:shape>
            </v:group>
            <v:group style="position:absolute;left:8988;top:-69;width:2;height:66" coordorigin="8988,-69" coordsize="2,66">
              <v:shape style="position:absolute;left:8988;top:-69;width:2;height:66" coordorigin="8988,-69" coordsize="0,66" path="m8988,-69l8988,-4e" filled="false" stroked="true" strokeweight=".450544pt" strokecolor="#006400">
                <v:path arrowok="t"/>
              </v:shape>
            </v:group>
            <v:group style="position:absolute;left:8692;top:-69;width:2;height:66" coordorigin="8692,-69" coordsize="2,66">
              <v:shape style="position:absolute;left:8692;top:-69;width:2;height:66" coordorigin="8692,-69" coordsize="0,66" path="m8692,-69l8692,-4e" filled="false" stroked="true" strokeweight=".470336pt" strokecolor="#006400">
                <v:path arrowok="t"/>
              </v:shape>
            </v:group>
            <v:group style="position:absolute;left:9258;top:-69;width:2;height:66" coordorigin="9258,-69" coordsize="2,66">
              <v:shape style="position:absolute;left:9258;top:-69;width:2;height:66" coordorigin="9258,-69" coordsize="0,66" path="m9258,-4l9258,-69e" filled="false" stroked="true" strokeweight=".371318pt" strokecolor="#006400">
                <v:path arrowok="t"/>
              </v:shape>
            </v:group>
            <v:group style="position:absolute;left:8223;top:-69;width:2;height:66" coordorigin="8223,-69" coordsize="2,66">
              <v:shape style="position:absolute;left:8223;top:-69;width:2;height:66" coordorigin="8223,-69" coordsize="0,66" path="m8223,-69l8223,-4e" filled="false" stroked="true" strokeweight=".490126pt" strokecolor="#006400">
                <v:path arrowok="t"/>
              </v:shape>
            </v:group>
            <v:group style="position:absolute;left:7946;top:-69;width:2;height:66" coordorigin="7946,-69" coordsize="2,66">
              <v:shape style="position:absolute;left:7946;top:-69;width:2;height:66" coordorigin="7946,-69" coordsize="0,66" path="m7946,-4l7946,-69e" filled="false" stroked="true" strokeweight=".371318pt" strokecolor="#006400">
                <v:path arrowok="t"/>
              </v:shape>
            </v:group>
            <v:group style="position:absolute;left:9138;top:-69;width:2;height:66" coordorigin="9138,-69" coordsize="2,66">
              <v:shape style="position:absolute;left:9138;top:-69;width:2;height:66" coordorigin="9138,-69" coordsize="0,66" path="m9138,-69l9138,-4e" filled="false" stroked="true" strokeweight=".410925pt" strokecolor="#006400">
                <v:path arrowok="t"/>
              </v:shape>
            </v:group>
            <v:group style="position:absolute;left:7919;top:-69;width:2;height:66" coordorigin="7919,-69" coordsize="2,66">
              <v:shape style="position:absolute;left:7919;top:-69;width:2;height:66" coordorigin="7919,-69" coordsize="0,66" path="m7919,-69l7919,-4e" filled="false" stroked="true" strokeweight=".529763pt" strokecolor="#006400">
                <v:path arrowok="t"/>
              </v:shape>
            </v:group>
            <v:group style="position:absolute;left:8698;top:-69;width:2;height:66" coordorigin="8698,-69" coordsize="2,66">
              <v:shape style="position:absolute;left:8698;top:-69;width:2;height:66" coordorigin="8698,-69" coordsize="0,66" path="m8698,-69l8698,-4e" filled="false" stroked="true" strokeweight=".38617pt" strokecolor="#006400">
                <v:path arrowok="t"/>
              </v:shape>
            </v:group>
            <v:group style="position:absolute;left:8583;top:-69;width:2;height:66" coordorigin="8583,-69" coordsize="2,66">
              <v:shape style="position:absolute;left:8583;top:-69;width:2;height:66" coordorigin="8583,-69" coordsize="0,66" path="m8583,-69l8583,-4e" filled="false" stroked="true" strokeweight=".371318pt" strokecolor="#006400">
                <v:path arrowok="t"/>
              </v:shape>
            </v:group>
            <v:group style="position:absolute;left:8778;top:-69;width:2;height:66" coordorigin="8778,-69" coordsize="2,66">
              <v:shape style="position:absolute;left:8778;top:-69;width:2;height:66" coordorigin="8778,-69" coordsize="0,66" path="m8778,-69l8778,-4e" filled="false" stroked="true" strokeweight=".371318pt" strokecolor="#006400">
                <v:path arrowok="t"/>
              </v:shape>
            </v:group>
            <v:group style="position:absolute;left:7900;top:-69;width:2;height:66" coordorigin="7900,-69" coordsize="2,66">
              <v:shape style="position:absolute;left:7900;top:-69;width:2;height:66" coordorigin="7900,-69" coordsize="0,66" path="m7900,-69l7900,-4e" filled="false" stroked="true" strokeweight=".376268pt" strokecolor="#006400">
                <v:path arrowok="t"/>
              </v:shape>
            </v:group>
            <v:group style="position:absolute;left:7867;top:-69;width:2;height:66" coordorigin="7867,-69" coordsize="2,66">
              <v:shape style="position:absolute;left:7867;top:-69;width:2;height:66" coordorigin="7867,-69" coordsize="0,66" path="m7867,-69l7867,-4e" filled="false" stroked="true" strokeweight=".396072pt" strokecolor="#006400">
                <v:path arrowok="t"/>
              </v:shape>
            </v:group>
            <v:group style="position:absolute;left:8227;top:-69;width:2;height:66" coordorigin="8227,-69" coordsize="2,66">
              <v:shape style="position:absolute;left:8227;top:-69;width:2;height:66" coordorigin="8227,-69" coordsize="0,66" path="m8227,-69l8227,-4e" filled="false" stroked="true" strokeweight=".391121pt" strokecolor="#006400">
                <v:path arrowok="t"/>
              </v:shape>
            </v:group>
            <v:group style="position:absolute;left:9389;top:-69;width:2;height:66" coordorigin="9389,-69" coordsize="2,66">
              <v:shape style="position:absolute;left:9389;top:-69;width:2;height:66" coordorigin="9389,-69" coordsize="0,66" path="m9389,-4l9389,-69e" filled="false" stroked="true" strokeweight=".371318pt" strokecolor="#006400">
                <v:path arrowok="t"/>
              </v:shape>
            </v:group>
            <v:group style="position:absolute;left:9113;top:-69;width:2;height:66" coordorigin="9113,-69" coordsize="2,66">
              <v:shape style="position:absolute;left:9113;top:-69;width:2;height:66" coordorigin="9113,-69" coordsize="0,66" path="m9113,-4l9113,-69e" filled="false" stroked="true" strokeweight=".371318pt" strokecolor="#006400">
                <v:path arrowok="t"/>
              </v:shape>
            </v:group>
            <v:group style="position:absolute;left:8186;top:-69;width:2;height:66" coordorigin="8186,-69" coordsize="2,66">
              <v:shape style="position:absolute;left:8186;top:-69;width:2;height:66" coordorigin="8186,-69" coordsize="0,66" path="m8186,-69l8186,-4e" filled="false" stroked="true" strokeweight=".480212pt" strokecolor="#006400">
                <v:path arrowok="t"/>
              </v:shape>
            </v:group>
            <v:group style="position:absolute;left:8744;top:-69;width:2;height:66" coordorigin="8744,-69" coordsize="2,66">
              <v:shape style="position:absolute;left:8744;top:-69;width:2;height:66" coordorigin="8744,-69" coordsize="0,66" path="m8744,-4l8744,-69e" filled="false" stroked="true" strokeweight=".371318pt" strokecolor="#006400">
                <v:path arrowok="t"/>
              </v:shape>
            </v:group>
            <v:group style="position:absolute;left:8111;top:-69;width:2;height:66" coordorigin="8111,-69" coordsize="2,66">
              <v:shape style="position:absolute;left:8111;top:-69;width:2;height:66" coordorigin="8111,-69" coordsize="0,66" path="m8111,-69l8111,-4e" filled="false" stroked="true" strokeweight=".470336pt" strokecolor="#006400">
                <v:path arrowok="t"/>
              </v:shape>
            </v:group>
            <v:group style="position:absolute;left:7619;top:-69;width:2;height:66" coordorigin="7619,-69" coordsize="2,66">
              <v:shape style="position:absolute;left:7619;top:-69;width:2;height:66" coordorigin="7619,-69" coordsize="0,66" path="m7619,-4l7619,-69e" filled="false" stroked="true" strokeweight=".371318pt" strokecolor="#006400">
                <v:path arrowok="t"/>
              </v:shape>
            </v:group>
            <v:group style="position:absolute;left:8646;top:-69;width:2;height:66" coordorigin="8646,-69" coordsize="2,66">
              <v:shape style="position:absolute;left:8646;top:-69;width:2;height:66" coordorigin="8646,-69" coordsize="0,66" path="m8646,-69l8646,-4e" filled="false" stroked="true" strokeweight=".455483pt" strokecolor="#006400">
                <v:path arrowok="t"/>
              </v:shape>
            </v:group>
            <v:group style="position:absolute;left:9265;top:-69;width:2;height:66" coordorigin="9265,-69" coordsize="2,66">
              <v:shape style="position:absolute;left:9265;top:-69;width:2;height:66" coordorigin="9265,-69" coordsize="0,66" path="m9265,-69l9265,-4e" filled="false" stroked="true" strokeweight=".420827pt" strokecolor="#006400">
                <v:path arrowok="t"/>
              </v:shape>
            </v:group>
            <v:group style="position:absolute;left:8381;top:-69;width:2;height:66" coordorigin="8381,-69" coordsize="2,66">
              <v:shape style="position:absolute;left:8381;top:-69;width:2;height:66" coordorigin="8381,-69" coordsize="0,66" path="m8381,-69l8381,-4e" filled="false" stroked="true" strokeweight=".475279pt" strokecolor="#006400">
                <v:path arrowok="t"/>
              </v:shape>
            </v:group>
            <v:group style="position:absolute;left:7501;top:-69;width:2;height:66" coordorigin="7501,-69" coordsize="2,66">
              <v:shape style="position:absolute;left:7501;top:-69;width:2;height:66" coordorigin="7501,-69" coordsize="0,66" path="m7501,-69l7501,-4e" filled="false" stroked="true" strokeweight=".44063pt" strokecolor="#006400">
                <v:path arrowok="t"/>
              </v:shape>
            </v:group>
            <v:group style="position:absolute;left:8324;top:-69;width:2;height:66" coordorigin="8324,-69" coordsize="2,66">
              <v:shape style="position:absolute;left:8324;top:-69;width:2;height:66" coordorigin="8324,-69" coordsize="0,66" path="m8324,-69l8324,-4e" filled="false" stroked="true" strokeweight=".38617pt" strokecolor="#006400">
                <v:path arrowok="t"/>
              </v:shape>
            </v:group>
            <v:group style="position:absolute;left:8934;top:-69;width:2;height:66" coordorigin="8934,-69" coordsize="2,66">
              <v:shape style="position:absolute;left:8934;top:-69;width:2;height:66" coordorigin="8934,-69" coordsize="0,66" path="m8934,-4l8934,-69e" filled="false" stroked="true" strokeweight=".371318pt" strokecolor="#006400">
                <v:path arrowok="t"/>
              </v:shape>
            </v:group>
            <v:group style="position:absolute;left:9320;top:-69;width:2;height:66" coordorigin="9320,-69" coordsize="2,66">
              <v:shape style="position:absolute;left:9320;top:-69;width:2;height:66" coordorigin="9320,-69" coordsize="0,66" path="m9320,-4l9320,-69e" filled="false" stroked="true" strokeweight=".371318pt" strokecolor="#006400">
                <v:path arrowok="t"/>
              </v:shape>
            </v:group>
            <v:group style="position:absolute;left:8681;top:-69;width:2;height:66" coordorigin="8681,-69" coordsize="2,66">
              <v:shape style="position:absolute;left:8681;top:-69;width:2;height:66" coordorigin="8681,-69" coordsize="0,66" path="m8681,-4l8681,-69e" filled="false" stroked="true" strokeweight=".371318pt" strokecolor="#006400">
                <v:path arrowok="t"/>
              </v:shape>
            </v:group>
            <v:group style="position:absolute;left:8686;top:-69;width:2;height:66" coordorigin="8686,-69" coordsize="2,66">
              <v:shape style="position:absolute;left:8686;top:-69;width:2;height:66" coordorigin="8686,-69" coordsize="0,66" path="m8686,-69l8686,-4e" filled="false" stroked="true" strokeweight=".401023pt" strokecolor="#006400">
                <v:path arrowok="t"/>
              </v:shape>
            </v:group>
            <v:group style="position:absolute;left:7824;top:-69;width:2;height:66" coordorigin="7824,-69" coordsize="2,66">
              <v:shape style="position:absolute;left:7824;top:-69;width:2;height:66" coordorigin="7824,-69" coordsize="0,66" path="m7824,-69l7824,-4e" filled="false" stroked="true" strokeweight=".415884pt" strokecolor="#006400">
                <v:path arrowok="t"/>
              </v:shape>
            </v:group>
            <v:group style="position:absolute;left:7973;top:-69;width:2;height:66" coordorigin="7973,-69" coordsize="2,66">
              <v:shape style="position:absolute;left:7973;top:-69;width:2;height:66" coordorigin="7973,-69" coordsize="0,66" path="m7973,-69l7973,-4e" filled="false" stroked="true" strokeweight=".495093pt" strokecolor="#006400">
                <v:path arrowok="t"/>
              </v:shape>
            </v:group>
            <v:group style="position:absolute;left:8473;top:-69;width:2;height:66" coordorigin="8473,-69" coordsize="2,66">
              <v:shape style="position:absolute;left:8473;top:-69;width:2;height:66" coordorigin="8473,-69" coordsize="0,66" path="m8473,-69l8473,-4e" filled="false" stroked="true" strokeweight=".415873pt" strokecolor="#006400">
                <v:path arrowok="t"/>
              </v:shape>
            </v:group>
            <v:group style="position:absolute;left:8269;top:-69;width:2;height:66" coordorigin="8269,-69" coordsize="2,66">
              <v:shape style="position:absolute;left:8269;top:-69;width:2;height:66" coordorigin="8269,-69" coordsize="0,66" path="m8269,-69l8269,-4e" filled="false" stroked="true" strokeweight=".475301pt" strokecolor="#006400">
                <v:path arrowok="t"/>
              </v:shape>
            </v:group>
            <v:group style="position:absolute;left:7894;top:-69;width:2;height:66" coordorigin="7894,-69" coordsize="2,66">
              <v:shape style="position:absolute;left:7894;top:-69;width:2;height:66" coordorigin="7894,-69" coordsize="0,66" path="m7894,-4l7894,-69e" filled="false" stroked="true" strokeweight=".371318pt" strokecolor="#006400">
                <v:path arrowok="t"/>
              </v:shape>
            </v:group>
            <v:group style="position:absolute;left:7929;top:-69;width:2;height:66" coordorigin="7929,-69" coordsize="2,66">
              <v:shape style="position:absolute;left:7929;top:-69;width:2;height:66" coordorigin="7929,-69" coordsize="0,66" path="m7929,-4l7929,-69e" filled="false" stroked="true" strokeweight=".371318pt" strokecolor="#006400">
                <v:path arrowok="t"/>
              </v:shape>
            </v:group>
            <v:group style="position:absolute;left:8386;top:-69;width:2;height:66" coordorigin="8386,-69" coordsize="2,66">
              <v:shape style="position:absolute;left:8386;top:-69;width:2;height:66" coordorigin="8386,-69" coordsize="0,66" path="m8386,-69l8386,-4e" filled="false" stroked="true" strokeweight=".38617pt" strokecolor="#006400">
                <v:path arrowok="t"/>
              </v:shape>
            </v:group>
            <v:group style="position:absolute;left:8787;top:-69;width:2;height:66" coordorigin="8787,-69" coordsize="2,66">
              <v:shape style="position:absolute;left:8787;top:-69;width:2;height:66" coordorigin="8787,-69" coordsize="0,66" path="m8787,-69l8787,-4e" filled="false" stroked="true" strokeweight=".415876pt" strokecolor="#006400">
                <v:path arrowok="t"/>
              </v:shape>
            </v:group>
            <v:group style="position:absolute;left:9162;top:-69;width:2;height:66" coordorigin="9162,-69" coordsize="2,66">
              <v:shape style="position:absolute;left:9162;top:-69;width:2;height:66" coordorigin="9162,-69" coordsize="0,66" path="m9162,-4l9162,-69e" filled="false" stroked="true" strokeweight=".371318pt" strokecolor="#006400">
                <v:path arrowok="t"/>
              </v:shape>
            </v:group>
            <v:group style="position:absolute;left:8772;top:-69;width:2;height:66" coordorigin="8772,-69" coordsize="2,66">
              <v:shape style="position:absolute;left:8772;top:-69;width:2;height:66" coordorigin="8772,-69" coordsize="0,66" path="m8772,-69l8772,-4e" filled="false" stroked="true" strokeweight=".405961pt" strokecolor="#006400">
                <v:path arrowok="t"/>
              </v:shape>
            </v:group>
            <v:group style="position:absolute;left:7991;top:-69;width:2;height:66" coordorigin="7991,-69" coordsize="2,66">
              <v:shape style="position:absolute;left:7991;top:-69;width:2;height:66" coordorigin="7991,-69" coordsize="0,66" path="m7991,-69l7991,-4e" filled="false" stroked="true" strokeweight=".480243pt" strokecolor="#006400">
                <v:path arrowok="t"/>
              </v:shape>
            </v:group>
            <v:group style="position:absolute;left:8315;top:-69;width:2;height:66" coordorigin="8315,-69" coordsize="2,66">
              <v:shape style="position:absolute;left:8315;top:-69;width:2;height:66" coordorigin="8315,-69" coordsize="0,66" path="m8315,-69l8315,-4e" filled="false" stroked="true" strokeweight=".514877pt" strokecolor="#006400">
                <v:path arrowok="t"/>
              </v:shape>
            </v:group>
            <v:group style="position:absolute;left:8608;top:-69;width:2;height:66" coordorigin="8608,-69" coordsize="2,66">
              <v:shape style="position:absolute;left:8608;top:-69;width:2;height:66" coordorigin="8608,-69" coordsize="0,66" path="m8608,-69l8608,-4e" filled="false" stroked="true" strokeweight=".445581pt" strokecolor="#006400">
                <v:path arrowok="t"/>
              </v:shape>
            </v:group>
            <v:group style="position:absolute;left:7724;top:-69;width:2;height:66" coordorigin="7724,-69" coordsize="2,66">
              <v:shape style="position:absolute;left:7724;top:-69;width:2;height:66" coordorigin="7724,-69" coordsize="0,66" path="m7724,-4l7724,-69e" filled="false" stroked="true" strokeweight=".371318pt" strokecolor="#006400">
                <v:path arrowok="t"/>
              </v:shape>
            </v:group>
            <v:group style="position:absolute;left:8184;top:-69;width:2;height:66" coordorigin="8184,-69" coordsize="2,66">
              <v:shape style="position:absolute;left:8184;top:-69;width:2;height:66" coordorigin="8184,-69" coordsize="0,66" path="m8184,-69l8184,-4e" filled="false" stroked="true" strokeweight=".455486pt" strokecolor="#006400">
                <v:path arrowok="t"/>
              </v:shape>
            </v:group>
            <v:group style="position:absolute;left:7932;top:-69;width:2;height:66" coordorigin="7932,-69" coordsize="2,66">
              <v:shape style="position:absolute;left:7932;top:-69;width:2;height:66" coordorigin="7932,-69" coordsize="0,66" path="m7932,-69l7932,-4e" filled="false" stroked="true" strokeweight=".38617pt" strokecolor="#006400">
                <v:path arrowok="t"/>
              </v:shape>
            </v:group>
            <v:group style="position:absolute;left:9030;top:-69;width:2;height:66" coordorigin="9030,-69" coordsize="2,66">
              <v:shape style="position:absolute;left:9030;top:-69;width:2;height:66" coordorigin="9030,-69" coordsize="0,66" path="m9030,-69l9030,-4e" filled="false" stroked="true" strokeweight=".396072pt" strokecolor="#006400">
                <v:path arrowok="t"/>
              </v:shape>
            </v:group>
            <v:group style="position:absolute;left:7859;top:-69;width:2;height:66" coordorigin="7859,-69" coordsize="2,66">
              <v:shape style="position:absolute;left:7859;top:-69;width:2;height:66" coordorigin="7859,-69" coordsize="0,66" path="m7859,-69l7859,-4e" filled="false" stroked="true" strokeweight=".465385pt" strokecolor="#006400">
                <v:path arrowok="t"/>
              </v:shape>
            </v:group>
            <v:group style="position:absolute;left:9176;top:-69;width:2;height:66" coordorigin="9176,-69" coordsize="2,66">
              <v:shape style="position:absolute;left:9176;top:-69;width:2;height:66" coordorigin="9176,-69" coordsize="0,66" path="m9176,-69l9176,-4e" filled="false" stroked="true" strokeweight=".450532pt" strokecolor="#006400">
                <v:path arrowok="t"/>
              </v:shape>
            </v:group>
            <v:group style="position:absolute;left:8394;top:-69;width:2;height:66" coordorigin="8394,-69" coordsize="2,66">
              <v:shape style="position:absolute;left:8394;top:-69;width:2;height:66" coordorigin="8394,-69" coordsize="0,66" path="m8394,-69l8394,-4e" filled="false" stroked="true" strokeweight=".450532pt" strokecolor="#006400">
                <v:path arrowok="t"/>
              </v:shape>
            </v:group>
            <v:group style="position:absolute;left:8174;top:-69;width:2;height:66" coordorigin="8174,-69" coordsize="2,66">
              <v:shape style="position:absolute;left:8174;top:-69;width:2;height:66" coordorigin="8174,-69" coordsize="0,66" path="m8174,-69l8174,-4e" filled="false" stroked="true" strokeweight=".410925pt" strokecolor="#006400">
                <v:path arrowok="t"/>
              </v:shape>
            </v:group>
            <v:group style="position:absolute;left:8500;top:-69;width:2;height:66" coordorigin="8500,-69" coordsize="2,66">
              <v:shape style="position:absolute;left:8500;top:-69;width:2;height:66" coordorigin="8500,-69" coordsize="0,66" path="m8500,-69l8500,-4e" filled="false" stroked="true" strokeweight=".455493pt" strokecolor="#006400">
                <v:path arrowok="t"/>
              </v:shape>
            </v:group>
            <v:group style="position:absolute;left:8981;top:-69;width:2;height:66" coordorigin="8981,-69" coordsize="2,66">
              <v:shape style="position:absolute;left:8981;top:-69;width:2;height:66" coordorigin="8981,-69" coordsize="0,66" path="m8981,-4l8981,-69e" filled="false" stroked="true" strokeweight=".371318pt" strokecolor="#006400">
                <v:path arrowok="t"/>
              </v:shape>
            </v:group>
            <v:group style="position:absolute;left:8426;top:-69;width:2;height:66" coordorigin="8426,-69" coordsize="2,66">
              <v:shape style="position:absolute;left:8426;top:-69;width:2;height:66" coordorigin="8426,-69" coordsize="0,66" path="m8426,-69l8426,-4e" filled="false" stroked="true" strokeweight=".514921pt" strokecolor="#006400">
                <v:path arrowok="t"/>
              </v:shape>
            </v:group>
            <v:group style="position:absolute;left:8437;top:-69;width:2;height:66" coordorigin="8437,-69" coordsize="2,66">
              <v:shape style="position:absolute;left:8437;top:-69;width:2;height:66" coordorigin="8437,-69" coordsize="0,66" path="m8437,-69l8437,-4e" filled="false" stroked="true" strokeweight=".465378pt" strokecolor="#006400">
                <v:path arrowok="t"/>
              </v:shape>
            </v:group>
            <v:group style="position:absolute;left:7745;top:-69;width:2;height:66" coordorigin="7745,-69" coordsize="2,66">
              <v:shape style="position:absolute;left:7745;top:-69;width:2;height:66" coordorigin="7745,-69" coordsize="0,66" path="m7745,-4l7745,-69e" filled="false" stroked="true" strokeweight=".371318pt" strokecolor="#006400">
                <v:path arrowok="t"/>
              </v:shape>
            </v:group>
            <v:group style="position:absolute;left:8089;top:-69;width:2;height:66" coordorigin="8089,-69" coordsize="2,66">
              <v:shape style="position:absolute;left:8089;top:-69;width:2;height:66" coordorigin="8089,-69" coordsize="0,66" path="m8089,-69l8089,-4e" filled="false" stroked="true" strokeweight=".44558pt" strokecolor="#006400">
                <v:path arrowok="t"/>
              </v:shape>
            </v:group>
            <v:group style="position:absolute;left:7675;top:-69;width:2;height:66" coordorigin="7675,-69" coordsize="2,66">
              <v:shape style="position:absolute;left:7675;top:-69;width:2;height:66" coordorigin="7675,-69" coordsize="0,66" path="m7675,-69l7675,-4e" filled="false" stroked="true" strokeweight=".465385pt" strokecolor="#006400">
                <v:path arrowok="t"/>
              </v:shape>
            </v:group>
            <v:group style="position:absolute;left:8488;top:-69;width:2;height:66" coordorigin="8488,-69" coordsize="2,66">
              <v:shape style="position:absolute;left:8488;top:-69;width:2;height:66" coordorigin="8488,-69" coordsize="0,66" path="m8488,-69l8488,-4e" filled="false" stroked="true" strokeweight=".450532pt" strokecolor="#006400">
                <v:path arrowok="t"/>
              </v:shape>
            </v:group>
            <v:group style="position:absolute;left:8309;top:-69;width:2;height:66" coordorigin="8309,-69" coordsize="2,66">
              <v:shape style="position:absolute;left:8309;top:-69;width:2;height:66" coordorigin="8309,-69" coordsize="0,66" path="m8309,-69l8309,-4e" filled="false" stroked="true" strokeweight=".440631pt" strokecolor="#006400">
                <v:path arrowok="t"/>
              </v:shape>
            </v:group>
            <v:group style="position:absolute;left:8604;top:-69;width:2;height:66" coordorigin="8604,-69" coordsize="2,66">
              <v:shape style="position:absolute;left:8604;top:-69;width:2;height:66" coordorigin="8604,-69" coordsize="0,66" path="m8604,-69l8604,-4e" filled="false" stroked="true" strokeweight=".376268pt" strokecolor="#006400">
                <v:path arrowok="t"/>
              </v:shape>
            </v:group>
            <v:group style="position:absolute;left:8874;top:-69;width:2;height:66" coordorigin="8874,-69" coordsize="2,66">
              <v:shape style="position:absolute;left:8874;top:-69;width:2;height:66" coordorigin="8874,-69" coordsize="0,66" path="m8874,-69l8874,-4e" filled="false" stroked="true" strokeweight=".430724pt" strokecolor="#006400">
                <v:path arrowok="t"/>
              </v:shape>
            </v:group>
            <v:group style="position:absolute;left:8423;top:-69;width:2;height:66" coordorigin="8423,-69" coordsize="2,66">
              <v:shape style="position:absolute;left:8423;top:-69;width:2;height:66" coordorigin="8423,-69" coordsize="0,66" path="m8423,-4l8423,-69e" filled="false" stroked="true" strokeweight=".371318pt" strokecolor="#006400">
                <v:path arrowok="t"/>
              </v:shape>
            </v:group>
            <v:group style="position:absolute;left:8058;top:-69;width:2;height:66" coordorigin="8058,-69" coordsize="2,66">
              <v:shape style="position:absolute;left:8058;top:-69;width:2;height:66" coordorigin="8058,-69" coordsize="0,66" path="m8058,-69l8058,-4e" filled="false" stroked="true" strokeweight=".391121pt" strokecolor="#006400">
                <v:path arrowok="t"/>
              </v:shape>
            </v:group>
            <v:group style="position:absolute;left:8495;top:-69;width:2;height:66" coordorigin="8495,-69" coordsize="2,66">
              <v:shape style="position:absolute;left:8495;top:-69;width:2;height:66" coordorigin="8495,-69" coordsize="0,66" path="m8495,-69l8495,-4e" filled="false" stroked="true" strokeweight=".435679pt" strokecolor="#006400">
                <v:path arrowok="t"/>
              </v:shape>
            </v:group>
            <v:group style="position:absolute;left:8264;top:-69;width:2;height:66" coordorigin="8264,-69" coordsize="2,66">
              <v:shape style="position:absolute;left:8264;top:-69;width:2;height:66" coordorigin="8264,-69" coordsize="0,66" path="m8264,-69l8264,-4e" filled="false" stroked="true" strokeweight=".485177pt" strokecolor="#006400">
                <v:path arrowok="t"/>
              </v:shape>
            </v:group>
            <v:group style="position:absolute;left:9290;top:-69;width:2;height:66" coordorigin="9290,-69" coordsize="2,66">
              <v:shape style="position:absolute;left:9290;top:-69;width:2;height:66" coordorigin="9290,-69" coordsize="0,66" path="m9290,-4l9290,-69e" filled="false" stroked="true" strokeweight=".371318pt" strokecolor="#006400">
                <v:path arrowok="t"/>
              </v:shape>
            </v:group>
            <v:group style="position:absolute;left:7832;top:-69;width:2;height:66" coordorigin="7832,-69" coordsize="2,66">
              <v:shape style="position:absolute;left:7832;top:-69;width:2;height:66" coordorigin="7832,-69" coordsize="0,66" path="m7832,-4l7832,-69e" filled="false" stroked="true" strokeweight=".371318pt" strokecolor="#006400">
                <v:path arrowok="t"/>
              </v:shape>
            </v:group>
            <v:group style="position:absolute;left:7803;top:-69;width:2;height:66" coordorigin="7803,-69" coordsize="2,66">
              <v:shape style="position:absolute;left:7803;top:-69;width:2;height:66" coordorigin="7803,-69" coordsize="0,66" path="m7803,-4l7803,-69e" filled="false" stroked="true" strokeweight=".371318pt" strokecolor="#006400">
                <v:path arrowok="t"/>
              </v:shape>
            </v:group>
            <v:group style="position:absolute;left:7631;top:-69;width:2;height:66" coordorigin="7631,-69" coordsize="2,66">
              <v:shape style="position:absolute;left:7631;top:-69;width:2;height:66" coordorigin="7631,-69" coordsize="0,66" path="m7631,-4l7631,-69e" filled="false" stroked="true" strokeweight=".371318pt" strokecolor="#006400">
                <v:path arrowok="t"/>
              </v:shape>
            </v:group>
            <v:group style="position:absolute;left:7949;top:-69;width:2;height:66" coordorigin="7949,-69" coordsize="2,66">
              <v:shape style="position:absolute;left:7949;top:-69;width:2;height:66" coordorigin="7949,-69" coordsize="0,66" path="m7949,-69l7949,-4e" filled="false" stroked="true" strokeweight=".44067pt" strokecolor="#006400">
                <v:path arrowok="t"/>
              </v:shape>
            </v:group>
            <v:group style="position:absolute;left:7847;top:-69;width:2;height:66" coordorigin="7847,-69" coordsize="2,66">
              <v:shape style="position:absolute;left:7847;top:-69;width:2;height:66" coordorigin="7847,-69" coordsize="0,66" path="m7847,-4l7847,-69e" filled="false" stroked="true" strokeweight=".371318pt" strokecolor="#006400">
                <v:path arrowok="t"/>
              </v:shape>
            </v:group>
            <v:group style="position:absolute;left:8908;top:-69;width:2;height:66" coordorigin="8908,-69" coordsize="2,66">
              <v:shape style="position:absolute;left:8908;top:-69;width:2;height:66" coordorigin="8908,-69" coordsize="0,66" path="m8908,-69l8908,-4e" filled="false" stroked="true" strokeweight=".500036pt" strokecolor="#006400">
                <v:path arrowok="t"/>
              </v:shape>
            </v:group>
            <v:group style="position:absolute;left:8857;top:-69;width:2;height:66" coordorigin="8857,-69" coordsize="2,66">
              <v:shape style="position:absolute;left:8857;top:-69;width:2;height:66" coordorigin="8857,-69" coordsize="0,66" path="m8857,-4l8857,-69e" filled="false" stroked="true" strokeweight=".371318pt" strokecolor="#006400">
                <v:path arrowok="t"/>
              </v:shape>
            </v:group>
            <v:group style="position:absolute;left:9408;top:-69;width:2;height:66" coordorigin="9408,-69" coordsize="2,66">
              <v:shape style="position:absolute;left:9408;top:-69;width:2;height:66" coordorigin="9408,-69" coordsize="0,66" path="m9408,-69l9408,-4e" filled="false" stroked="true" strokeweight=".410925pt" strokecolor="#006400">
                <v:path arrowok="t"/>
              </v:shape>
            </v:group>
            <v:group style="position:absolute;left:8726;top:-69;width:2;height:66" coordorigin="8726,-69" coordsize="2,66">
              <v:shape style="position:absolute;left:8726;top:-69;width:2;height:66" coordorigin="8726,-69" coordsize="0,66" path="m8726,-4l8726,-69e" filled="false" stroked="true" strokeweight=".371318pt" strokecolor="#006400">
                <v:path arrowok="t"/>
              </v:shape>
            </v:group>
            <v:group style="position:absolute;left:8160;top:-69;width:2;height:66" coordorigin="8160,-69" coordsize="2,66">
              <v:shape style="position:absolute;left:8160;top:-69;width:2;height:66" coordorigin="8160,-69" coordsize="0,66" path="m8160,-69l8160,-4e" filled="false" stroked="true" strokeweight=".519852pt" strokecolor="#006400">
                <v:path arrowok="t"/>
              </v:shape>
            </v:group>
            <v:group style="position:absolute;left:8620;top:-69;width:2;height:66" coordorigin="8620,-69" coordsize="2,66">
              <v:shape style="position:absolute;left:8620;top:-69;width:2;height:66" coordorigin="8620,-69" coordsize="0,66" path="m8620,-69l8620,-4e" filled="false" stroked="true" strokeweight=".465382pt" strokecolor="#006400">
                <v:path arrowok="t"/>
              </v:shape>
            </v:group>
            <v:group style="position:absolute;left:7967;top:-69;width:2;height:66" coordorigin="7967,-69" coordsize="2,66">
              <v:shape style="position:absolute;left:7967;top:-69;width:2;height:66" coordorigin="7967,-69" coordsize="0,66" path="m7967,-69l7967,-4e" filled="false" stroked="true" strokeweight=".490161pt" strokecolor="#006400">
                <v:path arrowok="t"/>
              </v:shape>
            </v:group>
            <v:group style="position:absolute;left:8210;top:-69;width:2;height:66" coordorigin="8210,-69" coordsize="2,66">
              <v:shape style="position:absolute;left:8210;top:-69;width:2;height:66" coordorigin="8210,-69" coordsize="0,66" path="m8210,-69l8210,-4e" filled="false" stroked="true" strokeweight=".410925pt" strokecolor="#006400">
                <v:path arrowok="t"/>
              </v:shape>
            </v:group>
            <v:group style="position:absolute;left:7913;top:-69;width:2;height:66" coordorigin="7913,-69" coordsize="2,66">
              <v:shape style="position:absolute;left:7913;top:-69;width:2;height:66" coordorigin="7913,-69" coordsize="0,66" path="m7913,-69l7913,-4e" filled="false" stroked="true" strokeweight=".415876pt" strokecolor="#006400">
                <v:path arrowok="t"/>
              </v:shape>
            </v:group>
            <v:group style="position:absolute;left:9366;top:-69;width:2;height:66" coordorigin="9366,-69" coordsize="2,66">
              <v:shape style="position:absolute;left:9366;top:-69;width:2;height:66" coordorigin="9366,-69" coordsize="0,66" path="m9366,-4l9366,-69e" filled="false" stroked="true" strokeweight=".371318pt" strokecolor="#006400">
                <v:path arrowok="t"/>
              </v:shape>
            </v:group>
            <v:group style="position:absolute;left:8675;top:-69;width:2;height:66" coordorigin="8675,-69" coordsize="2,66">
              <v:shape style="position:absolute;left:8675;top:-69;width:2;height:66" coordorigin="8675,-69" coordsize="0,66" path="m8675,-69l8675,-4e" filled="false" stroked="true" strokeweight=".485191pt" strokecolor="#006400">
                <v:path arrowok="t"/>
              </v:shape>
            </v:group>
            <v:group style="position:absolute;left:7981;top:-69;width:2;height:66" coordorigin="7981,-69" coordsize="2,66">
              <v:shape style="position:absolute;left:7981;top:-69;width:2;height:66" coordorigin="7981,-69" coordsize="0,66" path="m7981,-69l7981,-4e" filled="false" stroked="true" strokeweight=".415876pt" strokecolor="#006400">
                <v:path arrowok="t"/>
              </v:shape>
            </v:group>
            <v:group style="position:absolute;left:8363;top:-69;width:2;height:66" coordorigin="8363,-69" coordsize="2,66">
              <v:shape style="position:absolute;left:8363;top:-69;width:2;height:66" coordorigin="8363,-69" coordsize="0,66" path="m8363,-69l8363,-4e" filled="false" stroked="true" strokeweight=".391121pt" strokecolor="#006400">
                <v:path arrowok="t"/>
              </v:shape>
            </v:group>
            <v:group style="position:absolute;left:8665;top:-69;width:2;height:66" coordorigin="8665,-69" coordsize="2,66">
              <v:shape style="position:absolute;left:8665;top:-69;width:2;height:66" coordorigin="8665,-69" coordsize="0,66" path="m8665,-69l8665,-4e" filled="false" stroked="true" strokeweight=".425787pt" strokecolor="#006400">
                <v:path arrowok="t"/>
              </v:shape>
            </v:group>
            <v:group style="position:absolute;left:7906;top:-69;width:2;height:66" coordorigin="7906,-69" coordsize="2,66">
              <v:shape style="position:absolute;left:7906;top:-69;width:2;height:66" coordorigin="7906,-69" coordsize="0,66" path="m7906,-69l7906,-4e" filled="false" stroked="true" strokeweight=".420827pt" strokecolor="#006400">
                <v:path arrowok="t"/>
              </v:shape>
            </v:group>
            <v:group style="position:absolute;left:9167;top:-69;width:2;height:66" coordorigin="9167,-69" coordsize="2,66">
              <v:shape style="position:absolute;left:9167;top:-69;width:2;height:66" coordorigin="9167,-69" coordsize="0,66" path="m9167,-69l9167,-4e" filled="false" stroked="true" strokeweight=".44063pt" strokecolor="#006400">
                <v:path arrowok="t"/>
              </v:shape>
            </v:group>
            <v:group style="position:absolute;left:8502;top:-69;width:2;height:66" coordorigin="8502,-69" coordsize="2,66">
              <v:shape style="position:absolute;left:8502;top:-69;width:2;height:66" coordorigin="8502,-69" coordsize="0,66" path="m8502,-4l8502,-69e" filled="false" stroked="true" strokeweight=".371318pt" strokecolor="#006400">
                <v:path arrowok="t"/>
              </v:shape>
            </v:group>
            <v:group style="position:absolute;left:8252;top:-69;width:2;height:66" coordorigin="8252,-69" coordsize="2,66">
              <v:shape style="position:absolute;left:8252;top:-69;width:2;height:66" coordorigin="8252,-69" coordsize="0,66" path="m8252,-69l8252,-4e" filled="false" stroked="true" strokeweight=".371318pt" strokecolor="#006400">
                <v:path arrowok="t"/>
              </v:shape>
            </v:group>
            <v:group style="position:absolute;left:8082;top:-69;width:2;height:66" coordorigin="8082,-69" coordsize="2,66">
              <v:shape style="position:absolute;left:8082;top:-69;width:2;height:66" coordorigin="8082,-69" coordsize="0,66" path="m8082,-69l8082,-4e" filled="false" stroked="true" strokeweight=".430728pt" strokecolor="#006400">
                <v:path arrowok="t"/>
              </v:shape>
            </v:group>
            <v:group style="position:absolute;left:8234;top:-69;width:2;height:66" coordorigin="8234,-69" coordsize="2,66">
              <v:shape style="position:absolute;left:8234;top:-69;width:2;height:66" coordorigin="8234,-69" coordsize="0,66" path="m8234,-69l8234,-4e" filled="false" stroked="true" strokeweight=".455472pt" strokecolor="#006400">
                <v:path arrowok="t"/>
              </v:shape>
            </v:group>
            <v:group style="position:absolute;left:8201;top:-69;width:2;height:66" coordorigin="8201,-69" coordsize="2,66">
              <v:shape style="position:absolute;left:8201;top:-69;width:2;height:66" coordorigin="8201,-69" coordsize="0,66" path="m8201,-69l8201,-4e" filled="false" stroked="true" strokeweight=".460434pt" strokecolor="#006400">
                <v:path arrowok="t"/>
              </v:shape>
            </v:group>
            <v:group style="position:absolute;left:8032;top:-69;width:2;height:66" coordorigin="8032,-69" coordsize="2,66">
              <v:shape style="position:absolute;left:8032;top:-69;width:2;height:66" coordorigin="8032,-69" coordsize="0,66" path="m8032,-69l8032,-4e" filled="false" stroked="true" strokeweight=".405965pt" strokecolor="#006400">
                <v:path arrowok="t"/>
              </v:shape>
            </v:group>
            <v:group style="position:absolute;left:7958;top:-69;width:2;height:66" coordorigin="7958,-69" coordsize="2,66">
              <v:shape style="position:absolute;left:7958;top:-69;width:2;height:66" coordorigin="7958,-69" coordsize="0,66" path="m7958,-69l7958,-4e" filled="false" stroked="true" strokeweight=".430728pt" strokecolor="#006400">
                <v:path arrowok="t"/>
              </v:shape>
            </v:group>
            <v:group style="position:absolute;left:9353;top:-69;width:2;height:66" coordorigin="9353,-69" coordsize="2,66">
              <v:shape style="position:absolute;left:9353;top:-69;width:2;height:66" coordorigin="9353,-69" coordsize="0,66" path="m9353,-4l9353,-69e" filled="false" stroked="true" strokeweight=".371318pt" strokecolor="#006400">
                <v:path arrowok="t"/>
              </v:shape>
            </v:group>
            <v:group style="position:absolute;left:9184;top:-69;width:2;height:66" coordorigin="9184,-69" coordsize="2,66">
              <v:shape style="position:absolute;left:9184;top:-69;width:2;height:66" coordorigin="9184,-69" coordsize="0,66" path="m9184,-69l9184,-4e" filled="false" stroked="true" strokeweight=".455483pt" strokecolor="#006400">
                <v:path arrowok="t"/>
              </v:shape>
            </v:group>
            <v:group style="position:absolute;left:8302;top:-69;width:2;height:66" coordorigin="8302,-69" coordsize="2,66">
              <v:shape style="position:absolute;left:8302;top:-69;width:2;height:66" coordorigin="8302,-69" coordsize="0,66" path="m8302,-69l8302,-4e" filled="false" stroked="true" strokeweight=".425777pt" strokecolor="#006400">
                <v:path arrowok="t"/>
              </v:shape>
            </v:group>
            <v:group style="position:absolute;left:8540;top:-69;width:2;height:66" coordorigin="8540,-69" coordsize="2,66">
              <v:shape style="position:absolute;left:8540;top:-69;width:2;height:66" coordorigin="8540,-69" coordsize="0,66" path="m8540,-69l8540,-4e" filled="false" stroked="true" strokeweight=".435679pt" strokecolor="#006400">
                <v:path arrowok="t"/>
              </v:shape>
            </v:group>
            <v:group style="position:absolute;left:8192;top:-69;width:2;height:66" coordorigin="8192,-69" coordsize="2,66">
              <v:shape style="position:absolute;left:8192;top:-69;width:2;height:66" coordorigin="8192,-69" coordsize="0,66" path="m8192,-69l8192,-4e" filled="false" stroked="true" strokeweight=".415871pt" strokecolor="#006400">
                <v:path arrowok="t"/>
              </v:shape>
            </v:group>
            <v:group style="position:absolute;left:9245;top:-69;width:2;height:66" coordorigin="9245,-69" coordsize="2,66">
              <v:shape style="position:absolute;left:9245;top:-69;width:2;height:66" coordorigin="9245,-69" coordsize="0,66" path="m9245,-4l9245,-69e" filled="false" stroked="true" strokeweight=".371318pt" strokecolor="#006400">
                <v:path arrowok="t"/>
              </v:shape>
            </v:group>
            <v:group style="position:absolute;left:7649;top:-69;width:2;height:66" coordorigin="7649,-69" coordsize="2,66">
              <v:shape style="position:absolute;left:7649;top:-69;width:2;height:66" coordorigin="7649,-69" coordsize="0,66" path="m7649,-4l7649,-69e" filled="false" stroked="true" strokeweight=".371318pt" strokecolor="#006400">
                <v:path arrowok="t"/>
              </v:shape>
            </v:group>
            <v:group style="position:absolute;left:8219;top:-69;width:2;height:66" coordorigin="8219,-69" coordsize="2,66">
              <v:shape style="position:absolute;left:8219;top:-69;width:2;height:66" coordorigin="8219,-69" coordsize="0,66" path="m8219,-69l8219,-4e" filled="false" stroked="true" strokeweight=".48516pt" strokecolor="#006400">
                <v:path arrowok="t"/>
              </v:shape>
            </v:group>
            <v:group style="position:absolute;left:8298;top:-69;width:2;height:66" coordorigin="8298,-69" coordsize="2,66">
              <v:shape style="position:absolute;left:8298;top:-69;width:2;height:66" coordorigin="8298,-69" coordsize="0,66" path="m8298,-69l8298,-4e" filled="false" stroked="true" strokeweight=".430728pt" strokecolor="#006400">
                <v:path arrowok="t"/>
              </v:shape>
            </v:group>
            <v:group style="position:absolute;left:9179;top:-69;width:2;height:66" coordorigin="9179,-69" coordsize="2,66">
              <v:shape style="position:absolute;left:9179;top:-69;width:2;height:66" coordorigin="9179,-69" coordsize="0,66" path="m9179,-69l9179,-4e" filled="false" stroked="true" strokeweight=".415876pt" strokecolor="#006400">
                <v:path arrowok="t"/>
              </v:shape>
            </v:group>
            <v:group style="position:absolute;left:9021;top:-69;width:2;height:66" coordorigin="9021,-69" coordsize="2,66">
              <v:shape style="position:absolute;left:9021;top:-69;width:2;height:66" coordorigin="9021,-69" coordsize="0,66" path="m9021,-69l9021,-4e" filled="false" stroked="true" strokeweight=".435679pt" strokecolor="#006400">
                <v:path arrowok="t"/>
              </v:shape>
            </v:group>
            <v:group style="position:absolute;left:8557;top:-69;width:2;height:66" coordorigin="8557,-69" coordsize="2,66">
              <v:shape style="position:absolute;left:8557;top:-69;width:2;height:66" coordorigin="8557,-69" coordsize="0,66" path="m8557,-69l8557,-4e" filled="false" stroked="true" strokeweight=".435679pt" strokecolor="#006400">
                <v:path arrowok="t"/>
              </v:shape>
            </v:group>
            <v:group style="position:absolute;left:8640;top:-69;width:2;height:66" coordorigin="8640,-69" coordsize="2,66">
              <v:shape style="position:absolute;left:8640;top:-69;width:2;height:66" coordorigin="8640,-69" coordsize="0,66" path="m8640,-69l8640,-4e" filled="false" stroked="true" strokeweight=".465375pt" strokecolor="#006400">
                <v:path arrowok="t"/>
              </v:shape>
            </v:group>
            <v:group style="position:absolute;left:9013;top:-69;width:2;height:66" coordorigin="9013,-69" coordsize="2,66">
              <v:shape style="position:absolute;left:9013;top:-69;width:2;height:66" coordorigin="9013,-69" coordsize="0,66" path="m9013,-4l9013,-69e" filled="false" stroked="true" strokeweight=".371318pt" strokecolor="#006400">
                <v:path arrowok="t"/>
              </v:shape>
            </v:group>
            <v:group style="position:absolute;left:8352;top:-69;width:2;height:66" coordorigin="8352,-69" coordsize="2,66">
              <v:shape style="position:absolute;left:8352;top:-69;width:2;height:66" coordorigin="8352,-69" coordsize="0,66" path="m8352,-69l8352,-4e" filled="false" stroked="true" strokeweight=".450532pt" strokecolor="#006400">
                <v:path arrowok="t"/>
              </v:shape>
            </v:group>
            <v:group style="position:absolute;left:8239;top:-69;width:2;height:66" coordorigin="8239,-69" coordsize="2,66">
              <v:shape style="position:absolute;left:8239;top:-69;width:2;height:66" coordorigin="8239,-69" coordsize="0,66" path="m8239,-69l8239,-4e" filled="false" stroked="true" strokeweight=".410925pt" strokecolor="#006400">
                <v:path arrowok="t"/>
              </v:shape>
            </v:group>
            <v:group style="position:absolute;left:8759;top:-69;width:2;height:66" coordorigin="8759,-69" coordsize="2,66">
              <v:shape style="position:absolute;left:8759;top:-69;width:2;height:66" coordorigin="8759,-69" coordsize="0,66" path="m8759,-69l8759,-4e" filled="false" stroked="true" strokeweight=".376268pt" strokecolor="#006400">
                <v:path arrowok="t"/>
              </v:shape>
            </v:group>
            <v:group style="position:absolute;left:8791;top:-69;width:2;height:66" coordorigin="8791,-69" coordsize="2,66">
              <v:shape style="position:absolute;left:8791;top:-69;width:2;height:66" coordorigin="8791,-69" coordsize="0,66" path="m8791,-69l8791,-4e" filled="false" stroked="true" strokeweight=".425777pt" strokecolor="#006400">
                <v:path arrowok="t"/>
              </v:shape>
            </v:group>
            <v:group style="position:absolute;left:8891;top:-69;width:2;height:66" coordorigin="8891,-69" coordsize="2,66">
              <v:shape style="position:absolute;left:8891;top:-69;width:2;height:66" coordorigin="8891,-69" coordsize="0,66" path="m8891,-69l8891,-4e" filled="false" stroked="true" strokeweight=".465374pt" strokecolor="#006400">
                <v:path arrowok="t"/>
              </v:shape>
            </v:group>
            <v:group style="position:absolute;left:9313;top:-69;width:2;height:66" coordorigin="9313,-69" coordsize="2,66">
              <v:shape style="position:absolute;left:9313;top:-69;width:2;height:66" coordorigin="9313,-69" coordsize="0,66" path="m9313,-69l9313,-4e" filled="false" stroked="true" strokeweight=".465385pt" strokecolor="#006400">
                <v:path arrowok="t"/>
              </v:shape>
            </v:group>
            <v:group style="position:absolute;left:7528;top:-69;width:2;height:66" coordorigin="7528,-69" coordsize="2,66">
              <v:shape style="position:absolute;left:7528;top:-69;width:2;height:66" coordorigin="7528,-69" coordsize="0,66" path="m7528,-69l7528,-4e" filled="false" stroked="true" strokeweight=".371318pt" strokecolor="#006400">
                <v:path arrowok="t"/>
              </v:shape>
            </v:group>
            <v:group style="position:absolute;left:8845;top:-69;width:2;height:66" coordorigin="8845,-69" coordsize="2,66">
              <v:shape style="position:absolute;left:8845;top:-69;width:2;height:66" coordorigin="8845,-69" coordsize="0,66" path="m8845,-69l8845,-4e" filled="false" stroked="true" strokeweight=".391121pt" strokecolor="#006400">
                <v:path arrowok="t"/>
              </v:shape>
            </v:group>
            <v:group style="position:absolute;left:8403;top:-69;width:2;height:66" coordorigin="8403,-69" coordsize="2,66">
              <v:shape style="position:absolute;left:8403;top:-69;width:2;height:66" coordorigin="8403,-69" coordsize="0,66" path="m8403,-69l8403,-4e" filled="false" stroked="true" strokeweight=".455483pt" strokecolor="#006400">
                <v:path arrowok="t"/>
              </v:shape>
            </v:group>
            <v:group style="position:absolute;left:8408;top:-69;width:2;height:66" coordorigin="8408,-69" coordsize="2,66">
              <v:shape style="position:absolute;left:8408;top:-69;width:2;height:66" coordorigin="8408,-69" coordsize="0,66" path="m8408,-69l8408,-4e" filled="false" stroked="true" strokeweight=".465385pt" strokecolor="#006400">
                <v:path arrowok="t"/>
              </v:shape>
            </v:group>
            <v:group style="position:absolute;left:8092;top:-69;width:2;height:66" coordorigin="8092,-69" coordsize="2,66">
              <v:shape style="position:absolute;left:8092;top:-69;width:2;height:66" coordorigin="8092,-69" coordsize="0,66" path="m8092,-69l8092,-4e" filled="false" stroked="true" strokeweight=".381219pt" strokecolor="#006400">
                <v:path arrowok="t"/>
              </v:shape>
            </v:group>
            <v:group style="position:absolute;left:9100;top:-69;width:2;height:66" coordorigin="9100,-69" coordsize="2,66">
              <v:shape style="position:absolute;left:9100;top:-69;width:2;height:66" coordorigin="9100,-69" coordsize="0,66" path="m9100,-4l9100,-69e" filled="false" stroked="true" strokeweight=".371318pt" strokecolor="#006400">
                <v:path arrowok="t"/>
              </v:shape>
            </v:group>
            <v:group style="position:absolute;left:8717;top:-69;width:2;height:66" coordorigin="8717,-69" coordsize="2,66">
              <v:shape style="position:absolute;left:8717;top:-69;width:2;height:66" coordorigin="8717,-69" coordsize="0,66" path="m8717,-69l8717,-4e" filled="false" stroked="true" strokeweight=".386175pt" strokecolor="#006400">
                <v:path arrowok="t"/>
              </v:shape>
            </v:group>
            <v:group style="position:absolute;left:7775;top:-69;width:2;height:66" coordorigin="7775,-69" coordsize="2,66">
              <v:shape style="position:absolute;left:7775;top:-69;width:2;height:66" coordorigin="7775,-69" coordsize="0,66" path="m7775,-4l7775,-69e" filled="false" stroked="true" strokeweight=".371318pt" strokecolor="#006400">
                <v:path arrowok="t"/>
              </v:shape>
            </v:group>
            <v:group style="position:absolute;left:8824;top:-69;width:2;height:66" coordorigin="8824,-69" coordsize="2,66">
              <v:shape style="position:absolute;left:8824;top:-69;width:2;height:66" coordorigin="8824,-69" coordsize="0,66" path="m8824,-4l8824,-69e" filled="false" stroked="true" strokeweight=".371318pt" strokecolor="#006400">
                <v:path arrowok="t"/>
              </v:shape>
            </v:group>
            <v:group style="position:absolute;left:8862;top:-69;width:2;height:66" coordorigin="8862,-69" coordsize="2,66">
              <v:shape style="position:absolute;left:8862;top:-69;width:2;height:66" coordorigin="8862,-69" coordsize="0,66" path="m8862,-69l8862,-4e" filled="false" stroked="true" strokeweight=".485178pt" strokecolor="#006400">
                <v:path arrowok="t"/>
              </v:shape>
            </v:group>
            <v:group style="position:absolute;left:8320;top:-69;width:2;height:66" coordorigin="8320,-69" coordsize="2,66">
              <v:shape style="position:absolute;left:8320;top:-69;width:2;height:66" coordorigin="8320,-69" coordsize="0,66" path="m8320,-69l8320,-4e" filled="false" stroked="true" strokeweight=".430742pt" strokecolor="#006400">
                <v:path arrowok="t"/>
              </v:shape>
            </v:group>
            <v:group style="position:absolute;left:9171;top:-69;width:2;height:66" coordorigin="9171,-69" coordsize="2,66">
              <v:shape style="position:absolute;left:9171;top:-69;width:2;height:66" coordorigin="9171,-69" coordsize="0,66" path="m9171,-4l9171,-69e" filled="false" stroked="true" strokeweight=".371318pt" strokecolor="#006400">
                <v:path arrowok="t"/>
              </v:shape>
            </v:group>
            <v:group style="position:absolute;left:7636;top:-69;width:2;height:66" coordorigin="7636,-69" coordsize="2,66">
              <v:shape style="position:absolute;left:7636;top:-69;width:2;height:66" coordorigin="7636,-69" coordsize="0,66" path="m7636,-4l7636,-69e" filled="false" stroked="true" strokeweight=".371318pt" strokecolor="#006400">
                <v:path arrowok="t"/>
              </v:shape>
            </v:group>
            <v:group style="position:absolute;left:8129;top:-69;width:2;height:66" coordorigin="8129,-69" coordsize="2,66">
              <v:shape style="position:absolute;left:8129;top:-69;width:2;height:66" coordorigin="8129,-69" coordsize="0,66" path="m8129,-69l8129,-4e" filled="false" stroked="true" strokeweight=".495081pt" strokecolor="#006400">
                <v:path arrowok="t"/>
              </v:shape>
            </v:group>
            <v:group style="position:absolute;left:9067;top:-69;width:2;height:66" coordorigin="9067,-69" coordsize="2,66">
              <v:shape style="position:absolute;left:9067;top:-69;width:2;height:66" coordorigin="9067,-69" coordsize="0,66" path="m9067,-4l9067,-69e" filled="false" stroked="true" strokeweight=".371318pt" strokecolor="#006400">
                <v:path arrowok="t"/>
              </v:shape>
            </v:group>
            <v:group style="position:absolute;left:9468;top:-69;width:2;height:66" coordorigin="9468,-69" coordsize="2,66">
              <v:shape style="position:absolute;left:9468;top:-69;width:2;height:66" coordorigin="9468,-69" coordsize="0,66" path="m9468,-4l9468,-69e" filled="false" stroked="true" strokeweight=".371318pt" strokecolor="#006400">
                <v:path arrowok="t"/>
              </v:shape>
            </v:group>
            <v:group style="position:absolute;left:8507;top:-69;width:2;height:66" coordorigin="8507,-69" coordsize="2,66">
              <v:shape style="position:absolute;left:8507;top:-69;width:2;height:66" coordorigin="8507,-69" coordsize="0,66" path="m8507,-69l8507,-4e" filled="false" stroked="true" strokeweight=".376282pt" strokecolor="#006400">
                <v:path arrowok="t"/>
              </v:shape>
            </v:group>
            <v:group style="position:absolute;left:8087;top:-69;width:2;height:66" coordorigin="8087,-69" coordsize="2,66">
              <v:shape style="position:absolute;left:8087;top:-69;width:2;height:66" coordorigin="8087,-69" coordsize="0,66" path="m8087,-69l8087,-4e" filled="false" stroked="true" strokeweight=".470315pt" strokecolor="#006400">
                <v:path arrowok="t"/>
              </v:shape>
            </v:group>
            <v:group style="position:absolute;left:8153;top:-69;width:2;height:66" coordorigin="8153,-69" coordsize="2,66">
              <v:shape style="position:absolute;left:8153;top:-69;width:2;height:66" coordorigin="8153,-69" coordsize="0,66" path="m8153,-69l8153,-4e" filled="false" stroked="true" strokeweight=".371318pt" strokecolor="#006400">
                <v:path arrowok="t"/>
              </v:shape>
            </v:group>
            <v:group style="position:absolute;left:8842;top:-69;width:2;height:66" coordorigin="8842,-69" coordsize="2,66">
              <v:shape style="position:absolute;left:8842;top:-69;width:2;height:66" coordorigin="8842,-69" coordsize="0,66" path="m8842,-69l8842,-4e" filled="false" stroked="true" strokeweight=".371318pt" strokecolor="#006400">
                <v:path arrowok="t"/>
              </v:shape>
            </v:group>
            <v:group style="position:absolute;left:8926;top:-69;width:2;height:66" coordorigin="8926,-69" coordsize="2,66">
              <v:shape style="position:absolute;left:8926;top:-69;width:2;height:66" coordorigin="8926,-69" coordsize="0,66" path="m8926,-4l8926,-69e" filled="false" stroked="true" strokeweight=".371318pt" strokecolor="#006400">
                <v:path arrowok="t"/>
              </v:shape>
            </v:group>
            <v:group style="position:absolute;left:9489;top:-69;width:2;height:66" coordorigin="9489,-69" coordsize="2,66">
              <v:shape style="position:absolute;left:9489;top:-69;width:2;height:66" coordorigin="9489,-69" coordsize="0,66" path="m9489,-4l9489,-69e" filled="false" stroked="true" strokeweight=".371318pt" strokecolor="#006400">
                <v:path arrowok="t"/>
              </v:shape>
            </v:group>
            <v:group style="position:absolute;left:9562;top:-69;width:2;height:66" coordorigin="9562,-69" coordsize="2,66">
              <v:shape style="position:absolute;left:9562;top:-69;width:2;height:66" coordorigin="9562,-69" coordsize="0,66" path="m9562,-4l9562,-69e" filled="false" stroked="true" strokeweight=".371318pt" strokecolor="#006400">
                <v:path arrowok="t"/>
              </v:shape>
            </v:group>
            <v:group style="position:absolute;left:9341;top:-69;width:2;height:66" coordorigin="9341,-69" coordsize="2,66">
              <v:shape style="position:absolute;left:9341;top:-69;width:2;height:66" coordorigin="9341,-69" coordsize="0,66" path="m9341,-4l9341,-69e" filled="false" stroked="true" strokeweight=".371318pt" strokecolor="#006400">
                <v:path arrowok="t"/>
              </v:shape>
            </v:group>
            <v:group style="position:absolute;left:7998;top:-69;width:2;height:66" coordorigin="7998,-69" coordsize="2,66">
              <v:shape style="position:absolute;left:7998;top:-69;width:2;height:66" coordorigin="7998,-69" coordsize="0,66" path="m7998,-69l7998,-4e" filled="false" stroked="true" strokeweight=".470328pt" strokecolor="#006400">
                <v:path arrowok="t"/>
              </v:shape>
            </v:group>
            <v:group style="position:absolute;left:8893;top:-69;width:2;height:66" coordorigin="8893,-69" coordsize="2,66">
              <v:shape style="position:absolute;left:8893;top:-69;width:2;height:66" coordorigin="8893,-69" coordsize="0,66" path="m8893,-69l8893,-4e" filled="false" stroked="true" strokeweight=".425777pt" strokecolor="#006400">
                <v:path arrowok="t"/>
              </v:shape>
            </v:group>
            <v:group style="position:absolute;left:8048;top:-69;width:2;height:66" coordorigin="8048,-69" coordsize="2,66">
              <v:shape style="position:absolute;left:8048;top:-69;width:2;height:66" coordorigin="8048,-69" coordsize="0,66" path="m8048,-69l8048,-4e" filled="false" stroked="true" strokeweight=".435679pt" strokecolor="#006400">
                <v:path arrowok="t"/>
              </v:shape>
            </v:group>
            <v:group style="position:absolute;left:8877;top:-69;width:2;height:66" coordorigin="8877,-69" coordsize="2,66">
              <v:shape style="position:absolute;left:8877;top:-69;width:2;height:66" coordorigin="8877,-69" coordsize="0,66" path="m8877,-4l8877,-69e" filled="false" stroked="true" strokeweight=".371318pt" strokecolor="#006400">
                <v:path arrowok="t"/>
              </v:shape>
            </v:group>
            <v:group style="position:absolute;left:8288;top:-69;width:2;height:66" coordorigin="8288,-69" coordsize="2,66">
              <v:shape style="position:absolute;left:8288;top:-69;width:2;height:66" coordorigin="8288,-69" coordsize="0,66" path="m8288,-69l8288,-4e" filled="false" stroked="true" strokeweight=".371318pt" strokecolor="#006400">
                <v:path arrowok="t"/>
              </v:shape>
            </v:group>
            <v:group style="position:absolute;left:8588;top:-69;width:2;height:66" coordorigin="8588,-69" coordsize="2,66">
              <v:shape style="position:absolute;left:8588;top:-69;width:2;height:66" coordorigin="8588,-69" coordsize="0,66" path="m8588,-4l8588,-69e" filled="false" stroked="true" strokeweight=".371318pt" strokecolor="#006400">
                <v:path arrowok="t"/>
              </v:shape>
            </v:group>
            <v:group style="position:absolute;left:7734;top:-69;width:2;height:66" coordorigin="7734,-69" coordsize="2,66">
              <v:shape style="position:absolute;left:7734;top:-69;width:2;height:66" coordorigin="7734,-69" coordsize="0,66" path="m7734,-4l7734,-69e" filled="false" stroked="true" strokeweight=".371318pt" strokecolor="#006400">
                <v:path arrowok="t"/>
              </v:shape>
            </v:group>
            <v:group style="position:absolute;left:7978;top:-69;width:2;height:66" coordorigin="7978,-69" coordsize="2,66">
              <v:shape style="position:absolute;left:7978;top:-69;width:2;height:66" coordorigin="7978,-69" coordsize="0,66" path="m7978,-69l7978,-4e" filled="false" stroked="true" strokeweight=".450544pt" strokecolor="#006400">
                <v:path arrowok="t"/>
              </v:shape>
            </v:group>
            <v:group style="position:absolute;left:9037;top:-69;width:2;height:66" coordorigin="9037,-69" coordsize="2,66">
              <v:shape style="position:absolute;left:9037;top:-69;width:2;height:66" coordorigin="9037,-69" coordsize="0,66" path="m9037,-69l9037,-4e" filled="false" stroked="true" strokeweight=".430728pt" strokecolor="#006400">
                <v:path arrowok="t"/>
              </v:shape>
            </v:group>
            <v:group style="position:absolute;left:8713;top:-69;width:2;height:66" coordorigin="8713,-69" coordsize="2,66">
              <v:shape style="position:absolute;left:8713;top:-69;width:2;height:66" coordorigin="8713,-69" coordsize="0,66" path="m8713,-69l8713,-4e" filled="false" stroked="true" strokeweight=".470331pt" strokecolor="#006400">
                <v:path arrowok="t"/>
              </v:shape>
            </v:group>
            <v:group style="position:absolute;left:7669;top:-69;width:2;height:66" coordorigin="7669,-69" coordsize="2,66">
              <v:shape style="position:absolute;left:7669;top:-69;width:2;height:66" coordorigin="7669,-69" coordsize="0,66" path="m7669,-4l7669,-69e" filled="false" stroked="true" strokeweight=".371318pt" strokecolor="#006400">
                <v:path arrowok="t"/>
              </v:shape>
            </v:group>
            <v:group style="position:absolute;left:8444;top:-69;width:2;height:66" coordorigin="8444,-69" coordsize="2,66">
              <v:shape style="position:absolute;left:8444;top:-69;width:2;height:66" coordorigin="8444,-69" coordsize="0,66" path="m8444,-4l8444,-69e" filled="false" stroked="true" strokeweight=".371318pt" strokecolor="#006400">
                <v:path arrowok="t"/>
              </v:shape>
            </v:group>
            <v:group style="position:absolute;left:8623;top:-69;width:2;height:66" coordorigin="8623,-69" coordsize="2,66">
              <v:shape style="position:absolute;left:8623;top:-69;width:2;height:66" coordorigin="8623,-69" coordsize="0,66" path="m8623,-4l8623,-69e" filled="false" stroked="true" strokeweight=".371318pt" strokecolor="#006400">
                <v:path arrowok="t"/>
              </v:shape>
            </v:group>
            <v:group style="position:absolute;left:8095;top:-69;width:2;height:66" coordorigin="8095,-69" coordsize="2,66">
              <v:shape style="position:absolute;left:8095;top:-69;width:2;height:66" coordorigin="8095,-69" coordsize="0,66" path="m8095,-69l8095,-4e" filled="false" stroked="true" strokeweight=".470336pt" strokecolor="#006400">
                <v:path arrowok="t"/>
              </v:shape>
            </v:group>
            <v:group style="position:absolute;left:8415;top:-69;width:2;height:66" coordorigin="8415,-69" coordsize="2,66">
              <v:shape style="position:absolute;left:8415;top:-69;width:2;height:66" coordorigin="8415,-69" coordsize="0,66" path="m8415,-69l8415,-4e" filled="false" stroked="true" strokeweight=".455493pt" strokecolor="#006400">
                <v:path arrowok="t"/>
              </v:shape>
            </v:group>
            <v:group style="position:absolute;left:7886;top:-69;width:2;height:66" coordorigin="7886,-69" coordsize="2,66">
              <v:shape style="position:absolute;left:7886;top:-69;width:2;height:66" coordorigin="7886,-69" coordsize="0,66" path="m7886,-69l7886,-4e" filled="false" stroked="true" strokeweight=".410925pt" strokecolor="#006400">
                <v:path arrowok="t"/>
              </v:shape>
            </v:group>
            <v:group style="position:absolute;left:8147;top:-69;width:2;height:66" coordorigin="8147,-69" coordsize="2,66">
              <v:shape style="position:absolute;left:8147;top:-69;width:2;height:66" coordorigin="8147,-69" coordsize="0,66" path="m8147,-69l8147,-4e" filled="false" stroked="true" strokeweight=".490132pt" strokecolor="#006400">
                <v:path arrowok="t"/>
              </v:shape>
            </v:group>
            <v:group style="position:absolute;left:9345;top:-69;width:2;height:66" coordorigin="9345,-69" coordsize="2,66">
              <v:shape style="position:absolute;left:9345;top:-69;width:2;height:66" coordorigin="9345,-69" coordsize="0,66" path="m9345,-4l9345,-69e" filled="false" stroked="true" strokeweight=".371318pt" strokecolor="#006400">
                <v:path arrowok="t"/>
              </v:shape>
            </v:group>
            <v:group style="position:absolute;left:8272;top:-69;width:2;height:66" coordorigin="8272,-69" coordsize="2,66">
              <v:shape style="position:absolute;left:8272;top:-69;width:2;height:66" coordorigin="8272,-69" coordsize="0,66" path="m8272,-4l8272,-69e" filled="false" stroked="true" strokeweight=".371318pt" strokecolor="#006400">
                <v:path arrowok="t"/>
              </v:shape>
            </v:group>
            <v:group style="position:absolute;left:8978;top:-69;width:2;height:66" coordorigin="8978,-69" coordsize="2,66">
              <v:shape style="position:absolute;left:8978;top:-69;width:2;height:66" coordorigin="8978,-69" coordsize="0,66" path="m8978,-69l8978,-4e" filled="false" stroked="true" strokeweight=".415876pt" strokecolor="#006400">
                <v:path arrowok="t"/>
              </v:shape>
            </v:group>
            <v:group style="position:absolute;left:8079;top:-69;width:2;height:66" coordorigin="8079,-69" coordsize="2,66">
              <v:shape style="position:absolute;left:8079;top:-69;width:2;height:66" coordorigin="8079,-69" coordsize="0,66" path="m8079,-69l8079,-4e" filled="false" stroked="true" strokeweight=".371318pt" strokecolor="#006400">
                <v:path arrowok="t"/>
              </v:shape>
            </v:group>
            <v:group style="position:absolute;left:8755;top:-69;width:2;height:66" coordorigin="8755,-69" coordsize="2,66">
              <v:shape style="position:absolute;left:8755;top:-69;width:2;height:66" coordorigin="8755,-69" coordsize="0,66" path="m8755,-69l8755,-4e" filled="false" stroked="true" strokeweight=".470336pt" strokecolor="#006400">
                <v:path arrowok="t"/>
              </v:shape>
            </v:group>
            <v:group style="position:absolute;left:8356;top:-69;width:2;height:66" coordorigin="8356,-69" coordsize="2,66">
              <v:shape style="position:absolute;left:8356;top:-69;width:2;height:66" coordorigin="8356,-69" coordsize="0,66" path="m8356,-69l8356,-4e" filled="false" stroked="true" strokeweight=".410925pt" strokecolor="#006400">
                <v:path arrowok="t"/>
              </v:shape>
            </v:group>
            <v:group style="position:absolute;left:8063;top:-69;width:2;height:66" coordorigin="8063,-69" coordsize="2,66">
              <v:shape style="position:absolute;left:8063;top:-69;width:2;height:66" coordorigin="8063,-69" coordsize="0,66" path="m8063,-69l8063,-4e" filled="false" stroked="true" strokeweight=".381219pt" strokecolor="#006400">
                <v:path arrowok="t"/>
              </v:shape>
            </v:group>
            <v:group style="position:absolute;left:8968;top:-69;width:2;height:66" coordorigin="8968,-69" coordsize="2,66">
              <v:shape style="position:absolute;left:8968;top:-69;width:2;height:66" coordorigin="8968,-69" coordsize="0,66" path="m8968,-4l8968,-69e" filled="false" stroked="true" strokeweight=".371318pt" strokecolor="#006400">
                <v:path arrowok="t"/>
              </v:shape>
            </v:group>
            <v:group style="position:absolute;left:8512;top:-69;width:2;height:66" coordorigin="8512,-69" coordsize="2,66">
              <v:shape style="position:absolute;left:8512;top:-69;width:2;height:66" coordorigin="8512,-69" coordsize="0,66" path="m8512,-4l8512,-69e" filled="false" stroked="true" strokeweight=".371318pt" strokecolor="#006400">
                <v:path arrowok="t"/>
              </v:shape>
            </v:group>
            <v:group style="position:absolute;left:10093;top:-69;width:2;height:66" coordorigin="10093,-69" coordsize="2,66">
              <v:shape style="position:absolute;left:10093;top:-69;width:2;height:66" coordorigin="10093,-69" coordsize="0,66" path="m10093,-4l10093,-69e" filled="false" stroked="true" strokeweight=".371318pt" strokecolor="#006400">
                <v:path arrowok="t"/>
              </v:shape>
            </v:group>
            <v:group style="position:absolute;left:8412;top:-69;width:2;height:66" coordorigin="8412,-69" coordsize="2,66">
              <v:shape style="position:absolute;left:8412;top:-69;width:2;height:66" coordorigin="8412,-69" coordsize="0,66" path="m8412,-69l8412,-4e" filled="false" stroked="true" strokeweight=".425777pt" strokecolor="#006400">
                <v:path arrowok="t"/>
              </v:shape>
            </v:group>
            <v:group style="position:absolute;left:7727;top:-69;width:2;height:66" coordorigin="7727,-69" coordsize="2,66">
              <v:shape style="position:absolute;left:7727;top:-69;width:2;height:66" coordorigin="7727,-69" coordsize="0,66" path="m7727,-4l7727,-69e" filled="false" stroked="true" strokeweight=".371318pt" strokecolor="#006400">
                <v:path arrowok="t"/>
              </v:shape>
            </v:group>
            <v:group style="position:absolute;left:8331;top:-69;width:2;height:66" coordorigin="8331,-69" coordsize="2,66">
              <v:shape style="position:absolute;left:8331;top:-69;width:2;height:66" coordorigin="8331,-69" coordsize="0,66" path="m8331,-69l8331,-4e" filled="false" stroked="true" strokeweight=".396062pt" strokecolor="#006400">
                <v:path arrowok="t"/>
              </v:shape>
            </v:group>
            <v:group style="position:absolute;left:8181;top:-69;width:2;height:66" coordorigin="8181,-69" coordsize="2,66">
              <v:shape style="position:absolute;left:8181;top:-69;width:2;height:66" coordorigin="8181,-69" coordsize="0,66" path="m8181,-69l8181,-4e" filled="false" stroked="true" strokeweight=".391121pt" strokecolor="#006400">
                <v:path arrowok="t"/>
              </v:shape>
            </v:group>
            <v:group style="position:absolute;left:8061;top:-69;width:2;height:66" coordorigin="8061,-69" coordsize="2,66">
              <v:shape style="position:absolute;left:8061;top:-69;width:2;height:66" coordorigin="8061,-69" coordsize="0,66" path="m8061,-4l8061,-69e" filled="false" stroked="true" strokeweight=".371318pt" strokecolor="#006400">
                <v:path arrowok="t"/>
              </v:shape>
            </v:group>
            <v:group style="position:absolute;left:9547;top:-69;width:2;height:66" coordorigin="9547,-69" coordsize="2,66">
              <v:shape style="position:absolute;left:9547;top:-69;width:2;height:66" coordorigin="9547,-69" coordsize="0,66" path="m9547,-4l9547,-69e" filled="false" stroked="true" strokeweight=".371318pt" strokecolor="#006400">
                <v:path arrowok="t"/>
              </v:shape>
            </v:group>
            <v:group style="position:absolute;left:8467;top:-69;width:2;height:66" coordorigin="8467,-69" coordsize="2,66">
              <v:shape style="position:absolute;left:8467;top:-69;width:2;height:66" coordorigin="8467,-69" coordsize="0,66" path="m8467,-69l8467,-4e" filled="false" stroked="true" strokeweight=".435667pt" strokecolor="#006400">
                <v:path arrowok="t"/>
              </v:shape>
            </v:group>
            <v:group style="position:absolute;left:8295;top:-69;width:2;height:66" coordorigin="8295,-69" coordsize="2,66">
              <v:shape style="position:absolute;left:8295;top:-69;width:2;height:66" coordorigin="8295,-69" coordsize="0,66" path="m8295,-69l8295,-4e" filled="false" stroked="true" strokeweight=".460446pt" strokecolor="#006400">
                <v:path arrowok="t"/>
              </v:shape>
            </v:group>
            <v:group style="position:absolute;left:7924;top:-69;width:2;height:66" coordorigin="7924,-69" coordsize="2,66">
              <v:shape style="position:absolute;left:7924;top:-69;width:2;height:66" coordorigin="7924,-69" coordsize="0,66" path="m7924,-69l7924,-4e" filled="false" stroked="true" strokeweight=".405989pt" strokecolor="#006400">
                <v:path arrowok="t"/>
              </v:shape>
            </v:group>
            <v:group style="position:absolute;left:8879;top:-69;width:2;height:66" coordorigin="8879,-69" coordsize="2,66">
              <v:shape style="position:absolute;left:8879;top:-69;width:2;height:66" coordorigin="8879,-69" coordsize="0,66" path="m8879,-4l8879,-69e" filled="false" stroked="true" strokeweight=".371318pt" strokecolor="#006400">
                <v:path arrowok="t"/>
              </v:shape>
            </v:group>
            <v:group style="position:absolute;left:8810;top:-69;width:2;height:66" coordorigin="8810,-69" coordsize="2,66">
              <v:shape style="position:absolute;left:8810;top:-69;width:2;height:66" coordorigin="8810,-69" coordsize="0,66" path="m8810,-4l8810,-69e" filled="false" stroked="true" strokeweight=".371318pt" strokecolor="#006400">
                <v:path arrowok="t"/>
              </v:shape>
            </v:group>
            <v:group style="position:absolute;left:7809;top:-69;width:2;height:66" coordorigin="7809,-69" coordsize="2,66">
              <v:shape style="position:absolute;left:7809;top:-69;width:2;height:66" coordorigin="7809,-69" coordsize="0,66" path="m7809,-69l7809,-4e" filled="false" stroked="true" strokeweight=".450532pt" strokecolor="#006400">
                <v:path arrowok="t"/>
              </v:shape>
            </v:group>
            <v:group style="position:absolute;left:8068;top:-69;width:2;height:66" coordorigin="8068,-69" coordsize="2,66">
              <v:shape style="position:absolute;left:8068;top:-69;width:2;height:66" coordorigin="8068,-69" coordsize="0,66" path="m8068,-69l8068,-4e" filled="false" stroked="true" strokeweight=".465372pt" strokecolor="#006400">
                <v:path arrowok="t"/>
              </v:shape>
            </v:group>
            <v:group style="position:absolute;left:8633;top:-69;width:2;height:66" coordorigin="8633,-69" coordsize="2,66">
              <v:shape style="position:absolute;left:8633;top:-69;width:2;height:66" coordorigin="8633,-69" coordsize="0,66" path="m8633,-69l8633,-4e" filled="false" stroked="true" strokeweight=".445581pt" strokecolor="#006400">
                <v:path arrowok="t"/>
              </v:shape>
            </v:group>
            <v:group style="position:absolute;left:8577;top:-69;width:2;height:66" coordorigin="8577,-69" coordsize="2,66">
              <v:shape style="position:absolute;left:8577;top:-69;width:2;height:66" coordorigin="8577,-69" coordsize="0,66" path="m8577,-69l8577,-4e" filled="false" stroked="true" strokeweight=".415876pt" strokecolor="#006400">
                <v:path arrowok="t"/>
              </v:shape>
            </v:group>
            <v:group style="position:absolute;left:9309;top:-69;width:2;height:66" coordorigin="9309,-69" coordsize="2,66">
              <v:shape style="position:absolute;left:9309;top:-69;width:2;height:66" coordorigin="9309,-69" coordsize="0,66" path="m9309,-4l9309,-69e" filled="false" stroked="true" strokeweight=".371318pt" strokecolor="#006400">
                <v:path arrowok="t"/>
              </v:shape>
            </v:group>
            <v:group style="position:absolute;left:8748;top:-69;width:2;height:66" coordorigin="8748,-69" coordsize="2,66">
              <v:shape style="position:absolute;left:8748;top:-69;width:2;height:66" coordorigin="8748,-69" coordsize="0,66" path="m8748,-69l8748,-4e" filled="false" stroked="true" strokeweight=".430741pt" strokecolor="#006400">
                <v:path arrowok="t"/>
              </v:shape>
            </v:group>
            <v:group style="position:absolute;left:8349;top:-69;width:2;height:66" coordorigin="8349,-69" coordsize="2,66">
              <v:shape style="position:absolute;left:8349;top:-69;width:2;height:66" coordorigin="8349,-69" coordsize="0,66" path="m8349,-69l8349,-4e" filled="false" stroked="true" strokeweight=".381217pt" strokecolor="#006400">
                <v:path arrowok="t"/>
              </v:shape>
            </v:group>
            <v:group style="position:absolute;left:8337;top:-69;width:2;height:66" coordorigin="8337,-69" coordsize="2,66">
              <v:shape style="position:absolute;left:8337;top:-69;width:2;height:66" coordorigin="8337,-69" coordsize="0,66" path="m8337,-69l8337,-4e" filled="false" stroked="true" strokeweight=".420827pt" strokecolor="#006400">
                <v:path arrowok="t"/>
              </v:shape>
            </v:group>
            <v:group style="position:absolute;left:8366;top:-69;width:2;height:66" coordorigin="8366,-69" coordsize="2,66">
              <v:shape style="position:absolute;left:8366;top:-69;width:2;height:66" coordorigin="8366,-69" coordsize="0,66" path="m8366,-69l8366,-4e" filled="false" stroked="true" strokeweight=".460409pt" strokecolor="#006400">
                <v:path arrowok="t"/>
              </v:shape>
            </v:group>
            <v:group style="position:absolute;left:8957;top:-69;width:2;height:66" coordorigin="8957,-69" coordsize="2,66">
              <v:shape style="position:absolute;left:8957;top:-69;width:2;height:66" coordorigin="8957,-69" coordsize="0,66" path="m8957,-69l8957,-4e" filled="false" stroked="true" strokeweight=".430728pt" strokecolor="#006400">
                <v:path arrowok="t"/>
              </v:shape>
            </v:group>
            <v:group style="position:absolute;left:8552;top:-69;width:2;height:66" coordorigin="8552,-69" coordsize="2,66">
              <v:shape style="position:absolute;left:8552;top:-69;width:2;height:66" coordorigin="8552,-69" coordsize="0,66" path="m8552,-69l8552,-4e" filled="false" stroked="true" strokeweight=".381219pt" strokecolor="#006400">
                <v:path arrowok="t"/>
              </v:shape>
            </v:group>
            <v:group style="position:absolute;left:8695;top:-69;width:2;height:66" coordorigin="8695,-69" coordsize="2,66">
              <v:shape style="position:absolute;left:8695;top:-69;width:2;height:66" coordorigin="8695,-69" coordsize="0,66" path="m8695,-4l8695,-69e" filled="false" stroked="true" strokeweight=".371318pt" strokecolor="#006400">
                <v:path arrowok="t"/>
              </v:shape>
            </v:group>
            <v:group style="position:absolute;left:8803;top:-69;width:2;height:66" coordorigin="8803,-69" coordsize="2,66">
              <v:shape style="position:absolute;left:8803;top:-69;width:2;height:66" coordorigin="8803,-69" coordsize="0,66" path="m8803,-69l8803,-4e" filled="false" stroked="true" strokeweight=".391121pt" strokecolor="#006400">
                <v:path arrowok="t"/>
              </v:shape>
            </v:group>
            <v:group style="position:absolute;left:9872;top:-69;width:2;height:66" coordorigin="9872,-69" coordsize="2,66">
              <v:shape style="position:absolute;left:9872;top:-69;width:2;height:66" coordorigin="9872,-69" coordsize="0,66" path="m9872,-4l9872,-69e" filled="false" stroked="true" strokeweight=".371318pt" strokecolor="#006400">
                <v:path arrowok="t"/>
              </v:shape>
            </v:group>
            <v:group style="position:absolute;left:7546;top:-69;width:2;height:66" coordorigin="7546,-69" coordsize="2,66">
              <v:shape style="position:absolute;left:7546;top:-69;width:2;height:66" coordorigin="7546,-69" coordsize="0,66" path="m7546,-4l7546,-69e" filled="false" stroked="true" strokeweight=".371318pt" strokecolor="#006400">
                <v:path arrowok="t"/>
              </v:shape>
            </v:group>
            <v:group style="position:absolute;left:8596;top:-69;width:2;height:66" coordorigin="8596,-69" coordsize="2,66">
              <v:shape style="position:absolute;left:8596;top:-69;width:2;height:66" coordorigin="8596,-69" coordsize="0,66" path="m8596,-4l8596,-69e" filled="false" stroked="true" strokeweight=".371318pt" strokecolor="#006400">
                <v:path arrowok="t"/>
              </v:shape>
            </v:group>
            <v:group style="position:absolute;left:8997;top:-69;width:2;height:66" coordorigin="8997,-69" coordsize="2,66">
              <v:shape style="position:absolute;left:8997;top:-69;width:2;height:66" coordorigin="8997,-69" coordsize="0,66" path="m8997,-69l8997,-4e" filled="false" stroked="true" strokeweight=".460434pt" strokecolor="#006400">
                <v:path arrowok="t"/>
              </v:shape>
            </v:group>
            <v:group style="position:absolute;left:7780;top:-69;width:2;height:66" coordorigin="7780,-69" coordsize="2,66">
              <v:shape style="position:absolute;left:7780;top:-69;width:2;height:66" coordorigin="7780,-69" coordsize="0,66" path="m7780,-69l7780,-4e" filled="false" stroked="true" strokeweight=".401023pt" strokecolor="#006400">
                <v:path arrowok="t"/>
              </v:shape>
            </v:group>
            <v:group style="position:absolute;left:8939;top:-69;width:2;height:66" coordorigin="8939,-69" coordsize="2,66">
              <v:shape style="position:absolute;left:8939;top:-69;width:2;height:66" coordorigin="8939,-69" coordsize="0,66" path="m8939,-4l8939,-69e" filled="false" stroked="true" strokeweight=".371318pt" strokecolor="#006400">
                <v:path arrowok="t"/>
              </v:shape>
            </v:group>
            <v:group style="position:absolute;left:7839;top:-69;width:2;height:66" coordorigin="7839,-69" coordsize="2,66">
              <v:shape style="position:absolute;left:7839;top:-69;width:2;height:66" coordorigin="7839,-69" coordsize="0,66" path="m7839,-4l7839,-69e" filled="false" stroked="true" strokeweight=".371318pt" strokecolor="#006400">
                <v:path arrowok="t"/>
              </v:shape>
            </v:group>
            <v:group style="position:absolute;left:7921;top:-69;width:2;height:66" coordorigin="7921,-69" coordsize="2,66">
              <v:shape style="position:absolute;left:7921;top:-69;width:2;height:66" coordorigin="7921,-69" coordsize="0,66" path="m7921,-69l7921,-4e" filled="false" stroked="true" strokeweight=".376268pt" strokecolor="#006400">
                <v:path arrowok="t"/>
              </v:shape>
            </v:group>
            <v:group style="position:absolute;left:8016;top:-69;width:2;height:66" coordorigin="8016,-69" coordsize="2,66">
              <v:shape style="position:absolute;left:8016;top:-69;width:2;height:66" coordorigin="8016,-69" coordsize="0,66" path="m8016,-4l8016,-69e" filled="false" stroked="true" strokeweight=".371318pt" strokecolor="#006400">
                <v:path arrowok="t"/>
              </v:shape>
            </v:group>
            <v:group style="position:absolute;left:7850;top:-69;width:2;height:66" coordorigin="7850,-69" coordsize="2,66">
              <v:shape style="position:absolute;left:7850;top:-69;width:2;height:66" coordorigin="7850,-69" coordsize="0,66" path="m7850,-69l7850,-4e" filled="false" stroked="true" strokeweight=".396072pt" strokecolor="#006400">
                <v:path arrowok="t"/>
              </v:shape>
            </v:group>
            <v:group style="position:absolute;left:7876;top:-69;width:2;height:66" coordorigin="7876,-69" coordsize="2,66">
              <v:shape style="position:absolute;left:7876;top:-69;width:2;height:66" coordorigin="7876,-69" coordsize="0,66" path="m7876,-4l7876,-69e" filled="false" stroked="true" strokeweight=".371318pt" strokecolor="#006400">
                <v:path arrowok="t"/>
              </v:shape>
            </v:group>
            <v:group style="position:absolute;left:9219;top:-69;width:2;height:66" coordorigin="9219,-69" coordsize="2,66">
              <v:shape style="position:absolute;left:9219;top:-69;width:2;height:66" coordorigin="9219,-69" coordsize="0,66" path="m9219,-4l9219,-69e" filled="false" stroked="true" strokeweight=".371318pt" strokecolor="#006400">
                <v:path arrowok="t"/>
              </v:shape>
            </v:group>
            <v:group style="position:absolute;left:9195;top:-69;width:2;height:66" coordorigin="9195,-69" coordsize="2,66">
              <v:shape style="position:absolute;left:9195;top:-69;width:2;height:66" coordorigin="9195,-69" coordsize="0,66" path="m9195,-4l9195,-69e" filled="false" stroked="true" strokeweight=".371318pt" strokecolor="#006400">
                <v:path arrowok="t"/>
              </v:shape>
            </v:group>
            <v:group style="position:absolute;left:8868;top:-69;width:2;height:66" coordorigin="8868,-69" coordsize="2,66">
              <v:shape style="position:absolute;left:8868;top:-69;width:2;height:66" coordorigin="8868,-69" coordsize="0,66" path="m8868,-69l8868,-4e" filled="false" stroked="true" strokeweight=".455483pt" strokecolor="#006400">
                <v:path arrowok="t"/>
              </v:shape>
            </v:group>
            <v:group style="position:absolute;left:9084;top:-69;width:2;height:66" coordorigin="9084,-69" coordsize="2,66">
              <v:shape style="position:absolute;left:9084;top:-69;width:2;height:66" coordorigin="9084,-69" coordsize="0,66" path="m9084,-4l9084,-69e" filled="false" stroked="true" strokeweight=".371318pt" strokecolor="#006400">
                <v:path arrowok="t"/>
              </v:shape>
            </v:group>
            <v:group style="position:absolute;left:8901;top:-69;width:2;height:66" coordorigin="8901,-69" coordsize="2,66">
              <v:shape style="position:absolute;left:8901;top:-69;width:2;height:66" coordorigin="8901,-69" coordsize="0,66" path="m8901,-4l8901,-69e" filled="false" stroked="true" strokeweight=".371318pt" strokecolor="#006400">
                <v:path arrowok="t"/>
              </v:shape>
            </v:group>
            <v:group style="position:absolute;left:7813;top:-69;width:2;height:66" coordorigin="7813,-69" coordsize="2,66">
              <v:shape style="position:absolute;left:7813;top:-69;width:2;height:66" coordorigin="7813,-69" coordsize="0,66" path="m7813,-4l7813,-69e" filled="false" stroked="true" strokeweight=".371318pt" strokecolor="#006400">
                <v:path arrowok="t"/>
              </v:shape>
            </v:group>
            <v:group style="position:absolute;left:8591;top:-69;width:2;height:66" coordorigin="8591,-69" coordsize="2,66">
              <v:shape style="position:absolute;left:8591;top:-69;width:2;height:66" coordorigin="8591,-69" coordsize="0,66" path="m8591,-69l8591,-4e" filled="false" stroked="true" strokeweight=".371318pt" strokecolor="#006400">
                <v:path arrowok="t"/>
              </v:shape>
            </v:group>
            <v:group style="position:absolute;left:9124;top:-69;width:2;height:66" coordorigin="9124,-69" coordsize="2,66">
              <v:shape style="position:absolute;left:9124;top:-69;width:2;height:66" coordorigin="9124,-69" coordsize="0,66" path="m9124,-69l9124,-4e" filled="false" stroked="true" strokeweight=".420827pt" strokecolor="#006400">
                <v:path arrowok="t"/>
              </v:shape>
            </v:group>
            <v:group style="position:absolute;left:9333;top:-69;width:2;height:66" coordorigin="9333,-69" coordsize="2,66">
              <v:shape style="position:absolute;left:9333;top:-69;width:2;height:66" coordorigin="9333,-69" coordsize="0,66" path="m9333,-4l9333,-69e" filled="false" stroked="true" strokeweight=".371318pt" strokecolor="#006400">
                <v:path arrowok="t"/>
              </v:shape>
            </v:group>
            <v:group style="position:absolute;left:8179;top:-69;width:2;height:66" coordorigin="8179,-69" coordsize="2,66">
              <v:shape style="position:absolute;left:8179;top:-69;width:2;height:66" coordorigin="8179,-69" coordsize="0,66" path="m8179,-4l8179,-69e" filled="false" stroked="true" strokeweight=".371318pt" strokecolor="#006400">
                <v:path arrowok="t"/>
              </v:shape>
            </v:group>
            <v:group style="position:absolute;left:8292;top:-69;width:2;height:66" coordorigin="8292,-69" coordsize="2,66">
              <v:shape style="position:absolute;left:8292;top:-69;width:2;height:66" coordorigin="8292,-69" coordsize="0,66" path="m8292,-69l8292,-4e" filled="false" stroked="true" strokeweight=".405974pt" strokecolor="#006400">
                <v:path arrowok="t"/>
              </v:shape>
            </v:group>
            <v:group style="position:absolute;left:8816;top:-69;width:2;height:66" coordorigin="8816,-69" coordsize="2,66">
              <v:shape style="position:absolute;left:8816;top:-69;width:2;height:66" coordorigin="8816,-69" coordsize="0,66" path="m8816,-4l8816,-69e" filled="false" stroked="true" strokeweight=".371318pt" strokecolor="#006400">
                <v:path arrowok="t"/>
              </v:shape>
            </v:group>
            <v:group style="position:absolute;left:8523;top:-69;width:2;height:66" coordorigin="8523,-69" coordsize="2,66">
              <v:shape style="position:absolute;left:8523;top:-69;width:2;height:66" coordorigin="8523,-69" coordsize="0,66" path="m8523,-4l8523,-69e" filled="false" stroked="true" strokeweight=".371318pt" strokecolor="#006400">
                <v:path arrowok="t"/>
              </v:shape>
            </v:group>
            <v:group style="position:absolute;left:8649;top:-69;width:2;height:66" coordorigin="8649,-69" coordsize="2,66">
              <v:shape style="position:absolute;left:8649;top:-69;width:2;height:66" coordorigin="8649,-69" coordsize="0,66" path="m8649,-4l8649,-69e" filled="false" stroked="true" strokeweight=".371318pt" strokecolor="#006400">
                <v:path arrowok="t"/>
              </v:shape>
            </v:group>
            <v:group style="position:absolute;left:8014;top:-69;width:2;height:66" coordorigin="8014,-69" coordsize="2,66">
              <v:shape style="position:absolute;left:8014;top:-69;width:2;height:66" coordorigin="8014,-69" coordsize="0,66" path="m8014,-4l8014,-69e" filled="false" stroked="true" strokeweight=".371318pt" strokecolor="#006400">
                <v:path arrowok="t"/>
              </v:shape>
            </v:group>
            <v:group style="position:absolute;left:7764;top:-69;width:2;height:66" coordorigin="7764,-69" coordsize="2,66">
              <v:shape style="position:absolute;left:7764;top:-69;width:2;height:66" coordorigin="7764,-69" coordsize="0,66" path="m7764,-4l7764,-69e" filled="false" stroked="true" strokeweight=".371318pt" strokecolor="#006400">
                <v:path arrowok="t"/>
              </v:shape>
            </v:group>
            <v:group style="position:absolute;left:8149;top:-69;width:2;height:66" coordorigin="8149,-69" coordsize="2,66">
              <v:shape style="position:absolute;left:8149;top:-69;width:2;height:66" coordorigin="8149,-69" coordsize="0,66" path="m8149,-69l8149,-4e" filled="false" stroked="true" strokeweight=".381219pt" strokecolor="#006400">
                <v:path arrowok="t"/>
              </v:shape>
            </v:group>
            <v:group style="position:absolute;left:8795;top:-69;width:2;height:66" coordorigin="8795,-69" coordsize="2,66">
              <v:shape style="position:absolute;left:8795;top:-69;width:2;height:66" coordorigin="8795,-69" coordsize="0,66" path="m8795,-69l8795,-4e" filled="false" stroked="true" strokeweight=".405974pt" strokecolor="#006400">
                <v:path arrowok="t"/>
              </v:shape>
            </v:group>
            <v:group style="position:absolute;left:9149;top:-69;width:2;height:66" coordorigin="9149,-69" coordsize="2,66">
              <v:shape style="position:absolute;left:9149;top:-69;width:2;height:66" coordorigin="9149,-69" coordsize="0,66" path="m9149,-4l9149,-69e" filled="false" stroked="true" strokeweight=".371318pt" strokecolor="#006400">
                <v:path arrowok="t"/>
              </v:shape>
            </v:group>
            <v:group style="position:absolute;left:8661;top:-69;width:2;height:66" coordorigin="8661,-69" coordsize="2,66">
              <v:shape style="position:absolute;left:8661;top:-69;width:2;height:66" coordorigin="8661,-69" coordsize="0,66" path="m8661,-4l8661,-69e" filled="false" stroked="true" strokeweight=".371318pt" strokecolor="#006400">
                <v:path arrowok="t"/>
              </v:shape>
            </v:group>
            <v:group style="position:absolute;left:8782;top:-69;width:2;height:66" coordorigin="8782,-69" coordsize="2,66">
              <v:shape style="position:absolute;left:8782;top:-69;width:2;height:66" coordorigin="8782,-69" coordsize="0,66" path="m8782,-69l8782,-4e" filled="false" stroked="true" strokeweight=".455483pt" strokecolor="#006400">
                <v:path arrowok="t"/>
              </v:shape>
            </v:group>
            <v:group style="position:absolute;left:7772;top:-69;width:2;height:66" coordorigin="7772,-69" coordsize="2,66">
              <v:shape style="position:absolute;left:7772;top:-69;width:2;height:66" coordorigin="7772,-69" coordsize="0,66" path="m7772,-4l7772,-69e" filled="false" stroked="true" strokeweight=".371318pt" strokecolor="#006400">
                <v:path arrowok="t"/>
              </v:shape>
            </v:group>
            <v:group style="position:absolute;left:8113;top:-69;width:2;height:66" coordorigin="8113,-69" coordsize="2,66">
              <v:shape style="position:absolute;left:8113;top:-69;width:2;height:66" coordorigin="8113,-69" coordsize="0,66" path="m8113,-4l8113,-69e" filled="false" stroked="true" strokeweight=".371318pt" strokecolor="#006400">
                <v:path arrowok="t"/>
              </v:shape>
            </v:group>
            <v:group style="position:absolute;left:8190;top:-69;width:2;height:66" coordorigin="8190,-69" coordsize="2,66">
              <v:shape style="position:absolute;left:8190;top:-69;width:2;height:66" coordorigin="8190,-69" coordsize="0,66" path="m8190,-69l8190,-4e" filled="false" stroked="true" strokeweight=".420827pt" strokecolor="#006400">
                <v:path arrowok="t"/>
              </v:shape>
            </v:group>
            <v:group style="position:absolute;left:9217;top:-69;width:2;height:66" coordorigin="9217,-69" coordsize="2,66">
              <v:shape style="position:absolute;left:9217;top:-69;width:2;height:66" coordorigin="9217,-69" coordsize="0,66" path="m9217,-4l9217,-69e" filled="false" stroked="true" strokeweight=".371318pt" strokecolor="#006400">
                <v:path arrowok="t"/>
              </v:shape>
            </v:group>
            <v:group style="position:absolute;left:7963;top:-69;width:2;height:66" coordorigin="7963,-69" coordsize="2,66">
              <v:shape style="position:absolute;left:7963;top:-69;width:2;height:66" coordorigin="7963,-69" coordsize="0,66" path="m7963,-69l7963,-4e" filled="false" stroked="true" strokeweight=".465385pt" strokecolor="#006400">
                <v:path arrowok="t"/>
              </v:shape>
            </v:group>
            <v:group style="position:absolute;left:7835;top:-69;width:2;height:66" coordorigin="7835,-69" coordsize="2,66">
              <v:shape style="position:absolute;left:7835;top:-69;width:2;height:66" coordorigin="7835,-69" coordsize="0,66" path="m7835,-4l7835,-69e" filled="false" stroked="true" strokeweight=".371318pt" strokecolor="#006400">
                <v:path arrowok="t"/>
              </v:shape>
            </v:group>
            <v:group style="position:absolute;left:9300;top:-69;width:2;height:66" coordorigin="9300,-69" coordsize="2,66">
              <v:shape style="position:absolute;left:9300;top:-69;width:2;height:66" coordorigin="9300,-69" coordsize="0,66" path="m9300,-4l9300,-69e" filled="false" stroked="true" strokeweight=".371318pt" strokecolor="#006400">
                <v:path arrowok="t"/>
              </v:shape>
            </v:group>
            <v:group style="position:absolute;left:8847;top:-69;width:2;height:66" coordorigin="8847,-69" coordsize="2,66">
              <v:shape style="position:absolute;left:8847;top:-69;width:2;height:66" coordorigin="8847,-69" coordsize="0,66" path="m8847,-4l8847,-69e" filled="false" stroked="true" strokeweight=".371318pt" strokecolor="#006400">
                <v:path arrowok="t"/>
              </v:shape>
            </v:group>
            <v:group style="position:absolute;left:7452;top:-69;width:2;height:66" coordorigin="7452,-69" coordsize="2,66">
              <v:shape style="position:absolute;left:7452;top:-69;width:2;height:66" coordorigin="7452,-69" coordsize="0,66" path="m7452,-4l7452,-69e" filled="false" stroked="true" strokeweight=".371318pt" strokecolor="#006400">
                <v:path arrowok="t"/>
              </v:shape>
            </v:group>
            <v:group style="position:absolute;left:8431;top:-69;width:2;height:66" coordorigin="8431,-69" coordsize="2,66">
              <v:shape style="position:absolute;left:8431;top:-69;width:2;height:66" coordorigin="8431,-69" coordsize="0,66" path="m8431,-4l8431,-69e" filled="false" stroked="true" strokeweight=".371318pt" strokecolor="#006400">
                <v:path arrowok="t"/>
              </v:shape>
            </v:group>
            <v:group style="position:absolute;left:9211;top:-69;width:2;height:66" coordorigin="9211,-69" coordsize="2,66">
              <v:shape style="position:absolute;left:9211;top:-69;width:2;height:66" coordorigin="9211,-69" coordsize="0,66" path="m9211,-4l9211,-69e" filled="false" stroked="true" strokeweight=".371318pt" strokecolor="#006400">
                <v:path arrowok="t"/>
              </v:shape>
            </v:group>
            <v:group style="position:absolute;left:8343;top:-69;width:2;height:66" coordorigin="8343,-69" coordsize="2,66">
              <v:shape style="position:absolute;left:8343;top:-69;width:2;height:66" coordorigin="8343,-69" coordsize="0,66" path="m8343,-69l8343,-4e" filled="false" stroked="true" strokeweight=".420827pt" strokecolor="#006400">
                <v:path arrowok="t"/>
              </v:shape>
            </v:group>
            <v:group style="position:absolute;left:7795;top:-69;width:2;height:66" coordorigin="7795,-69" coordsize="2,66">
              <v:shape style="position:absolute;left:7795;top:-69;width:2;height:66" coordorigin="7795,-69" coordsize="0,66" path="m7795,-4l7795,-69e" filled="false" stroked="true" strokeweight=".371318pt" strokecolor="#006400">
                <v:path arrowok="t"/>
              </v:shape>
            </v:group>
            <v:group style="position:absolute;left:9953;top:-69;width:2;height:66" coordorigin="9953,-69" coordsize="2,66">
              <v:shape style="position:absolute;left:9953;top:-69;width:2;height:66" coordorigin="9953,-69" coordsize="0,66" path="m9953,-4l9953,-69e" filled="false" stroked="true" strokeweight=".371318pt" strokecolor="#006400">
                <v:path arrowok="t"/>
              </v:shape>
            </v:group>
            <v:group style="position:absolute;left:8964;top:-69;width:2;height:66" coordorigin="8964,-69" coordsize="2,66">
              <v:shape style="position:absolute;left:8964;top:-69;width:2;height:66" coordorigin="8964,-69" coordsize="0,66" path="m8964,-4l8964,-69e" filled="false" stroked="true" strokeweight=".371318pt" strokecolor="#006400">
                <v:path arrowok="t"/>
              </v:shape>
            </v:group>
            <v:group style="position:absolute;left:8995;top:-69;width:2;height:66" coordorigin="8995,-69" coordsize="2,66">
              <v:shape style="position:absolute;left:8995;top:-69;width:2;height:66" coordorigin="8995,-69" coordsize="0,66" path="m8995,-4l8995,-69e" filled="false" stroked="true" strokeweight=".371318pt" strokecolor="#006400">
                <v:path arrowok="t"/>
              </v:shape>
            </v:group>
            <v:group style="position:absolute;left:8441;top:-69;width:2;height:66" coordorigin="8441,-69" coordsize="2,66">
              <v:shape style="position:absolute;left:8441;top:-69;width:2;height:66" coordorigin="8441,-69" coordsize="0,66" path="m8441,-69l8441,-4e" filled="false" stroked="true" strokeweight=".450532pt" strokecolor="#006400">
                <v:path arrowok="t"/>
              </v:shape>
            </v:group>
            <v:group style="position:absolute;left:7935;top:-69;width:2;height:66" coordorigin="7935,-69" coordsize="2,66">
              <v:shape style="position:absolute;left:7935;top:-69;width:2;height:66" coordorigin="7935,-69" coordsize="0,66" path="m7935,-4l7935,-69e" filled="false" stroked="true" strokeweight=".371318pt" strokecolor="#006400">
                <v:path arrowok="t"/>
              </v:shape>
            </v:group>
            <v:group style="position:absolute;left:8658;top:-69;width:2;height:66" coordorigin="8658,-69" coordsize="2,66">
              <v:shape style="position:absolute;left:8658;top:-69;width:2;height:66" coordorigin="8658,-69" coordsize="0,66" path="m8658,-4l8658,-69e" filled="false" stroked="true" strokeweight=".371318pt" strokecolor="#006400">
                <v:path arrowok="t"/>
              </v:shape>
            </v:group>
            <v:group style="position:absolute;left:9104;top:-69;width:2;height:66" coordorigin="9104,-69" coordsize="2,66">
              <v:shape style="position:absolute;left:9104;top:-69;width:2;height:66" coordorigin="9104,-69" coordsize="0,66" path="m9104,-4l9104,-69e" filled="false" stroked="true" strokeweight=".371318pt" strokecolor="#006400">
                <v:path arrowok="t"/>
              </v:shape>
            </v:group>
            <v:group style="position:absolute;left:8949;top:-69;width:2;height:66" coordorigin="8949,-69" coordsize="2,66">
              <v:shape style="position:absolute;left:8949;top:-69;width:2;height:66" coordorigin="8949,-69" coordsize="0,66" path="m8949,-4l8949,-69e" filled="false" stroked="true" strokeweight=".371318pt" strokecolor="#006400">
                <v:path arrowok="t"/>
              </v:shape>
            </v:group>
            <v:group style="position:absolute;left:8739;top:-69;width:2;height:66" coordorigin="8739,-69" coordsize="2,66">
              <v:shape style="position:absolute;left:8739;top:-69;width:2;height:66" coordorigin="8739,-69" coordsize="0,66" path="m8739,-69l8739,-4e" filled="false" stroked="true" strokeweight=".38617pt" strokecolor="#006400">
                <v:path arrowok="t"/>
              </v:shape>
            </v:group>
            <v:group style="position:absolute;left:9260;top:-69;width:2;height:66" coordorigin="9260,-69" coordsize="2,66">
              <v:shape style="position:absolute;left:9260;top:-69;width:2;height:66" coordorigin="9260,-69" coordsize="0,66" path="m9260,-4l9260,-69e" filled="false" stroked="true" strokeweight=".371318pt" strokecolor="#006400">
                <v:path arrowok="t"/>
              </v:shape>
            </v:group>
            <v:group style="position:absolute;left:8072;top:-69;width:2;height:66" coordorigin="8072,-69" coordsize="2,66">
              <v:shape style="position:absolute;left:8072;top:-69;width:2;height:66" coordorigin="8072,-69" coordsize="0,66" path="m8072,-4l8072,-69e" filled="false" stroked="true" strokeweight=".371318pt" strokecolor="#006400">
                <v:path arrowok="t"/>
              </v:shape>
            </v:group>
            <v:group style="position:absolute;left:8076;top:-69;width:2;height:66" coordorigin="8076,-69" coordsize="2,66">
              <v:shape style="position:absolute;left:8076;top:-69;width:2;height:66" coordorigin="8076,-69" coordsize="0,66" path="m8076,-69l8076,-4e" filled="false" stroked="true" strokeweight=".415876pt" strokecolor="#006400">
                <v:path arrowok="t"/>
              </v:shape>
            </v:group>
            <v:group style="position:absolute;left:7874;top:-69;width:2;height:66" coordorigin="7874,-69" coordsize="2,66">
              <v:shape style="position:absolute;left:7874;top:-69;width:2;height:66" coordorigin="7874,-69" coordsize="0,66" path="m7874,-4l7874,-69e" filled="false" stroked="true" strokeweight=".371318pt" strokecolor="#006400">
                <v:path arrowok="t"/>
              </v:shape>
            </v:group>
            <v:group style="position:absolute;left:8476;top:-69;width:2;height:66" coordorigin="8476,-69" coordsize="2,66">
              <v:shape style="position:absolute;left:8476;top:-69;width:2;height:66" coordorigin="8476,-69" coordsize="0,66" path="m8476,-4l8476,-69e" filled="false" stroked="true" strokeweight=".371318pt" strokecolor="#006400">
                <v:path arrowok="t"/>
              </v:shape>
            </v:group>
            <v:group style="position:absolute;left:8654;top:-69;width:2;height:66" coordorigin="8654,-69" coordsize="2,66">
              <v:shape style="position:absolute;left:8654;top:-69;width:2;height:66" coordorigin="8654,-69" coordsize="0,66" path="m8654,-4l8654,-69e" filled="false" stroked="true" strokeweight=".371318pt" strokecolor="#006400">
                <v:path arrowok="t"/>
              </v:shape>
            </v:group>
            <v:group style="position:absolute;left:8797;top:-69;width:2;height:66" coordorigin="8797,-69" coordsize="2,66">
              <v:shape style="position:absolute;left:8797;top:-69;width:2;height:66" coordorigin="8797,-69" coordsize="0,66" path="m8797,-4l8797,-69e" filled="false" stroked="true" strokeweight=".371318pt" strokecolor="#006400">
                <v:path arrowok="t"/>
              </v:shape>
            </v:group>
            <v:group style="position:absolute;left:7916;top:-69;width:2;height:66" coordorigin="7916,-69" coordsize="2,66">
              <v:shape style="position:absolute;left:7916;top:-69;width:2;height:66" coordorigin="7916,-69" coordsize="0,66" path="m7916,-69l7916,-4e" filled="false" stroked="true" strokeweight=".381219pt" strokecolor="#006400">
                <v:path arrowok="t"/>
              </v:shape>
            </v:group>
            <v:group style="position:absolute;left:8455;top:-69;width:2;height:66" coordorigin="8455,-69" coordsize="2,66">
              <v:shape style="position:absolute;left:8455;top:-69;width:2;height:66" coordorigin="8455,-69" coordsize="0,66" path="m8455,-69l8455,-4e" filled="false" stroked="true" strokeweight=".465398pt" strokecolor="#006400">
                <v:path arrowok="t"/>
              </v:shape>
            </v:group>
            <v:group style="position:absolute;left:8643;top:-69;width:2;height:66" coordorigin="8643,-69" coordsize="2,66">
              <v:shape style="position:absolute;left:8643;top:-69;width:2;height:66" coordorigin="8643,-69" coordsize="0,66" path="m8643,-4l8643,-69e" filled="false" stroked="true" strokeweight=".371318pt" strokecolor="#006400">
                <v:path arrowok="t"/>
              </v:shape>
            </v:group>
            <v:group style="position:absolute;left:8419;top:-69;width:2;height:66" coordorigin="8419,-69" coordsize="2,66">
              <v:shape style="position:absolute;left:8419;top:-69;width:2;height:66" coordorigin="8419,-69" coordsize="0,66" path="m8419,-69l8419,-4e" filled="false" stroked="true" strokeweight=".470336pt" strokecolor="#006400">
                <v:path arrowok="t"/>
              </v:shape>
            </v:group>
            <v:group style="position:absolute;left:9330;top:-69;width:2;height:66" coordorigin="9330,-69" coordsize="2,66">
              <v:shape style="position:absolute;left:9330;top:-69;width:2;height:66" coordorigin="9330,-69" coordsize="0,66" path="m9330,-4l9330,-69e" filled="false" stroked="true" strokeweight=".371318pt" strokecolor="#006400">
                <v:path arrowok="t"/>
              </v:shape>
            </v:group>
            <v:group style="position:absolute;left:7955;top:-69;width:2;height:66" coordorigin="7955,-69" coordsize="2,66">
              <v:shape style="position:absolute;left:7955;top:-69;width:2;height:66" coordorigin="7955,-69" coordsize="0,66" path="m7955,-4l7955,-69e" filled="false" stroked="true" strokeweight=".371318pt" strokecolor="#006400">
                <v:path arrowok="t"/>
              </v:shape>
            </v:group>
            <v:group style="position:absolute;left:9204;top:-69;width:2;height:66" coordorigin="9204,-69" coordsize="2,66">
              <v:shape style="position:absolute;left:9204;top:-69;width:2;height:66" coordorigin="9204,-69" coordsize="0,66" path="m9204,-4l9204,-69e" filled="false" stroked="true" strokeweight=".371318pt" strokecolor="#006400">
                <v:path arrowok="t"/>
              </v:shape>
            </v:group>
            <v:group style="position:absolute;left:8992;top:-69;width:2;height:66" coordorigin="8992,-69" coordsize="2,66">
              <v:shape style="position:absolute;left:8992;top:-69;width:2;height:66" coordorigin="8992,-69" coordsize="0,66" path="m8992,-69l8992,-4e" filled="false" stroked="true" strokeweight=".450532pt" strokecolor="#006400">
                <v:path arrowok="t"/>
              </v:shape>
            </v:group>
            <v:group style="position:absolute;left:9005;top:-69;width:2;height:66" coordorigin="9005,-69" coordsize="2,66">
              <v:shape style="position:absolute;left:9005;top:-69;width:2;height:66" coordorigin="9005,-69" coordsize="0,66" path="m9005,-4l9005,-69e" filled="false" stroked="true" strokeweight=".371318pt" strokecolor="#006400">
                <v:path arrowok="t"/>
              </v:shape>
            </v:group>
            <v:group style="position:absolute;left:7988;top:-69;width:2;height:66" coordorigin="7988,-69" coordsize="2,66">
              <v:shape style="position:absolute;left:7988;top:-69;width:2;height:66" coordorigin="7988,-69" coordsize="0,66" path="m7988,-4l7988,-69e" filled="false" stroked="true" strokeweight=".371318pt" strokecolor="#006400">
                <v:path arrowok="t"/>
              </v:shape>
            </v:group>
            <v:group style="position:absolute;left:7879;top:-69;width:2;height:66" coordorigin="7879,-69" coordsize="2,66">
              <v:shape style="position:absolute;left:7879;top:-69;width:2;height:66" coordorigin="7879,-69" coordsize="0,66" path="m7879,-4l7879,-69e" filled="false" stroked="true" strokeweight=".371318pt" strokecolor="#006400">
                <v:path arrowok="t"/>
              </v:shape>
            </v:group>
            <v:group style="position:absolute;left:7594;top:-69;width:2;height:66" coordorigin="7594,-69" coordsize="2,66">
              <v:shape style="position:absolute;left:7594;top:-69;width:2;height:66" coordorigin="7594,-69" coordsize="0,66" path="m7594,-4l7594,-69e" filled="false" stroked="true" strokeweight=".371318pt" strokecolor="#006400">
                <v:path arrowok="t"/>
              </v:shape>
            </v:group>
            <v:group style="position:absolute;left:8236;top:-69;width:2;height:66" coordorigin="8236,-69" coordsize="2,66">
              <v:shape style="position:absolute;left:8236;top:-69;width:2;height:66" coordorigin="8236,-69" coordsize="0,66" path="m8236,-4l8236,-69e" filled="false" stroked="true" strokeweight=".371318pt" strokecolor="#006400">
                <v:path arrowok="t"/>
              </v:shape>
            </v:group>
            <v:group style="position:absolute;left:8617;top:-69;width:2;height:66" coordorigin="8617,-69" coordsize="2,66">
              <v:shape style="position:absolute;left:8617;top:-69;width:2;height:66" coordorigin="8617,-69" coordsize="0,66" path="m8617,-69l8617,-4e" filled="false" stroked="true" strokeweight=".465385pt" strokecolor="#006400">
                <v:path arrowok="t"/>
              </v:shape>
            </v:group>
            <v:group style="position:absolute;left:9090;top:-69;width:2;height:66" coordorigin="9090,-69" coordsize="2,66">
              <v:shape style="position:absolute;left:9090;top:-69;width:2;height:66" coordorigin="9090,-69" coordsize="0,66" path="m9090,-69l9090,-4e" filled="false" stroked="true" strokeweight=".410925pt" strokecolor="#006400">
                <v:path arrowok="t"/>
              </v:shape>
            </v:group>
            <v:group style="position:absolute;left:8668;top:-69;width:2;height:66" coordorigin="8668,-69" coordsize="2,66">
              <v:shape style="position:absolute;left:8668;top:-69;width:2;height:66" coordorigin="8668,-69" coordsize="0,66" path="m8668,-4l8668,-69e" filled="false" stroked="true" strokeweight=".371318pt" strokecolor="#006400">
                <v:path arrowok="t"/>
              </v:shape>
            </v:group>
            <v:group style="position:absolute;left:9326;top:-69;width:2;height:66" coordorigin="9326,-69" coordsize="2,66">
              <v:shape style="position:absolute;left:9326;top:-69;width:2;height:66" coordorigin="9326,-69" coordsize="0,66" path="m9326,-4l9326,-69e" filled="false" stroked="true" strokeweight=".371318pt" strokecolor="#006400">
                <v:path arrowok="t"/>
              </v:shape>
            </v:group>
            <v:group style="position:absolute;left:7570;top:-69;width:2;height:66" coordorigin="7570,-69" coordsize="2,66">
              <v:shape style="position:absolute;left:7570;top:-69;width:2;height:66" coordorigin="7570,-69" coordsize="0,66" path="m7570,-4l7570,-69e" filled="false" stroked="true" strokeweight=".371318pt" strokecolor="#006400">
                <v:path arrowok="t"/>
              </v:shape>
            </v:group>
            <v:group style="position:absolute;left:9677;top:-69;width:2;height:66" coordorigin="9677,-69" coordsize="2,66">
              <v:shape style="position:absolute;left:9677;top:-69;width:2;height:66" coordorigin="9677,-69" coordsize="0,66" path="m9677,-4l9677,-69e" filled="false" stroked="true" strokeweight=".371318pt" strokecolor="#006400">
                <v:path arrowok="t"/>
              </v:shape>
            </v:group>
            <v:group style="position:absolute;left:9273;top:-69;width:2;height:66" coordorigin="9273,-69" coordsize="2,66">
              <v:shape style="position:absolute;left:9273;top:-69;width:2;height:66" coordorigin="9273,-69" coordsize="0,66" path="m9273,-4l9273,-69e" filled="false" stroked="true" strokeweight=".371318pt" strokecolor="#006400">
                <v:path arrowok="t"/>
              </v:shape>
            </v:group>
            <v:group style="position:absolute;left:8971;top:-69;width:2;height:66" coordorigin="8971,-69" coordsize="2,66">
              <v:shape style="position:absolute;left:8971;top:-69;width:2;height:66" coordorigin="8971,-69" coordsize="0,66" path="m8971,-4l8971,-69e" filled="false" stroked="true" strokeweight=".371318pt" strokecolor="#006400">
                <v:path arrowok="t"/>
              </v:shape>
            </v:group>
            <v:group style="position:absolute;left:8870;top:-69;width:2;height:66" coordorigin="8870,-69" coordsize="2,66">
              <v:shape style="position:absolute;left:8870;top:-69;width:2;height:66" coordorigin="8870,-69" coordsize="0,66" path="m8870,-4l8870,-69e" filled="false" stroked="true" strokeweight=".371318pt" strokecolor="#006400">
                <v:path arrowok="t"/>
              </v:shape>
            </v:group>
            <v:group style="position:absolute;left:8318;top:-69;width:2;height:66" coordorigin="8318,-69" coordsize="2,66">
              <v:shape style="position:absolute;left:8318;top:-69;width:2;height:66" coordorigin="8318,-69" coordsize="0,66" path="m8318,-69l8318,-4e" filled="false" stroked="true" strokeweight=".391121pt" strokecolor="#006400">
                <v:path arrowok="t"/>
              </v:shape>
            </v:group>
            <v:group style="position:absolute;left:7756;top:-69;width:2;height:66" coordorigin="7756,-69" coordsize="2,66">
              <v:shape style="position:absolute;left:7756;top:-69;width:2;height:66" coordorigin="7756,-69" coordsize="0,66" path="m7756,-4l7756,-69e" filled="false" stroked="true" strokeweight=".371318pt" strokecolor="#006400">
                <v:path arrowok="t"/>
              </v:shape>
            </v:group>
            <v:group style="position:absolute;left:9464;top:-69;width:2;height:66" coordorigin="9464,-69" coordsize="2,66">
              <v:shape style="position:absolute;left:9464;top:-69;width:2;height:66" coordorigin="9464,-69" coordsize="0,66" path="m9464,-4l9464,-69e" filled="false" stroked="true" strokeweight=".371318pt" strokecolor="#006400">
                <v:path arrowok="t"/>
              </v:shape>
            </v:group>
            <v:group style="position:absolute;left:7822;top:-69;width:2;height:66" coordorigin="7822,-69" coordsize="2,66">
              <v:shape style="position:absolute;left:7822;top:-69;width:2;height:66" coordorigin="7822,-69" coordsize="0,66" path="m7822,-4l7822,-69e" filled="false" stroked="true" strokeweight=".371318pt" strokecolor="#006400">
                <v:path arrowok="t"/>
              </v:shape>
            </v:group>
            <v:group style="position:absolute;left:8937;top:-69;width:2;height:66" coordorigin="8937,-69" coordsize="2,66">
              <v:shape style="position:absolute;left:8937;top:-69;width:2;height:66" coordorigin="8937,-69" coordsize="0,66" path="m8937,-4l8937,-69e" filled="false" stroked="true" strokeweight=".371318pt" strokecolor="#006400">
                <v:path arrowok="t"/>
              </v:shape>
            </v:group>
            <v:group style="position:absolute;left:7738;top:-69;width:2;height:66" coordorigin="7738,-69" coordsize="2,66">
              <v:shape style="position:absolute;left:7738;top:-69;width:2;height:66" coordorigin="7738,-69" coordsize="0,66" path="m7738,-4l7738,-69e" filled="false" stroked="true" strokeweight=".371318pt" strokecolor="#006400">
                <v:path arrowok="t"/>
              </v:shape>
            </v:group>
            <v:group style="position:absolute;left:8255;top:-69;width:2;height:66" coordorigin="8255,-69" coordsize="2,66">
              <v:shape style="position:absolute;left:8255;top:-69;width:2;height:66" coordorigin="8255,-69" coordsize="0,66" path="m8255,-4l8255,-69e" filled="false" stroked="true" strokeweight=".371318pt" strokecolor="#006400">
                <v:path arrowok="t"/>
              </v:shape>
            </v:group>
            <v:group style="position:absolute;left:8040;top:-69;width:2;height:66" coordorigin="8040,-69" coordsize="2,66">
              <v:shape style="position:absolute;left:8040;top:-69;width:2;height:66" coordorigin="8040,-69" coordsize="0,66" path="m8040,-4l8040,-69e" filled="false" stroked="true" strokeweight=".371318pt" strokecolor="#006400">
                <v:path arrowok="t"/>
              </v:shape>
            </v:group>
            <v:group style="position:absolute;left:8360;top:-69;width:2;height:66" coordorigin="8360,-69" coordsize="2,66">
              <v:shape style="position:absolute;left:8360;top:-69;width:2;height:66" coordorigin="8360,-69" coordsize="0,66" path="m8360,-4l8360,-69e" filled="false" stroked="true" strokeweight=".371318pt" strokecolor="#006400">
                <v:path arrowok="t"/>
              </v:shape>
            </v:group>
            <v:group style="position:absolute;left:8705;top:-69;width:2;height:66" coordorigin="8705,-69" coordsize="2,66">
              <v:shape style="position:absolute;left:8705;top:-69;width:2;height:66" coordorigin="8705,-69" coordsize="0,66" path="m8705,-4l8705,-69e" filled="false" stroked="true" strokeweight=".371318pt" strokecolor="#006400">
                <v:path arrowok="t"/>
              </v:shape>
            </v:group>
            <v:group style="position:absolute;left:8678;top:-69;width:2;height:66" coordorigin="8678,-69" coordsize="2,66">
              <v:shape style="position:absolute;left:8678;top:-69;width:2;height:66" coordorigin="8678,-69" coordsize="0,66" path="m8678,-69l8678,-4e" filled="false" stroked="true" strokeweight=".396072pt" strokecolor="#006400">
                <v:path arrowok="t"/>
              </v:shape>
            </v:group>
            <v:group style="position:absolute;left:8410;top:-69;width:2;height:66" coordorigin="8410,-69" coordsize="2,66">
              <v:shape style="position:absolute;left:8410;top:-69;width:2;height:66" coordorigin="8410,-69" coordsize="0,66" path="m8410,-4l8410,-69e" filled="false" stroked="true" strokeweight=".371318pt" strokecolor="#006400">
                <v:path arrowok="t"/>
              </v:shape>
            </v:group>
            <v:group style="position:absolute;left:7881;top:-69;width:2;height:66" coordorigin="7881,-69" coordsize="2,66">
              <v:shape style="position:absolute;left:7881;top:-69;width:2;height:66" coordorigin="7881,-69" coordsize="0,66" path="m7881,-4l7881,-69e" filled="false" stroked="true" strokeweight=".371318pt" strokecolor="#006400">
                <v:path arrowok="t"/>
              </v:shape>
            </v:group>
            <v:group style="position:absolute;left:9018;top:-69;width:2;height:66" coordorigin="9018,-69" coordsize="2,66">
              <v:shape style="position:absolute;left:9018;top:-69;width:2;height:66" coordorigin="9018,-69" coordsize="0,66" path="m9018,-4l9018,-69e" filled="false" stroked="true" strokeweight=".371318pt" strokecolor="#006400">
                <v:path arrowok="t"/>
              </v:shape>
            </v:group>
            <v:group style="position:absolute;left:8275;top:-69;width:2;height:66" coordorigin="8275,-69" coordsize="2,66">
              <v:shape style="position:absolute;left:8275;top:-69;width:2;height:66" coordorigin="8275,-69" coordsize="0,66" path="m8275,-4l8275,-69e" filled="false" stroked="true" strokeweight=".371318pt" strokecolor="#006400">
                <v:path arrowok="t"/>
              </v:shape>
            </v:group>
            <v:group style="position:absolute;left:8730;top:-69;width:2;height:66" coordorigin="8730,-69" coordsize="2,66">
              <v:shape style="position:absolute;left:8730;top:-69;width:2;height:66" coordorigin="8730,-69" coordsize="0,66" path="m8730,-4l8730,-69e" filled="false" stroked="true" strokeweight=".371318pt" strokecolor="#006400">
                <v:path arrowok="t"/>
              </v:shape>
            </v:group>
            <v:group style="position:absolute;left:8923;top:-69;width:2;height:66" coordorigin="8923,-69" coordsize="2,66">
              <v:shape style="position:absolute;left:8923;top:-69;width:2;height:66" coordorigin="8923,-69" coordsize="0,66" path="m8923,-4l8923,-69e" filled="false" stroked="true" strokeweight=".371318pt" strokecolor="#006400">
                <v:path arrowok="t"/>
              </v:shape>
            </v:group>
            <v:group style="position:absolute;left:9050;top:-69;width:2;height:66" coordorigin="9050,-69" coordsize="2,66">
              <v:shape style="position:absolute;left:9050;top:-69;width:2;height:66" coordorigin="9050,-69" coordsize="0,66" path="m9050,-4l9050,-69e" filled="false" stroked="true" strokeweight=".371318pt" strokecolor="#006400">
                <v:path arrowok="t"/>
              </v:shape>
            </v:group>
            <v:group style="position:absolute;left:8688;top:-69;width:2;height:66" coordorigin="8688,-69" coordsize="2,66">
              <v:shape style="position:absolute;left:8688;top:-69;width:2;height:66" coordorigin="8688,-69" coordsize="0,66" path="m8688,-4l8688,-69e" filled="false" stroked="true" strokeweight=".371318pt" strokecolor="#006400">
                <v:path arrowok="t"/>
              </v:shape>
            </v:group>
            <v:group style="position:absolute;left:9377;top:-69;width:2;height:66" coordorigin="9377,-69" coordsize="2,66">
              <v:shape style="position:absolute;left:9377;top:-69;width:2;height:66" coordorigin="9377,-69" coordsize="0,66" path="m9377,-4l9377,-69e" filled="false" stroked="true" strokeweight=".371318pt" strokecolor="#006400">
                <v:path arrowok="t"/>
              </v:shape>
            </v:group>
            <v:group style="position:absolute;left:8904;top:-69;width:2;height:66" coordorigin="8904,-69" coordsize="2,66">
              <v:shape style="position:absolute;left:8904;top:-69;width:2;height:66" coordorigin="8904,-69" coordsize="0,66" path="m8904,-4l8904,-69e" filled="false" stroked="true" strokeweight=".371318pt" strokecolor="#006400">
                <v:path arrowok="t"/>
              </v:shape>
            </v:group>
            <v:group style="position:absolute;left:7705;top:-69;width:2;height:66" coordorigin="7705,-69" coordsize="2,66">
              <v:shape style="position:absolute;left:7705;top:-69;width:2;height:66" coordorigin="7705,-69" coordsize="0,66" path="m7705,-4l7705,-69e" filled="false" stroked="true" strokeweight=".371318pt" strokecolor="#006400">
                <v:path arrowok="t"/>
              </v:shape>
            </v:group>
            <v:group style="position:absolute;left:8915;top:-69;width:2;height:66" coordorigin="8915,-69" coordsize="2,66">
              <v:shape style="position:absolute;left:8915;top:-69;width:2;height:66" coordorigin="8915,-69" coordsize="0,66" path="m8915,-4l8915,-69e" filled="false" stroked="true" strokeweight=".371318pt" strokecolor="#006400">
                <v:path arrowok="t"/>
              </v:shape>
            </v:group>
            <v:group style="position:absolute;left:8127;top:-69;width:2;height:66" coordorigin="8127,-69" coordsize="2,66">
              <v:shape style="position:absolute;left:8127;top:-69;width:2;height:66" coordorigin="8127,-69" coordsize="0,66" path="m8127,-4l8127,-69e" filled="false" stroked="true" strokeweight=".371318pt" strokecolor="#006400">
                <v:path arrowok="t"/>
              </v:shape>
            </v:group>
            <v:group style="position:absolute;left:7943;top:-69;width:2;height:66" coordorigin="7943,-69" coordsize="2,66">
              <v:shape style="position:absolute;left:7943;top:-69;width:2;height:66" coordorigin="7943,-69" coordsize="0,66" path="m7943,-4l7943,-69e" filled="false" stroked="true" strokeweight=".371318pt" strokecolor="#006400">
                <v:path arrowok="t"/>
              </v:shape>
            </v:group>
            <v:group style="position:absolute;left:7191;top:-993;width:3162;height:924" coordorigin="7191,-993" coordsize="3162,924">
              <v:shape style="position:absolute;left:7191;top:-993;width:3162;height:924" coordorigin="7191,-993" coordsize="3162,924" path="m7191,-69l7198,-69,7204,-69,7210,-69,7216,-69,7222,-69,7229,-69,7235,-69,7241,-69,7247,-70,7253,-70,7260,-70,7266,-70,7272,-70,7278,-70,7284,-70,7290,-71,7297,-71,7303,-71,7309,-72,7315,-72,7358,-76,7365,-77,7396,-82,7402,-83,7408,-84,7414,-86,7420,-87,7426,-89,7433,-90,7439,-92,7445,-93,7451,-95,7457,-97,7464,-98,7470,-100,7476,-102,7482,-104,7488,-105,7495,-107,7501,-109,7507,-111,7513,-113,7519,-114,7525,-116,7532,-118,7538,-120,7544,-121,7550,-123,7556,-125,7563,-127,7569,-129,7575,-131,7581,-133,7587,-135,7643,-160,7693,-195,7736,-241,7773,-295,7804,-350,7835,-414,7853,-456,7860,-470,7866,-485,7872,-500,7878,-515,7884,-531,7890,-546,7897,-561,7903,-577,7909,-592,7915,-607,7921,-622,7928,-637,7934,-651,7958,-706,7989,-766,8027,-826,8064,-875,8095,-910,8101,-917,8150,-962,8206,-989,8237,-993,8243,-993,8305,-983,8361,-960,8416,-924,8466,-882,8478,-869,8484,-863,8491,-856,8497,-849,8503,-841,8509,-833,8515,-825,8521,-817,8528,-809,8534,-800,8540,-791,8546,-783,8552,-773,8559,-764,8565,-755,8571,-746,8577,-736,8583,-727,8590,-717,8596,-708,8602,-699,8639,-647,8651,-631,8658,-623,8701,-576,8744,-537,8750,-531,8757,-526,8763,-521,8769,-515,8775,-510,8781,-504,8787,-499,8794,-493,8800,-488,8806,-482,8812,-477,8818,-471,8825,-466,8831,-460,8837,-454,8843,-449,8849,-443,8856,-438,8862,-432,8868,-426,8874,-421,8880,-415,8886,-410,8893,-405,8899,-399,8905,-394,8911,-388,8917,-383,8924,-378,8930,-373,8936,-368,8942,-363,8948,-358,8955,-353,8961,-348,8967,-343,8973,-339,8979,-334,8985,-329,8992,-325,8998,-320,9047,-286,9103,-255,9109,-252,9159,-234,9165,-232,9171,-231,9177,-229,9183,-228,9190,-226,9196,-225,9202,-223,9208,-222,9214,-221,9221,-219,9227,-218,9233,-217,9239,-216,9245,-215,9251,-214,9258,-213,9264,-212,9270,-210,9276,-209,9282,-208,9289,-207,9295,-205,9301,-204,9307,-202,9313,-201,9375,-177,9388,-171,9394,-167,9400,-164,9406,-161,9412,-158,9419,-154,9425,-151,9431,-148,9437,-144,9443,-141,9449,-138,9505,-113,9567,-96,9573,-95,9579,-94,9610,-89,9616,-88,9623,-87,9629,-87,9635,-86,9641,-85,9647,-84,9654,-84,9660,-83,9666,-83,9672,-82,9678,-81,9684,-81,9691,-80,9697,-80,9703,-79,9709,-79,9715,-78,9722,-78,9728,-78,9734,-77,9740,-77,9746,-77,9753,-76,9759,-76,9765,-76,9771,-76,9777,-76,9783,-75,9790,-75,9796,-75,9802,-75,9808,-75,9814,-75,9821,-75,9827,-76,9833,-76,9839,-76,9845,-76,9852,-76,9858,-76,9864,-76,9870,-76,9876,-77,9883,-77,9889,-77,9895,-77,9901,-77,9907,-77,9913,-77,9951,-77,9957,-77,9963,-77,9969,-77,9975,-77,9981,-77,9988,-77,9994,-76,10000,-76,10006,-76,10012,-76,10019,-76,10025,-76,10031,-76,10037,-76,10043,-76,10049,-75,10056,-75,10062,-75,10068,-75,10074,-75,10080,-75,10087,-75,10093,-74,10099,-74,10105,-74,10111,-74,10118,-74,10124,-74,10130,-73,10136,-73,10142,-73,10148,-73,10155,-73,10161,-72,10167,-72,10173,-72,10179,-72,10186,-72,10192,-71,10198,-71,10204,-71,10210,-71,10216,-71,10223,-71,10229,-70,10235,-70,10241,-70,10247,-70,10254,-70,10260,-70,10266,-70,10272,-70,10278,-70,10285,-69,10291,-69,10297,-69,10303,-69,10309,-69,10316,-69,10322,-69,10328,-69,10334,-69,10340,-69,10346,-69,10353,-69e" filled="false" stroked="true" strokeweight=".371318pt" strokecolor="#006400">
                <v:path arrowok="t"/>
              </v:shape>
            </v:group>
            <v:group style="position:absolute;left:6970;top:-1071;width:3606;height:1068" coordorigin="6970,-1071" coordsize="3606,1068">
              <v:shape style="position:absolute;left:6970;top:-1071;width:3606;height:1068" coordorigin="6970,-1071" coordsize="3606,1068" path="m6970,-4l10576,-4,10576,-1071,6970,-1071,6970,-4xe" filled="false" stroked="true" strokeweight=".371318pt" strokecolor="#000000">
                <v:path arrowok="t"/>
              </v:shape>
            </v:group>
            <v:group style="position:absolute;left:6827;top:-1071;width:143;height:1068" coordorigin="6827,-1071" coordsize="143,1068">
              <v:shape style="position:absolute;left:6827;top:-1071;width:143;height:1068" coordorigin="6827,-1071" coordsize="143,1068" path="m6827,-4l6970,-4,6970,-1071,6827,-1071,6827,-4xe" filled="true" fillcolor="#87ceeb" stroked="false">
                <v:path arrowok="t"/>
                <v:fill type="solid"/>
              </v:shape>
            </v:group>
            <v:group style="position:absolute;left:6827;top:-1071;width:143;height:1068" coordorigin="6827,-1071" coordsize="143,1068">
              <v:shape style="position:absolute;left:6827;top:-1071;width:143;height:1068" coordorigin="6827,-1071" coordsize="143,1068" path="m6827,-4l6970,-4,6970,-1071,6827,-1071,6827,-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21.236343pt;margin-top:24.362572pt;width:17.1pt;height:27.5pt;mso-position-horizontal-relative:page;mso-position-vertical-relative:paragraph;z-index:2008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49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Density</w:t>
                  </w:r>
                  <w:r>
                    <w:rPr>
                      <w:rFonts w:ascii="Arial"/>
                      <w:sz w:val="12"/>
                    </w:rPr>
                  </w:r>
                </w:p>
                <w:p>
                  <w:pPr>
                    <w:spacing w:before="67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1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7114pt;margin-top:8.504839pt;width:6.95pt;height:11.65pt;mso-position-horizontal-relative:page;mso-position-vertical-relative:paragraph;z-index:2080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0.12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7114pt;margin-top:-9.273842pt;width:6.95pt;height:11.65pt;mso-position-horizontal-relative:page;mso-position-vertical-relative:paragraph;z-index:210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7114pt;margin-top:-40.325886pt;width:6.95pt;height:27.2pt;mso-position-horizontal-relative:page;mso-position-vertical-relative:paragraph;z-index:212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6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881592pt;margin-top:27.745028pt;width:7.95pt;height:21.5pt;mso-position-horizontal-relative:page;mso-position-vertical-relative:paragraph;z-index:220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881592pt;margin-top:-37.606853pt;width:7.95pt;height:21.5pt;mso-position-horizontal-relative:page;mso-position-vertical-relative:paragraph;z-index:222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18.941338pt;width:18.45pt;height:30.3pt;mso-position-horizontal-relative:page;mso-position-vertical-relative:paragraph;z-index:2320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1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 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2"/>
                    <w:rPr>
                      <w:rFonts w:ascii="Georgia" w:hAnsi="Georgia" w:cs="Georgia" w:eastAsia="Georgia"/>
                      <w:sz w:val="8"/>
                      <w:szCs w:val="8"/>
                    </w:rPr>
                  </w:pPr>
                </w:p>
                <w:p>
                  <w:pPr>
                    <w:spacing w:before="0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-9.273842pt;width:6.95pt;height:11.65pt;mso-position-horizontal-relative:page;mso-position-vertical-relative:paragraph;z-index:234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-41.915127pt;width:18.45pt;height:28pt;mso-position-horizontal-relative:page;mso-position-vertical-relative:paragraph;z-index:236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z w:val="10"/>
                    </w:rPr>
                    <w:t>    </w:t>
                  </w:r>
                  <w:r>
                    <w:rPr>
                      <w:rFonts w:ascii="Arial"/>
                      <w:spacing w:val="-6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2"/>
                    <w:rPr>
                      <w:rFonts w:ascii="Georgia" w:hAnsi="Georgia" w:cs="Georgia" w:eastAsia="Georgia"/>
                      <w:sz w:val="8"/>
                      <w:szCs w:val="8"/>
                    </w:rPr>
                  </w:pPr>
                </w:p>
                <w:p>
                  <w:pPr>
                    <w:spacing w:before="0"/>
                    <w:ind w:left="63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</w:r>
      <w:r>
        <w:rPr>
          <w:rFonts w:ascii="Arial"/>
          <w:sz w:val="10"/>
        </w:rPr>
      </w:r>
    </w:p>
    <w:p>
      <w:pPr>
        <w:tabs>
          <w:tab w:pos="1549" w:val="left" w:leader="none"/>
          <w:tab w:pos="2093" w:val="left" w:leader="none"/>
          <w:tab w:pos="2637" w:val="left" w:leader="none"/>
          <w:tab w:pos="3181" w:val="left" w:leader="none"/>
          <w:tab w:pos="3725" w:val="left" w:leader="none"/>
        </w:tabs>
        <w:spacing w:before="86"/>
        <w:ind w:left="1033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5</w:t>
        <w:tab/>
        <w:t>10</w:t>
        <w:tab/>
        <w:t>15</w:t>
        <w:tab/>
        <w:t>20</w:t>
        <w:tab/>
        <w:t>25</w:t>
        <w:tab/>
      </w:r>
      <w:r>
        <w:rPr>
          <w:rFonts w:ascii="Arial"/>
          <w:sz w:val="10"/>
        </w:rPr>
        <w:t>30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720" w:right="1280"/>
          <w:cols w:num="2" w:equalWidth="0">
            <w:col w:w="4704" w:space="40"/>
            <w:col w:w="449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940" w:left="1720" w:right="1280"/>
        </w:sectPr>
      </w:pPr>
    </w:p>
    <w:p>
      <w:pPr>
        <w:tabs>
          <w:tab w:pos="2327" w:val="left" w:leader="none"/>
          <w:tab w:pos="2867" w:val="left" w:leader="none"/>
          <w:tab w:pos="3408" w:val="left" w:leader="none"/>
          <w:tab w:pos="3948" w:val="left" w:leader="none"/>
          <w:tab w:pos="4489" w:val="left" w:leader="none"/>
        </w:tabs>
        <w:spacing w:before="86"/>
        <w:ind w:left="1814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139.004440pt;margin-top:11.611429pt;width:190.6pt;height:56.6pt;mso-position-horizontal-relative:page;mso-position-vertical-relative:paragraph;z-index:1864" coordorigin="2780,232" coordsize="3812,1132">
            <v:group style="position:absolute;left:2784;top:1238;width:57;height:2" coordorigin="2784,1238" coordsize="57,2">
              <v:shape style="position:absolute;left:2784;top:1238;width:57;height:2" coordorigin="2784,1238" coordsize="57,0" path="m2840,1238l2784,1238e" filled="false" stroked="true" strokeweight=".371318pt" strokecolor="#000000">
                <v:path arrowok="t"/>
              </v:shape>
            </v:group>
            <v:group style="position:absolute;left:2784;top:958;width:57;height:2" coordorigin="2784,958" coordsize="57,2">
              <v:shape style="position:absolute;left:2784;top:958;width:57;height:2" coordorigin="2784,958" coordsize="57,0" path="m2840,958l2784,958e" filled="false" stroked="true" strokeweight=".371318pt" strokecolor="#000000">
                <v:path arrowok="t"/>
              </v:shape>
            </v:group>
            <v:group style="position:absolute;left:2784;top:678;width:57;height:2" coordorigin="2784,678" coordsize="57,2">
              <v:shape style="position:absolute;left:2784;top:678;width:57;height:2" coordorigin="2784,678" coordsize="57,0" path="m2840,678l2784,678e" filled="false" stroked="true" strokeweight=".371318pt" strokecolor="#000000">
                <v:path arrowok="t"/>
              </v:shape>
            </v:group>
            <v:group style="position:absolute;left:2784;top:398;width:57;height:2" coordorigin="2784,398" coordsize="57,2">
              <v:shape style="position:absolute;left:2784;top:398;width:57;height:2" coordorigin="2784,398" coordsize="57,0" path="m2840,398l2784,398e" filled="false" stroked="true" strokeweight=".371318pt" strokecolor="#000000">
                <v:path arrowok="t"/>
              </v:shape>
            </v:group>
            <v:group style="position:absolute;left:3559;top:1303;width:2;height:57" coordorigin="3559,1303" coordsize="2,57">
              <v:shape style="position:absolute;left:3559;top:1303;width:2;height:57" coordorigin="3559,1303" coordsize="0,57" path="m3559,1303l3559,1360e" filled="false" stroked="true" strokeweight=".371318pt" strokecolor="#000000">
                <v:path arrowok="t"/>
              </v:shape>
            </v:group>
            <v:group style="position:absolute;left:4664;top:1303;width:2;height:57" coordorigin="4664,1303" coordsize="2,57">
              <v:shape style="position:absolute;left:4664;top:1303;width:2;height:57" coordorigin="4664,1303" coordsize="0,57" path="m4664,1303l4664,1360e" filled="false" stroked="true" strokeweight=".371318pt" strokecolor="#000000">
                <v:path arrowok="t"/>
              </v:shape>
            </v:group>
            <v:group style="position:absolute;left:5770;top:1303;width:2;height:57" coordorigin="5770,1303" coordsize="2,57">
              <v:shape style="position:absolute;left:5770;top:1303;width:2;height:57" coordorigin="5770,1303" coordsize="0,57" path="m5770,1303l5770,1360e" filled="false" stroked="true" strokeweight=".371318pt" strokecolor="#000000">
                <v:path arrowok="t"/>
              </v:shape>
            </v:group>
            <v:group style="position:absolute;left:4785;top:1238;width:2;height:66" coordorigin="4785,1238" coordsize="2,66">
              <v:shape style="position:absolute;left:4785;top:1238;width:2;height:66" coordorigin="4785,1238" coordsize="0,66" path="m4785,1238l4785,1303e" filled="false" stroked="true" strokeweight=".371494pt" strokecolor="#0080ff">
                <v:path arrowok="t"/>
              </v:shape>
            </v:group>
            <v:group style="position:absolute;left:3204;top:301;width:3163;height:926" coordorigin="3204,301" coordsize="3163,926">
              <v:shape style="position:absolute;left:3204;top:301;width:3163;height:926" coordorigin="3204,301" coordsize="3163,926" path="m3204,1227l3210,1227,3216,1227,3222,1226,3229,1226,3235,1225,3241,1225,3247,1225,3253,1224,3260,1224,3266,1223,3272,1223,3278,1222,3284,1222,3291,1221,3297,1220,3303,1220,3309,1219,3315,1219,3321,1218,3328,1217,3334,1217,3340,1216,3346,1215,3352,1214,3359,1214,3365,1213,3371,1212,3377,1211,3383,1210,3390,1210,3396,1209,3402,1208,3408,1207,3414,1206,3420,1205,3427,1204,3433,1203,3439,1202,3445,1201,3451,1199,3458,1198,3464,1197,3470,1196,3476,1195,3482,1193,3489,1192,3495,1191,3501,1189,3507,1188,3513,1187,3520,1185,3526,1184,3532,1182,3538,1181,3544,1179,3550,1177,3557,1176,3588,1167,3594,1165,3600,1163,3606,1161,3612,1159,3619,1157,3625,1155,3631,1152,3637,1150,3699,1125,3755,1099,3761,1096,3767,1092,3773,1089,3780,1086,3786,1082,3792,1079,3798,1075,3804,1072,3810,1068,3817,1064,3823,1060,3829,1057,3835,1053,3841,1049,3848,1045,3854,1041,3860,1037,3866,1032,3872,1028,3879,1024,3885,1020,3891,1015,3934,983,3940,978,3947,973,3953,968,3959,963,3965,958,3971,953,3978,948,3984,942,3990,937,3996,932,4002,926,4008,921,4015,915,4021,910,4027,904,4033,899,4039,893,4046,887,4077,858,4083,852,4089,846,4095,840,4101,834,4108,827,4114,821,4120,815,4126,809,4132,802,4138,796,4145,790,4151,783,4157,777,4163,770,4169,764,4176,757,4182,751,4188,744,4194,738,4200,731,4207,725,4213,718,4219,711,4225,705,4231,698,4237,692,4244,685,4250,678,4256,672,4262,665,4268,658,4275,652,4281,645,4287,638,4293,632,4299,625,4306,618,4312,612,4318,605,4324,599,4330,592,4337,586,4343,579,4349,573,4355,566,4361,560,4367,553,4374,547,4380,541,4386,534,4392,528,4398,522,4405,516,4411,510,4417,504,4454,469,4460,463,4467,458,4473,452,4479,447,4485,441,4491,436,4497,431,4504,426,4553,388,4559,383,4566,379,4572,375,4578,371,4584,367,4590,363,4646,333,4671,323,4677,321,4726,307,4733,306,4739,305,4745,304,4751,303,4757,303,4764,302,4770,302,4776,302,4782,301,4788,301,4795,302,4801,302,4807,302,4813,303,4819,303,4825,304,4832,305,4838,306,4844,307,4850,309,4900,323,4906,326,4962,352,4968,356,4974,360,4980,363,4986,367,5036,401,5042,406,5048,411,5054,416,5061,421,5067,426,5073,431,5079,436,5085,441,5092,447,5098,452,5135,486,5141,492,5147,498,5154,504,5160,510,5166,516,5172,522,5178,528,5184,534,5191,541,5197,547,5203,553,5209,560,5215,566,5222,573,5228,579,5234,586,5240,592,5246,599,5253,605,5259,612,5265,618,5271,625,5277,632,5284,638,5290,645,5296,652,5302,658,5308,665,5314,672,5321,678,5327,685,5333,692,5339,698,5345,705,5352,711,5358,718,5364,725,5370,731,5376,738,5383,744,5389,751,5395,757,5401,764,5407,770,5413,777,5420,783,5426,790,5432,796,5438,802,5444,809,5451,815,5457,821,5463,827,5469,834,5475,840,5482,846,5488,852,5494,858,5500,864,5531,893,5537,899,5543,904,5550,910,5556,915,5562,921,5568,926,5574,932,5581,937,5587,942,5636,983,5642,988,5649,992,5655,997,5661,1002,5667,1006,5673,1011,5680,1015,5723,1045,5729,1049,5735,1053,5741,1057,5748,1060,5754,1064,5760,1068,5766,1072,5797,1089,5803,1092,5810,1096,5816,1099,5822,1102,5878,1128,5940,1152,5946,1155,5952,1157,5958,1159,5964,1161,5970,1163,5977,1165,5983,1167,6026,1179,6032,1181,6039,1182,6045,1184,6051,1185,6057,1187,6063,1188,6070,1189,6076,1191,6082,1192,6088,1193,6094,1195,6100,1196,6107,1197,6113,1198,6119,1199,6125,1201,6131,1202,6138,1203,6144,1204,6150,1205,6156,1206,6162,1207,6169,1208,6175,1209,6181,1210,6187,1210,6193,1211,6199,1212,6206,1213,6212,1214,6218,1214,6224,1215,6230,1216,6237,1217,6243,1217,6249,1218,6255,1219,6261,1219,6268,1220,6274,1220,6280,1221,6286,1222,6292,1222,6298,1223,6305,1223,6311,1224,6317,1224,6323,1225,6329,1225,6336,1225,6342,1226,6348,1226,6354,1227,6360,1227,6367,1227e" filled="false" stroked="true" strokeweight=".371318pt" strokecolor="#0080ff">
                <v:path arrowok="t"/>
              </v:shape>
            </v:group>
            <v:group style="position:absolute;left:4785;top:1238;width:2;height:66" coordorigin="4785,1238" coordsize="2,66">
              <v:shape style="position:absolute;left:4785;top:1238;width:2;height:66" coordorigin="4785,1238" coordsize="0,66" path="m4785,1238l4785,1303e" filled="false" stroked="true" strokeweight=".371494pt" strokecolor="#ff00ff">
                <v:path arrowok="t"/>
              </v:shape>
            </v:group>
            <v:group style="position:absolute;left:3204;top:301;width:3163;height:926" coordorigin="3204,301" coordsize="3163,926">
              <v:shape style="position:absolute;left:3204;top:301;width:3163;height:926" coordorigin="3204,301" coordsize="3163,926" path="m3204,1227l3210,1227,3216,1227,3222,1226,3229,1226,3235,1225,3241,1225,3247,1225,3253,1224,3260,1224,3266,1223,3272,1223,3278,1222,3284,1222,3291,1221,3297,1220,3303,1220,3309,1219,3315,1219,3321,1218,3328,1217,3334,1217,3340,1216,3346,1215,3352,1214,3359,1214,3365,1213,3371,1212,3377,1211,3383,1210,3390,1210,3396,1209,3402,1208,3408,1207,3414,1206,3420,1205,3427,1204,3433,1203,3439,1202,3445,1201,3451,1199,3458,1198,3464,1197,3470,1196,3476,1195,3482,1193,3489,1192,3495,1191,3501,1189,3507,1188,3513,1187,3520,1185,3526,1184,3532,1182,3538,1181,3544,1179,3550,1177,3557,1176,3588,1167,3594,1165,3600,1163,3606,1161,3612,1159,3619,1157,3625,1155,3631,1152,3637,1150,3699,1125,3755,1099,3761,1096,3767,1092,3773,1089,3780,1086,3786,1082,3792,1079,3798,1075,3804,1072,3810,1068,3817,1064,3823,1060,3829,1057,3835,1053,3841,1049,3848,1045,3854,1041,3860,1037,3866,1032,3872,1028,3879,1024,3885,1020,3891,1015,3934,983,3940,978,3947,973,3953,968,3959,963,3965,958,3971,953,3978,948,3984,942,3990,937,3996,932,4002,926,4008,921,4015,915,4021,910,4027,904,4033,899,4039,893,4046,887,4077,858,4083,852,4089,846,4095,840,4101,834,4108,827,4114,821,4120,815,4126,809,4132,802,4138,796,4145,790,4151,783,4157,777,4163,770,4169,764,4176,757,4182,751,4188,744,4194,738,4200,731,4207,725,4213,718,4219,711,4225,705,4231,698,4237,692,4244,685,4250,678,4256,672,4262,665,4268,658,4275,652,4281,645,4287,638,4293,632,4299,625,4306,618,4312,612,4318,605,4324,599,4330,592,4337,586,4343,579,4349,573,4355,566,4361,560,4367,553,4374,547,4380,541,4386,534,4392,528,4398,522,4405,516,4411,510,4417,504,4454,469,4460,463,4467,458,4473,452,4479,447,4485,441,4491,436,4497,431,4504,426,4553,388,4559,383,4566,379,4572,375,4578,371,4584,367,4590,363,4646,333,4671,323,4677,321,4726,307,4733,306,4739,305,4745,304,4751,303,4757,303,4764,302,4770,302,4776,302,4782,301,4788,301,4795,302,4801,302,4807,302,4813,303,4819,303,4825,304,4832,305,4838,306,4844,307,4850,309,4900,323,4906,326,4962,352,4968,356,4974,360,4980,363,4986,367,5036,401,5042,406,5048,411,5054,416,5061,421,5067,426,5073,431,5079,436,5085,441,5092,447,5098,452,5135,486,5141,492,5147,498,5154,504,5160,510,5166,516,5172,522,5178,528,5184,534,5191,541,5197,547,5203,553,5209,560,5215,566,5222,573,5228,579,5234,586,5240,592,5246,599,5253,605,5259,612,5265,618,5271,625,5277,632,5284,638,5290,645,5296,652,5302,658,5308,665,5314,672,5321,678,5327,685,5333,692,5339,698,5345,705,5352,711,5358,718,5364,725,5370,731,5376,738,5383,744,5389,751,5395,757,5401,764,5407,770,5413,777,5420,783,5426,790,5432,796,5438,802,5444,809,5451,815,5457,821,5463,827,5469,834,5475,840,5482,846,5488,852,5494,858,5500,864,5531,893,5537,899,5543,904,5550,910,5556,915,5562,921,5568,926,5574,932,5581,937,5587,942,5636,983,5642,988,5649,992,5655,997,5661,1002,5667,1006,5673,1011,5680,1015,5723,1045,5729,1049,5735,1053,5741,1057,5748,1060,5754,1064,5760,1068,5766,1072,5797,1089,5803,1092,5810,1096,5816,1099,5822,1102,5878,1128,5940,1152,5946,1155,5952,1157,5958,1159,5964,1161,5970,1163,5977,1165,5983,1167,6026,1179,6032,1181,6039,1182,6045,1184,6051,1185,6057,1187,6063,1188,6070,1189,6076,1191,6082,1192,6088,1193,6094,1195,6100,1196,6107,1197,6113,1198,6119,1199,6125,1201,6131,1202,6138,1203,6144,1204,6150,1205,6156,1206,6162,1207,6169,1208,6175,1209,6181,1210,6187,1210,6193,1211,6199,1212,6206,1213,6212,1214,6218,1214,6224,1215,6230,1216,6237,1217,6243,1217,6249,1218,6255,1219,6261,1219,6268,1220,6274,1220,6280,1221,6286,1222,6292,1222,6298,1223,6305,1223,6311,1224,6317,1224,6323,1225,6329,1225,6336,1225,6342,1226,6348,1226,6354,1227,6360,1227,6367,1227e" filled="false" stroked="true" strokeweight=".371318pt" strokecolor="#ff00ff">
                <v:path arrowok="t"/>
              </v:shape>
            </v:group>
            <v:group style="position:absolute;left:4785;top:1238;width:2;height:66" coordorigin="4785,1238" coordsize="2,66">
              <v:shape style="position:absolute;left:4785;top:1238;width:2;height:66" coordorigin="4785,1238" coordsize="0,66" path="m4785,1238l4785,1303e" filled="false" stroked="true" strokeweight=".371494pt" strokecolor="#006400">
                <v:path arrowok="t"/>
              </v:shape>
            </v:group>
            <v:group style="position:absolute;left:3204;top:301;width:3163;height:926" coordorigin="3204,301" coordsize="3163,926">
              <v:shape style="position:absolute;left:3204;top:301;width:3163;height:926" coordorigin="3204,301" coordsize="3163,926" path="m3204,1227l3210,1227,3216,1227,3222,1226,3229,1226,3235,1225,3241,1225,3247,1225,3253,1224,3260,1224,3266,1223,3272,1223,3278,1222,3284,1222,3291,1221,3297,1220,3303,1220,3309,1219,3315,1219,3321,1218,3328,1217,3334,1217,3340,1216,3346,1215,3352,1214,3359,1214,3365,1213,3371,1212,3377,1211,3383,1210,3390,1210,3396,1209,3402,1208,3408,1207,3414,1206,3420,1205,3427,1204,3433,1203,3439,1202,3445,1201,3451,1199,3458,1198,3464,1197,3470,1196,3476,1195,3482,1193,3489,1192,3495,1191,3501,1189,3507,1188,3513,1187,3520,1185,3526,1184,3532,1182,3538,1181,3544,1179,3550,1177,3557,1176,3588,1167,3594,1165,3600,1163,3606,1161,3612,1159,3619,1157,3625,1155,3631,1152,3637,1150,3699,1125,3755,1099,3761,1096,3767,1092,3773,1089,3780,1086,3786,1082,3792,1079,3798,1075,3804,1072,3810,1068,3817,1064,3823,1060,3829,1057,3835,1053,3841,1049,3848,1045,3854,1041,3860,1037,3866,1032,3872,1028,3879,1024,3885,1020,3891,1015,3934,983,3940,978,3947,973,3953,968,3959,963,3965,958,3971,953,3978,948,3984,942,3990,937,3996,932,4002,926,4008,921,4015,915,4021,910,4027,904,4033,899,4039,893,4046,887,4077,858,4083,852,4089,846,4095,840,4101,834,4108,827,4114,821,4120,815,4126,809,4132,802,4138,796,4145,790,4151,783,4157,777,4163,770,4169,764,4176,757,4182,751,4188,744,4194,738,4200,731,4207,725,4213,718,4219,711,4225,705,4231,698,4237,692,4244,685,4250,678,4256,672,4262,665,4268,658,4275,652,4281,645,4287,638,4293,632,4299,625,4306,618,4312,612,4318,605,4324,599,4330,592,4337,586,4343,579,4349,573,4355,566,4361,560,4367,553,4374,547,4380,541,4386,534,4392,528,4398,522,4405,516,4411,510,4417,504,4454,469,4460,463,4467,458,4473,452,4479,447,4485,441,4491,436,4497,431,4504,426,4553,388,4559,383,4566,379,4572,375,4578,371,4584,367,4590,363,4646,333,4671,323,4677,321,4726,307,4733,306,4739,305,4745,304,4751,303,4757,303,4764,302,4770,302,4776,302,4782,301,4788,301,4795,302,4801,302,4807,302,4813,303,4819,303,4825,304,4832,305,4838,306,4844,307,4850,309,4900,323,4906,326,4962,352,4968,356,4974,360,4980,363,4986,367,5036,401,5042,406,5048,411,5054,416,5061,421,5067,426,5073,431,5079,436,5085,441,5092,447,5098,452,5135,486,5141,492,5147,498,5154,504,5160,510,5166,516,5172,522,5178,528,5184,534,5191,541,5197,547,5203,553,5209,560,5215,566,5222,573,5228,579,5234,586,5240,592,5246,599,5253,605,5259,612,5265,618,5271,625,5277,632,5284,638,5290,645,5296,652,5302,658,5308,665,5314,672,5321,678,5327,685,5333,692,5339,698,5345,705,5352,711,5358,718,5364,725,5370,731,5376,738,5383,744,5389,751,5395,757,5401,764,5407,770,5413,777,5420,783,5426,790,5432,796,5438,802,5444,809,5451,815,5457,821,5463,827,5469,834,5475,840,5482,846,5488,852,5494,858,5500,864,5531,893,5537,899,5543,904,5550,910,5556,915,5562,921,5568,926,5574,932,5581,937,5587,942,5636,983,5642,988,5649,992,5655,997,5661,1002,5667,1006,5673,1011,5680,1015,5723,1045,5729,1049,5735,1053,5741,1057,5748,1060,5754,1064,5760,1068,5766,1072,5797,1089,5803,1092,5810,1096,5816,1099,5822,1102,5878,1128,5940,1152,5946,1155,5952,1157,5958,1159,5964,1161,5970,1163,5977,1165,5983,1167,6026,1179,6032,1181,6039,1182,6045,1184,6051,1185,6057,1187,6063,1188,6070,1189,6076,1191,6082,1192,6088,1193,6094,1195,6100,1196,6107,1197,6113,1198,6119,1199,6125,1201,6131,1202,6138,1203,6144,1204,6150,1205,6156,1206,6162,1207,6169,1208,6175,1209,6181,1210,6187,1210,6193,1211,6199,1212,6206,1213,6212,1214,6218,1214,6224,1215,6230,1216,6237,1217,6243,1217,6249,1218,6255,1219,6261,1219,6268,1220,6274,1220,6280,1221,6286,1222,6292,1222,6298,1223,6305,1223,6311,1224,6317,1224,6323,1225,6329,1225,6336,1225,6342,1226,6348,1226,6354,1227,6360,1227,6367,1227e" filled="false" stroked="true" strokeweight=".371318pt" strokecolor="#006400">
                <v:path arrowok="t"/>
              </v:shape>
            </v:group>
            <v:group style="position:absolute;left:2983;top:236;width:3606;height:1068" coordorigin="2983,236" coordsize="3606,1068">
              <v:shape style="position:absolute;left:2983;top:236;width:3606;height:1068" coordorigin="2983,236" coordsize="3606,1068" path="m2983,1303l6588,1303,6588,236,2983,236,2983,1303xe" filled="false" stroked="true" strokeweight=".371318pt" strokecolor="#000000">
                <v:path arrowok="t"/>
              </v:shape>
            </v:group>
            <v:group style="position:absolute;left:2840;top:236;width:143;height:1068" coordorigin="2840,236" coordsize="143,1068">
              <v:shape style="position:absolute;left:2840;top:236;width:143;height:1068" coordorigin="2840,236" coordsize="143,1068" path="m2840,1303l2983,1303,2983,236,2840,236,2840,1303xe" filled="true" fillcolor="#87ceeb" stroked="false">
                <v:path arrowok="t"/>
                <v:fill type="solid"/>
              </v:shape>
            </v:group>
            <v:group style="position:absolute;left:2840;top:236;width:143;height:1068" coordorigin="2840,236" coordsize="143,1068">
              <v:shape style="position:absolute;left:2840;top:236;width:143;height:1068" coordorigin="2840,236" coordsize="143,1068" path="m2840,1303l2983,1303,2983,236,2840,236,2840,130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8.382141pt;margin-top:11.611429pt;width:190.6pt;height:56.6pt;mso-position-horizontal-relative:page;mso-position-vertical-relative:paragraph;z-index:1888" coordorigin="6768,232" coordsize="3812,1132">
            <v:group style="position:absolute;left:6771;top:1238;width:57;height:2" coordorigin="6771,1238" coordsize="57,2">
              <v:shape style="position:absolute;left:6771;top:1238;width:57;height:2" coordorigin="6771,1238" coordsize="57,0" path="m6827,1238l6771,1238e" filled="false" stroked="true" strokeweight=".371318pt" strokecolor="#000000">
                <v:path arrowok="t"/>
              </v:shape>
            </v:group>
            <v:group style="position:absolute;left:6771;top:1079;width:57;height:2" coordorigin="6771,1079" coordsize="57,2">
              <v:shape style="position:absolute;left:6771;top:1079;width:57;height:2" coordorigin="6771,1079" coordsize="57,0" path="m6827,1079l6771,1079e" filled="false" stroked="true" strokeweight=".371318pt" strokecolor="#000000">
                <v:path arrowok="t"/>
              </v:shape>
            </v:group>
            <v:group style="position:absolute;left:6771;top:919;width:57;height:2" coordorigin="6771,919" coordsize="57,2">
              <v:shape style="position:absolute;left:6771;top:919;width:57;height:2" coordorigin="6771,919" coordsize="57,0" path="m6827,919l6771,919e" filled="false" stroked="true" strokeweight=".371318pt" strokecolor="#000000">
                <v:path arrowok="t"/>
              </v:shape>
            </v:group>
            <v:group style="position:absolute;left:6771;top:760;width:57;height:2" coordorigin="6771,760" coordsize="57,2">
              <v:shape style="position:absolute;left:6771;top:760;width:57;height:2" coordorigin="6771,760" coordsize="57,0" path="m6827,760l6771,760e" filled="false" stroked="true" strokeweight=".371318pt" strokecolor="#000000">
                <v:path arrowok="t"/>
              </v:shape>
            </v:group>
            <v:group style="position:absolute;left:6771;top:601;width:57;height:2" coordorigin="6771,601" coordsize="57,2">
              <v:shape style="position:absolute;left:6771;top:601;width:57;height:2" coordorigin="6771,601" coordsize="57,0" path="m6827,601l6771,601e" filled="false" stroked="true" strokeweight=".371318pt" strokecolor="#000000">
                <v:path arrowok="t"/>
              </v:shape>
            </v:group>
            <v:group style="position:absolute;left:6771;top:442;width:57;height:2" coordorigin="6771,442" coordsize="57,2">
              <v:shape style="position:absolute;left:6771;top:442;width:57;height:2" coordorigin="6771,442" coordsize="57,0" path="m6827,442l6771,442e" filled="false" stroked="true" strokeweight=".371318pt" strokecolor="#000000">
                <v:path arrowok="t"/>
              </v:shape>
            </v:group>
            <v:group style="position:absolute;left:6771;top:282;width:57;height:2" coordorigin="6771,282" coordsize="57,2">
              <v:shape style="position:absolute;left:6771;top:282;width:57;height:2" coordorigin="6771,282" coordsize="57,0" path="m6827,282l6771,282e" filled="false" stroked="true" strokeweight=".371318pt" strokecolor="#000000">
                <v:path arrowok="t"/>
              </v:shape>
            </v:group>
            <v:group style="position:absolute;left:7167;top:1303;width:2;height:57" coordorigin="7167,1303" coordsize="2,57">
              <v:shape style="position:absolute;left:7167;top:1303;width:2;height:57" coordorigin="7167,1303" coordsize="0,57" path="m7167,1303l7167,1360e" filled="false" stroked="true" strokeweight=".371318pt" strokecolor="#000000">
                <v:path arrowok="t"/>
              </v:shape>
              <v:shape style="position:absolute;left:7273;top:354;width:2933;height:1010" type="#_x0000_t75" stroked="false">
                <v:imagedata r:id="rId30" o:title=""/>
              </v:shape>
            </v:group>
            <v:group style="position:absolute;left:10236;top:1303;width:2;height:57" coordorigin="10236,1303" coordsize="2,57">
              <v:shape style="position:absolute;left:10236;top:1303;width:2;height:57" coordorigin="10236,1303" coordsize="0,57" path="m10236,1303l10236,1360e" filled="false" stroked="true" strokeweight=".371318pt" strokecolor="#000000">
                <v:path arrowok="t"/>
              </v:shape>
            </v:group>
            <v:group style="position:absolute;left:7191;top:353;width:3163;height:885" coordorigin="7191,353" coordsize="3163,885">
              <v:shape style="position:absolute;left:7191;top:353;width:3163;height:885" coordorigin="7191,353" coordsize="3163,885" path="m7191,1238l7198,1238,7204,1238,7210,1238,7216,1238,7222,1238,7229,1238,7235,1238,7241,1238,7247,1238,7253,1238,7260,1238,7266,1237,7272,1237,7278,1237,7284,1237,7290,1237,7297,1237,7303,1237,7309,1237,7315,1236,7321,1236,7328,1236,7334,1236,7340,1236,7346,1235,7352,1235,7359,1235,7365,1235,7371,1234,7377,1234,7383,1234,7390,1233,7396,1233,7402,1233,7408,1232,7414,1232,7420,1231,7427,1231,7433,1231,7439,1230,7445,1230,7451,1229,7458,1229,7464,1228,7470,1228,7476,1227,7482,1227,7489,1226,7495,1225,7501,1225,7507,1224,7513,1223,7519,1222,7526,1221,7532,1220,7538,1219,7544,1218,7606,1203,7662,1177,7711,1139,7755,1094,7792,1046,7798,1037,7829,991,7835,981,7841,971,7847,961,7854,951,7860,941,7866,931,7872,920,7878,910,7885,900,7891,890,7897,880,7903,869,7909,859,7916,849,7922,840,7928,830,7934,820,7971,766,7977,757,7984,749,7990,741,7996,732,8002,724,8008,716,8015,708,8021,700,8027,692,8033,684,8039,677,8046,669,8052,661,8058,653,8064,645,8070,637,8077,628,8083,620,8089,612,8095,604,8101,596,8107,588,8114,580,8151,534,8157,528,8206,482,8256,450,8262,446,8268,442,8275,438,8281,434,8330,399,8336,395,8392,360,8423,353,8429,354,8485,381,8522,420,8528,427,8534,435,8541,442,8547,450,8553,457,8559,464,8565,472,8572,479,8578,486,8584,493,8615,527,8621,533,8627,539,8633,545,8640,552,8646,558,8652,564,8658,570,8664,576,8671,583,8677,589,8683,596,8689,602,8695,609,8702,615,8708,622,8714,629,8720,636,8726,643,8733,650,8739,658,8745,665,8751,672,8757,680,8763,687,8770,694,8776,702,8782,709,8788,716,8794,724,8801,731,8807,738,8813,745,8819,752,8825,759,8832,766,8838,773,8844,780,8850,787,8856,794,8863,801,8869,807,8875,814,8881,821,8887,828,8893,835,8900,841,8906,848,8912,855,8918,862,8924,869,8931,876,8937,883,8943,890,8949,897,8955,904,8962,911,8968,918,8974,925,8980,932,8986,939,8992,945,8999,952,9005,958,9011,965,9017,971,9023,977,9030,984,9079,1028,9085,1034,9092,1039,9141,1076,9147,1081,9153,1085,9160,1090,9166,1094,9172,1098,9178,1103,9184,1107,9191,1111,9197,1115,9203,1119,9209,1123,9215,1127,9271,1160,9290,1169,9296,1172,9358,1195,9382,1202,9389,1203,9395,1205,9401,1206,9407,1207,9413,1209,9419,1210,9426,1211,9432,1212,9438,1213,9444,1214,9450,1215,9457,1216,9463,1217,9469,1218,9500,1221,9506,1222,9512,1222,9519,1223,9525,1223,9531,1223,9537,1223,9543,1224,9550,1224,9556,1224,9562,1224,9568,1224,9574,1224,9580,1224,9587,1224,9593,1224,9599,1224,9605,1224,9611,1224,9618,1224,9624,1225,9630,1225,9636,1225,9642,1225,9649,1226,9655,1226,9661,1226,9667,1227,9673,1227,9680,1227,9686,1228,9692,1228,9698,1228,9704,1229,9710,1229,9717,1229,9723,1230,9729,1230,9735,1230,9741,1231,9748,1231,9754,1231,9760,1232,9766,1232,9772,1232,9779,1232,9785,1233,9791,1233,9797,1233,9803,1233,9809,1233,9816,1234,9822,1234,9828,1234,9834,1234,9840,1235,9847,1235,9853,1235,9859,1235,9865,1235,9871,1236,9878,1236,9884,1236,9890,1236,9896,1236,9902,1236,9908,1237,9915,1237,9921,1237,9927,1237,9933,1237,9939,1237,9946,1237,9952,1237,9958,1237,9964,1237,9970,1237,9977,1237,9983,1236,9989,1236,9995,1236,10001,1236,10007,1236,10014,1236,10020,1236,10026,1235,10032,1235,10038,1235,10045,1235,10051,1235,10057,1235,10063,1235,10069,1234,10076,1234,10082,1234,10088,1234,10094,1234,10100,1234,10106,1234,10113,1234,10119,1234,10125,1234,10131,1234,10137,1234,10144,1234,10150,1234,10156,1235,10162,1235,10168,1235,10175,1235,10181,1235,10187,1235,10193,1236,10199,1236,10205,1236,10212,1236,10218,1236,10224,1237,10230,1237,10236,1237,10243,1237,10249,1237,10255,1237,10261,1237,10267,1237,10274,1237,10280,1238,10286,1238,10292,1238,10298,1238,10305,1238,10311,1238,10317,1238,10323,1238,10329,1238,10336,1238,10342,1238,10348,1238,10354,1238e" filled="false" stroked="true" strokeweight=".371318pt" strokecolor="#ff00ff">
                <v:path arrowok="t"/>
              </v:shape>
              <v:shape style="position:absolute;left:7294;top:298;width:2678;height:1011" type="#_x0000_t75" stroked="false">
                <v:imagedata r:id="rId31" o:title=""/>
              </v:shape>
            </v:group>
            <v:group style="position:absolute;left:6970;top:236;width:3606;height:1068" coordorigin="6970,236" coordsize="3606,1068">
              <v:shape style="position:absolute;left:6970;top:236;width:3606;height:1068" coordorigin="6970,236" coordsize="3606,1068" path="m6970,1303l10576,1303,10576,236,6970,236,6970,1303xe" filled="false" stroked="true" strokeweight=".371318pt" strokecolor="#000000">
                <v:path arrowok="t"/>
              </v:shape>
            </v:group>
            <v:group style="position:absolute;left:6827;top:236;width:143;height:1068" coordorigin="6827,236" coordsize="143,1068">
              <v:shape style="position:absolute;left:6827;top:236;width:143;height:1068" coordorigin="6827,236" coordsize="143,1068" path="m6827,1303l6970,1303,6970,236,6827,236,6827,1303xe" filled="true" fillcolor="#87ceeb" stroked="false">
                <v:path arrowok="t"/>
                <v:fill type="solid"/>
              </v:shape>
            </v:group>
            <v:group style="position:absolute;left:6827;top:236;width:143;height:1068" coordorigin="6827,236" coordsize="143,1068">
              <v:shape style="position:absolute;left:6827;top:236;width:143;height:1068" coordorigin="6827,236" coordsize="143,1068" path="m6827,1303l6970,1303,6970,236,6827,236,6827,1303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131.37114pt;margin-top:14.099338pt;width:6.95pt;height:53.65pt;mso-position-horizontal-relative:page;mso-position-vertical-relative:paragraph;z-index:203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3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1.37114pt;margin-top:-9.273860pt;width:6.95pt;height:11.65pt;mso-position-horizontal-relative:page;mso-position-vertical-relative:paragraph;z-index:2056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1.881592pt;margin-top:27.745008pt;width:7.95pt;height:21.5pt;mso-position-horizontal-relative:page;mso-position-vertical-relative:paragraph;z-index:217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8.296884pt;width:6.95pt;height:11.65pt;mso-position-horizontal-relative:page;mso-position-vertical-relative:paragraph;z-index:227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0.12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0.748840pt;margin-top:-9.273860pt;width:6.95pt;height:11.65pt;mso-position-horizontal-relative:page;mso-position-vertical-relative:paragraph;z-index:2296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5</w:t>
        <w:tab/>
        <w:t>10</w:t>
        <w:tab/>
        <w:t>15</w:t>
        <w:tab/>
        <w:t>20</w:t>
        <w:tab/>
        <w:t>25</w:t>
        <w:tab/>
        <w:t>30</w:t>
      </w:r>
      <w:r>
        <w:rPr>
          <w:rFonts w:ascii="Arial"/>
          <w:sz w:val="10"/>
        </w:rPr>
      </w:r>
    </w:p>
    <w:p>
      <w:pPr>
        <w:tabs>
          <w:tab w:pos="1250" w:val="left" w:leader="none"/>
          <w:tab w:pos="1804" w:val="left" w:leader="none"/>
          <w:tab w:pos="2386" w:val="left" w:leader="none"/>
          <w:tab w:pos="2968" w:val="left" w:leader="none"/>
          <w:tab w:pos="3551" w:val="left" w:leader="none"/>
        </w:tabs>
        <w:spacing w:before="86"/>
        <w:ind w:left="66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</w:r>
      <w:r>
        <w:rPr>
          <w:rFonts w:ascii="Arial"/>
          <w:sz w:val="10"/>
        </w:rPr>
        <w:t>25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720" w:right="1280"/>
          <w:cols w:num="2" w:equalWidth="0">
            <w:col w:w="4600" w:space="40"/>
            <w:col w:w="460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after="0" w:line="240" w:lineRule="auto"/>
        <w:rPr>
          <w:rFonts w:ascii="Arial" w:hAnsi="Arial" w:cs="Arial" w:eastAsia="Arial"/>
          <w:sz w:val="16"/>
          <w:szCs w:val="16"/>
        </w:rPr>
        <w:sectPr>
          <w:type w:val="continuous"/>
          <w:pgSz w:w="12240" w:h="15840"/>
          <w:pgMar w:top="1500" w:bottom="940" w:left="1720" w:right="1280"/>
        </w:sectPr>
      </w:pPr>
    </w:p>
    <w:p>
      <w:pPr>
        <w:tabs>
          <w:tab w:pos="2889" w:val="left" w:leader="none"/>
          <w:tab w:pos="3994" w:val="left" w:leader="none"/>
        </w:tabs>
        <w:spacing w:before="86"/>
        <w:ind w:left="181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330.748840pt;margin-top:-41.127937pt;width:18.45pt;height:43.5pt;mso-position-horizontal-relative:page;mso-position-vertical-relative:paragraph;z-index:224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  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0.04</w:t>
                  </w:r>
                  <w:r>
                    <w:rPr>
                      <w:rFonts w:ascii="Arial"/>
                      <w:sz w:val="10"/>
                    </w:rPr>
                    <w:t>    </w:t>
                  </w:r>
                  <w:r>
                    <w:rPr>
                      <w:rFonts w:ascii="Arial"/>
                      <w:spacing w:val="-14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0.08</w:t>
                  </w:r>
                  <w:r>
                    <w:rPr>
                      <w:rFonts w:ascii="Arial"/>
                      <w:sz w:val="10"/>
                    </w:rPr>
                  </w:r>
                </w:p>
                <w:p>
                  <w:pPr>
                    <w:spacing w:line="240" w:lineRule="auto" w:before="2"/>
                    <w:rPr>
                      <w:rFonts w:ascii="Georgia" w:hAnsi="Georgia" w:cs="Georgia" w:eastAsia="Georgia"/>
                      <w:sz w:val="8"/>
                      <w:szCs w:val="8"/>
                    </w:rPr>
                  </w:pPr>
                </w:p>
                <w:p>
                  <w:pPr>
                    <w:spacing w:before="0"/>
                    <w:ind w:left="389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5</w:t>
        <w:tab/>
        <w:t>10</w:t>
        <w:tab/>
        <w:t>15</w:t>
      </w:r>
      <w:r>
        <w:rPr>
          <w:rFonts w:ascii="Arial"/>
          <w:sz w:val="10"/>
        </w:rPr>
      </w:r>
    </w:p>
    <w:p>
      <w:pPr>
        <w:tabs>
          <w:tab w:pos="2269" w:val="left" w:leader="none"/>
          <w:tab w:pos="3292" w:val="left" w:leader="none"/>
          <w:tab w:pos="4315" w:val="left" w:leader="none"/>
        </w:tabs>
        <w:spacing w:before="86"/>
        <w:ind w:left="1274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0</w:t>
        <w:tab/>
        <w:t>10</w:t>
        <w:tab/>
        <w:t>20</w:t>
        <w:tab/>
      </w:r>
      <w:r>
        <w:rPr>
          <w:rFonts w:ascii="Arial"/>
          <w:sz w:val="10"/>
        </w:rPr>
        <w:t>30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720" w:right="1280"/>
          <w:cols w:num="2" w:equalWidth="0">
            <w:col w:w="4105" w:space="40"/>
            <w:col w:w="509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85"/>
        <w:ind w:left="547" w:right="0"/>
        <w:jc w:val="left"/>
      </w:pPr>
      <w:r>
        <w:rPr>
          <w:w w:val="95"/>
        </w:rPr>
        <w:t>Figure</w:t>
      </w:r>
      <w:r>
        <w:rPr>
          <w:spacing w:val="16"/>
          <w:w w:val="95"/>
        </w:rPr>
        <w:t> </w:t>
      </w:r>
      <w:r>
        <w:rPr>
          <w:w w:val="95"/>
        </w:rPr>
        <w:t>2.7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40" w:left="1720" w:right="128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56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74"/>
        <w:gridCol w:w="889"/>
        <w:gridCol w:w="889"/>
        <w:gridCol w:w="889"/>
        <w:gridCol w:w="889"/>
        <w:gridCol w:w="1007"/>
        <w:gridCol w:w="889"/>
        <w:gridCol w:w="1241"/>
      </w:tblGrid>
      <w:tr>
        <w:trPr>
          <w:trHeight w:val="326" w:hRule="exact"/>
        </w:trPr>
        <w:tc>
          <w:tcPr>
            <w:tcW w:w="97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2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97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5.2477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5.2477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5.2477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5.2477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7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7.4081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2.7444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2.8634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7.1136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sz w:val="24"/>
              </w:rPr>
              <w:t>13</w:t>
            </w:r>
            <w:r>
              <w:rPr>
                <w:rFonts w:ascii="Georgia"/>
                <w:spacing w:val="-2"/>
                <w:sz w:val="24"/>
              </w:rPr>
              <w:t>.3165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2273.0000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7.3234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2.7423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2.8910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7.0234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w w:val="95"/>
                <w:sz w:val="24"/>
              </w:rPr>
              <w:t>13</w:t>
            </w:r>
            <w:r>
              <w:rPr>
                <w:rFonts w:ascii="Georgia"/>
                <w:spacing w:val="-2"/>
                <w:w w:val="95"/>
                <w:sz w:val="24"/>
              </w:rPr>
              <w:t>.3408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2372.0000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6.9192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2.4111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3.0404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6.6744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sz w:val="24"/>
              </w:rPr>
              <w:t>12</w:t>
            </w:r>
            <w:r>
              <w:rPr>
                <w:rFonts w:ascii="Georgia"/>
                <w:spacing w:val="-2"/>
                <w:sz w:val="24"/>
              </w:rPr>
              <w:t>.3585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7.6640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2.8689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3.0550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7.2466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14.0954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1886.0000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7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</w:t>
            </w:r>
            <w:r>
              <w:rPr>
                <w:rFonts w:ascii="Georgia"/>
                <w:spacing w:val="6"/>
                <w:sz w:val="24"/>
              </w:rPr>
              <w:t>o</w:t>
            </w:r>
            <w:r>
              <w:rPr>
                <w:rFonts w:ascii="Georgia"/>
                <w:sz w:val="24"/>
              </w:rPr>
              <w:t>del6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7.8524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2.7397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3.4434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7.5279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14.0425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2856.0000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4607" w:val="left" w:leader="none"/>
        </w:tabs>
        <w:spacing w:line="279" w:lineRule="auto" w:before="59"/>
        <w:ind w:right="513" w:hanging="9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25"/>
        </w:rPr>
        <w:t> </w:t>
      </w:r>
      <w:r>
        <w:rPr/>
        <w:t>2.4:</w:t>
      </w:r>
      <w:r>
        <w:rPr>
          <w:spacing w:val="-12"/>
        </w:rPr>
        <w:t> </w:t>
      </w:r>
      <w:r>
        <w:rPr>
          <w:spacing w:val="-1"/>
        </w:rPr>
        <w:t>P</w:t>
      </w:r>
      <w:r>
        <w:rPr>
          <w:spacing w:val="-2"/>
        </w:rPr>
        <w:t>osterior</w:t>
      </w:r>
      <w:r>
        <w:rPr>
          <w:spacing w:val="-24"/>
        </w:rPr>
        <w:t> </w:t>
      </w:r>
      <w:r>
        <w:rPr/>
        <w:t>distributions</w:t>
      </w:r>
      <w:r>
        <w:rPr>
          <w:spacing w:val="-25"/>
        </w:rPr>
        <w:t> </w:t>
      </w:r>
      <w:r>
        <w:rPr/>
        <w:t>of</w:t>
      </w:r>
      <w:r>
        <w:rPr>
          <w:spacing w:val="-24"/>
        </w:rPr>
        <w:t> </w:t>
      </w:r>
      <w:r>
        <w:rPr/>
        <w:t>diff</w:t>
        <w:tab/>
        <w:t>t</w:t>
      </w:r>
      <w:r>
        <w:rPr>
          <w:spacing w:val="-16"/>
        </w:rPr>
        <w:t> </w:t>
      </w:r>
      <w:r>
        <w:rPr>
          <w:spacing w:val="1"/>
        </w:rPr>
        <w:t>models</w:t>
      </w:r>
      <w:r>
        <w:rPr>
          <w:spacing w:val="-16"/>
        </w:rPr>
        <w:t> </w:t>
      </w:r>
      <w:r>
        <w:rPr/>
        <w:t>for</w:t>
      </w:r>
      <w:r>
        <w:rPr>
          <w:spacing w:val="-17"/>
        </w:rPr>
        <w:t> </w:t>
      </w:r>
      <w:r>
        <w:rPr/>
        <w:t>AA,</w:t>
      </w:r>
      <w:r>
        <w:rPr>
          <w:spacing w:val="-16"/>
        </w:rPr>
        <w:t> </w:t>
      </w:r>
      <w:r>
        <w:rPr/>
        <w:t>with</w:t>
      </w:r>
      <w:r>
        <w:rPr>
          <w:spacing w:val="-16"/>
        </w:rPr>
        <w:t> </w:t>
      </w:r>
      <w:r>
        <w:rPr/>
        <w:t>added</w:t>
      </w:r>
      <w:r>
        <w:rPr>
          <w:spacing w:val="-16"/>
        </w:rPr>
        <w:t> </w:t>
      </w:r>
      <w:r>
        <w:rPr/>
        <w:t>anomalies,</w:t>
      </w:r>
      <w:r>
        <w:rPr>
          <w:spacing w:val="22"/>
          <w:w w:val="92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calculated</w:t>
      </w:r>
      <w:r>
        <w:rPr>
          <w:spacing w:val="16"/>
          <w:w w:val="95"/>
        </w:rPr>
        <w:t> </w:t>
      </w:r>
      <w:r>
        <w:rPr>
          <w:spacing w:val="-1"/>
          <w:w w:val="95"/>
        </w:rPr>
        <w:t>with</w:t>
      </w:r>
      <w:r>
        <w:rPr>
          <w:spacing w:val="15"/>
          <w:w w:val="95"/>
        </w:rPr>
        <w:t> </w:t>
      </w:r>
      <w:r>
        <w:rPr>
          <w:w w:val="95"/>
        </w:rPr>
        <w:t>independent</w:t>
      </w:r>
      <w:r>
        <w:rPr>
          <w:spacing w:val="16"/>
          <w:w w:val="95"/>
        </w:rPr>
        <w:t> </w:t>
      </w:r>
      <w:r>
        <w:rPr>
          <w:spacing w:val="-3"/>
          <w:w w:val="95"/>
        </w:rPr>
        <w:t>Bay</w:t>
      </w:r>
      <w:r>
        <w:rPr>
          <w:spacing w:val="-4"/>
          <w:w w:val="95"/>
        </w:rPr>
        <w:t>es</w:t>
      </w:r>
      <w:r>
        <w:rPr>
          <w:spacing w:val="15"/>
          <w:w w:val="95"/>
        </w:rPr>
        <w:t> </w:t>
      </w:r>
      <w:r>
        <w:rPr>
          <w:spacing w:val="1"/>
          <w:w w:val="95"/>
        </w:rPr>
        <w:t>model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after="0" w:line="240" w:lineRule="auto"/>
        <w:rPr>
          <w:rFonts w:ascii="Georgia" w:hAnsi="Georgia" w:cs="Georgia" w:eastAsia="Georgia"/>
          <w:sz w:val="21"/>
          <w:szCs w:val="21"/>
        </w:rPr>
        <w:sectPr>
          <w:pgSz w:w="12240" w:h="15840"/>
          <w:pgMar w:header="987" w:footer="749" w:top="1260" w:bottom="940" w:left="1300" w:right="1720"/>
        </w:sectPr>
      </w:pPr>
    </w:p>
    <w:p>
      <w:pPr>
        <w:tabs>
          <w:tab w:pos="1653" w:val="left" w:leader="none"/>
          <w:tab w:pos="2277" w:val="left" w:leader="none"/>
          <w:tab w:pos="2928" w:val="left" w:leader="none"/>
          <w:tab w:pos="3580" w:val="left" w:leader="none"/>
          <w:tab w:pos="4232" w:val="left" w:leader="none"/>
        </w:tabs>
        <w:spacing w:before="86"/>
        <w:ind w:left="100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0.053207pt;margin-top:11.611444pt;width:197.05pt;height:53.1pt;mso-position-horizontal-relative:page;mso-position-vertical-relative:paragraph;z-index:2464" coordorigin="1801,232" coordsize="3941,1062">
            <v:group style="position:absolute;left:1805;top:1173;width:57;height:2" coordorigin="1805,1173" coordsize="57,2">
              <v:shape style="position:absolute;left:1805;top:1173;width:57;height:2" coordorigin="1805,1173" coordsize="57,0" path="m1861,1173l1805,1173e" filled="false" stroked="true" strokeweight=".371318pt" strokecolor="#000000">
                <v:path arrowok="t"/>
              </v:shape>
            </v:group>
            <v:group style="position:absolute;left:1805;top:891;width:57;height:2" coordorigin="1805,891" coordsize="57,2">
              <v:shape style="position:absolute;left:1805;top:891;width:57;height:2" coordorigin="1805,891" coordsize="57,0" path="m1861,891l1805,891e" filled="false" stroked="true" strokeweight=".371318pt" strokecolor="#000000">
                <v:path arrowok="t"/>
              </v:shape>
            </v:group>
            <v:group style="position:absolute;left:1805;top:609;width:57;height:2" coordorigin="1805,609" coordsize="57,2">
              <v:shape style="position:absolute;left:1805;top:609;width:57;height:2" coordorigin="1805,609" coordsize="57,0" path="m1861,609l1805,609e" filled="false" stroked="true" strokeweight=".371318pt" strokecolor="#000000">
                <v:path arrowok="t"/>
              </v:shape>
            </v:group>
            <v:group style="position:absolute;left:1805;top:327;width:57;height:2" coordorigin="1805,327" coordsize="57,2">
              <v:shape style="position:absolute;left:1805;top:327;width:57;height:2" coordorigin="1805,327" coordsize="57,0" path="m1861,327l1805,327e" filled="false" stroked="true" strokeweight=".371318pt" strokecolor="#000000">
                <v:path arrowok="t"/>
              </v:shape>
            </v:group>
            <v:group style="position:absolute;left:2295;top:1234;width:2;height:57" coordorigin="2295,1234" coordsize="2,57">
              <v:shape style="position:absolute;left:2295;top:1234;width:2;height:57" coordorigin="2295,1234" coordsize="0,57" path="m2295,1234l2295,1290e" filled="false" stroked="true" strokeweight=".371318pt" strokecolor="#000000">
                <v:path arrowok="t"/>
              </v:shape>
            </v:group>
            <v:group style="position:absolute;left:2950;top:1234;width:2;height:57" coordorigin="2950,1234" coordsize="2,57">
              <v:shape style="position:absolute;left:2950;top:1234;width:2;height:57" coordorigin="2950,1234" coordsize="0,57" path="m2950,1234l2950,1290e" filled="false" stroked="true" strokeweight=".371318pt" strokecolor="#000000">
                <v:path arrowok="t"/>
              </v:shape>
            </v:group>
            <v:group style="position:absolute;left:2982;top:1173;width:2;height:62" coordorigin="2982,1173" coordsize="2,62">
              <v:shape style="position:absolute;left:2982;top:1173;width:2;height:62" coordorigin="2982,1173" coordsize="0,62" path="m2982,1234l2982,1173e" filled="false" stroked="true" strokeweight=".371318pt" strokecolor="#0080ff">
                <v:path arrowok="t"/>
              </v:shape>
            </v:group>
            <v:group style="position:absolute;left:2978;top:1173;width:2;height:62" coordorigin="2978,1173" coordsize="2,62">
              <v:shape style="position:absolute;left:2978;top:1173;width:2;height:62" coordorigin="2978,1173" coordsize="0,62" path="m2978,1173l2978,1234e" filled="false" stroked="true" strokeweight=".504997pt" strokecolor="#0080ff">
                <v:path arrowok="t"/>
              </v:shape>
            </v:group>
            <v:group style="position:absolute;left:2938;top:1173;width:2;height:62" coordorigin="2938,1173" coordsize="2,62">
              <v:shape style="position:absolute;left:2938;top:1173;width:2;height:62" coordorigin="2938,1173" coordsize="0,62" path="m2938,1173l2938,1234e" filled="false" stroked="true" strokeweight=".425777pt" strokecolor="#0080ff">
                <v:path arrowok="t"/>
              </v:shape>
            </v:group>
            <v:group style="position:absolute;left:3011;top:1173;width:2;height:62" coordorigin="3011,1173" coordsize="2,62">
              <v:shape style="position:absolute;left:3011;top:1173;width:2;height:62" coordorigin="3011,1173" coordsize="0,62" path="m3011,1173l3011,1234e" filled="false" stroked="true" strokeweight=".500038pt" strokecolor="#0080ff">
                <v:path arrowok="t"/>
              </v:shape>
            </v:group>
            <v:group style="position:absolute;left:2925;top:1173;width:2;height:62" coordorigin="2925,1173" coordsize="2,62">
              <v:shape style="position:absolute;left:2925;top:1173;width:2;height:62" coordorigin="2925,1173" coordsize="0,62" path="m2925,1173l2925,1234e" filled="false" stroked="true" strokeweight=".490144pt" strokecolor="#0080ff">
                <v:path arrowok="t"/>
              </v:shape>
            </v:group>
            <v:group style="position:absolute;left:2974;top:1173;width:2;height:62" coordorigin="2974,1173" coordsize="2,62">
              <v:shape style="position:absolute;left:2974;top:1173;width:2;height:62" coordorigin="2974,1173" coordsize="0,62" path="m2974,1173l2974,1234e" filled="false" stroked="true" strokeweight=".505037pt" strokecolor="#0080ff">
                <v:path arrowok="t"/>
              </v:shape>
            </v:group>
            <v:group style="position:absolute;left:3150;top:1173;width:2;height:62" coordorigin="3150,1173" coordsize="2,62">
              <v:shape style="position:absolute;left:3150;top:1173;width:2;height:62" coordorigin="3150,1173" coordsize="0,62" path="m3150,1173l3150,1234e" filled="false" stroked="true" strokeweight=".509932pt" strokecolor="#0080ff">
                <v:path arrowok="t"/>
              </v:shape>
            </v:group>
            <v:group style="position:absolute;left:3224;top:1173;width:2;height:62" coordorigin="3224,1173" coordsize="2,62">
              <v:shape style="position:absolute;left:3224;top:1173;width:2;height:62" coordorigin="3224,1173" coordsize="0,62" path="m3224,1173l3224,1234e" filled="false" stroked="true" strokeweight=".485196pt" strokecolor="#0080ff">
                <v:path arrowok="t"/>
              </v:shape>
            </v:group>
            <v:group style="position:absolute;left:3176;top:1173;width:2;height:62" coordorigin="3176,1173" coordsize="2,62">
              <v:shape style="position:absolute;left:3176;top:1173;width:2;height:62" coordorigin="3176,1173" coordsize="0,62" path="m3176,1173l3176,1234e" filled="false" stroked="true" strokeweight=".529749pt" strokecolor="#0080ff">
                <v:path arrowok="t"/>
              </v:shape>
            </v:group>
            <v:group style="position:absolute;left:3220;top:1173;width:2;height:62" coordorigin="3220,1173" coordsize="2,62">
              <v:shape style="position:absolute;left:3220;top:1173;width:2;height:62" coordorigin="3220,1173" coordsize="0,62" path="m3220,1173l3220,1234e" filled="false" stroked="true" strokeweight=".42083pt" strokecolor="#0080ff">
                <v:path arrowok="t"/>
              </v:shape>
            </v:group>
            <v:group style="position:absolute;left:3094;top:1173;width:2;height:62" coordorigin="3094,1173" coordsize="2,62">
              <v:shape style="position:absolute;left:3094;top:1173;width:2;height:62" coordorigin="3094,1173" coordsize="0,62" path="m3094,1173l3094,1234e" filled="false" stroked="true" strokeweight=".475293pt" strokecolor="#0080ff">
                <v:path arrowok="t"/>
              </v:shape>
            </v:group>
            <v:group style="position:absolute;left:3031;top:1173;width:2;height:62" coordorigin="3031,1173" coordsize="2,62">
              <v:shape style="position:absolute;left:3031;top:1173;width:2;height:62" coordorigin="3031,1173" coordsize="0,62" path="m3031,1173l3031,1234e" filled="false" stroked="true" strokeweight=".480246pt" strokecolor="#0080ff">
                <v:path arrowok="t"/>
              </v:shape>
            </v:group>
            <v:group style="position:absolute;left:3016;top:1173;width:2;height:62" coordorigin="3016,1173" coordsize="2,62">
              <v:shape style="position:absolute;left:3016;top:1173;width:2;height:62" coordorigin="3016,1173" coordsize="0,62" path="m3016,1173l3016,1234e" filled="false" stroked="true" strokeweight=".470333pt" strokecolor="#0080ff">
                <v:path arrowok="t"/>
              </v:shape>
            </v:group>
            <v:group style="position:absolute;left:3341;top:1173;width:2;height:62" coordorigin="3341,1173" coordsize="2,62">
              <v:shape style="position:absolute;left:3341;top:1173;width:2;height:62" coordorigin="3341,1173" coordsize="0,62" path="m3341,1173l3341,1234e" filled="false" stroked="true" strokeweight=".524794pt" strokecolor="#0080ff">
                <v:path arrowok="t"/>
              </v:shape>
            </v:group>
            <v:group style="position:absolute;left:3335;top:1173;width:2;height:62" coordorigin="3335,1173" coordsize="2,62">
              <v:shape style="position:absolute;left:3335;top:1173;width:2;height:62" coordorigin="3335,1173" coordsize="0,62" path="m3335,1173l3335,1234e" filled="false" stroked="true" strokeweight=".47034pt" strokecolor="#0080ff">
                <v:path arrowok="t"/>
              </v:shape>
            </v:group>
            <v:group style="position:absolute;left:3285;top:1173;width:2;height:62" coordorigin="3285,1173" coordsize="2,62">
              <v:shape style="position:absolute;left:3285;top:1173;width:2;height:62" coordorigin="3285,1173" coordsize="0,62" path="m3285,1173l3285,1234e" filled="false" stroked="true" strokeweight=".524807pt" strokecolor="#0080ff">
                <v:path arrowok="t"/>
              </v:shape>
            </v:group>
            <v:group style="position:absolute;left:3215;top:1173;width:2;height:62" coordorigin="3215,1173" coordsize="2,62">
              <v:shape style="position:absolute;left:3215;top:1173;width:2;height:62" coordorigin="3215,1173" coordsize="0,62" path="m3215,1173l3215,1234e" filled="false" stroked="true" strokeweight=".485188pt" strokecolor="#0080ff">
                <v:path arrowok="t"/>
              </v:shape>
            </v:group>
            <v:group style="position:absolute;left:3147;top:1173;width:2;height:62" coordorigin="3147,1173" coordsize="2,62">
              <v:shape style="position:absolute;left:3147;top:1173;width:2;height:62" coordorigin="3147,1173" coordsize="0,62" path="m3147,1173l3147,1234e" filled="false" stroked="true" strokeweight=".485174pt" strokecolor="#0080ff">
                <v:path arrowok="t"/>
              </v:shape>
            </v:group>
            <v:group style="position:absolute;left:3349;top:1173;width:2;height:62" coordorigin="3349,1173" coordsize="2,62">
              <v:shape style="position:absolute;left:3349;top:1173;width:2;height:62" coordorigin="3349,1173" coordsize="0,62" path="m3349,1173l3349,1234e" filled="false" stroked="true" strokeweight=".529726pt" strokecolor="#0080ff">
                <v:path arrowok="t"/>
              </v:shape>
            </v:group>
            <v:group style="position:absolute;left:3270;top:1173;width:2;height:62" coordorigin="3270,1173" coordsize="2,62">
              <v:shape style="position:absolute;left:3270;top:1173;width:2;height:62" coordorigin="3270,1173" coordsize="0,62" path="m3270,1173l3270,1234e" filled="false" stroked="true" strokeweight=".524781pt" strokecolor="#0080ff">
                <v:path arrowok="t"/>
              </v:shape>
            </v:group>
            <v:group style="position:absolute;left:3138;top:1173;width:2;height:62" coordorigin="3138,1173" coordsize="2,62">
              <v:shape style="position:absolute;left:3138;top:1173;width:2;height:62" coordorigin="3138,1173" coordsize="0,62" path="m3138,1173l3138,1234e" filled="false" stroked="true" strokeweight=".425777pt" strokecolor="#0080ff">
                <v:path arrowok="t"/>
              </v:shape>
            </v:group>
            <v:group style="position:absolute;left:3422;top:1173;width:2;height:62" coordorigin="3422,1173" coordsize="2,62">
              <v:shape style="position:absolute;left:3422;top:1173;width:2;height:62" coordorigin="3422,1173" coordsize="0,62" path="m3422,1173l3422,1234e" filled="false" stroked="true" strokeweight=".51985pt" strokecolor="#0080ff">
                <v:path arrowok="t"/>
              </v:shape>
            </v:group>
            <v:group style="position:absolute;left:3404;top:1173;width:2;height:62" coordorigin="3404,1173" coordsize="2,62">
              <v:shape style="position:absolute;left:3404;top:1173;width:2;height:62" coordorigin="3404,1173" coordsize="0,62" path="m3404,1173l3404,1234e" filled="false" stroked="true" strokeweight=".534698pt" strokecolor="#0080ff">
                <v:path arrowok="t"/>
              </v:shape>
            </v:group>
            <v:group style="position:absolute;left:3415;top:1173;width:2;height:62" coordorigin="3415,1173" coordsize="2,62">
              <v:shape style="position:absolute;left:3415;top:1173;width:2;height:62" coordorigin="3415,1173" coordsize="0,62" path="m3415,1173l3415,1234e" filled="false" stroked="true" strokeweight=".460429pt" strokecolor="#0080ff">
                <v:path arrowok="t"/>
              </v:shape>
            </v:group>
            <v:group style="position:absolute;left:3389;top:1173;width:2;height:62" coordorigin="3389,1173" coordsize="2,62">
              <v:shape style="position:absolute;left:3389;top:1173;width:2;height:62" coordorigin="3389,1173" coordsize="0,62" path="m3389,1173l3389,1234e" filled="false" stroked="true" strokeweight=".450532pt" strokecolor="#0080ff">
                <v:path arrowok="t"/>
              </v:shape>
            </v:group>
            <v:group style="position:absolute;left:3022;top:1173;width:2;height:62" coordorigin="3022,1173" coordsize="2,62">
              <v:shape style="position:absolute;left:3022;top:1173;width:2;height:62" coordorigin="3022,1173" coordsize="0,62" path="m3022,1173l3022,1234e" filled="false" stroked="true" strokeweight=".500043pt" strokecolor="#0080ff">
                <v:path arrowok="t"/>
              </v:shape>
            </v:group>
            <v:group style="position:absolute;left:3605;top:1234;width:2;height:57" coordorigin="3605,1234" coordsize="2,57">
              <v:shape style="position:absolute;left:3605;top:1234;width:2;height:57" coordorigin="3605,1234" coordsize="0,57" path="m3605,1234l3605,1290e" filled="false" stroked="true" strokeweight=".371318pt" strokecolor="#000000">
                <v:path arrowok="t"/>
              </v:shape>
            </v:group>
            <v:group style="position:absolute;left:3633;top:1173;width:2;height:62" coordorigin="3633,1173" coordsize="2,62">
              <v:shape style="position:absolute;left:3633;top:1173;width:2;height:62" coordorigin="3633,1173" coordsize="0,62" path="m3633,1173l3633,1234e" filled="false" stroked="true" strokeweight=".460427pt" strokecolor="#0080ff">
                <v:path arrowok="t"/>
              </v:shape>
            </v:group>
            <v:group style="position:absolute;left:3573;top:1173;width:2;height:62" coordorigin="3573,1173" coordsize="2,62">
              <v:shape style="position:absolute;left:3573;top:1173;width:2;height:62" coordorigin="3573,1173" coordsize="0,62" path="m3573,1173l3573,1234e" filled="false" stroked="true" strokeweight=".470336pt" strokecolor="#0080ff">
                <v:path arrowok="t"/>
              </v:shape>
            </v:group>
            <v:group style="position:absolute;left:3502;top:1173;width:2;height:62" coordorigin="3502,1173" coordsize="2,62">
              <v:shape style="position:absolute;left:3502;top:1173;width:2;height:62" coordorigin="3502,1173" coordsize="0,62" path="m3502,1173l3502,1234e" filled="false" stroked="true" strokeweight=".450532pt" strokecolor="#0080ff">
                <v:path arrowok="t"/>
              </v:shape>
            </v:group>
            <v:group style="position:absolute;left:3808;top:1173;width:2;height:62" coordorigin="3808,1173" coordsize="2,62">
              <v:shape style="position:absolute;left:3808;top:1173;width:2;height:62" coordorigin="3808,1173" coordsize="0,62" path="m3808,1173l3808,1234e" filled="false" stroked="true" strokeweight=".425777pt" strokecolor="#0080ff">
                <v:path arrowok="t"/>
              </v:shape>
            </v:group>
            <v:group style="position:absolute;left:3749;top:1173;width:2;height:62" coordorigin="3749,1173" coordsize="2,62">
              <v:shape style="position:absolute;left:3749;top:1173;width:2;height:62" coordorigin="3749,1173" coordsize="0,62" path="m3749,1173l3749,1234e" filled="false" stroked="true" strokeweight=".470336pt" strokecolor="#0080ff">
                <v:path arrowok="t"/>
              </v:shape>
            </v:group>
            <v:group style="position:absolute;left:3793;top:1173;width:2;height:62" coordorigin="3793,1173" coordsize="2,62">
              <v:shape style="position:absolute;left:3793;top:1173;width:2;height:62" coordorigin="3793,1173" coordsize="0,62" path="m3793,1173l3793,1234e" filled="false" stroked="true" strokeweight=".504994pt" strokecolor="#0080ff">
                <v:path arrowok="t"/>
              </v:shape>
            </v:group>
            <v:group style="position:absolute;left:3688;top:1173;width:2;height:62" coordorigin="3688,1173" coordsize="2,62">
              <v:shape style="position:absolute;left:3688;top:1173;width:2;height:62" coordorigin="3688,1173" coordsize="0,62" path="m3688,1234l3688,1173e" filled="false" stroked="true" strokeweight=".371318pt" strokecolor="#0080ff">
                <v:path arrowok="t"/>
              </v:shape>
            </v:group>
            <v:group style="position:absolute;left:3461;top:1173;width:2;height:62" coordorigin="3461,1173" coordsize="2,62">
              <v:shape style="position:absolute;left:3461;top:1173;width:2;height:62" coordorigin="3461,1173" coordsize="0,62" path="m3461,1234l3461,1173e" filled="false" stroked="true" strokeweight=".371318pt" strokecolor="#0080ff">
                <v:path arrowok="t"/>
              </v:shape>
            </v:group>
            <v:group style="position:absolute;left:3056;top:1173;width:2;height:62" coordorigin="3056,1173" coordsize="2,62">
              <v:shape style="position:absolute;left:3056;top:1173;width:2;height:62" coordorigin="3056,1173" coordsize="0,62" path="m3056,1173l3056,1234e" filled="false" stroked="true" strokeweight=".509951pt" strokecolor="#0080ff">
                <v:path arrowok="t"/>
              </v:shape>
            </v:group>
            <v:group style="position:absolute;left:3535;top:1173;width:2;height:62" coordorigin="3535,1173" coordsize="2,62">
              <v:shape style="position:absolute;left:3535;top:1173;width:2;height:62" coordorigin="3535,1173" coordsize="0,62" path="m3535,1173l3535,1234e" filled="false" stroked="true" strokeweight=".430735pt" strokecolor="#0080ff">
                <v:path arrowok="t"/>
              </v:shape>
            </v:group>
            <v:group style="position:absolute;left:2971;top:1173;width:2;height:62" coordorigin="2971,1173" coordsize="2,62">
              <v:shape style="position:absolute;left:2971;top:1173;width:2;height:62" coordorigin="2971,1173" coordsize="0,62" path="m2971,1173l2971,1234e" filled="false" stroked="true" strokeweight=".40598pt" strokecolor="#0080ff">
                <v:path arrowok="t"/>
              </v:shape>
            </v:group>
            <v:group style="position:absolute;left:3120;top:1173;width:2;height:62" coordorigin="3120,1173" coordsize="2,62">
              <v:shape style="position:absolute;left:3120;top:1173;width:2;height:62" coordorigin="3120,1173" coordsize="0,62" path="m3120,1173l3120,1234e" filled="false" stroked="true" strokeweight=".405975pt" strokecolor="#0080ff">
                <v:path arrowok="t"/>
              </v:shape>
            </v:group>
            <v:group style="position:absolute;left:3455;top:1173;width:2;height:62" coordorigin="3455,1173" coordsize="2,62">
              <v:shape style="position:absolute;left:3455;top:1173;width:2;height:62" coordorigin="3455,1173" coordsize="0,62" path="m3455,1173l3455,1234e" filled="false" stroked="true" strokeweight=".450532pt" strokecolor="#0080ff">
                <v:path arrowok="t"/>
              </v:shape>
            </v:group>
            <v:group style="position:absolute;left:3163;top:1173;width:2;height:62" coordorigin="3163,1173" coordsize="2,62">
              <v:shape style="position:absolute;left:3163;top:1173;width:2;height:62" coordorigin="3163,1173" coordsize="0,62" path="m3163,1173l3163,1234e" filled="false" stroked="true" strokeweight=".5149pt" strokecolor="#0080ff">
                <v:path arrowok="t"/>
              </v:shape>
            </v:group>
            <v:group style="position:absolute;left:3477;top:1173;width:2;height:62" coordorigin="3477,1173" coordsize="2,62">
              <v:shape style="position:absolute;left:3477;top:1173;width:2;height:62" coordorigin="3477,1173" coordsize="0,62" path="m3477,1173l3477,1234e" filled="false" stroked="true" strokeweight=".410925pt" strokecolor="#0080ff">
                <v:path arrowok="t"/>
              </v:shape>
            </v:group>
            <v:group style="position:absolute;left:2961;top:1173;width:2;height:62" coordorigin="2961,1173" coordsize="2,62">
              <v:shape style="position:absolute;left:2961;top:1173;width:2;height:62" coordorigin="2961,1173" coordsize="0,62" path="m2961,1173l2961,1234e" filled="false" stroked="true" strokeweight=".504993pt" strokecolor="#0080ff">
                <v:path arrowok="t"/>
              </v:shape>
            </v:group>
            <v:group style="position:absolute;left:3072;top:1173;width:2;height:62" coordorigin="3072,1173" coordsize="2,62">
              <v:shape style="position:absolute;left:3072;top:1173;width:2;height:62" coordorigin="3072,1173" coordsize="0,62" path="m3072,1173l3072,1234e" filled="false" stroked="true" strokeweight=".495092pt" strokecolor="#0080ff">
                <v:path arrowok="t"/>
              </v:shape>
            </v:group>
            <v:group style="position:absolute;left:2892;top:1173;width:2;height:62" coordorigin="2892,1173" coordsize="2,62">
              <v:shape style="position:absolute;left:2892;top:1173;width:2;height:62" coordorigin="2892,1173" coordsize="0,62" path="m2892,1173l2892,1234e" filled="false" stroked="true" strokeweight=".405974pt" strokecolor="#0080ff">
                <v:path arrowok="t"/>
              </v:shape>
            </v:group>
            <v:group style="position:absolute;left:3385;top:1173;width:2;height:62" coordorigin="3385,1173" coordsize="2,62">
              <v:shape style="position:absolute;left:3385;top:1173;width:2;height:62" coordorigin="3385,1173" coordsize="0,62" path="m3385,1173l3385,1234e" filled="false" stroked="true" strokeweight=".490138pt" strokecolor="#0080ff">
                <v:path arrowok="t"/>
              </v:shape>
            </v:group>
            <v:group style="position:absolute;left:2986;top:1173;width:2;height:62" coordorigin="2986,1173" coordsize="2,62">
              <v:shape style="position:absolute;left:2986;top:1173;width:2;height:62" coordorigin="2986,1173" coordsize="0,62" path="m2986,1173l2986,1234e" filled="false" stroked="true" strokeweight=".410914pt" strokecolor="#0080ff">
                <v:path arrowok="t"/>
              </v:shape>
            </v:group>
            <v:group style="position:absolute;left:2686;top:1173;width:2;height:62" coordorigin="2686,1173" coordsize="2,62">
              <v:shape style="position:absolute;left:2686;top:1173;width:2;height:62" coordorigin="2686,1173" coordsize="0,62" path="m2686,1234l2686,1173e" filled="false" stroked="true" strokeweight=".371318pt" strokecolor="#0080ff">
                <v:path arrowok="t"/>
              </v:shape>
            </v:group>
            <v:group style="position:absolute;left:2614;top:1173;width:2;height:62" coordorigin="2614,1173" coordsize="2,62">
              <v:shape style="position:absolute;left:2614;top:1173;width:2;height:62" coordorigin="2614,1173" coordsize="0,62" path="m2614,1234l2614,1173e" filled="false" stroked="true" strokeweight=".371318pt" strokecolor="#0080ff">
                <v:path arrowok="t"/>
              </v:shape>
            </v:group>
            <v:group style="position:absolute;left:2816;top:1173;width:2;height:62" coordorigin="2816,1173" coordsize="2,62">
              <v:shape style="position:absolute;left:2816;top:1173;width:2;height:62" coordorigin="2816,1173" coordsize="0,62" path="m2816,1173l2816,1234e" filled="false" stroked="true" strokeweight=".50993pt" strokecolor="#0080ff">
                <v:path arrowok="t"/>
              </v:shape>
            </v:group>
            <v:group style="position:absolute;left:2788;top:1173;width:2;height:62" coordorigin="2788,1173" coordsize="2,62">
              <v:shape style="position:absolute;left:2788;top:1173;width:2;height:62" coordorigin="2788,1173" coordsize="0,62" path="m2788,1173l2788,1234e" filled="false" stroked="true" strokeweight=".435685pt" strokecolor="#0080ff">
                <v:path arrowok="t"/>
              </v:shape>
            </v:group>
            <v:group style="position:absolute;left:2719;top:1173;width:2;height:62" coordorigin="2719,1173" coordsize="2,62">
              <v:shape style="position:absolute;left:2719;top:1173;width:2;height:62" coordorigin="2719,1173" coordsize="0,62" path="m2719,1173l2719,1234e" filled="false" stroked="true" strokeweight=".401016pt" strokecolor="#0080ff">
                <v:path arrowok="t"/>
              </v:shape>
            </v:group>
            <v:group style="position:absolute;left:2639;top:1173;width:2;height:62" coordorigin="2639,1173" coordsize="2,62">
              <v:shape style="position:absolute;left:2639;top:1173;width:2;height:62" coordorigin="2639,1173" coordsize="0,62" path="m2639,1234l2639,1173e" filled="false" stroked="true" strokeweight=".371318pt" strokecolor="#0080ff">
                <v:path arrowok="t"/>
              </v:shape>
            </v:group>
            <v:group style="position:absolute;left:2747;top:1173;width:2;height:62" coordorigin="2747,1173" coordsize="2,62">
              <v:shape style="position:absolute;left:2747;top:1173;width:2;height:62" coordorigin="2747,1173" coordsize="0,62" path="m2747,1173l2747,1234e" filled="false" stroked="true" strokeweight=".460434pt" strokecolor="#0080ff">
                <v:path arrowok="t"/>
              </v:shape>
            </v:group>
            <v:group style="position:absolute;left:2700;top:1173;width:2;height:62" coordorigin="2700,1173" coordsize="2,62">
              <v:shape style="position:absolute;left:2700;top:1173;width:2;height:62" coordorigin="2700,1173" coordsize="0,62" path="m2700,1173l2700,1234e" filled="false" stroked="true" strokeweight=".470336pt" strokecolor="#0080ff">
                <v:path arrowok="t"/>
              </v:shape>
            </v:group>
            <v:group style="position:absolute;left:2811;top:1173;width:2;height:62" coordorigin="2811,1173" coordsize="2,62">
              <v:shape style="position:absolute;left:2811;top:1173;width:2;height:62" coordorigin="2811,1173" coordsize="0,62" path="m2811,1173l2811,1234e" filled="false" stroked="true" strokeweight=".415876pt" strokecolor="#0080ff">
                <v:path arrowok="t"/>
              </v:shape>
            </v:group>
            <v:group style="position:absolute;left:2693;top:1173;width:2;height:62" coordorigin="2693,1173" coordsize="2,62">
              <v:shape style="position:absolute;left:2693;top:1173;width:2;height:62" coordorigin="2693,1173" coordsize="0,62" path="m2693,1234l2693,1173e" filled="false" stroked="true" strokeweight=".371318pt" strokecolor="#0080ff">
                <v:path arrowok="t"/>
              </v:shape>
            </v:group>
            <v:group style="position:absolute;left:2858;top:1173;width:2;height:62" coordorigin="2858,1173" coordsize="2,62">
              <v:shape style="position:absolute;left:2858;top:1173;width:2;height:62" coordorigin="2858,1173" coordsize="0,62" path="m2858,1173l2858,1234e" filled="false" stroked="true" strokeweight=".524798pt" strokecolor="#0080ff">
                <v:path arrowok="t"/>
              </v:shape>
            </v:group>
            <v:group style="position:absolute;left:2965;top:1173;width:2;height:62" coordorigin="2965,1173" coordsize="2,62">
              <v:shape style="position:absolute;left:2965;top:1173;width:2;height:62" coordorigin="2965,1173" coordsize="0,62" path="m2965,1173l2965,1234e" filled="false" stroked="true" strokeweight=".490161pt" strokecolor="#0080ff">
                <v:path arrowok="t"/>
              </v:shape>
            </v:group>
            <v:group style="position:absolute;left:2994;top:1173;width:2;height:62" coordorigin="2994,1173" coordsize="2,62">
              <v:shape style="position:absolute;left:2994;top:1173;width:2;height:62" coordorigin="2994,1173" coordsize="0,62" path="m2994,1173l2994,1234e" filled="false" stroked="true" strokeweight=".485188pt" strokecolor="#0080ff">
                <v:path arrowok="t"/>
              </v:shape>
            </v:group>
            <v:group style="position:absolute;left:3068;top:1173;width:2;height:62" coordorigin="3068,1173" coordsize="2,62">
              <v:shape style="position:absolute;left:3068;top:1173;width:2;height:62" coordorigin="3068,1173" coordsize="0,62" path="m3068,1173l3068,1234e" filled="false" stroked="true" strokeweight=".470336pt" strokecolor="#0080ff">
                <v:path arrowok="t"/>
              </v:shape>
            </v:group>
            <v:group style="position:absolute;left:3625;top:1173;width:2;height:62" coordorigin="3625,1173" coordsize="2,62">
              <v:shape style="position:absolute;left:3625;top:1173;width:2;height:62" coordorigin="3625,1173" coordsize="0,62" path="m3625,1234l3625,1173e" filled="false" stroked="true" strokeweight=".371318pt" strokecolor="#0080ff">
                <v:path arrowok="t"/>
              </v:shape>
            </v:group>
            <v:group style="position:absolute;left:3087;top:1173;width:2;height:62" coordorigin="3087,1173" coordsize="2,62">
              <v:shape style="position:absolute;left:3087;top:1173;width:2;height:62" coordorigin="3087,1173" coordsize="0,62" path="m3087,1173l3087,1234e" filled="false" stroked="true" strokeweight=".465381pt" strokecolor="#0080ff">
                <v:path arrowok="t"/>
              </v:shape>
            </v:group>
            <v:group style="position:absolute;left:3429;top:1173;width:2;height:62" coordorigin="3429,1173" coordsize="2,62">
              <v:shape style="position:absolute;left:3429;top:1173;width:2;height:62" coordorigin="3429,1173" coordsize="0,62" path="m3429,1173l3429,1234e" filled="false" stroked="true" strokeweight=".514895pt" strokecolor="#0080ff">
                <v:path arrowok="t"/>
              </v:shape>
            </v:group>
            <v:group style="position:absolute;left:3877;top:1173;width:2;height:62" coordorigin="3877,1173" coordsize="2,62">
              <v:shape style="position:absolute;left:3877;top:1173;width:2;height:62" coordorigin="3877,1173" coordsize="0,62" path="m3877,1173l3877,1234e" filled="false" stroked="true" strokeweight=".445577pt" strokecolor="#0080ff">
                <v:path arrowok="t"/>
              </v:shape>
            </v:group>
            <v:group style="position:absolute;left:3849;top:1173;width:2;height:62" coordorigin="3849,1173" coordsize="2,62">
              <v:shape style="position:absolute;left:3849;top:1173;width:2;height:62" coordorigin="3849,1173" coordsize="0,62" path="m3849,1234l3849,1173e" filled="false" stroked="true" strokeweight=".371318pt" strokecolor="#0080ff">
                <v:path arrowok="t"/>
              </v:shape>
            </v:group>
            <v:group style="position:absolute;left:3645;top:1173;width:2;height:62" coordorigin="3645,1173" coordsize="2,62">
              <v:shape style="position:absolute;left:3645;top:1173;width:2;height:62" coordorigin="3645,1173" coordsize="0,62" path="m3645,1173l3645,1234e" filled="false" stroked="true" strokeweight=".490135pt" strokecolor="#0080ff">
                <v:path arrowok="t"/>
              </v:shape>
            </v:group>
            <v:group style="position:absolute;left:3497;top:1173;width:2;height:62" coordorigin="3497,1173" coordsize="2,62">
              <v:shape style="position:absolute;left:3497;top:1173;width:2;height:62" coordorigin="3497,1173" coordsize="0,62" path="m3497,1173l3497,1234e" filled="false" stroked="true" strokeweight=".435681pt" strokecolor="#0080ff">
                <v:path arrowok="t"/>
              </v:shape>
            </v:group>
            <v:group style="position:absolute;left:3395;top:1173;width:2;height:62" coordorigin="3395,1173" coordsize="2,62">
              <v:shape style="position:absolute;left:3395;top:1173;width:2;height:62" coordorigin="3395,1173" coordsize="0,62" path="m3395,1173l3395,1234e" filled="false" stroked="true" strokeweight=".430734pt" strokecolor="#0080ff">
                <v:path arrowok="t"/>
              </v:shape>
            </v:group>
            <v:group style="position:absolute;left:3237;top:1173;width:2;height:62" coordorigin="3237,1173" coordsize="2,62">
              <v:shape style="position:absolute;left:3237;top:1173;width:2;height:62" coordorigin="3237,1173" coordsize="0,62" path="m3237,1173l3237,1234e" filled="false" stroked="true" strokeweight=".504999pt" strokecolor="#0080ff">
                <v:path arrowok="t"/>
              </v:shape>
            </v:group>
            <v:group style="position:absolute;left:2814;top:1173;width:2;height:62" coordorigin="2814,1173" coordsize="2,62">
              <v:shape style="position:absolute;left:2814;top:1173;width:2;height:62" coordorigin="2814,1173" coordsize="0,62" path="m2814,1234l2814,1173e" filled="false" stroked="true" strokeweight=".371318pt" strokecolor="#0080ff">
                <v:path arrowok="t"/>
              </v:shape>
            </v:group>
            <v:group style="position:absolute;left:3127;top:1173;width:2;height:62" coordorigin="3127,1173" coordsize="2,62">
              <v:shape style="position:absolute;left:3127;top:1173;width:2;height:62" coordorigin="3127,1173" coordsize="0,62" path="m3127,1173l3127,1234e" filled="false" stroked="true" strokeweight=".42577pt" strokecolor="#0080ff">
                <v:path arrowok="t"/>
              </v:shape>
            </v:group>
            <v:group style="position:absolute;left:3639;top:1173;width:2;height:62" coordorigin="3639,1173" coordsize="2,62">
              <v:shape style="position:absolute;left:3639;top:1173;width:2;height:62" coordorigin="3639,1173" coordsize="0,62" path="m3639,1234l3639,1173e" filled="false" stroked="true" strokeweight=".371318pt" strokecolor="#0080ff">
                <v:path arrowok="t"/>
              </v:shape>
            </v:group>
            <v:group style="position:absolute;left:3681;top:1173;width:2;height:62" coordorigin="3681,1173" coordsize="2,62">
              <v:shape style="position:absolute;left:3681;top:1173;width:2;height:62" coordorigin="3681,1173" coordsize="0,62" path="m3681,1173l3681,1234e" filled="false" stroked="true" strokeweight=".514899pt" strokecolor="#0080ff">
                <v:path arrowok="t"/>
              </v:shape>
            </v:group>
            <v:group style="position:absolute;left:3411;top:1173;width:2;height:62" coordorigin="3411,1173" coordsize="2,62">
              <v:shape style="position:absolute;left:3411;top:1173;width:2;height:62" coordorigin="3411,1173" coordsize="0,62" path="m3411,1173l3411,1234e" filled="false" stroked="true" strokeweight=".445582pt" strokecolor="#0080ff">
                <v:path arrowok="t"/>
              </v:shape>
            </v:group>
            <v:group style="position:absolute;left:3326;top:1173;width:2;height:62" coordorigin="3326,1173" coordsize="2,62">
              <v:shape style="position:absolute;left:3326;top:1173;width:2;height:62" coordorigin="3326,1173" coordsize="0,62" path="m3326,1173l3326,1234e" filled="false" stroked="true" strokeweight=".410928pt" strokecolor="#0080ff">
                <v:path arrowok="t"/>
              </v:shape>
            </v:group>
            <v:group style="position:absolute;left:3824;top:1173;width:2;height:62" coordorigin="3824,1173" coordsize="2,62">
              <v:shape style="position:absolute;left:3824;top:1173;width:2;height:62" coordorigin="3824,1173" coordsize="0,62" path="m3824,1234l3824,1173e" filled="false" stroked="true" strokeweight=".371318pt" strokecolor="#0080ff">
                <v:path arrowok="t"/>
              </v:shape>
            </v:group>
            <v:group style="position:absolute;left:3273;top:1173;width:2;height:62" coordorigin="3273,1173" coordsize="2,62">
              <v:shape style="position:absolute;left:3273;top:1173;width:2;height:62" coordorigin="3273,1173" coordsize="0,62" path="m3273,1173l3273,1234e" filled="false" stroked="true" strokeweight=".410918pt" strokecolor="#0080ff">
                <v:path arrowok="t"/>
              </v:shape>
            </v:group>
            <v:group style="position:absolute;left:2932;top:1173;width:2;height:62" coordorigin="2932,1173" coordsize="2,62">
              <v:shape style="position:absolute;left:2932;top:1173;width:2;height:62" coordorigin="2932,1173" coordsize="0,62" path="m2932,1173l2932,1234e" filled="false" stroked="true" strokeweight=".490135pt" strokecolor="#0080ff">
                <v:path arrowok="t"/>
              </v:shape>
            </v:group>
            <v:group style="position:absolute;left:3345;top:1173;width:2;height:62" coordorigin="3345,1173" coordsize="2,62">
              <v:shape style="position:absolute;left:3345;top:1173;width:2;height:62" coordorigin="3345,1173" coordsize="0,62" path="m3345,1173l3345,1234e" filled="false" stroked="true" strokeweight=".509936pt" strokecolor="#0080ff">
                <v:path arrowok="t"/>
              </v:shape>
            </v:group>
            <v:group style="position:absolute;left:3256;top:1173;width:2;height:62" coordorigin="3256,1173" coordsize="2,62">
              <v:shape style="position:absolute;left:3256;top:1173;width:2;height:62" coordorigin="3256,1173" coordsize="0,62" path="m3256,1173l3256,1234e" filled="false" stroked="true" strokeweight=".420832pt" strokecolor="#0080ff">
                <v:path arrowok="t"/>
              </v:shape>
            </v:group>
            <v:group style="position:absolute;left:3158;top:1173;width:2;height:62" coordorigin="3158,1173" coordsize="2,62">
              <v:shape style="position:absolute;left:3158;top:1173;width:2;height:62" coordorigin="3158,1173" coordsize="0,62" path="m3158,1173l3158,1234e" filled="false" stroked="true" strokeweight=".425784pt" strokecolor="#0080ff">
                <v:path arrowok="t"/>
              </v:shape>
            </v:group>
            <v:group style="position:absolute;left:3511;top:1173;width:2;height:62" coordorigin="3511,1173" coordsize="2,62">
              <v:shape style="position:absolute;left:3511;top:1173;width:2;height:62" coordorigin="3511,1173" coordsize="0,62" path="m3511,1173l3511,1234e" filled="false" stroked="true" strokeweight=".534683pt" strokecolor="#0080ff">
                <v:path arrowok="t"/>
              </v:shape>
            </v:group>
            <v:group style="position:absolute;left:3590;top:1173;width:2;height:62" coordorigin="3590,1173" coordsize="2,62">
              <v:shape style="position:absolute;left:3590;top:1173;width:2;height:62" coordorigin="3590,1173" coordsize="0,62" path="m3590,1173l3590,1234e" filled="false" stroked="true" strokeweight=".440637pt" strokecolor="#0080ff">
                <v:path arrowok="t"/>
              </v:shape>
            </v:group>
            <v:group style="position:absolute;left:2954;top:1173;width:2;height:62" coordorigin="2954,1173" coordsize="2,62">
              <v:shape style="position:absolute;left:2954;top:1173;width:2;height:62" coordorigin="2954,1173" coordsize="0,62" path="m2954,1173l2954,1234e" filled="false" stroked="true" strokeweight=".534694pt" strokecolor="#0080ff">
                <v:path arrowok="t"/>
              </v:shape>
            </v:group>
            <v:group style="position:absolute;left:3871;top:1173;width:2;height:62" coordorigin="3871,1173" coordsize="2,62">
              <v:shape style="position:absolute;left:3871;top:1173;width:2;height:62" coordorigin="3871,1173" coordsize="0,62" path="m3871,1173l3871,1234e" filled="false" stroked="true" strokeweight=".405974pt" strokecolor="#0080ff">
                <v:path arrowok="t"/>
              </v:shape>
            </v:group>
            <v:group style="position:absolute;left:3310;top:1173;width:2;height:62" coordorigin="3310,1173" coordsize="2,62">
              <v:shape style="position:absolute;left:3310;top:1173;width:2;height:62" coordorigin="3310,1173" coordsize="0,62" path="m3310,1173l3310,1234e" filled="false" stroked="true" strokeweight=".455489pt" strokecolor="#0080ff">
                <v:path arrowok="t"/>
              </v:shape>
            </v:group>
            <v:group style="position:absolute;left:3210;top:1173;width:2;height:62" coordorigin="3210,1173" coordsize="2,62">
              <v:shape style="position:absolute;left:3210;top:1173;width:2;height:62" coordorigin="3210,1173" coordsize="0,62" path="m3210,1173l3210,1234e" filled="false" stroked="true" strokeweight=".509952pt" strokecolor="#0080ff">
                <v:path arrowok="t"/>
              </v:shape>
            </v:group>
            <v:group style="position:absolute;left:3473;top:1173;width:2;height:62" coordorigin="3473,1173" coordsize="2,62">
              <v:shape style="position:absolute;left:3473;top:1173;width:2;height:62" coordorigin="3473,1173" coordsize="0,62" path="m3473,1173l3473,1234e" filled="false" stroked="true" strokeweight=".509952pt" strokecolor="#0080ff">
                <v:path arrowok="t"/>
              </v:shape>
            </v:group>
            <v:group style="position:absolute;left:2820;top:1173;width:2;height:62" coordorigin="2820,1173" coordsize="2,62">
              <v:shape style="position:absolute;left:2820;top:1173;width:2;height:62" coordorigin="2820,1173" coordsize="0,62" path="m2820,1173l2820,1234e" filled="false" stroked="true" strokeweight=".401023pt" strokecolor="#0080ff">
                <v:path arrowok="t"/>
              </v:shape>
            </v:group>
            <v:group style="position:absolute;left:2903;top:1173;width:2;height:62" coordorigin="2903,1173" coordsize="2,62">
              <v:shape style="position:absolute;left:2903;top:1173;width:2;height:62" coordorigin="2903,1173" coordsize="0,62" path="m2903,1173l2903,1234e" filled="false" stroked="true" strokeweight=".465385pt" strokecolor="#0080ff">
                <v:path arrowok="t"/>
              </v:shape>
            </v:group>
            <v:group style="position:absolute;left:3142;top:1173;width:2;height:62" coordorigin="3142,1173" coordsize="2,62">
              <v:shape style="position:absolute;left:3142;top:1173;width:2;height:62" coordorigin="3142,1173" coordsize="0,62" path="m3142,1173l3142,1234e" filled="false" stroked="true" strokeweight=".514896pt" strokecolor="#0080ff">
                <v:path arrowok="t"/>
              </v:shape>
            </v:group>
            <v:group style="position:absolute;left:2554;top:1173;width:2;height:62" coordorigin="2554,1173" coordsize="2,62">
              <v:shape style="position:absolute;left:2554;top:1173;width:2;height:62" coordorigin="2554,1173" coordsize="0,62" path="m2554,1173l2554,1234e" filled="false" stroked="true" strokeweight=".455483pt" strokecolor="#0080ff">
                <v:path arrowok="t"/>
              </v:shape>
            </v:group>
            <v:group style="position:absolute;left:2628;top:1173;width:2;height:62" coordorigin="2628,1173" coordsize="2,62">
              <v:shape style="position:absolute;left:2628;top:1173;width:2;height:62" coordorigin="2628,1173" coordsize="0,62" path="m2628,1173l2628,1234e" filled="false" stroked="true" strokeweight=".440633pt" strokecolor="#0080ff">
                <v:path arrowok="t"/>
              </v:shape>
            </v:group>
            <v:group style="position:absolute;left:3228;top:1173;width:2;height:62" coordorigin="3228,1173" coordsize="2,62">
              <v:shape style="position:absolute;left:3228;top:1173;width:2;height:62" coordorigin="3228,1173" coordsize="0,62" path="m3228,1173l3228,1234e" filled="false" stroked="true" strokeweight=".504992pt" strokecolor="#0080ff">
                <v:path arrowok="t"/>
              </v:shape>
            </v:group>
            <v:group style="position:absolute;left:3240;top:1173;width:2;height:62" coordorigin="3240,1173" coordsize="2,62">
              <v:shape style="position:absolute;left:3240;top:1173;width:2;height:62" coordorigin="3240,1173" coordsize="0,62" path="m3240,1173l3240,1234e" filled="false" stroked="true" strokeweight=".445581pt" strokecolor="#0080ff">
                <v:path arrowok="t"/>
              </v:shape>
            </v:group>
            <v:group style="position:absolute;left:2916;top:1173;width:2;height:62" coordorigin="2916,1173" coordsize="2,62">
              <v:shape style="position:absolute;left:2916;top:1173;width:2;height:62" coordorigin="2916,1173" coordsize="0,62" path="m2916,1173l2916,1234e" filled="false" stroked="true" strokeweight=".509934pt" strokecolor="#0080ff">
                <v:path arrowok="t"/>
              </v:shape>
            </v:group>
            <v:group style="position:absolute;left:3786;top:1173;width:2;height:62" coordorigin="3786,1173" coordsize="2,62">
              <v:shape style="position:absolute;left:3786;top:1173;width:2;height:62" coordorigin="3786,1173" coordsize="0,62" path="m3786,1173l3786,1234e" filled="false" stroked="true" strokeweight=".450532pt" strokecolor="#0080ff">
                <v:path arrowok="t"/>
              </v:shape>
            </v:group>
            <v:group style="position:absolute;left:3729;top:1173;width:2;height:62" coordorigin="3729,1173" coordsize="2,62">
              <v:shape style="position:absolute;left:3729;top:1173;width:2;height:62" coordorigin="3729,1173" coordsize="0,62" path="m3729,1173l3729,1234e" filled="false" stroked="true" strokeweight=".445581pt" strokecolor="#0080ff">
                <v:path arrowok="t"/>
              </v:shape>
            </v:group>
            <v:group style="position:absolute;left:3700;top:1173;width:2;height:62" coordorigin="3700,1173" coordsize="2,62">
              <v:shape style="position:absolute;left:3700;top:1173;width:2;height:62" coordorigin="3700,1173" coordsize="0,62" path="m3700,1173l3700,1234e" filled="false" stroked="true" strokeweight=".401025pt" strokecolor="#0080ff">
                <v:path arrowok="t"/>
              </v:shape>
            </v:group>
            <v:group style="position:absolute;left:2597;top:1173;width:2;height:62" coordorigin="2597,1173" coordsize="2,62">
              <v:shape style="position:absolute;left:2597;top:1173;width:2;height:62" coordorigin="2597,1173" coordsize="0,62" path="m2597,1234l2597,1173e" filled="false" stroked="true" strokeweight=".371318pt" strokecolor="#0080ff">
                <v:path arrowok="t"/>
              </v:shape>
            </v:group>
            <v:group style="position:absolute;left:3065;top:1173;width:2;height:62" coordorigin="3065,1173" coordsize="2,62">
              <v:shape style="position:absolute;left:3065;top:1173;width:2;height:62" coordorigin="3065,1173" coordsize="0,62" path="m3065,1234l3065,1173e" filled="false" stroked="true" strokeweight=".371318pt" strokecolor="#0080ff">
                <v:path arrowok="t"/>
              </v:shape>
            </v:group>
            <v:group style="position:absolute;left:3450;top:1173;width:2;height:62" coordorigin="3450,1173" coordsize="2,62">
              <v:shape style="position:absolute;left:3450;top:1173;width:2;height:62" coordorigin="3450,1173" coordsize="0,62" path="m3450,1173l3450,1234e" filled="false" stroked="true" strokeweight=".519851pt" strokecolor="#0080ff">
                <v:path arrowok="t"/>
              </v:shape>
            </v:group>
            <v:group style="position:absolute;left:3435;top:1173;width:2;height:62" coordorigin="3435,1173" coordsize="2,62">
              <v:shape style="position:absolute;left:3435;top:1173;width:2;height:62" coordorigin="3435,1173" coordsize="0,62" path="m3435,1173l3435,1234e" filled="false" stroked="true" strokeweight=".490162pt" strokecolor="#0080ff">
                <v:path arrowok="t"/>
              </v:shape>
            </v:group>
            <v:group style="position:absolute;left:3802;top:1173;width:2;height:62" coordorigin="3802,1173" coordsize="2,62">
              <v:shape style="position:absolute;left:3802;top:1173;width:2;height:62" coordorigin="3802,1173" coordsize="0,62" path="m3802,1173l3802,1234e" filled="false" stroked="true" strokeweight=".410925pt" strokecolor="#0080ff">
                <v:path arrowok="t"/>
              </v:shape>
            </v:group>
            <v:group style="position:absolute;left:3513;top:1173;width:2;height:62" coordorigin="3513,1173" coordsize="2,62">
              <v:shape style="position:absolute;left:3513;top:1173;width:2;height:62" coordorigin="3513,1173" coordsize="0,62" path="m3513,1234l3513,1173e" filled="false" stroked="true" strokeweight=".371318pt" strokecolor="#0080ff">
                <v:path arrowok="t"/>
              </v:shape>
            </v:group>
            <v:group style="position:absolute;left:3351;top:1173;width:2;height:62" coordorigin="3351,1173" coordsize="2,62">
              <v:shape style="position:absolute;left:3351;top:1173;width:2;height:62" coordorigin="3351,1173" coordsize="0,62" path="m3351,1173l3351,1234e" filled="false" stroked="true" strokeweight=".455475pt" strokecolor="#0080ff">
                <v:path arrowok="t"/>
              </v:shape>
            </v:group>
            <v:group style="position:absolute;left:3008;top:1173;width:2;height:62" coordorigin="3008,1173" coordsize="2,62">
              <v:shape style="position:absolute;left:3008;top:1173;width:2;height:62" coordorigin="3008,1173" coordsize="0,62" path="m3008,1173l3008,1234e" filled="false" stroked="true" strokeweight=".420819pt" strokecolor="#0080ff">
                <v:path arrowok="t"/>
              </v:shape>
            </v:group>
            <v:group style="position:absolute;left:3303;top:1173;width:2;height:62" coordorigin="3303,1173" coordsize="2,62">
              <v:shape style="position:absolute;left:3303;top:1173;width:2;height:62" coordorigin="3303,1173" coordsize="0,62" path="m3303,1173l3303,1234e" filled="false" stroked="true" strokeweight=".420839pt" strokecolor="#0080ff">
                <v:path arrowok="t"/>
              </v:shape>
            </v:group>
            <v:group style="position:absolute;left:2842;top:1173;width:2;height:62" coordorigin="2842,1173" coordsize="2,62">
              <v:shape style="position:absolute;left:2842;top:1173;width:2;height:62" coordorigin="2842,1173" coordsize="0,62" path="m2842,1173l2842,1234e" filled="false" stroked="true" strokeweight=".480225pt" strokecolor="#0080ff">
                <v:path arrowok="t"/>
              </v:shape>
            </v:group>
            <v:group style="position:absolute;left:3321;top:1173;width:2;height:62" coordorigin="3321,1173" coordsize="2,62">
              <v:shape style="position:absolute;left:3321;top:1173;width:2;height:62" coordorigin="3321,1173" coordsize="0,62" path="m3321,1173l3321,1234e" filled="false" stroked="true" strokeweight=".539648pt" strokecolor="#0080ff">
                <v:path arrowok="t"/>
              </v:shape>
            </v:group>
            <v:group style="position:absolute;left:3400;top:1173;width:2;height:62" coordorigin="3400,1173" coordsize="2,62">
              <v:shape style="position:absolute;left:3400;top:1173;width:2;height:62" coordorigin="3400,1173" coordsize="0,62" path="m3400,1173l3400,1234e" filled="false" stroked="true" strokeweight=".465385pt" strokecolor="#0080ff">
                <v:path arrowok="t"/>
              </v:shape>
            </v:group>
            <v:group style="position:absolute;left:2910;top:1173;width:2;height:62" coordorigin="2910,1173" coordsize="2,62">
              <v:shape style="position:absolute;left:2910;top:1173;width:2;height:62" coordorigin="2910,1173" coordsize="0,62" path="m2910,1173l2910,1234e" filled="false" stroked="true" strokeweight=".44063pt" strokecolor="#0080ff">
                <v:path arrowok="t"/>
              </v:shape>
            </v:group>
            <v:group style="position:absolute;left:3293;top:1173;width:2;height:62" coordorigin="3293,1173" coordsize="2,62">
              <v:shape style="position:absolute;left:3293;top:1173;width:2;height:62" coordorigin="3293,1173" coordsize="0,62" path="m3293,1234l3293,1173e" filled="false" stroked="true" strokeweight=".371318pt" strokecolor="#0080ff">
                <v:path arrowok="t"/>
              </v:shape>
            </v:group>
            <v:group style="position:absolute;left:3432;top:1173;width:2;height:62" coordorigin="3432,1173" coordsize="2,62">
              <v:shape style="position:absolute;left:3432;top:1173;width:2;height:62" coordorigin="3432,1173" coordsize="0,62" path="m3432,1173l3432,1234e" filled="false" stroked="true" strokeweight=".396072pt" strokecolor="#0080ff">
                <v:path arrowok="t"/>
              </v:shape>
            </v:group>
            <v:group style="position:absolute;left:2775;top:1173;width:2;height:62" coordorigin="2775,1173" coordsize="2,62">
              <v:shape style="position:absolute;left:2775;top:1173;width:2;height:62" coordorigin="2775,1173" coordsize="0,62" path="m2775,1234l2775,1173e" filled="false" stroked="true" strokeweight=".371318pt" strokecolor="#0080ff">
                <v:path arrowok="t"/>
              </v:shape>
            </v:group>
            <v:group style="position:absolute;left:3026;top:1173;width:2;height:62" coordorigin="3026,1173" coordsize="2,62">
              <v:shape style="position:absolute;left:3026;top:1173;width:2;height:62" coordorigin="3026,1173" coordsize="0,62" path="m3026,1173l3026,1234e" filled="false" stroked="true" strokeweight=".504986pt" strokecolor="#0080ff">
                <v:path arrowok="t"/>
              </v:shape>
            </v:group>
            <v:group style="position:absolute;left:3623;top:1173;width:2;height:62" coordorigin="3623,1173" coordsize="2,62">
              <v:shape style="position:absolute;left:3623;top:1173;width:2;height:62" coordorigin="3623,1173" coordsize="0,62" path="m3623,1234l3623,1173e" filled="false" stroked="true" strokeweight=".371318pt" strokecolor="#0080ff">
                <v:path arrowok="t"/>
              </v:shape>
            </v:group>
            <v:group style="position:absolute;left:2602;top:1173;width:2;height:62" coordorigin="2602,1173" coordsize="2,62">
              <v:shape style="position:absolute;left:2602;top:1173;width:2;height:62" coordorigin="2602,1173" coordsize="0,62" path="m2602,1234l2602,1173e" filled="false" stroked="true" strokeweight=".371318pt" strokecolor="#0080ff">
                <v:path arrowok="t"/>
              </v:shape>
            </v:group>
            <v:group style="position:absolute;left:3771;top:1173;width:2;height:62" coordorigin="3771,1173" coordsize="2,62">
              <v:shape style="position:absolute;left:3771;top:1173;width:2;height:62" coordorigin="3771,1173" coordsize="0,62" path="m3771,1173l3771,1234e" filled="false" stroked="true" strokeweight=".376268pt" strokecolor="#0080ff">
                <v:path arrowok="t"/>
              </v:shape>
            </v:group>
            <v:group style="position:absolute;left:3193;top:1173;width:2;height:62" coordorigin="3193,1173" coordsize="2,62">
              <v:shape style="position:absolute;left:3193;top:1173;width:2;height:62" coordorigin="3193,1173" coordsize="0,62" path="m3193,1173l3193,1234e" filled="false" stroked="true" strokeweight=".47034pt" strokecolor="#0080ff">
                <v:path arrowok="t"/>
              </v:shape>
            </v:group>
            <v:group style="position:absolute;left:3013;top:1173;width:2;height:62" coordorigin="3013,1173" coordsize="2,62">
              <v:shape style="position:absolute;left:3013;top:1173;width:2;height:62" coordorigin="3013,1173" coordsize="0,62" path="m3013,1173l3013,1234e" filled="false" stroked="true" strokeweight=".391121pt" strokecolor="#0080ff">
                <v:path arrowok="t"/>
              </v:shape>
            </v:group>
            <v:group style="position:absolute;left:3609;top:1173;width:2;height:62" coordorigin="3609,1173" coordsize="2,62">
              <v:shape style="position:absolute;left:3609;top:1173;width:2;height:62" coordorigin="3609,1173" coordsize="0,62" path="m3609,1234l3609,1173e" filled="false" stroked="true" strokeweight=".371318pt" strokecolor="#0080ff">
                <v:path arrowok="t"/>
              </v:shape>
            </v:group>
            <v:group style="position:absolute;left:3494;top:1173;width:2;height:62" coordorigin="3494,1173" coordsize="2,62">
              <v:shape style="position:absolute;left:3494;top:1173;width:2;height:62" coordorigin="3494,1173" coordsize="0,62" path="m3494,1173l3494,1234e" filled="false" stroked="true" strokeweight=".485203pt" strokecolor="#0080ff">
                <v:path arrowok="t"/>
              </v:shape>
            </v:group>
            <v:group style="position:absolute;left:3338;top:1173;width:2;height:62" coordorigin="3338,1173" coordsize="2,62">
              <v:shape style="position:absolute;left:3338;top:1173;width:2;height:62" coordorigin="3338,1173" coordsize="0,62" path="m3338,1173l3338,1234e" filled="false" stroked="true" strokeweight=".410925pt" strokecolor="#0080ff">
                <v:path arrowok="t"/>
              </v:shape>
            </v:group>
            <v:group style="position:absolute;left:2912;top:1173;width:2;height:62" coordorigin="2912,1173" coordsize="2,62">
              <v:shape style="position:absolute;left:2912;top:1173;width:2;height:62" coordorigin="2912,1173" coordsize="0,62" path="m2912,1173l2912,1234e" filled="false" stroked="true" strokeweight=".44063pt" strokecolor="#0080ff">
                <v:path arrowok="t"/>
              </v:shape>
            </v:group>
            <v:group style="position:absolute;left:3091;top:1173;width:2;height:62" coordorigin="3091,1173" coordsize="2,62">
              <v:shape style="position:absolute;left:3091;top:1173;width:2;height:62" coordorigin="3091,1173" coordsize="0,62" path="m3091,1173l3091,1234e" filled="false" stroked="true" strokeweight=".514885pt" strokecolor="#0080ff">
                <v:path arrowok="t"/>
              </v:shape>
            </v:group>
            <v:group style="position:absolute;left:2764;top:1173;width:2;height:62" coordorigin="2764,1173" coordsize="2,62">
              <v:shape style="position:absolute;left:2764;top:1173;width:2;height:62" coordorigin="2764,1173" coordsize="0,62" path="m2764,1173l2764,1234e" filled="false" stroked="true" strokeweight=".500035pt" strokecolor="#0080ff">
                <v:path arrowok="t"/>
              </v:shape>
            </v:group>
            <v:group style="position:absolute;left:3597;top:1173;width:2;height:62" coordorigin="3597,1173" coordsize="2,62">
              <v:shape style="position:absolute;left:3597;top:1173;width:2;height:62" coordorigin="3597,1173" coordsize="0,62" path="m3597,1173l3597,1234e" filled="false" stroked="true" strokeweight=".445581pt" strokecolor="#0080ff">
                <v:path arrowok="t"/>
              </v:shape>
            </v:group>
            <v:group style="position:absolute;left:2487;top:1173;width:2;height:62" coordorigin="2487,1173" coordsize="2,62">
              <v:shape style="position:absolute;left:2487;top:1173;width:2;height:62" coordorigin="2487,1173" coordsize="0,62" path="m2487,1234l2487,1173e" filled="false" stroked="true" strokeweight=".371318pt" strokecolor="#0080ff">
                <v:path arrowok="t"/>
              </v:shape>
            </v:group>
            <v:group style="position:absolute;left:3206;top:1173;width:2;height:62" coordorigin="3206,1173" coordsize="2,62">
              <v:shape style="position:absolute;left:3206;top:1173;width:2;height:62" coordorigin="3206,1173" coordsize="0,62" path="m3206,1173l3206,1234e" filled="false" stroked="true" strokeweight=".500051pt" strokecolor="#0080ff">
                <v:path arrowok="t"/>
              </v:shape>
            </v:group>
            <v:group style="position:absolute;left:3077;top:1173;width:2;height:62" coordorigin="3077,1173" coordsize="2,62">
              <v:shape style="position:absolute;left:3077;top:1173;width:2;height:62" coordorigin="3077,1173" coordsize="0,62" path="m3077,1173l3077,1234e" filled="false" stroked="true" strokeweight=".450526pt" strokecolor="#0080ff">
                <v:path arrowok="t"/>
              </v:shape>
            </v:group>
            <v:group style="position:absolute;left:3261;top:1173;width:2;height:62" coordorigin="3261,1173" coordsize="2,62">
              <v:shape style="position:absolute;left:3261;top:1173;width:2;height:62" coordorigin="3261,1173" coordsize="0,62" path="m3261,1173l3261,1234e" filled="false" stroked="true" strokeweight=".470321pt" strokecolor="#0080ff">
                <v:path arrowok="t"/>
              </v:shape>
            </v:group>
            <v:group style="position:absolute;left:3244;top:1173;width:2;height:62" coordorigin="3244,1173" coordsize="2,62">
              <v:shape style="position:absolute;left:3244;top:1173;width:2;height:62" coordorigin="3244,1173" coordsize="0,62" path="m3244,1173l3244,1234e" filled="false" stroked="true" strokeweight=".440626pt" strokecolor="#0080ff">
                <v:path arrowok="t"/>
              </v:shape>
            </v:group>
            <v:group style="position:absolute;left:2772;top:1173;width:2;height:62" coordorigin="2772,1173" coordsize="2,62">
              <v:shape style="position:absolute;left:2772;top:1173;width:2;height:62" coordorigin="2772,1173" coordsize="0,62" path="m2772,1173l2772,1234e" filled="false" stroked="true" strokeweight=".445583pt" strokecolor="#0080ff">
                <v:path arrowok="t"/>
              </v:shape>
            </v:group>
            <v:group style="position:absolute;left:3082;top:1173;width:2;height:62" coordorigin="3082,1173" coordsize="2,62">
              <v:shape style="position:absolute;left:3082;top:1173;width:2;height:62" coordorigin="3082,1173" coordsize="0,62" path="m3082,1173l3082,1234e" filled="false" stroked="true" strokeweight=".371318pt" strokecolor="#0080ff">
                <v:path arrowok="t"/>
              </v:shape>
            </v:group>
            <v:group style="position:absolute;left:3045;top:1173;width:2;height:62" coordorigin="3045,1173" coordsize="2,62">
              <v:shape style="position:absolute;left:3045;top:1173;width:2;height:62" coordorigin="3045,1173" coordsize="0,62" path="m3045,1173l3045,1234e" filled="false" stroked="true" strokeweight=".475284pt" strokecolor="#0080ff">
                <v:path arrowok="t"/>
              </v:shape>
            </v:group>
            <v:group style="position:absolute;left:3886;top:1173;width:2;height:62" coordorigin="3886,1173" coordsize="2,62">
              <v:shape style="position:absolute;left:3886;top:1173;width:2;height:62" coordorigin="3886,1173" coordsize="0,62" path="m3886,1234l3886,1173e" filled="false" stroked="true" strokeweight=".371318pt" strokecolor="#0080ff">
                <v:path arrowok="t"/>
              </v:shape>
            </v:group>
            <v:group style="position:absolute;left:3523;top:1173;width:2;height:62" coordorigin="3523,1173" coordsize="2,62">
              <v:shape style="position:absolute;left:3523;top:1173;width:2;height:62" coordorigin="3523,1173" coordsize="0,62" path="m3523,1173l3523,1234e" filled="false" stroked="true" strokeweight=".509934pt" strokecolor="#0080ff">
                <v:path arrowok="t"/>
              </v:shape>
            </v:group>
            <v:group style="position:absolute;left:3538;top:1173;width:2;height:62" coordorigin="3538,1173" coordsize="2,62">
              <v:shape style="position:absolute;left:3538;top:1173;width:2;height:62" coordorigin="3538,1173" coordsize="0,62" path="m3538,1173l3538,1234e" filled="false" stroked="true" strokeweight=".415876pt" strokecolor="#0080ff">
                <v:path arrowok="t"/>
              </v:shape>
            </v:group>
            <v:group style="position:absolute;left:3199;top:1173;width:2;height:62" coordorigin="3199,1173" coordsize="2,62">
              <v:shape style="position:absolute;left:3199;top:1173;width:2;height:62" coordorigin="3199,1173" coordsize="0,62" path="m3199,1173l3199,1234e" filled="false" stroked="true" strokeweight=".495065pt" strokecolor="#0080ff">
                <v:path arrowok="t"/>
              </v:shape>
            </v:group>
            <v:group style="position:absolute;left:3281;top:1173;width:2;height:62" coordorigin="3281,1173" coordsize="2,62">
              <v:shape style="position:absolute;left:3281;top:1173;width:2;height:62" coordorigin="3281,1173" coordsize="0,62" path="m3281,1173l3281,1234e" filled="false" stroked="true" strokeweight=".401023pt" strokecolor="#0080ff">
                <v:path arrowok="t"/>
              </v:shape>
            </v:group>
            <v:group style="position:absolute;left:3783;top:1173;width:2;height:62" coordorigin="3783,1173" coordsize="2,62">
              <v:shape style="position:absolute;left:3783;top:1173;width:2;height:62" coordorigin="3783,1173" coordsize="0,62" path="m3783,1173l3783,1234e" filled="false" stroked="true" strokeweight=".44063pt" strokecolor="#0080ff">
                <v:path arrowok="t"/>
              </v:shape>
            </v:group>
            <v:group style="position:absolute;left:3490;top:1173;width:2;height:62" coordorigin="3490,1173" coordsize="2,62">
              <v:shape style="position:absolute;left:3490;top:1173;width:2;height:62" coordorigin="3490,1173" coordsize="0,62" path="m3490,1173l3490,1234e" filled="false" stroked="true" strokeweight=".435679pt" strokecolor="#0080ff">
                <v:path arrowok="t"/>
              </v:shape>
            </v:group>
            <v:group style="position:absolute;left:2838;top:1173;width:2;height:62" coordorigin="2838,1173" coordsize="2,62">
              <v:shape style="position:absolute;left:2838;top:1173;width:2;height:62" coordorigin="2838,1173" coordsize="0,62" path="m2838,1173l2838,1234e" filled="false" stroked="true" strokeweight=".401023pt" strokecolor="#0080ff">
                <v:path arrowok="t"/>
              </v:shape>
            </v:group>
            <v:group style="position:absolute;left:3249;top:1173;width:2;height:62" coordorigin="3249,1173" coordsize="2,62">
              <v:shape style="position:absolute;left:3249;top:1173;width:2;height:62" coordorigin="3249,1173" coordsize="0,62" path="m3249,1173l3249,1234e" filled="false" stroked="true" strokeweight=".420818pt" strokecolor="#0080ff">
                <v:path arrowok="t"/>
              </v:shape>
            </v:group>
            <v:group style="position:absolute;left:2885;top:1173;width:2;height:62" coordorigin="2885,1173" coordsize="2,62">
              <v:shape style="position:absolute;left:2885;top:1173;width:2;height:62" coordorigin="2885,1173" coordsize="0,62" path="m2885,1173l2885,1234e" filled="false" stroked="true" strokeweight=".470338pt" strokecolor="#0080ff">
                <v:path arrowok="t"/>
              </v:shape>
            </v:group>
            <v:group style="position:absolute;left:2936;top:1173;width:2;height:62" coordorigin="2936,1173" coordsize="2,62">
              <v:shape style="position:absolute;left:2936;top:1173;width:2;height:62" coordorigin="2936,1173" coordsize="0,62" path="m2936,1173l2936,1234e" filled="false" stroked="true" strokeweight=".405974pt" strokecolor="#0080ff">
                <v:path arrowok="t"/>
              </v:shape>
            </v:group>
            <v:group style="position:absolute;left:3970;top:1173;width:2;height:62" coordorigin="3970,1173" coordsize="2,62">
              <v:shape style="position:absolute;left:3970;top:1173;width:2;height:62" coordorigin="3970,1173" coordsize="0,62" path="m3970,1173l3970,1234e" filled="false" stroked="true" strokeweight=".420827pt" strokecolor="#0080ff">
                <v:path arrowok="t"/>
              </v:shape>
            </v:group>
            <v:group style="position:absolute;left:3950;top:1173;width:2;height:62" coordorigin="3950,1173" coordsize="2,62">
              <v:shape style="position:absolute;left:3950;top:1173;width:2;height:62" coordorigin="3950,1173" coordsize="0,62" path="m3950,1234l3950,1173e" filled="false" stroked="true" strokeweight=".371318pt" strokecolor="#0080ff">
                <v:path arrowok="t"/>
              </v:shape>
            </v:group>
            <v:group style="position:absolute;left:2696;top:1173;width:2;height:62" coordorigin="2696,1173" coordsize="2,62">
              <v:shape style="position:absolute;left:2696;top:1173;width:2;height:62" coordorigin="2696,1173" coordsize="0,62" path="m2696,1173l2696,1234e" filled="false" stroked="true" strokeweight=".514895pt" strokecolor="#0080ff">
                <v:path arrowok="t"/>
              </v:shape>
            </v:group>
            <v:group style="position:absolute;left:3554;top:1173;width:2;height:62" coordorigin="3554,1173" coordsize="2,62">
              <v:shape style="position:absolute;left:3554;top:1173;width:2;height:62" coordorigin="3554,1173" coordsize="0,62" path="m3554,1173l3554,1234e" filled="false" stroked="true" strokeweight=".38617pt" strokecolor="#0080ff">
                <v:path arrowok="t"/>
              </v:shape>
            </v:group>
            <v:group style="position:absolute;left:2802;top:1173;width:2;height:62" coordorigin="2802,1173" coordsize="2,62">
              <v:shape style="position:absolute;left:2802;top:1173;width:2;height:62" coordorigin="2802,1173" coordsize="0,62" path="m2802,1173l2802,1234e" filled="false" stroked="true" strokeweight=".371318pt" strokecolor="#0080ff">
                <v:path arrowok="t"/>
              </v:shape>
            </v:group>
            <v:group style="position:absolute;left:2907;top:1173;width:2;height:62" coordorigin="2907,1173" coordsize="2,62">
              <v:shape style="position:absolute;left:2907;top:1173;width:2;height:62" coordorigin="2907,1173" coordsize="0,62" path="m2907,1173l2907,1234e" filled="false" stroked="true" strokeweight=".445581pt" strokecolor="#0080ff">
                <v:path arrowok="t"/>
              </v:shape>
            </v:group>
            <v:group style="position:absolute;left:2895;top:1173;width:2;height:62" coordorigin="2895,1173" coordsize="2,62">
              <v:shape style="position:absolute;left:2895;top:1173;width:2;height:62" coordorigin="2895,1173" coordsize="0,62" path="m2895,1173l2895,1234e" filled="false" stroked="true" strokeweight=".475298pt" strokecolor="#0080ff">
                <v:path arrowok="t"/>
              </v:shape>
            </v:group>
            <v:group style="position:absolute;left:2670;top:1173;width:2;height:62" coordorigin="2670,1173" coordsize="2,62">
              <v:shape style="position:absolute;left:2670;top:1173;width:2;height:62" coordorigin="2670,1173" coordsize="0,62" path="m2670,1173l2670,1234e" filled="false" stroked="true" strokeweight=".460434pt" strokecolor="#0080ff">
                <v:path arrowok="t"/>
              </v:shape>
            </v:group>
            <v:group style="position:absolute;left:2949;top:1173;width:2;height:62" coordorigin="2949,1173" coordsize="2,62">
              <v:shape style="position:absolute;left:2949;top:1173;width:2;height:62" coordorigin="2949,1173" coordsize="0,62" path="m2949,1173l2949,1234e" filled="false" stroked="true" strokeweight=".415891pt" strokecolor="#0080ff">
                <v:path arrowok="t"/>
              </v:shape>
            </v:group>
            <v:group style="position:absolute;left:2876;top:1173;width:2;height:62" coordorigin="2876,1173" coordsize="2,62">
              <v:shape style="position:absolute;left:2876;top:1173;width:2;height:62" coordorigin="2876,1173" coordsize="0,62" path="m2876,1173l2876,1234e" filled="false" stroked="true" strokeweight=".450532pt" strokecolor="#0080ff">
                <v:path arrowok="t"/>
              </v:shape>
            </v:group>
            <v:group style="position:absolute;left:3528;top:1173;width:2;height:62" coordorigin="3528,1173" coordsize="2,62">
              <v:shape style="position:absolute;left:3528;top:1173;width:2;height:62" coordorigin="3528,1173" coordsize="0,62" path="m3528,1173l3528,1234e" filled="false" stroked="true" strokeweight=".455483pt" strokecolor="#0080ff">
                <v:path arrowok="t"/>
              </v:shape>
            </v:group>
            <v:group style="position:absolute;left:3466;top:1173;width:2;height:62" coordorigin="3466,1173" coordsize="2,62">
              <v:shape style="position:absolute;left:3466;top:1173;width:2;height:62" coordorigin="3466,1173" coordsize="0,62" path="m3466,1173l3466,1234e" filled="false" stroked="true" strokeweight=".405977pt" strokecolor="#0080ff">
                <v:path arrowok="t"/>
              </v:shape>
            </v:group>
            <v:group style="position:absolute;left:3053;top:1173;width:2;height:62" coordorigin="3053,1173" coordsize="2,62">
              <v:shape style="position:absolute;left:3053;top:1173;width:2;height:62" coordorigin="3053,1173" coordsize="0,62" path="m3053,1173l3053,1234e" filled="false" stroked="true" strokeweight=".495089pt" strokecolor="#0080ff">
                <v:path arrowok="t"/>
              </v:shape>
            </v:group>
            <v:group style="position:absolute;left:3290;top:1173;width:2;height:62" coordorigin="3290,1173" coordsize="2,62">
              <v:shape style="position:absolute;left:3290;top:1173;width:2;height:62" coordorigin="3290,1173" coordsize="0,62" path="m3290,1173l3290,1234e" filled="false" stroked="true" strokeweight=".435679pt" strokecolor="#0080ff">
                <v:path arrowok="t"/>
              </v:shape>
            </v:group>
            <v:group style="position:absolute;left:3923;top:1173;width:2;height:62" coordorigin="3923,1173" coordsize="2,62">
              <v:shape style="position:absolute;left:3923;top:1173;width:2;height:62" coordorigin="3923,1173" coordsize="0,62" path="m3923,1234l3923,1173e" filled="false" stroked="true" strokeweight=".371318pt" strokecolor="#0080ff">
                <v:path arrowok="t"/>
              </v:shape>
            </v:group>
            <v:group style="position:absolute;left:3443;top:1173;width:2;height:62" coordorigin="3443,1173" coordsize="2,62">
              <v:shape style="position:absolute;left:3443;top:1173;width:2;height:62" coordorigin="3443,1173" coordsize="0,62" path="m3443,1173l3443,1234e" filled="false" stroked="true" strokeweight=".445581pt" strokecolor="#0080ff">
                <v:path arrowok="t"/>
              </v:shape>
            </v:group>
            <v:group style="position:absolute;left:3100;top:1173;width:2;height:62" coordorigin="3100,1173" coordsize="2,62">
              <v:shape style="position:absolute;left:3100;top:1173;width:2;height:62" coordorigin="3100,1173" coordsize="0,62" path="m3100,1173l3100,1234e" filled="false" stroked="true" strokeweight=".460438pt" strokecolor="#0080ff">
                <v:path arrowok="t"/>
              </v:shape>
            </v:group>
            <v:group style="position:absolute;left:3488;top:1173;width:2;height:62" coordorigin="3488,1173" coordsize="2,62">
              <v:shape style="position:absolute;left:3488;top:1173;width:2;height:62" coordorigin="3488,1173" coordsize="0,62" path="m3488,1173l3488,1234e" filled="false" stroked="true" strokeweight=".371318pt" strokecolor="#0080ff">
                <v:path arrowok="t"/>
              </v:shape>
            </v:group>
            <v:group style="position:absolute;left:3740;top:1173;width:2;height:62" coordorigin="3740,1173" coordsize="2,62">
              <v:shape style="position:absolute;left:3740;top:1173;width:2;height:62" coordorigin="3740,1173" coordsize="0,62" path="m3740,1173l3740,1234e" filled="false" stroked="true" strokeweight=".450532pt" strokecolor="#0080ff">
                <v:path arrowok="t"/>
              </v:shape>
            </v:group>
            <v:group style="position:absolute;left:3277;top:1173;width:2;height:62" coordorigin="3277,1173" coordsize="2,62">
              <v:shape style="position:absolute;left:3277;top:1173;width:2;height:62" coordorigin="3277,1173" coordsize="0,62" path="m3277,1173l3277,1234e" filled="false" stroked="true" strokeweight=".450534pt" strokecolor="#0080ff">
                <v:path arrowok="t"/>
              </v:shape>
            </v:group>
            <v:group style="position:absolute;left:2873;top:1173;width:2;height:62" coordorigin="2873,1173" coordsize="2,62">
              <v:shape style="position:absolute;left:2873;top:1173;width:2;height:62" coordorigin="2873,1173" coordsize="0,62" path="m2873,1234l2873,1173e" filled="false" stroked="true" strokeweight=".371318pt" strokecolor="#0080ff">
                <v:path arrowok="t"/>
              </v:shape>
            </v:group>
            <v:group style="position:absolute;left:3837;top:1173;width:2;height:62" coordorigin="3837,1173" coordsize="2,62">
              <v:shape style="position:absolute;left:3837;top:1173;width:2;height:62" coordorigin="3837,1173" coordsize="0,62" path="m3837,1173l3837,1234e" filled="false" stroked="true" strokeweight=".455483pt" strokecolor="#0080ff">
                <v:path arrowok="t"/>
              </v:shape>
            </v:group>
            <v:group style="position:absolute;left:3774;top:1173;width:2;height:62" coordorigin="3774,1173" coordsize="2,62">
              <v:shape style="position:absolute;left:3774;top:1173;width:2;height:62" coordorigin="3774,1173" coordsize="0,62" path="m3774,1234l3774,1173e" filled="false" stroked="true" strokeweight=".371318pt" strokecolor="#0080ff">
                <v:path arrowok="t"/>
              </v:shape>
            </v:group>
            <v:group style="position:absolute;left:3541;top:1173;width:2;height:62" coordorigin="3541,1173" coordsize="2,62">
              <v:shape style="position:absolute;left:3541;top:1173;width:2;height:62" coordorigin="3541,1173" coordsize="0,62" path="m3541,1234l3541,1173e" filled="false" stroked="true" strokeweight=".371318pt" strokecolor="#0080ff">
                <v:path arrowok="t"/>
              </v:shape>
            </v:group>
            <v:group style="position:absolute;left:3558;top:1173;width:2;height:62" coordorigin="3558,1173" coordsize="2,62">
              <v:shape style="position:absolute;left:3558;top:1173;width:2;height:62" coordorigin="3558,1173" coordsize="0,62" path="m3558,1173l3558,1234e" filled="false" stroked="true" strokeweight=".38617pt" strokecolor="#0080ff">
                <v:path arrowok="t"/>
              </v:shape>
            </v:group>
            <v:group style="position:absolute;left:2845;top:1173;width:2;height:62" coordorigin="2845,1173" coordsize="2,62">
              <v:shape style="position:absolute;left:2845;top:1173;width:2;height:62" coordorigin="2845,1173" coordsize="0,62" path="m2845,1173l2845,1234e" filled="false" stroked="true" strokeweight=".415876pt" strokecolor="#0080ff">
                <v:path arrowok="t"/>
              </v:shape>
            </v:group>
            <v:group style="position:absolute;left:3926;top:1173;width:2;height:62" coordorigin="3926,1173" coordsize="2,62">
              <v:shape style="position:absolute;left:3926;top:1173;width:2;height:62" coordorigin="3926,1173" coordsize="0,62" path="m3926,1173l3926,1234e" filled="false" stroked="true" strokeweight=".435679pt" strokecolor="#0080ff">
                <v:path arrowok="t"/>
              </v:shape>
            </v:group>
            <v:group style="position:absolute;left:2881;top:1173;width:2;height:62" coordorigin="2881,1173" coordsize="2,62">
              <v:shape style="position:absolute;left:2881;top:1173;width:2;height:62" coordorigin="2881,1173" coordsize="0,62" path="m2881,1173l2881,1234e" filled="false" stroked="true" strokeweight=".38617pt" strokecolor="#0080ff">
                <v:path arrowok="t"/>
              </v:shape>
            </v:group>
            <v:group style="position:absolute;left:3189;top:1173;width:2;height:62" coordorigin="3189,1173" coordsize="2,62">
              <v:shape style="position:absolute;left:3189;top:1173;width:2;height:62" coordorigin="3189,1173" coordsize="0,62" path="m3189,1173l3189,1234e" filled="false" stroked="true" strokeweight=".381206pt" strokecolor="#0080ff">
                <v:path arrowok="t"/>
              </v:shape>
            </v:group>
            <v:group style="position:absolute;left:2823;top:1173;width:2;height:62" coordorigin="2823,1173" coordsize="2,62">
              <v:shape style="position:absolute;left:2823;top:1173;width:2;height:62" coordorigin="2823,1173" coordsize="0,62" path="m2823,1173l2823,1234e" filled="false" stroked="true" strokeweight=".386174pt" strokecolor="#0080ff">
                <v:path arrowok="t"/>
              </v:shape>
            </v:group>
            <v:group style="position:absolute;left:3107;top:1173;width:2;height:62" coordorigin="3107,1173" coordsize="2,62">
              <v:shape style="position:absolute;left:3107;top:1173;width:2;height:62" coordorigin="3107,1173" coordsize="0,62" path="m3107,1173l3107,1234e" filled="false" stroked="true" strokeweight=".410929pt" strokecolor="#0080ff">
                <v:path arrowok="t"/>
              </v:shape>
            </v:group>
            <v:group style="position:absolute;left:3297;top:1173;width:2;height:62" coordorigin="3297,1173" coordsize="2,62">
              <v:shape style="position:absolute;left:3297;top:1173;width:2;height:62" coordorigin="3297,1173" coordsize="0,62" path="m3297,1173l3297,1234e" filled="false" stroked="true" strokeweight=".430728pt" strokecolor="#0080ff">
                <v:path arrowok="t"/>
              </v:shape>
            </v:group>
            <v:group style="position:absolute;left:4085;top:1173;width:2;height:62" coordorigin="4085,1173" coordsize="2,62">
              <v:shape style="position:absolute;left:4085;top:1173;width:2;height:62" coordorigin="4085,1173" coordsize="0,62" path="m4085,1234l4085,1173e" filled="false" stroked="true" strokeweight=".371318pt" strokecolor="#0080ff">
                <v:path arrowok="t"/>
              </v:shape>
            </v:group>
            <v:group style="position:absolute;left:4046;top:1173;width:2;height:62" coordorigin="4046,1173" coordsize="2,62">
              <v:shape style="position:absolute;left:4046;top:1173;width:2;height:62" coordorigin="4046,1173" coordsize="0,62" path="m4046,1234l4046,1173e" filled="false" stroked="true" strokeweight=".371318pt" strokecolor="#0080ff">
                <v:path arrowok="t"/>
              </v:shape>
            </v:group>
            <v:group style="position:absolute;left:4138;top:1173;width:2;height:62" coordorigin="4138,1173" coordsize="2,62">
              <v:shape style="position:absolute;left:4138;top:1173;width:2;height:62" coordorigin="4138,1173" coordsize="0,62" path="m4138,1173l4138,1234e" filled="false" stroked="true" strokeweight=".435679pt" strokecolor="#0080ff">
                <v:path arrowok="t"/>
              </v:shape>
            </v:group>
            <v:group style="position:absolute;left:4065;top:1173;width:2;height:62" coordorigin="4065,1173" coordsize="2,62">
              <v:shape style="position:absolute;left:4065;top:1173;width:2;height:62" coordorigin="4065,1173" coordsize="0,62" path="m4065,1234l4065,1173e" filled="false" stroked="true" strokeweight=".371318pt" strokecolor="#0080ff">
                <v:path arrowok="t"/>
              </v:shape>
            </v:group>
            <v:group style="position:absolute;left:4005;top:1173;width:2;height:62" coordorigin="4005,1173" coordsize="2,62">
              <v:shape style="position:absolute;left:4005;top:1173;width:2;height:62" coordorigin="4005,1173" coordsize="0,62" path="m4005,1234l4005,1173e" filled="false" stroked="true" strokeweight=".371318pt" strokecolor="#0080ff">
                <v:path arrowok="t"/>
              </v:shape>
            </v:group>
            <v:group style="position:absolute;left:3371;top:1173;width:2;height:62" coordorigin="3371,1173" coordsize="2,62">
              <v:shape style="position:absolute;left:3371;top:1173;width:2;height:62" coordorigin="3371,1173" coordsize="0,62" path="m3371,1173l3371,1234e" filled="false" stroked="true" strokeweight=".396072pt" strokecolor="#0080ff">
                <v:path arrowok="t"/>
              </v:shape>
            </v:group>
            <v:group style="position:absolute;left:2920;top:1173;width:2;height:62" coordorigin="2920,1173" coordsize="2,62">
              <v:shape style="position:absolute;left:2920;top:1173;width:2;height:62" coordorigin="2920,1173" coordsize="0,62" path="m2920,1234l2920,1173e" filled="false" stroked="true" strokeweight=".371318pt" strokecolor="#0080ff">
                <v:path arrowok="t"/>
              </v:shape>
            </v:group>
            <v:group style="position:absolute;left:3726;top:1173;width:2;height:62" coordorigin="3726,1173" coordsize="2,62">
              <v:shape style="position:absolute;left:3726;top:1173;width:2;height:62" coordorigin="3726,1173" coordsize="0,62" path="m3726,1173l3726,1234e" filled="false" stroked="true" strokeweight=".391114pt" strokecolor="#0080ff">
                <v:path arrowok="t"/>
              </v:shape>
            </v:group>
            <v:group style="position:absolute;left:2806;top:1173;width:2;height:62" coordorigin="2806,1173" coordsize="2,62">
              <v:shape style="position:absolute;left:2806;top:1173;width:2;height:62" coordorigin="2806,1173" coordsize="0,62" path="m2806,1173l2806,1234e" filled="false" stroked="true" strokeweight=".509937pt" strokecolor="#0080ff">
                <v:path arrowok="t"/>
              </v:shape>
            </v:group>
            <v:group style="position:absolute;left:3976;top:1173;width:2;height:62" coordorigin="3976,1173" coordsize="2,62">
              <v:shape style="position:absolute;left:3976;top:1173;width:2;height:62" coordorigin="3976,1173" coordsize="0,62" path="m3976,1234l3976,1173e" filled="false" stroked="true" strokeweight=".371318pt" strokecolor="#0080ff">
                <v:path arrowok="t"/>
              </v:shape>
            </v:group>
            <v:group style="position:absolute;left:3002;top:1173;width:2;height:62" coordorigin="3002,1173" coordsize="2,62">
              <v:shape style="position:absolute;left:3002;top:1173;width:2;height:62" coordorigin="3002,1173" coordsize="0,62" path="m3002,1173l3002,1234e" filled="false" stroked="true" strokeweight=".475291pt" strokecolor="#0080ff">
                <v:path arrowok="t"/>
              </v:shape>
            </v:group>
            <v:group style="position:absolute;left:3166;top:1173;width:2;height:62" coordorigin="3166,1173" coordsize="2,62">
              <v:shape style="position:absolute;left:3166;top:1173;width:2;height:62" coordorigin="3166,1173" coordsize="0,62" path="m3166,1173l3166,1234e" filled="false" stroked="true" strokeweight=".435679pt" strokecolor="#0080ff">
                <v:path arrowok="t"/>
              </v:shape>
            </v:group>
            <v:group style="position:absolute;left:3374;top:1173;width:2;height:62" coordorigin="3374,1173" coordsize="2,62">
              <v:shape style="position:absolute;left:3374;top:1173;width:2;height:62" coordorigin="3374,1173" coordsize="0,62" path="m3374,1173l3374,1234e" filled="false" stroked="true" strokeweight=".425777pt" strokecolor="#0080ff">
                <v:path arrowok="t"/>
              </v:shape>
            </v:group>
            <v:group style="position:absolute;left:3565;top:1173;width:2;height:62" coordorigin="3565,1173" coordsize="2,62">
              <v:shape style="position:absolute;left:3565;top:1173;width:2;height:62" coordorigin="3565,1173" coordsize="0,62" path="m3565,1173l3565,1234e" filled="false" stroked="true" strokeweight=".371318pt" strokecolor="#0080ff">
                <v:path arrowok="t"/>
              </v:shape>
            </v:group>
            <v:group style="position:absolute;left:3934;top:1173;width:2;height:62" coordorigin="3934,1173" coordsize="2,62">
              <v:shape style="position:absolute;left:3934;top:1173;width:2;height:62" coordorigin="3934,1173" coordsize="0,62" path="m3934,1173l3934,1234e" filled="false" stroked="true" strokeweight=".470336pt" strokecolor="#0080ff">
                <v:path arrowok="t"/>
              </v:shape>
            </v:group>
            <v:group style="position:absolute;left:2958;top:1173;width:2;height:62" coordorigin="2958,1173" coordsize="2,62">
              <v:shape style="position:absolute;left:2958;top:1173;width:2;height:62" coordorigin="2958,1173" coordsize="0,62" path="m2958,1173l2958,1234e" filled="false" stroked="true" strokeweight=".381212pt" strokecolor="#0080ff">
                <v:path arrowok="t"/>
              </v:shape>
            </v:group>
            <v:group style="position:absolute;left:3135;top:1173;width:2;height:62" coordorigin="3135,1173" coordsize="2,62">
              <v:shape style="position:absolute;left:3135;top:1173;width:2;height:62" coordorigin="3135,1173" coordsize="0,62" path="m3135,1173l3135,1234e" filled="false" stroked="true" strokeweight=".495086pt" strokecolor="#0080ff">
                <v:path arrowok="t"/>
              </v:shape>
            </v:group>
            <v:group style="position:absolute;left:3892;top:1173;width:2;height:62" coordorigin="3892,1173" coordsize="2,62">
              <v:shape style="position:absolute;left:3892;top:1173;width:2;height:62" coordorigin="3892,1173" coordsize="0,62" path="m3892,1234l3892,1173e" filled="false" stroked="true" strokeweight=".371318pt" strokecolor="#0080ff">
                <v:path arrowok="t"/>
              </v:shape>
            </v:group>
            <v:group style="position:absolute;left:3246;top:1173;width:2;height:62" coordorigin="3246,1173" coordsize="2,62">
              <v:shape style="position:absolute;left:3246;top:1173;width:2;height:62" coordorigin="3246,1173" coordsize="0,62" path="m3246,1173l3246,1234e" filled="false" stroked="true" strokeweight=".376268pt" strokecolor="#0080ff">
                <v:path arrowok="t"/>
              </v:shape>
            </v:group>
            <v:group style="position:absolute;left:4261;top:1234;width:2;height:57" coordorigin="4261,1234" coordsize="2,57">
              <v:shape style="position:absolute;left:4261;top:1234;width:2;height:57" coordorigin="4261,1234" coordsize="0,57" path="m4261,1234l4261,1290e" filled="false" stroked="true" strokeweight=".371318pt" strokecolor="#000000">
                <v:path arrowok="t"/>
              </v:shape>
            </v:group>
            <v:group style="position:absolute;left:4314;top:1173;width:2;height:62" coordorigin="4314,1173" coordsize="2,62">
              <v:shape style="position:absolute;left:4314;top:1173;width:2;height:62" coordorigin="4314,1173" coordsize="0,62" path="m4314,1234l4314,1173e" filled="false" stroked="true" strokeweight=".371318pt" strokecolor="#0080ff">
                <v:path arrowok="t"/>
              </v:shape>
            </v:group>
            <v:group style="position:absolute;left:4222;top:1173;width:2;height:62" coordorigin="4222,1173" coordsize="2,62">
              <v:shape style="position:absolute;left:4222;top:1173;width:2;height:62" coordorigin="4222,1173" coordsize="0,62" path="m4222,1173l4222,1234e" filled="false" stroked="true" strokeweight=".396072pt" strokecolor="#0080ff">
                <v:path arrowok="t"/>
              </v:shape>
            </v:group>
            <v:group style="position:absolute;left:4280;top:1173;width:2;height:62" coordorigin="4280,1173" coordsize="2,62">
              <v:shape style="position:absolute;left:4280;top:1173;width:2;height:62" coordorigin="4280,1173" coordsize="0,62" path="m4280,1173l4280,1234e" filled="false" stroked="true" strokeweight=".391121pt" strokecolor="#0080ff">
                <v:path arrowok="t"/>
              </v:shape>
            </v:group>
            <v:group style="position:absolute;left:4220;top:1173;width:2;height:62" coordorigin="4220,1173" coordsize="2,62">
              <v:shape style="position:absolute;left:4220;top:1173;width:2;height:62" coordorigin="4220,1173" coordsize="0,62" path="m4220,1234l4220,1173e" filled="false" stroked="true" strokeweight=".371318pt" strokecolor="#0080ff">
                <v:path arrowok="t"/>
              </v:shape>
            </v:group>
            <v:group style="position:absolute;left:4161;top:1173;width:2;height:62" coordorigin="4161,1173" coordsize="2,62">
              <v:shape style="position:absolute;left:4161;top:1173;width:2;height:62" coordorigin="4161,1173" coordsize="0,62" path="m4161,1173l4161,1234e" filled="false" stroked="true" strokeweight=".405974pt" strokecolor="#0080ff">
                <v:path arrowok="t"/>
              </v:shape>
            </v:group>
            <v:group style="position:absolute;left:3939;top:1173;width:2;height:62" coordorigin="3939,1173" coordsize="2,62">
              <v:shape style="position:absolute;left:3939;top:1173;width:2;height:62" coordorigin="3939,1173" coordsize="0,62" path="m3939,1173l3939,1234e" filled="false" stroked="true" strokeweight=".460434pt" strokecolor="#0080ff">
                <v:path arrowok="t"/>
              </v:shape>
            </v:group>
            <v:group style="position:absolute;left:3711;top:1173;width:2;height:62" coordorigin="3711,1173" coordsize="2,62">
              <v:shape style="position:absolute;left:3711;top:1173;width:2;height:62" coordorigin="3711,1173" coordsize="0,62" path="m3711,1234l3711,1173e" filled="false" stroked="true" strokeweight=".371318pt" strokecolor="#0080ff">
                <v:path arrowok="t"/>
              </v:shape>
            </v:group>
            <v:group style="position:absolute;left:2791;top:1173;width:2;height:62" coordorigin="2791,1173" coordsize="2,62">
              <v:shape style="position:absolute;left:2791;top:1173;width:2;height:62" coordorigin="2791,1173" coordsize="0,62" path="m2791,1234l2791,1173e" filled="false" stroked="true" strokeweight=".371318pt" strokecolor="#0080ff">
                <v:path arrowok="t"/>
              </v:shape>
            </v:group>
            <v:group style="position:absolute;left:2675;top:1173;width:2;height:62" coordorigin="2675,1173" coordsize="2,62">
              <v:shape style="position:absolute;left:2675;top:1173;width:2;height:62" coordorigin="2675,1173" coordsize="0,62" path="m2675,1173l2675,1234e" filled="false" stroked="true" strokeweight=".401023pt" strokecolor="#0080ff">
                <v:path arrowok="t"/>
              </v:shape>
            </v:group>
            <v:group style="position:absolute;left:4205;top:1173;width:2;height:62" coordorigin="4205,1173" coordsize="2,62">
              <v:shape style="position:absolute;left:4205;top:1173;width:2;height:62" coordorigin="4205,1173" coordsize="0,62" path="m4205,1234l4205,1173e" filled="false" stroked="true" strokeweight=".371318pt" strokecolor="#0080ff">
                <v:path arrowok="t"/>
              </v:shape>
            </v:group>
            <v:group style="position:absolute;left:3791;top:1173;width:2;height:62" coordorigin="3791,1173" coordsize="2,62">
              <v:shape style="position:absolute;left:3791;top:1173;width:2;height:62" coordorigin="3791,1173" coordsize="0,62" path="m3791,1234l3791,1173e" filled="false" stroked="true" strokeweight=".371318pt" strokecolor="#0080ff">
                <v:path arrowok="t"/>
              </v:shape>
            </v:group>
            <v:group style="position:absolute;left:2616;top:1173;width:2;height:62" coordorigin="2616,1173" coordsize="2,62">
              <v:shape style="position:absolute;left:2616;top:1173;width:2;height:62" coordorigin="2616,1173" coordsize="0,62" path="m2616,1234l2616,1173e" filled="false" stroked="true" strokeweight=".371318pt" strokecolor="#0080ff">
                <v:path arrowok="t"/>
              </v:shape>
            </v:group>
            <v:group style="position:absolute;left:2901;top:1173;width:2;height:62" coordorigin="2901,1173" coordsize="2,62">
              <v:shape style="position:absolute;left:2901;top:1173;width:2;height:62" coordorigin="2901,1173" coordsize="0,62" path="m2901,1173l2901,1234e" filled="false" stroked="true" strokeweight=".415876pt" strokecolor="#0080ff">
                <v:path arrowok="t"/>
              </v:shape>
            </v:group>
            <v:group style="position:absolute;left:2798;top:1173;width:2;height:62" coordorigin="2798,1173" coordsize="2,62">
              <v:shape style="position:absolute;left:2798;top:1173;width:2;height:62" coordorigin="2798,1173" coordsize="0,62" path="m2798,1173l2798,1234e" filled="false" stroked="true" strokeweight=".495095pt" strokecolor="#0080ff">
                <v:path arrowok="t"/>
              </v:shape>
            </v:group>
            <v:group style="position:absolute;left:2744;top:1173;width:2;height:62" coordorigin="2744,1173" coordsize="2,62">
              <v:shape style="position:absolute;left:2744;top:1173;width:2;height:62" coordorigin="2744,1173" coordsize="0,62" path="m2744,1173l2744,1234e" filled="false" stroked="true" strokeweight=".401023pt" strokecolor="#0080ff">
                <v:path arrowok="t"/>
              </v:shape>
            </v:group>
            <v:group style="position:absolute;left:3438;top:1173;width:2;height:62" coordorigin="3438,1173" coordsize="2,62">
              <v:shape style="position:absolute;left:3438;top:1173;width:2;height:62" coordorigin="3438,1173" coordsize="0,62" path="m3438,1173l3438,1234e" filled="false" stroked="true" strokeweight=".410925pt" strokecolor="#0080ff">
                <v:path arrowok="t"/>
              </v:shape>
            </v:group>
            <v:group style="position:absolute;left:3111;top:1173;width:2;height:62" coordorigin="3111,1173" coordsize="2,62">
              <v:shape style="position:absolute;left:3111;top:1173;width:2;height:62" coordorigin="3111,1173" coordsize="0,62" path="m3111,1173l3111,1234e" filled="false" stroked="true" strokeweight=".371318pt" strokecolor="#0080ff">
                <v:path arrowok="t"/>
              </v:shape>
            </v:group>
            <v:group style="position:absolute;left:3425;top:1173;width:2;height:62" coordorigin="3425,1173" coordsize="2,62">
              <v:shape style="position:absolute;left:3425;top:1173;width:2;height:62" coordorigin="3425,1173" coordsize="0,62" path="m3425,1173l3425,1234e" filled="false" stroked="true" strokeweight=".391121pt" strokecolor="#0080ff">
                <v:path arrowok="t"/>
              </v:shape>
            </v:group>
            <v:group style="position:absolute;left:4194;top:1173;width:2;height:62" coordorigin="4194,1173" coordsize="2,62">
              <v:shape style="position:absolute;left:4194;top:1173;width:2;height:62" coordorigin="4194,1173" coordsize="0,62" path="m4194,1234l4194,1173e" filled="false" stroked="true" strokeweight=".371318pt" strokecolor="#0080ff">
                <v:path arrowok="t"/>
              </v:shape>
            </v:group>
            <v:group style="position:absolute;left:3152;top:1173;width:2;height:62" coordorigin="3152,1173" coordsize="2,62">
              <v:shape style="position:absolute;left:3152;top:1173;width:2;height:62" coordorigin="3152,1173" coordsize="0,62" path="m3152,1173l3152,1234e" filled="false" stroked="true" strokeweight=".371318pt" strokecolor="#0080ff">
                <v:path arrowok="t"/>
              </v:shape>
            </v:group>
            <v:group style="position:absolute;left:2863;top:1173;width:2;height:62" coordorigin="2863,1173" coordsize="2,62">
              <v:shape style="position:absolute;left:2863;top:1173;width:2;height:62" coordorigin="2863,1173" coordsize="0,62" path="m2863,1173l2863,1234e" filled="false" stroked="true" strokeweight=".450532pt" strokecolor="#0080ff">
                <v:path arrowok="t"/>
              </v:shape>
            </v:group>
            <v:group style="position:absolute;left:2782;top:1173;width:2;height:62" coordorigin="2782,1173" coordsize="2,62">
              <v:shape style="position:absolute;left:2782;top:1173;width:2;height:62" coordorigin="2782,1173" coordsize="0,62" path="m2782,1173l2782,1234e" filled="false" stroked="true" strokeweight=".514899pt" strokecolor="#0080ff">
                <v:path arrowok="t"/>
              </v:shape>
            </v:group>
            <v:group style="position:absolute;left:2976;top:1173;width:2;height:62" coordorigin="2976,1173" coordsize="2,62">
              <v:shape style="position:absolute;left:2976;top:1173;width:2;height:62" coordorigin="2976,1173" coordsize="0,62" path="m2976,1234l2976,1173e" filled="false" stroked="true" strokeweight=".371318pt" strokecolor="#0080ff">
                <v:path arrowok="t"/>
              </v:shape>
            </v:group>
            <v:group style="position:absolute;left:3306;top:1173;width:2;height:62" coordorigin="3306,1173" coordsize="2,62">
              <v:shape style="position:absolute;left:3306;top:1173;width:2;height:62" coordorigin="3306,1173" coordsize="0,62" path="m3306,1173l3306,1234e" filled="false" stroked="true" strokeweight=".405974pt" strokecolor="#0080ff">
                <v:path arrowok="t"/>
              </v:shape>
            </v:group>
            <v:group style="position:absolute;left:3992;top:1173;width:2;height:62" coordorigin="3992,1173" coordsize="2,62">
              <v:shape style="position:absolute;left:3992;top:1173;width:2;height:62" coordorigin="3992,1173" coordsize="0,62" path="m3992,1173l3992,1234e" filled="false" stroked="true" strokeweight=".410925pt" strokecolor="#0080ff">
                <v:path arrowok="t"/>
              </v:shape>
            </v:group>
            <v:group style="position:absolute;left:3517;top:1173;width:2;height:62" coordorigin="3517,1173" coordsize="2,62">
              <v:shape style="position:absolute;left:3517;top:1173;width:2;height:62" coordorigin="3517,1173" coordsize="0,62" path="m3517,1173l3517,1234e" filled="false" stroked="true" strokeweight=".46043pt" strokecolor="#0080ff">
                <v:path arrowok="t"/>
              </v:shape>
            </v:group>
            <v:group style="position:absolute;left:3197;top:1173;width:2;height:62" coordorigin="3197,1173" coordsize="2,62">
              <v:shape style="position:absolute;left:3197;top:1173;width:2;height:62" coordorigin="3197,1173" coordsize="0,62" path="m3197,1173l3197,1234e" filled="false" stroked="true" strokeweight=".460434pt" strokecolor="#0080ff">
                <v:path arrowok="t"/>
              </v:shape>
            </v:group>
            <v:group style="position:absolute;left:2849;top:1173;width:2;height:62" coordorigin="2849,1173" coordsize="2,62">
              <v:shape style="position:absolute;left:2849;top:1173;width:2;height:62" coordorigin="2849,1173" coordsize="0,62" path="m2849,1234l2849,1173e" filled="false" stroked="true" strokeweight=".371318pt" strokecolor="#0080ff">
                <v:path arrowok="t"/>
              </v:shape>
            </v:group>
            <v:group style="position:absolute;left:3315;top:1173;width:2;height:62" coordorigin="3315,1173" coordsize="2,62">
              <v:shape style="position:absolute;left:3315;top:1173;width:2;height:62" coordorigin="3315,1173" coordsize="0,62" path="m3315,1173l3315,1234e" filled="false" stroked="true" strokeweight=".470341pt" strokecolor="#0080ff">
                <v:path arrowok="t"/>
              </v:shape>
            </v:group>
            <v:group style="position:absolute;left:3049;top:1173;width:2;height:62" coordorigin="3049,1173" coordsize="2,62">
              <v:shape style="position:absolute;left:3049;top:1173;width:2;height:62" coordorigin="3049,1173" coordsize="0,62" path="m3049,1173l3049,1234e" filled="false" stroked="true" strokeweight=".504994pt" strokecolor="#0080ff">
                <v:path arrowok="t"/>
              </v:shape>
            </v:group>
            <v:group style="position:absolute;left:3551;top:1173;width:2;height:62" coordorigin="3551,1173" coordsize="2,62">
              <v:shape style="position:absolute;left:3551;top:1173;width:2;height:62" coordorigin="3551,1173" coordsize="0,62" path="m3551,1234l3551,1173e" filled="false" stroked="true" strokeweight=".371318pt" strokecolor="#0080ff">
                <v:path arrowok="t"/>
              </v:shape>
            </v:group>
            <v:group style="position:absolute;left:3365;top:1173;width:2;height:62" coordorigin="3365,1173" coordsize="2,62">
              <v:shape style="position:absolute;left:3365;top:1173;width:2;height:62" coordorigin="3365,1173" coordsize="0,62" path="m3365,1173l3365,1234e" filled="false" stroked="true" strokeweight=".410925pt" strokecolor="#0080ff">
                <v:path arrowok="t"/>
              </v:shape>
            </v:group>
            <v:group style="position:absolute;left:3914;top:1173;width:2;height:62" coordorigin="3914,1173" coordsize="2,62">
              <v:shape style="position:absolute;left:3914;top:1173;width:2;height:62" coordorigin="3914,1173" coordsize="0,62" path="m3914,1234l3914,1173e" filled="false" stroked="true" strokeweight=".371318pt" strokecolor="#0080ff">
                <v:path arrowok="t"/>
              </v:shape>
            </v:group>
            <v:group style="position:absolute;left:3233;top:1173;width:2;height:62" coordorigin="3233,1173" coordsize="2,62">
              <v:shape style="position:absolute;left:3233;top:1173;width:2;height:62" coordorigin="3233,1173" coordsize="0,62" path="m3233,1173l3233,1234e" filled="false" stroked="true" strokeweight=".371318pt" strokecolor="#0080ff">
                <v:path arrowok="t"/>
              </v:shape>
            </v:group>
            <v:group style="position:absolute;left:3035;top:1173;width:2;height:62" coordorigin="3035,1173" coordsize="2,62">
              <v:shape style="position:absolute;left:3035;top:1173;width:2;height:62" coordorigin="3035,1173" coordsize="0,62" path="m3035,1173l3035,1234e" filled="false" stroked="true" strokeweight=".440619pt" strokecolor="#0080ff">
                <v:path arrowok="t"/>
              </v:shape>
            </v:group>
            <v:group style="position:absolute;left:3368;top:1173;width:2;height:62" coordorigin="3368,1173" coordsize="2,62">
              <v:shape style="position:absolute;left:3368;top:1173;width:2;height:62" coordorigin="3368,1173" coordsize="0,62" path="m3368,1234l3368,1173e" filled="false" stroked="true" strokeweight=".371318pt" strokecolor="#0080ff">
                <v:path arrowok="t"/>
              </v:shape>
            </v:group>
            <v:group style="position:absolute;left:3673;top:1173;width:2;height:62" coordorigin="3673,1173" coordsize="2,62">
              <v:shape style="position:absolute;left:3673;top:1173;width:2;height:62" coordorigin="3673,1173" coordsize="0,62" path="m3673,1234l3673,1173e" filled="false" stroked="true" strokeweight=".371318pt" strokecolor="#0080ff">
                <v:path arrowok="t"/>
              </v:shape>
            </v:group>
            <v:group style="position:absolute;left:3737;top:1173;width:2;height:62" coordorigin="3737,1173" coordsize="2,62">
              <v:shape style="position:absolute;left:3737;top:1173;width:2;height:62" coordorigin="3737,1173" coordsize="0,62" path="m3737,1234l3737,1173e" filled="false" stroked="true" strokeweight=".371318pt" strokecolor="#0080ff">
                <v:path arrowok="t"/>
              </v:shape>
            </v:group>
            <v:group style="position:absolute;left:2829;top:1173;width:2;height:62" coordorigin="2829,1173" coordsize="2,62">
              <v:shape style="position:absolute;left:2829;top:1173;width:2;height:62" coordorigin="2829,1173" coordsize="0,62" path="m2829,1173l2829,1234e" filled="false" stroked="true" strokeweight=".500035pt" strokecolor="#0080ff">
                <v:path arrowok="t"/>
              </v:shape>
            </v:group>
            <v:group style="position:absolute;left:2794;top:1173;width:2;height:62" coordorigin="2794,1173" coordsize="2,62">
              <v:shape style="position:absolute;left:2794;top:1173;width:2;height:62" coordorigin="2794,1173" coordsize="0,62" path="m2794,1173l2794,1234e" filled="false" stroked="true" strokeweight=".455483pt" strokecolor="#0080ff">
                <v:path arrowok="t"/>
              </v:shape>
            </v:group>
            <v:group style="position:absolute;left:3097;top:1173;width:2;height:62" coordorigin="3097,1173" coordsize="2,62">
              <v:shape style="position:absolute;left:3097;top:1173;width:2;height:62" coordorigin="3097,1173" coordsize="0,62" path="m3097,1173l3097,1234e" filled="false" stroked="true" strokeweight=".391121pt" strokecolor="#0080ff">
                <v:path arrowok="t"/>
              </v:shape>
            </v:group>
            <v:group style="position:absolute;left:3446;top:1173;width:2;height:62" coordorigin="3446,1173" coordsize="2,62">
              <v:shape style="position:absolute;left:3446;top:1173;width:2;height:62" coordorigin="3446,1173" coordsize="0,62" path="m3446,1234l3446,1173e" filled="false" stroked="true" strokeweight=".371318pt" strokecolor="#0080ff">
                <v:path arrowok="t"/>
              </v:shape>
            </v:group>
            <v:group style="position:absolute;left:4257;top:1173;width:2;height:62" coordorigin="4257,1173" coordsize="2,62">
              <v:shape style="position:absolute;left:4257;top:1173;width:2;height:62" coordorigin="4257,1173" coordsize="0,62" path="m4257,1234l4257,1173e" filled="false" stroked="true" strokeweight=".371318pt" strokecolor="#0080ff">
                <v:path arrowok="t"/>
              </v:shape>
            </v:group>
            <v:group style="position:absolute;left:3131;top:1173;width:2;height:62" coordorigin="3131,1173" coordsize="2,62">
              <v:shape style="position:absolute;left:3131;top:1173;width:2;height:62" coordorigin="3131,1173" coordsize="0,62" path="m3131,1173l3131,1234e" filled="false" stroked="true" strokeweight=".470336pt" strokecolor="#0080ff">
                <v:path arrowok="t"/>
              </v:shape>
            </v:group>
            <v:group style="position:absolute;left:2989;top:1173;width:2;height:62" coordorigin="2989,1173" coordsize="2,62">
              <v:shape style="position:absolute;left:2989;top:1173;width:2;height:62" coordorigin="2989,1173" coordsize="0,62" path="m2989,1173l2989,1234e" filled="false" stroked="true" strokeweight=".396066pt" strokecolor="#0080ff">
                <v:path arrowok="t"/>
              </v:shape>
            </v:group>
            <v:group style="position:absolute;left:3745;top:1173;width:2;height:62" coordorigin="3745,1173" coordsize="2,62">
              <v:shape style="position:absolute;left:3745;top:1173;width:2;height:62" coordorigin="3745,1173" coordsize="0,62" path="m3745,1173l3745,1234e" filled="false" stroked="true" strokeweight=".425781pt" strokecolor="#0080ff">
                <v:path arrowok="t"/>
              </v:shape>
            </v:group>
            <v:group style="position:absolute;left:3593;top:1173;width:2;height:62" coordorigin="3593,1173" coordsize="2,62">
              <v:shape style="position:absolute;left:3593;top:1173;width:2;height:62" coordorigin="3593,1173" coordsize="0,62" path="m3593,1234l3593,1173e" filled="false" stroked="true" strokeweight=".371318pt" strokecolor="#0080ff">
                <v:path arrowok="t"/>
              </v:shape>
            </v:group>
            <v:group style="position:absolute;left:2942;top:1173;width:2;height:62" coordorigin="2942,1173" coordsize="2,62">
              <v:shape style="position:absolute;left:2942;top:1173;width:2;height:62" coordorigin="2942,1173" coordsize="0,62" path="m2942,1173l2942,1234e" filled="false" stroked="true" strokeweight=".420827pt" strokecolor="#0080ff">
                <v:path arrowok="t"/>
              </v:shape>
            </v:group>
            <v:group style="position:absolute;left:3612;top:1173;width:2;height:62" coordorigin="3612,1173" coordsize="2,62">
              <v:shape style="position:absolute;left:3612;top:1173;width:2;height:62" coordorigin="3612,1173" coordsize="0,62" path="m3612,1173l3612,1234e" filled="false" stroked="true" strokeweight=".415876pt" strokecolor="#0080ff">
                <v:path arrowok="t"/>
              </v:shape>
            </v:group>
            <v:group style="position:absolute;left:3896;top:1173;width:2;height:62" coordorigin="3896,1173" coordsize="2,62">
              <v:shape style="position:absolute;left:3896;top:1173;width:2;height:62" coordorigin="3896,1173" coordsize="0,62" path="m3896,1173l3896,1234e" filled="false" stroked="true" strokeweight=".371318pt" strokecolor="#0080ff">
                <v:path arrowok="t"/>
              </v:shape>
            </v:group>
            <v:group style="position:absolute;left:3840;top:1173;width:2;height:62" coordorigin="3840,1173" coordsize="2,62">
              <v:shape style="position:absolute;left:3840;top:1173;width:2;height:62" coordorigin="3840,1173" coordsize="0,62" path="m3840,1173l3840,1234e" filled="false" stroked="true" strokeweight=".391121pt" strokecolor="#0080ff">
                <v:path arrowok="t"/>
              </v:shape>
            </v:group>
            <v:group style="position:absolute;left:3458;top:1173;width:2;height:62" coordorigin="3458,1173" coordsize="2,62">
              <v:shape style="position:absolute;left:3458;top:1173;width:2;height:62" coordorigin="3458,1173" coordsize="0,62" path="m3458,1173l3458,1234e" filled="false" stroked="true" strokeweight=".38617pt" strokecolor="#0080ff">
                <v:path arrowok="t"/>
              </v:shape>
            </v:group>
            <v:group style="position:absolute;left:2757;top:1173;width:2;height:62" coordorigin="2757,1173" coordsize="2,62">
              <v:shape style="position:absolute;left:2757;top:1173;width:2;height:62" coordorigin="2757,1173" coordsize="0,62" path="m2757,1173l2757,1234e" filled="false" stroked="true" strokeweight=".391126pt" strokecolor="#0080ff">
                <v:path arrowok="t"/>
              </v:shape>
            </v:group>
            <v:group style="position:absolute;left:3882;top:1173;width:2;height:62" coordorigin="3882,1173" coordsize="2,62">
              <v:shape style="position:absolute;left:3882;top:1173;width:2;height:62" coordorigin="3882,1173" coordsize="0,62" path="m3882,1234l3882,1173e" filled="false" stroked="true" strokeweight=".371318pt" strokecolor="#0080ff">
                <v:path arrowok="t"/>
              </v:shape>
            </v:group>
            <v:group style="position:absolute;left:3614;top:1173;width:2;height:62" coordorigin="3614,1173" coordsize="2,62">
              <v:shape style="position:absolute;left:3614;top:1173;width:2;height:62" coordorigin="3614,1173" coordsize="0,62" path="m3614,1173l3614,1234e" filled="false" stroked="true" strokeweight=".44063pt" strokecolor="#0080ff">
                <v:path arrowok="t"/>
              </v:shape>
            </v:group>
            <v:group style="position:absolute;left:2708;top:1173;width:2;height:62" coordorigin="2708,1173" coordsize="2,62">
              <v:shape style="position:absolute;left:2708;top:1173;width:2;height:62" coordorigin="2708,1173" coordsize="0,62" path="m2708,1234l2708,1173e" filled="false" stroked="true" strokeweight=".371318pt" strokecolor="#0080ff">
                <v:path arrowok="t"/>
              </v:shape>
            </v:group>
            <v:group style="position:absolute;left:3671;top:1173;width:2;height:62" coordorigin="3671,1173" coordsize="2,62">
              <v:shape style="position:absolute;left:3671;top:1173;width:2;height:62" coordorigin="3671,1173" coordsize="0,62" path="m3671,1234l3671,1173e" filled="false" stroked="true" strokeweight=".371318pt" strokecolor="#0080ff">
                <v:path arrowok="t"/>
              </v:shape>
            </v:group>
            <v:group style="position:absolute;left:3397;top:1173;width:2;height:62" coordorigin="3397,1173" coordsize="2,62">
              <v:shape style="position:absolute;left:3397;top:1173;width:2;height:62" coordorigin="3397,1173" coordsize="0,62" path="m3397,1234l3397,1173e" filled="false" stroked="true" strokeweight=".371318pt" strokecolor="#0080ff">
                <v:path arrowok="t"/>
              </v:shape>
            </v:group>
            <v:group style="position:absolute;left:4249;top:1173;width:2;height:62" coordorigin="4249,1173" coordsize="2,62">
              <v:shape style="position:absolute;left:4249;top:1173;width:2;height:62" coordorigin="4249,1173" coordsize="0,62" path="m4249,1234l4249,1173e" filled="false" stroked="true" strokeweight=".371318pt" strokecolor="#0080ff">
                <v:path arrowok="t"/>
              </v:shape>
            </v:group>
            <v:group style="position:absolute;left:3586;top:1173;width:2;height:62" coordorigin="3586,1173" coordsize="2,62">
              <v:shape style="position:absolute;left:3586;top:1173;width:2;height:62" coordorigin="3586,1173" coordsize="0,62" path="m3586,1234l3586,1173e" filled="false" stroked="true" strokeweight=".371318pt" strokecolor="#0080ff">
                <v:path arrowok="t"/>
              </v:shape>
            </v:group>
            <v:group style="position:absolute;left:3204;top:1173;width:2;height:62" coordorigin="3204,1173" coordsize="2,62">
              <v:shape style="position:absolute;left:3204;top:1173;width:2;height:62" coordorigin="3204,1173" coordsize="0,62" path="m3204,1173l3204,1234e" filled="false" stroked="true" strokeweight=".391121pt" strokecolor="#0080ff">
                <v:path arrowok="t"/>
              </v:shape>
            </v:group>
            <v:group style="position:absolute;left:2754;top:1173;width:2;height:62" coordorigin="2754,1173" coordsize="2,62">
              <v:shape style="position:absolute;left:2754;top:1173;width:2;height:62" coordorigin="2754,1173" coordsize="0,62" path="m2754,1234l2754,1173e" filled="false" stroked="true" strokeweight=".371318pt" strokecolor="#0080ff">
                <v:path arrowok="t"/>
              </v:shape>
            </v:group>
            <v:group style="position:absolute;left:2871;top:1173;width:2;height:62" coordorigin="2871,1173" coordsize="2,62">
              <v:shape style="position:absolute;left:2871;top:1173;width:2;height:62" coordorigin="2871,1173" coordsize="0,62" path="m2871,1234l2871,1173e" filled="false" stroked="true" strokeweight=".371318pt" strokecolor="#0080ff">
                <v:path arrowok="t"/>
              </v:shape>
            </v:group>
            <v:group style="position:absolute;left:2951;top:1173;width:2;height:62" coordorigin="2951,1173" coordsize="2,62">
              <v:shape style="position:absolute;left:2951;top:1173;width:2;height:62" coordorigin="2951,1173" coordsize="0,62" path="m2951,1173l2951,1234e" filled="false" stroked="true" strokeweight=".396072pt" strokecolor="#0080ff">
                <v:path arrowok="t"/>
              </v:shape>
            </v:group>
            <v:group style="position:absolute;left:3506;top:1173;width:2;height:62" coordorigin="3506,1173" coordsize="2,62">
              <v:shape style="position:absolute;left:3506;top:1173;width:2;height:62" coordorigin="3506,1173" coordsize="0,62" path="m3506,1173l3506,1234e" filled="false" stroked="true" strokeweight=".435674pt" strokecolor="#0080ff">
                <v:path arrowok="t"/>
              </v:shape>
            </v:group>
            <v:group style="position:absolute;left:4101;top:1173;width:2;height:62" coordorigin="4101,1173" coordsize="2,62">
              <v:shape style="position:absolute;left:4101;top:1173;width:2;height:62" coordorigin="4101,1173" coordsize="0,62" path="m4101,1234l4101,1173e" filled="false" stroked="true" strokeweight=".371318pt" strokecolor="#0080ff">
                <v:path arrowok="t"/>
              </v:shape>
            </v:group>
            <v:group style="position:absolute;left:3601;top:1173;width:2;height:62" coordorigin="3601,1173" coordsize="2,62">
              <v:shape style="position:absolute;left:3601;top:1173;width:2;height:62" coordorigin="3601,1173" coordsize="0,62" path="m3601,1234l3601,1173e" filled="false" stroked="true" strokeweight=".371318pt" strokecolor="#0080ff">
                <v:path arrowok="t"/>
              </v:shape>
            </v:group>
            <v:group style="position:absolute;left:3577;top:1173;width:2;height:62" coordorigin="3577,1173" coordsize="2,62">
              <v:shape style="position:absolute;left:3577;top:1173;width:2;height:62" coordorigin="3577,1173" coordsize="0,62" path="m3577,1173l3577,1234e" filled="false" stroked="true" strokeweight=".470337pt" strokecolor="#0080ff">
                <v:path arrowok="t"/>
              </v:shape>
            </v:group>
            <v:group style="position:absolute;left:3620;top:1173;width:2;height:62" coordorigin="3620,1173" coordsize="2,62">
              <v:shape style="position:absolute;left:3620;top:1173;width:2;height:62" coordorigin="3620,1173" coordsize="0,62" path="m3620,1173l3620,1234e" filled="false" stroked="true" strokeweight=".450532pt" strokecolor="#0080ff">
                <v:path arrowok="t"/>
              </v:shape>
            </v:group>
            <v:group style="position:absolute;left:3468;top:1173;width:2;height:62" coordorigin="3468,1173" coordsize="2,62">
              <v:shape style="position:absolute;left:3468;top:1173;width:2;height:62" coordorigin="3468,1173" coordsize="0,62" path="m3468,1234l3468,1173e" filled="false" stroked="true" strokeweight=".371318pt" strokecolor="#0080ff">
                <v:path arrowok="t"/>
              </v:shape>
            </v:group>
            <v:group style="position:absolute;left:4089;top:1173;width:2;height:62" coordorigin="4089,1173" coordsize="2,62">
              <v:shape style="position:absolute;left:4089;top:1173;width:2;height:62" coordorigin="4089,1173" coordsize="0,62" path="m4089,1234l4089,1173e" filled="false" stroked="true" strokeweight=".371318pt" strokecolor="#0080ff">
                <v:path arrowok="t"/>
              </v:shape>
            </v:group>
            <v:group style="position:absolute;left:3953;top:1173;width:2;height:62" coordorigin="3953,1173" coordsize="2,62">
              <v:shape style="position:absolute;left:3953;top:1173;width:2;height:62" coordorigin="3953,1173" coordsize="0,62" path="m3953,1173l3953,1234e" filled="false" stroked="true" strokeweight=".371318pt" strokecolor="#0080ff">
                <v:path arrowok="t"/>
              </v:shape>
            </v:group>
            <v:group style="position:absolute;left:3359;top:1173;width:2;height:62" coordorigin="3359,1173" coordsize="2,62">
              <v:shape style="position:absolute;left:3359;top:1173;width:2;height:62" coordorigin="3359,1173" coordsize="0,62" path="m3359,1234l3359,1173e" filled="false" stroked="true" strokeweight=".371318pt" strokecolor="#0080ff">
                <v:path arrowok="t"/>
              </v:shape>
            </v:group>
            <v:group style="position:absolute;left:3695;top:1173;width:2;height:62" coordorigin="3695,1173" coordsize="2,62">
              <v:shape style="position:absolute;left:3695;top:1173;width:2;height:62" coordorigin="3695,1173" coordsize="0,62" path="m3695,1234l3695,1173e" filled="false" stroked="true" strokeweight=".371318pt" strokecolor="#0080ff">
                <v:path arrowok="t"/>
              </v:shape>
            </v:group>
            <v:group style="position:absolute;left:3869;top:1173;width:2;height:62" coordorigin="3869,1173" coordsize="2,62">
              <v:shape style="position:absolute;left:3869;top:1173;width:2;height:62" coordorigin="3869,1173" coordsize="0,62" path="m3869,1234l3869,1173e" filled="false" stroked="true" strokeweight=".371318pt" strokecolor="#0080ff">
                <v:path arrowok="t"/>
              </v:shape>
            </v:group>
            <v:group style="position:absolute;left:3656;top:1173;width:2;height:62" coordorigin="3656,1173" coordsize="2,62">
              <v:shape style="position:absolute;left:3656;top:1173;width:2;height:62" coordorigin="3656,1173" coordsize="0,62" path="m3656,1173l3656,1234e" filled="false" stroked="true" strokeweight=".396072pt" strokecolor="#0080ff">
                <v:path arrowok="t"/>
              </v:shape>
            </v:group>
            <v:group style="position:absolute;left:3958;top:1173;width:2;height:62" coordorigin="3958,1173" coordsize="2,62">
              <v:shape style="position:absolute;left:3958;top:1173;width:2;height:62" coordorigin="3958,1173" coordsize="0,62" path="m3958,1173l3958,1234e" filled="false" stroked="true" strokeweight=".376268pt" strokecolor="#0080ff">
                <v:path arrowok="t"/>
              </v:shape>
            </v:group>
            <v:group style="position:absolute;left:3856;top:1173;width:2;height:62" coordorigin="3856,1173" coordsize="2,62">
              <v:shape style="position:absolute;left:3856;top:1173;width:2;height:62" coordorigin="3856,1173" coordsize="0,62" path="m3856,1173l3856,1234e" filled="false" stroked="true" strokeweight=".445581pt" strokecolor="#0080ff">
                <v:path arrowok="t"/>
              </v:shape>
            </v:group>
            <v:group style="position:absolute;left:3406;top:1173;width:2;height:62" coordorigin="3406,1173" coordsize="2,62">
              <v:shape style="position:absolute;left:3406;top:1173;width:2;height:62" coordorigin="3406,1173" coordsize="0,62" path="m3406,1234l3406,1173e" filled="false" stroked="true" strokeweight=".371318pt" strokecolor="#0080ff">
                <v:path arrowok="t"/>
              </v:shape>
            </v:group>
            <v:group style="position:absolute;left:3124;top:1173;width:2;height:62" coordorigin="3124,1173" coordsize="2,62">
              <v:shape style="position:absolute;left:3124;top:1173;width:2;height:62" coordorigin="3124,1173" coordsize="0,62" path="m3124,1173l3124,1234e" filled="false" stroked="true" strokeweight=".43568pt" strokecolor="#0080ff">
                <v:path arrowok="t"/>
              </v:shape>
            </v:group>
            <v:group style="position:absolute;left:4201;top:1173;width:2;height:62" coordorigin="4201,1173" coordsize="2,62">
              <v:shape style="position:absolute;left:4201;top:1173;width:2;height:62" coordorigin="4201,1173" coordsize="0,62" path="m4201,1234l4201,1173e" filled="false" stroked="true" strokeweight=".371318pt" strokecolor="#0080ff">
                <v:path arrowok="t"/>
              </v:shape>
            </v:group>
            <v:group style="position:absolute;left:2833;top:1173;width:2;height:62" coordorigin="2833,1173" coordsize="2,62">
              <v:shape style="position:absolute;left:2833;top:1173;width:2;height:62" coordorigin="2833,1173" coordsize="0,62" path="m2833,1173l2833,1234e" filled="false" stroked="true" strokeweight=".46044pt" strokecolor="#0080ff">
                <v:path arrowok="t"/>
              </v:shape>
            </v:group>
            <v:group style="position:absolute;left:2680;top:1173;width:2;height:62" coordorigin="2680,1173" coordsize="2,62">
              <v:shape style="position:absolute;left:2680;top:1173;width:2;height:62" coordorigin="2680,1173" coordsize="0,62" path="m2680,1234l2680,1173e" filled="false" stroked="true" strokeweight=".371318pt" strokecolor="#0080ff">
                <v:path arrowok="t"/>
              </v:shape>
            </v:group>
            <v:group style="position:absolute;left:2996;top:1173;width:2;height:62" coordorigin="2996,1173" coordsize="2,62">
              <v:shape style="position:absolute;left:2996;top:1173;width:2;height:62" coordorigin="2996,1173" coordsize="0,62" path="m2996,1234l2996,1173e" filled="false" stroked="true" strokeweight=".371318pt" strokecolor="#0080ff">
                <v:path arrowok="t"/>
              </v:shape>
            </v:group>
            <v:group style="position:absolute;left:2632;top:1173;width:2;height:62" coordorigin="2632,1173" coordsize="2,62">
              <v:shape style="position:absolute;left:2632;top:1173;width:2;height:62" coordorigin="2632,1173" coordsize="0,62" path="m2632,1173l2632,1234e" filled="false" stroked="true" strokeweight=".376268pt" strokecolor="#0080ff">
                <v:path arrowok="t"/>
              </v:shape>
            </v:group>
            <v:group style="position:absolute;left:2575;top:1173;width:2;height:62" coordorigin="2575,1173" coordsize="2,62">
              <v:shape style="position:absolute;left:2575;top:1173;width:2;height:62" coordorigin="2575,1173" coordsize="0,62" path="m2575,1173l2575,1234e" filled="false" stroked="true" strokeweight=".391121pt" strokecolor="#0080ff">
                <v:path arrowok="t"/>
              </v:shape>
            </v:group>
            <v:group style="position:absolute;left:3470;top:1173;width:2;height:62" coordorigin="3470,1173" coordsize="2,62">
              <v:shape style="position:absolute;left:3470;top:1173;width:2;height:62" coordorigin="3470,1173" coordsize="0,62" path="m3470,1234l3470,1173e" filled="false" stroked="true" strokeweight=".371318pt" strokecolor="#0080ff">
                <v:path arrowok="t"/>
              </v:shape>
            </v:group>
            <v:group style="position:absolute;left:3651;top:1173;width:2;height:62" coordorigin="3651,1173" coordsize="2,62">
              <v:shape style="position:absolute;left:3651;top:1173;width:2;height:62" coordorigin="3651,1173" coordsize="0,62" path="m3651,1234l3651,1173e" filled="false" stroked="true" strokeweight=".371318pt" strokecolor="#0080ff">
                <v:path arrowok="t"/>
              </v:shape>
            </v:group>
            <v:group style="position:absolute;left:3115;top:1173;width:2;height:62" coordorigin="3115,1173" coordsize="2,62">
              <v:shape style="position:absolute;left:3115;top:1173;width:2;height:62" coordorigin="3115,1173" coordsize="0,62" path="m3115,1234l3115,1173e" filled="false" stroked="true" strokeweight=".371318pt" strokecolor="#0080ff">
                <v:path arrowok="t"/>
              </v:shape>
            </v:group>
            <v:group style="position:absolute;left:4267;top:1173;width:2;height:62" coordorigin="4267,1173" coordsize="2,62">
              <v:shape style="position:absolute;left:4267;top:1173;width:2;height:62" coordorigin="4267,1173" coordsize="0,62" path="m4267,1234l4267,1173e" filled="false" stroked="true" strokeweight=".371318pt" strokecolor="#0080ff">
                <v:path arrowok="t"/>
              </v:shape>
            </v:group>
            <v:group style="position:absolute;left:3691;top:1173;width:2;height:62" coordorigin="3691,1173" coordsize="2,62">
              <v:shape style="position:absolute;left:3691;top:1173;width:2;height:62" coordorigin="3691,1173" coordsize="0,62" path="m3691,1234l3691,1173e" filled="false" stroked="true" strokeweight=".371318pt" strokecolor="#0080ff">
                <v:path arrowok="t"/>
              </v:shape>
            </v:group>
            <v:group style="position:absolute;left:3060;top:1173;width:2;height:62" coordorigin="3060,1173" coordsize="2,62">
              <v:shape style="position:absolute;left:3060;top:1173;width:2;height:62" coordorigin="3060,1173" coordsize="0,62" path="m3060,1173l3060,1234e" filled="false" stroked="true" strokeweight=".405974pt" strokecolor="#0080ff">
                <v:path arrowok="t"/>
              </v:shape>
            </v:group>
            <v:group style="position:absolute;left:3173;top:1173;width:2;height:62" coordorigin="3173,1173" coordsize="2,62">
              <v:shape style="position:absolute;left:3173;top:1173;width:2;height:62" coordorigin="3173,1173" coordsize="0,62" path="m3173,1173l3173,1234e" filled="false" stroked="true" strokeweight=".445581pt" strokecolor="#0080ff">
                <v:path arrowok="t"/>
              </v:shape>
            </v:group>
            <v:group style="position:absolute;left:3354;top:1173;width:2;height:62" coordorigin="3354,1173" coordsize="2,62">
              <v:shape style="position:absolute;left:3354;top:1173;width:2;height:62" coordorigin="3354,1173" coordsize="0,62" path="m3354,1173l3354,1234e" filled="false" stroked="true" strokeweight=".371318pt" strokecolor="#0080ff">
                <v:path arrowok="t"/>
              </v:shape>
            </v:group>
            <v:group style="position:absolute;left:3104;top:1173;width:2;height:62" coordorigin="3104,1173" coordsize="2,62">
              <v:shape style="position:absolute;left:3104;top:1173;width:2;height:62" coordorigin="3104,1173" coordsize="0,62" path="m3104,1234l3104,1173e" filled="false" stroked="true" strokeweight=".371318pt" strokecolor="#0080ff">
                <v:path arrowok="t"/>
              </v:shape>
            </v:group>
            <v:group style="position:absolute;left:3331;top:1173;width:2;height:62" coordorigin="3331,1173" coordsize="2,62">
              <v:shape style="position:absolute;left:3331;top:1173;width:2;height:62" coordorigin="3331,1173" coordsize="0,62" path="m3331,1234l3331,1173e" filled="false" stroked="true" strokeweight=".371318pt" strokecolor="#0080ff">
                <v:path arrowok="t"/>
              </v:shape>
            </v:group>
            <v:group style="position:absolute;left:3413;top:1173;width:2;height:62" coordorigin="3413,1173" coordsize="2,62">
              <v:shape style="position:absolute;left:3413;top:1173;width:2;height:62" coordorigin="3413,1173" coordsize="0,62" path="m3413,1234l3413,1173e" filled="false" stroked="true" strokeweight=".371318pt" strokecolor="#0080ff">
                <v:path arrowok="t"/>
              </v:shape>
            </v:group>
            <v:group style="position:absolute;left:3973;top:1173;width:2;height:62" coordorigin="3973,1173" coordsize="2,62">
              <v:shape style="position:absolute;left:3973;top:1173;width:2;height:62" coordorigin="3973,1173" coordsize="0,62" path="m3973,1234l3973,1173e" filled="false" stroked="true" strokeweight=".371318pt" strokecolor="#0080ff">
                <v:path arrowok="t"/>
              </v:shape>
            </v:group>
            <v:group style="position:absolute;left:3531;top:1173;width:2;height:62" coordorigin="3531,1173" coordsize="2,62">
              <v:shape style="position:absolute;left:3531;top:1173;width:2;height:62" coordorigin="3531,1173" coordsize="0,62" path="m3531,1173l3531,1234e" filled="false" stroked="true" strokeweight=".410925pt" strokecolor="#0080ff">
                <v:path arrowok="t"/>
              </v:shape>
            </v:group>
            <v:group style="position:absolute;left:3668;top:1173;width:2;height:62" coordorigin="3668,1173" coordsize="2,62">
              <v:shape style="position:absolute;left:3668;top:1173;width:2;height:62" coordorigin="3668,1173" coordsize="0,62" path="m3668,1234l3668,1173e" filled="false" stroked="true" strokeweight=".371318pt" strokecolor="#0080ff">
                <v:path arrowok="t"/>
              </v:shape>
            </v:group>
            <v:group style="position:absolute;left:3678;top:1173;width:2;height:62" coordorigin="3678,1173" coordsize="2,62">
              <v:shape style="position:absolute;left:3678;top:1173;width:2;height:62" coordorigin="3678,1173" coordsize="0,62" path="m3678,1173l3678,1234e" filled="false" stroked="true" strokeweight=".420827pt" strokecolor="#0080ff">
                <v:path arrowok="t"/>
              </v:shape>
            </v:group>
            <v:group style="position:absolute;left:3183;top:1173;width:2;height:62" coordorigin="3183,1173" coordsize="2,62">
              <v:shape style="position:absolute;left:3183;top:1173;width:2;height:62" coordorigin="3183,1173" coordsize="0,62" path="m3183,1234l3183,1173e" filled="false" stroked="true" strokeweight=".371318pt" strokecolor="#0080ff">
                <v:path arrowok="t"/>
              </v:shape>
            </v:group>
            <v:group style="position:absolute;left:2851;top:1173;width:2;height:62" coordorigin="2851,1173" coordsize="2,62">
              <v:shape style="position:absolute;left:2851;top:1173;width:2;height:62" coordorigin="2851,1173" coordsize="0,62" path="m2851,1173l2851,1234e" filled="false" stroked="true" strokeweight=".371318pt" strokecolor="#0080ff">
                <v:path arrowok="t"/>
              </v:shape>
            </v:group>
            <v:group style="position:absolute;left:3042;top:1173;width:2;height:62" coordorigin="3042,1173" coordsize="2,62">
              <v:shape style="position:absolute;left:3042;top:1173;width:2;height:62" coordorigin="3042,1173" coordsize="0,62" path="m3042,1173l3042,1234e" filled="false" stroked="true" strokeweight=".465384pt" strokecolor="#0080ff">
                <v:path arrowok="t"/>
              </v:shape>
            </v:group>
            <v:group style="position:absolute;left:4120;top:1173;width:2;height:62" coordorigin="4120,1173" coordsize="2,62">
              <v:shape style="position:absolute;left:4120;top:1173;width:2;height:62" coordorigin="4120,1173" coordsize="0,62" path="m4120,1234l4120,1173e" filled="false" stroked="true" strokeweight=".371318pt" strokecolor="#0080ff">
                <v:path arrowok="t"/>
              </v:shape>
            </v:group>
            <v:group style="position:absolute;left:2826;top:1173;width:2;height:62" coordorigin="2826,1173" coordsize="2,62">
              <v:shape style="position:absolute;left:2826;top:1173;width:2;height:62" coordorigin="2826,1173" coordsize="0,62" path="m2826,1173l2826,1234e" filled="false" stroked="true" strokeweight=".391121pt" strokecolor="#0080ff">
                <v:path arrowok="t"/>
              </v:shape>
            </v:group>
            <v:group style="position:absolute;left:2946;top:1173;width:2;height:62" coordorigin="2946,1173" coordsize="2,62">
              <v:shape style="position:absolute;left:2946;top:1173;width:2;height:62" coordorigin="2946,1173" coordsize="0,62" path="m2946,1173l2946,1234e" filled="false" stroked="true" strokeweight=".455483pt" strokecolor="#0080ff">
                <v:path arrowok="t"/>
              </v:shape>
            </v:group>
            <v:group style="position:absolute;left:3392;top:1173;width:2;height:62" coordorigin="3392,1173" coordsize="2,62">
              <v:shape style="position:absolute;left:3392;top:1173;width:2;height:62" coordorigin="3392,1173" coordsize="0,62" path="m3392,1173l3392,1234e" filled="false" stroked="true" strokeweight=".38617pt" strokecolor="#0080ff">
                <v:path arrowok="t"/>
              </v:shape>
            </v:group>
            <v:group style="position:absolute;left:3866;top:1173;width:2;height:62" coordorigin="3866,1173" coordsize="2,62">
              <v:shape style="position:absolute;left:3866;top:1173;width:2;height:62" coordorigin="3866,1173" coordsize="0,62" path="m3866,1234l3866,1173e" filled="false" stroked="true" strokeweight=".371318pt" strokecolor="#0080ff">
                <v:path arrowok="t"/>
              </v:shape>
            </v:group>
            <v:group style="position:absolute;left:2711;top:1173;width:2;height:62" coordorigin="2711,1173" coordsize="2,62">
              <v:shape style="position:absolute;left:2711;top:1173;width:2;height:62" coordorigin="2711,1173" coordsize="0,62" path="m2711,1234l2711,1173e" filled="false" stroked="true" strokeweight=".371318pt" strokecolor="#0080ff">
                <v:path arrowok="t"/>
              </v:shape>
            </v:group>
            <v:group style="position:absolute;left:3549;top:1173;width:2;height:62" coordorigin="3549,1173" coordsize="2,62">
              <v:shape style="position:absolute;left:3549;top:1173;width:2;height:62" coordorigin="3549,1173" coordsize="0,62" path="m3549,1234l3549,1173e" filled="false" stroked="true" strokeweight=".371318pt" strokecolor="#0080ff">
                <v:path arrowok="t"/>
              </v:shape>
            </v:group>
            <v:group style="position:absolute;left:3222;top:1173;width:2;height:62" coordorigin="3222,1173" coordsize="2,62">
              <v:shape style="position:absolute;left:3222;top:1173;width:2;height:62" coordorigin="3222,1173" coordsize="0,62" path="m3222,1234l3222,1173e" filled="false" stroked="true" strokeweight=".371318pt" strokecolor="#0080ff">
                <v:path arrowok="t"/>
              </v:shape>
            </v:group>
            <v:group style="position:absolute;left:3662;top:1173;width:2;height:62" coordorigin="3662,1173" coordsize="2,62">
              <v:shape style="position:absolute;left:3662;top:1173;width:2;height:62" coordorigin="3662,1173" coordsize="0,62" path="m3662,1173l3662,1234e" filled="false" stroked="true" strokeweight=".455481pt" strokecolor="#0080ff">
                <v:path arrowok="t"/>
              </v:shape>
            </v:group>
            <v:group style="position:absolute;left:2737;top:1173;width:2;height:62" coordorigin="2737,1173" coordsize="2,62">
              <v:shape style="position:absolute;left:2737;top:1173;width:2;height:62" coordorigin="2737,1173" coordsize="0,62" path="m2737,1173l2737,1234e" filled="false" stroked="true" strokeweight=".405974pt" strokecolor="#0080ff">
                <v:path arrowok="t"/>
              </v:shape>
            </v:group>
            <v:group style="position:absolute;left:3258;top:1173;width:2;height:62" coordorigin="3258,1173" coordsize="2,62">
              <v:shape style="position:absolute;left:3258;top:1173;width:2;height:62" coordorigin="3258,1173" coordsize="0,62" path="m3258,1234l3258,1173e" filled="false" stroked="true" strokeweight=".371318pt" strokecolor="#0080ff">
                <v:path arrowok="t"/>
              </v:shape>
            </v:group>
            <v:group style="position:absolute;left:3693;top:1173;width:2;height:62" coordorigin="3693,1173" coordsize="2,62">
              <v:shape style="position:absolute;left:3693;top:1173;width:2;height:62" coordorigin="3693,1173" coordsize="0,62" path="m3693,1234l3693,1173e" filled="false" stroked="true" strokeweight=".371318pt" strokecolor="#0080ff">
                <v:path arrowok="t"/>
              </v:shape>
            </v:group>
            <v:group style="position:absolute;left:4014;top:1173;width:2;height:62" coordorigin="4014,1173" coordsize="2,62">
              <v:shape style="position:absolute;left:4014;top:1173;width:2;height:62" coordorigin="4014,1173" coordsize="0,62" path="m4014,1234l4014,1173e" filled="false" stroked="true" strokeweight=".371318pt" strokecolor="#0080ff">
                <v:path arrowok="t"/>
              </v:shape>
            </v:group>
            <v:group style="position:absolute;left:4096;top:1173;width:2;height:62" coordorigin="4096,1173" coordsize="2,62">
              <v:shape style="position:absolute;left:4096;top:1173;width:2;height:62" coordorigin="4096,1173" coordsize="0,62" path="m4096,1234l4096,1173e" filled="false" stroked="true" strokeweight=".371318pt" strokecolor="#0080ff">
                <v:path arrowok="t"/>
              </v:shape>
            </v:group>
            <v:group style="position:absolute;left:2777;top:1173;width:2;height:62" coordorigin="2777,1173" coordsize="2,62">
              <v:shape style="position:absolute;left:2777;top:1173;width:2;height:62" coordorigin="2777,1173" coordsize="0,62" path="m2777,1234l2777,1173e" filled="false" stroked="true" strokeweight=".371318pt" strokecolor="#0080ff">
                <v:path arrowok="t"/>
              </v:shape>
            </v:group>
            <v:group style="position:absolute;left:3420;top:1173;width:2;height:62" coordorigin="3420,1173" coordsize="2,62">
              <v:shape style="position:absolute;left:3420;top:1173;width:2;height:62" coordorigin="3420,1173" coordsize="0,62" path="m3420,1234l3420,1173e" filled="false" stroked="true" strokeweight=".371318pt" strokecolor="#0080ff">
                <v:path arrowok="t"/>
              </v:shape>
            </v:group>
            <v:group style="position:absolute;left:3761;top:1173;width:2;height:62" coordorigin="3761,1173" coordsize="2,62">
              <v:shape style="position:absolute;left:3761;top:1173;width:2;height:62" coordorigin="3761,1173" coordsize="0,62" path="m3761,1234l3761,1173e" filled="false" stroked="true" strokeweight=".371318pt" strokecolor="#0080ff">
                <v:path arrowok="t"/>
              </v:shape>
            </v:group>
            <v:group style="position:absolute;left:4053;top:1173;width:2;height:62" coordorigin="4053,1173" coordsize="2,62">
              <v:shape style="position:absolute;left:4053;top:1173;width:2;height:62" coordorigin="4053,1173" coordsize="0,62" path="m4053,1234l4053,1173e" filled="false" stroked="true" strokeweight=".371318pt" strokecolor="#0080ff">
                <v:path arrowok="t"/>
              </v:shape>
            </v:group>
            <v:group style="position:absolute;left:3186;top:1173;width:2;height:62" coordorigin="3186,1173" coordsize="2,62">
              <v:shape style="position:absolute;left:3186;top:1173;width:2;height:62" coordorigin="3186,1173" coordsize="0,62" path="m3186,1173l3186,1234e" filled="false" stroked="true" strokeweight=".415876pt" strokecolor="#0080ff">
                <v:path arrowok="t"/>
              </v:shape>
            </v:group>
            <v:group style="position:absolute;left:3732;top:1173;width:2;height:62" coordorigin="3732,1173" coordsize="2,62">
              <v:shape style="position:absolute;left:3732;top:1173;width:2;height:62" coordorigin="3732,1173" coordsize="0,62" path="m3732,1234l3732,1173e" filled="false" stroked="true" strokeweight=".371318pt" strokecolor="#0080ff">
                <v:path arrowok="t"/>
              </v:shape>
            </v:group>
            <v:group style="position:absolute;left:4110;top:1173;width:2;height:62" coordorigin="4110,1173" coordsize="2,62">
              <v:shape style="position:absolute;left:4110;top:1173;width:2;height:62" coordorigin="4110,1173" coordsize="0,62" path="m4110,1234l4110,1173e" filled="false" stroked="true" strokeweight=".371318pt" strokecolor="#0080ff">
                <v:path arrowok="t"/>
              </v:shape>
            </v:group>
            <v:group style="position:absolute;left:3179;top:1173;width:2;height:62" coordorigin="3179,1173" coordsize="2,62">
              <v:shape style="position:absolute;left:3179;top:1173;width:2;height:62" coordorigin="3179,1173" coordsize="0,62" path="m3179,1173l3179,1234e" filled="false" stroked="true" strokeweight=".420827pt" strokecolor="#0080ff">
                <v:path arrowok="t"/>
              </v:shape>
            </v:group>
            <v:group style="position:absolute;left:3707;top:1173;width:2;height:62" coordorigin="3707,1173" coordsize="2,62">
              <v:shape style="position:absolute;left:3707;top:1173;width:2;height:62" coordorigin="3707,1173" coordsize="0,62" path="m3707,1234l3707,1173e" filled="false" stroked="true" strokeweight=".371318pt" strokecolor="#0080ff">
                <v:path arrowok="t"/>
              </v:shape>
            </v:group>
            <v:group style="position:absolute;left:3235;top:1173;width:2;height:62" coordorigin="3235,1173" coordsize="2,62">
              <v:shape style="position:absolute;left:3235;top:1173;width:2;height:62" coordorigin="3235,1173" coordsize="0,62" path="m3235,1234l3235,1173e" filled="false" stroked="true" strokeweight=".371318pt" strokecolor="#0080ff">
                <v:path arrowok="t"/>
              </v:shape>
            </v:group>
            <v:group style="position:absolute;left:2835;top:1173;width:2;height:62" coordorigin="2835,1173" coordsize="2,62">
              <v:shape style="position:absolute;left:2835;top:1173;width:2;height:62" coordorigin="2835,1173" coordsize="0,62" path="m2835,1234l2835,1173e" filled="false" stroked="true" strokeweight=".371318pt" strokecolor="#0080ff">
                <v:path arrowok="t"/>
              </v:shape>
            </v:group>
            <v:group style="position:absolute;left:2922;top:1173;width:2;height:62" coordorigin="2922,1173" coordsize="2,62">
              <v:shape style="position:absolute;left:2922;top:1173;width:2;height:62" coordorigin="2922,1173" coordsize="0,62" path="m2922,1234l2922,1173e" filled="false" stroked="true" strokeweight=".371318pt" strokecolor="#0080ff">
                <v:path arrowok="t"/>
              </v:shape>
            </v:group>
            <v:group style="position:absolute;left:3376;top:1173;width:2;height:62" coordorigin="3376,1173" coordsize="2,62">
              <v:shape style="position:absolute;left:3376;top:1173;width:2;height:62" coordorigin="3376,1173" coordsize="0,62" path="m3376,1173l3376,1234e" filled="false" stroked="true" strokeweight=".410925pt" strokecolor="#0080ff">
                <v:path arrowok="t"/>
              </v:shape>
            </v:group>
            <v:group style="position:absolute;left:2572;top:1173;width:2;height:62" coordorigin="2572,1173" coordsize="2,62">
              <v:shape style="position:absolute;left:2572;top:1173;width:2;height:62" coordorigin="2572,1173" coordsize="0,62" path="m2572,1234l2572,1173e" filled="false" stroked="true" strokeweight=".371318pt" strokecolor="#0080ff">
                <v:path arrowok="t"/>
              </v:shape>
            </v:group>
            <v:group style="position:absolute;left:3563;top:1173;width:2;height:62" coordorigin="3563,1173" coordsize="2,62">
              <v:shape style="position:absolute;left:3563;top:1173;width:2;height:62" coordorigin="3563,1173" coordsize="0,62" path="m3563,1234l3563,1173e" filled="false" stroked="true" strokeweight=".371318pt" strokecolor="#0080ff">
                <v:path arrowok="t"/>
              </v:shape>
            </v:group>
            <v:group style="position:absolute;left:2652;top:1173;width:2;height:62" coordorigin="2652,1173" coordsize="2,62">
              <v:shape style="position:absolute;left:2652;top:1173;width:2;height:62" coordorigin="2652,1173" coordsize="0,62" path="m2652,1234l2652,1173e" filled="false" stroked="true" strokeweight=".371318pt" strokecolor="#0080ff">
                <v:path arrowok="t"/>
              </v:shape>
            </v:group>
            <v:group style="position:absolute;left:3545;top:1173;width:2;height:62" coordorigin="3545,1173" coordsize="2,62">
              <v:shape style="position:absolute;left:3545;top:1173;width:2;height:62" coordorigin="3545,1173" coordsize="0,62" path="m3545,1234l3545,1173e" filled="false" stroked="true" strokeweight=".371318pt" strokecolor="#0080ff">
                <v:path arrowok="t"/>
              </v:shape>
            </v:group>
            <v:group style="position:absolute;left:2866;top:1173;width:2;height:62" coordorigin="2866,1173" coordsize="2,62">
              <v:shape style="position:absolute;left:2866;top:1173;width:2;height:62" coordorigin="2866,1173" coordsize="0,62" path="m2866,1234l2866,1173e" filled="false" stroked="true" strokeweight=".371318pt" strokecolor="#0080ff">
                <v:path arrowok="t"/>
              </v:shape>
            </v:group>
            <v:group style="position:absolute;left:2785;top:1173;width:2;height:62" coordorigin="2785,1173" coordsize="2,62">
              <v:shape style="position:absolute;left:2785;top:1173;width:2;height:62" coordorigin="2785,1173" coordsize="0,62" path="m2785,1234l2785,1173e" filled="false" stroked="true" strokeweight=".371318pt" strokecolor="#0080ff">
                <v:path arrowok="t"/>
              </v:shape>
            </v:group>
            <v:group style="position:absolute;left:3683;top:1173;width:2;height:62" coordorigin="3683,1173" coordsize="2,62">
              <v:shape style="position:absolute;left:3683;top:1173;width:2;height:62" coordorigin="3683,1173" coordsize="0,62" path="m3683,1234l3683,1173e" filled="false" stroked="true" strokeweight=".371318pt" strokecolor="#0080ff">
                <v:path arrowok="t"/>
              </v:shape>
            </v:group>
            <v:group style="position:absolute;left:3380;top:1173;width:2;height:62" coordorigin="3380,1173" coordsize="2,62">
              <v:shape style="position:absolute;left:3380;top:1173;width:2;height:62" coordorigin="3380,1173" coordsize="0,62" path="m3380,1234l3380,1173e" filled="false" stroked="true" strokeweight=".371318pt" strokecolor="#0080ff">
                <v:path arrowok="t"/>
              </v:shape>
            </v:group>
            <v:group style="position:absolute;left:2592;top:1173;width:2;height:62" coordorigin="2592,1173" coordsize="2,62">
              <v:shape style="position:absolute;left:2592;top:1173;width:2;height:62" coordorigin="2592,1173" coordsize="0,62" path="m2592,1173l2592,1234e" filled="false" stroked="true" strokeweight=".44063pt" strokecolor="#0080ff">
                <v:path arrowok="t"/>
              </v:shape>
            </v:group>
            <v:group style="position:absolute;left:2643;top:1173;width:2;height:62" coordorigin="2643,1173" coordsize="2,62">
              <v:shape style="position:absolute;left:2643;top:1173;width:2;height:62" coordorigin="2643,1173" coordsize="0,62" path="m2643,1234l2643,1173e" filled="false" stroked="true" strokeweight=".371318pt" strokecolor="#0080ff">
                <v:path arrowok="t"/>
              </v:shape>
            </v:group>
            <v:group style="position:absolute;left:4002;top:1173;width:2;height:62" coordorigin="4002,1173" coordsize="2,62">
              <v:shape style="position:absolute;left:4002;top:1173;width:2;height:62" coordorigin="4002,1173" coordsize="0,62" path="m4002,1234l4002,1173e" filled="false" stroked="true" strokeweight=".371318pt" strokecolor="#0080ff">
                <v:path arrowok="t"/>
              </v:shape>
            </v:group>
            <v:group style="position:absolute;left:3266;top:1173;width:2;height:62" coordorigin="3266,1173" coordsize="2,62">
              <v:shape style="position:absolute;left:3266;top:1173;width:2;height:62" coordorigin="3266,1173" coordsize="0,62" path="m3266,1173l3266,1234e" filled="false" stroked="true" strokeweight=".470336pt" strokecolor="#0080ff">
                <v:path arrowok="t"/>
              </v:shape>
            </v:group>
            <v:group style="position:absolute;left:3300;top:1173;width:2;height:62" coordorigin="3300,1173" coordsize="2,62">
              <v:shape style="position:absolute;left:3300;top:1173;width:2;height:62" coordorigin="3300,1173" coordsize="0,62" path="m3300,1234l3300,1173e" filled="false" stroked="true" strokeweight=".371318pt" strokecolor="#0080ff">
                <v:path arrowok="t"/>
              </v:shape>
            </v:group>
            <v:group style="position:absolute;left:2854;top:1173;width:2;height:62" coordorigin="2854,1173" coordsize="2,62">
              <v:shape style="position:absolute;left:2854;top:1173;width:2;height:62" coordorigin="2854,1173" coordsize="0,62" path="m2854,1234l2854,1173e" filled="false" stroked="true" strokeweight=".371318pt" strokecolor="#0080ff">
                <v:path arrowok="t"/>
              </v:shape>
            </v:group>
            <v:group style="position:absolute;left:3441;top:1173;width:2;height:62" coordorigin="3441,1173" coordsize="2,62">
              <v:shape style="position:absolute;left:3441;top:1173;width:2;height:62" coordorigin="3441,1173" coordsize="0,62" path="m3441,1234l3441,1173e" filled="false" stroked="true" strokeweight=".371318pt" strokecolor="#0080ff">
                <v:path arrowok="t"/>
              </v:shape>
            </v:group>
            <v:group style="position:absolute;left:3980;top:1173;width:2;height:62" coordorigin="3980,1173" coordsize="2,62">
              <v:shape style="position:absolute;left:3980;top:1173;width:2;height:62" coordorigin="3980,1173" coordsize="0,62" path="m3980,1234l3980,1173e" filled="false" stroked="true" strokeweight=".371318pt" strokecolor="#0080ff">
                <v:path arrowok="t"/>
              </v:shape>
            </v:group>
            <v:group style="position:absolute;left:3560;top:1173;width:2;height:62" coordorigin="3560,1173" coordsize="2,62">
              <v:shape style="position:absolute;left:3560;top:1173;width:2;height:62" coordorigin="3560,1173" coordsize="0,62" path="m3560,1234l3560,1173e" filled="false" stroked="true" strokeweight=".371318pt" strokecolor="#0080ff">
                <v:path arrowok="t"/>
              </v:shape>
            </v:group>
            <v:group style="position:absolute;left:3779;top:1173;width:2;height:62" coordorigin="3779,1173" coordsize="2,62">
              <v:shape style="position:absolute;left:3779;top:1173;width:2;height:62" coordorigin="3779,1173" coordsize="0,62" path="m3779,1234l3779,1173e" filled="false" stroked="true" strokeweight=".371318pt" strokecolor="#0080ff">
                <v:path arrowok="t"/>
              </v:shape>
            </v:group>
            <v:group style="position:absolute;left:3742;top:1173;width:2;height:62" coordorigin="3742,1173" coordsize="2,62">
              <v:shape style="position:absolute;left:3742;top:1173;width:2;height:62" coordorigin="3742,1173" coordsize="0,62" path="m3742,1234l3742,1173e" filled="false" stroked="true" strokeweight=".371318pt" strokecolor="#0080ff">
                <v:path arrowok="t"/>
              </v:shape>
            </v:group>
            <v:group style="position:absolute;left:2636;top:1173;width:2;height:62" coordorigin="2636,1173" coordsize="2,62">
              <v:shape style="position:absolute;left:2636;top:1173;width:2;height:62" coordorigin="2636,1173" coordsize="0,62" path="m2636,1234l2636,1173e" filled="false" stroked="true" strokeweight=".371318pt" strokecolor="#0080ff">
                <v:path arrowok="t"/>
              </v:shape>
            </v:group>
            <v:group style="position:absolute;left:3996;top:1173;width:2;height:62" coordorigin="3996,1173" coordsize="2,62">
              <v:shape style="position:absolute;left:3996;top:1173;width:2;height:62" coordorigin="3996,1173" coordsize="0,62" path="m3996,1234l3996,1173e" filled="false" stroked="true" strokeweight=".371318pt" strokecolor="#0080ff">
                <v:path arrowok="t"/>
              </v:shape>
            </v:group>
            <v:group style="position:absolute;left:3479;top:1173;width:2;height:62" coordorigin="3479,1173" coordsize="2,62">
              <v:shape style="position:absolute;left:3479;top:1173;width:2;height:62" coordorigin="3479,1173" coordsize="0,62" path="m3479,1234l3479,1173e" filled="false" stroked="true" strokeweight=".371318pt" strokecolor="#0080ff">
                <v:path arrowok="t"/>
              </v:shape>
            </v:group>
            <v:group style="position:absolute;left:2741;top:1173;width:2;height:62" coordorigin="2741,1173" coordsize="2,62">
              <v:shape style="position:absolute;left:2741;top:1173;width:2;height:62" coordorigin="2741,1173" coordsize="0,62" path="m2741,1234l2741,1173e" filled="false" stroked="true" strokeweight=".371318pt" strokecolor="#0080ff">
                <v:path arrowok="t"/>
              </v:shape>
            </v:group>
            <v:group style="position:absolute;left:3129;top:1173;width:2;height:62" coordorigin="3129,1173" coordsize="2,62">
              <v:shape style="position:absolute;left:3129;top:1173;width:2;height:62" coordorigin="3129,1173" coordsize="0,62" path="m3129,1234l3129,1173e" filled="false" stroked="true" strokeweight=".371318pt" strokecolor="#0080ff">
                <v:path arrowok="t"/>
              </v:shape>
            </v:group>
            <v:group style="position:absolute;left:3482;top:1173;width:2;height:62" coordorigin="3482,1173" coordsize="2,62">
              <v:shape style="position:absolute;left:3482;top:1173;width:2;height:62" coordorigin="3482,1173" coordsize="0,62" path="m3482,1234l3482,1173e" filled="false" stroked="true" strokeweight=".371318pt" strokecolor="#0080ff">
                <v:path arrowok="t"/>
              </v:shape>
            </v:group>
            <v:group style="position:absolute;left:3075;top:1173;width:2;height:62" coordorigin="3075,1173" coordsize="2,62">
              <v:shape style="position:absolute;left:3075;top:1173;width:2;height:62" coordorigin="3075,1173" coordsize="0,62" path="m3075,1234l3075,1173e" filled="false" stroked="true" strokeweight=".371318pt" strokecolor="#0080ff">
                <v:path arrowok="t"/>
              </v:shape>
            </v:group>
            <v:group style="position:absolute;left:2497;top:1173;width:2;height:62" coordorigin="2497,1173" coordsize="2,62">
              <v:shape style="position:absolute;left:2497;top:1173;width:2;height:62" coordorigin="2497,1173" coordsize="0,62" path="m2497,1234l2497,1173e" filled="false" stroked="true" strokeweight=".371318pt" strokecolor="#0080ff">
                <v:path arrowok="t"/>
              </v:shape>
            </v:group>
            <v:group style="position:absolute;left:2733;top:1173;width:2;height:62" coordorigin="2733,1173" coordsize="2,62">
              <v:shape style="position:absolute;left:2733;top:1173;width:2;height:62" coordorigin="2733,1173" coordsize="0,62" path="m2733,1234l2733,1173e" filled="false" stroked="true" strokeweight=".371318pt" strokecolor="#0080ff">
                <v:path arrowok="t"/>
              </v:shape>
            </v:group>
            <v:group style="position:absolute;left:4292;top:1173;width:2;height:62" coordorigin="4292,1173" coordsize="2,62">
              <v:shape style="position:absolute;left:4292;top:1173;width:2;height:62" coordorigin="4292,1173" coordsize="0,62" path="m4292,1234l4292,1173e" filled="false" stroked="true" strokeweight=".371318pt" strokecolor="#0080ff">
                <v:path arrowok="t"/>
              </v:shape>
            </v:group>
            <v:group style="position:absolute;left:2929;top:1173;width:2;height:62" coordorigin="2929,1173" coordsize="2,62">
              <v:shape style="position:absolute;left:2929;top:1173;width:2;height:62" coordorigin="2929,1173" coordsize="0,62" path="m2929,1234l2929,1173e" filled="false" stroked="true" strokeweight=".371318pt" strokecolor="#0080ff">
                <v:path arrowok="t"/>
              </v:shape>
            </v:group>
            <v:group style="position:absolute;left:3156;top:1173;width:2;height:62" coordorigin="3156,1173" coordsize="2,62">
              <v:shape style="position:absolute;left:3156;top:1173;width:2;height:62" coordorigin="3156,1173" coordsize="0,62" path="m3156,1234l3156,1173e" filled="false" stroked="true" strokeweight=".371318pt" strokecolor="#0080ff">
                <v:path arrowok="t"/>
              </v:shape>
            </v:group>
            <v:group style="position:absolute;left:2879;top:1173;width:2;height:62" coordorigin="2879,1173" coordsize="2,62">
              <v:shape style="position:absolute;left:2879;top:1173;width:2;height:62" coordorigin="2879,1173" coordsize="0,62" path="m2879,1234l2879,1173e" filled="false" stroked="true" strokeweight=".371318pt" strokecolor="#0080ff">
                <v:path arrowok="t"/>
              </v:shape>
            </v:group>
            <v:group style="position:absolute;left:4916;top:1234;width:2;height:57" coordorigin="4916,1234" coordsize="2,57">
              <v:shape style="position:absolute;left:4916;top:1234;width:2;height:57" coordorigin="4916,1234" coordsize="0,57" path="m4916,1234l4916,1290e" filled="false" stroked="true" strokeweight=".371318pt" strokecolor="#000000">
                <v:path arrowok="t"/>
              </v:shape>
            </v:group>
            <v:group style="position:absolute;left:5571;top:1234;width:2;height:57" coordorigin="5571,1234" coordsize="2,57">
              <v:shape style="position:absolute;left:5571;top:1234;width:2;height:57" coordorigin="5571,1234" coordsize="0,57" path="m5571,1234l5571,1290e" filled="false" stroked="true" strokeweight=".371318pt" strokecolor="#000000">
                <v:path arrowok="t"/>
              </v:shape>
            </v:group>
            <v:group style="position:absolute;left:4535;top:1173;width:2;height:62" coordorigin="4535,1173" coordsize="2,62">
              <v:shape style="position:absolute;left:4535;top:1173;width:2;height:62" coordorigin="4535,1173" coordsize="0,62" path="m4535,1234l4535,1173e" filled="false" stroked="true" strokeweight=".371318pt" strokecolor="#0080ff">
                <v:path arrowok="t"/>
              </v:shape>
            </v:group>
            <v:group style="position:absolute;left:4518;top:1173;width:2;height:62" coordorigin="4518,1173" coordsize="2,62">
              <v:shape style="position:absolute;left:4518;top:1173;width:2;height:62" coordorigin="4518,1173" coordsize="0,62" path="m4518,1173l4518,1234e" filled="false" stroked="true" strokeweight=".435679pt" strokecolor="#0080ff">
                <v:path arrowok="t"/>
              </v:shape>
            </v:group>
            <v:group style="position:absolute;left:5280;top:1173;width:2;height:62" coordorigin="5280,1173" coordsize="2,62">
              <v:shape style="position:absolute;left:5280;top:1173;width:2;height:62" coordorigin="5280,1173" coordsize="0,62" path="m5280,1234l5280,1173e" filled="false" stroked="true" strokeweight=".371318pt" strokecolor="#0080ff">
                <v:path arrowok="t"/>
              </v:shape>
            </v:group>
            <v:group style="position:absolute;left:4726;top:1173;width:2;height:62" coordorigin="4726,1173" coordsize="2,62">
              <v:shape style="position:absolute;left:4726;top:1173;width:2;height:62" coordorigin="4726,1173" coordsize="0,62" path="m4726,1234l4726,1173e" filled="false" stroked="true" strokeweight=".371318pt" strokecolor="#0080ff">
                <v:path arrowok="t"/>
              </v:shape>
            </v:group>
            <v:group style="position:absolute;left:2259;top:297;width:3250;height:876" coordorigin="2259,297" coordsize="3250,876">
              <v:shape style="position:absolute;left:2259;top:297;width:3250;height:876" coordorigin="2259,297" coordsize="3250,876" path="m2259,1173l2265,1173,2272,1173,2278,1173,2284,1173,2291,1173,2297,1173,2304,1172,2310,1172,2316,1172,2323,1172,2329,1172,2335,1172,2342,1171,2348,1171,2354,1171,2361,1170,2367,1170,2373,1169,2380,1169,2412,1164,2418,1163,2475,1145,2532,1110,2583,1067,2628,1020,2666,970,2698,918,2730,856,2736,843,2742,830,2749,816,2755,803,2761,789,2768,776,2774,763,2780,750,2812,690,2844,639,2857,619,2863,610,2869,600,2876,591,2882,581,2889,572,2895,562,2901,552,2908,542,2914,532,2920,522,2927,512,2933,502,2971,447,3016,398,3067,362,3073,358,3079,355,3086,351,3092,347,3098,343,3105,339,3111,335,3168,303,3200,297,3206,298,3264,324,3308,366,3353,417,3391,470,3423,522,3454,579,3461,590,3467,602,3474,614,3480,625,3486,637,3493,649,3499,660,3505,672,3512,683,3543,736,3582,792,3626,840,3677,879,3683,883,3690,887,3696,892,3702,896,3709,900,3715,904,3721,908,3728,912,3734,916,3741,920,3798,953,3855,976,3861,977,3868,979,3925,999,3976,1027,3982,1031,3989,1036,3995,1040,4001,1045,4008,1049,4065,1082,4128,1099,4135,1099,4141,1100,4148,1101,4154,1101,4160,1102,4167,1102,4173,1102,4179,1103,4186,1103,4192,1104,4198,1105,4205,1105,4211,1106,4217,1107,4281,1123,4313,1135,4319,1138,4376,1156,4440,1163,4446,1163,4453,1163,4459,1163,4465,1163,4472,1162,4478,1162,4485,1162,4491,1162,4497,1161,4504,1161,4510,1161,4516,1161,4523,1161,4529,1161,4535,1161,4542,1161,4548,1162,4555,1162,4561,1162,4567,1163,4574,1163,4580,1163,4586,1164,4593,1164,4599,1165,4605,1165,4612,1166,4618,1166,4624,1167,4631,1167,4637,1167,4644,1167,4650,1168,4656,1168,4663,1168,4669,1168,4675,1168,4682,1168,4688,1168,4694,1168,4701,1168,4707,1168,4713,1169,4720,1169,4726,1169,4733,1169,4739,1169,4745,1169,4752,1169,4758,1169,4764,1169,4771,1170,4777,1170,4783,1170,4790,1170,4796,1170,4802,1171,4809,1171,4815,1171,4822,1171,4828,1171,4834,1171,4872,1172,4879,1172,4885,1172,4891,1173,4898,1173,4904,1173,4911,1173,4917,1173,4923,1173,4930,1173,4936,1173,4987,1173,4993,1173,5000,1173,5006,1173,5012,1173,5019,1173,5025,1173,5076,1173,5082,1173,5089,1173,5095,1173,5101,1173,5108,1173,5114,1173,5120,1172,5127,1172,5133,1172,5140,1172,5146,1172,5152,1172,5159,1172,5165,1172,5171,1172,5178,1171,5184,1171,5190,1171,5197,1171,5203,1171,5209,1170,5216,1170,5222,1170,5229,1170,5235,1170,5241,1169,5248,1169,5254,1169,5260,1169,5267,1169,5273,1169,5279,1169,5286,1169,5292,1169,5298,1169,5305,1169,5311,1169,5318,1169,5324,1170,5330,1170,5337,1170,5343,1170,5349,1170,5356,1171,5362,1171,5368,1171,5375,1171,5381,1171,5387,1171,5394,1172,5400,1172,5407,1172,5413,1172,5419,1172,5426,1172,5432,1172,5438,1172,5445,1173,5451,1173,5457,1173,5464,1173,5470,1173,5476,1173,5483,1173,5489,1173,5496,1173,5502,1173,5508,1173e" filled="false" stroked="true" strokeweight=".371318pt" strokecolor="#0080ff">
                <v:path arrowok="t"/>
              </v:shape>
              <v:shape style="position:absolute;left:2229;top:299;width:2737;height:940" type="#_x0000_t75" stroked="false">
                <v:imagedata r:id="rId32" o:title=""/>
              </v:shape>
            </v:group>
            <v:group style="position:absolute;left:2004;top:236;width:3734;height:999" coordorigin="2004,236" coordsize="3734,999">
              <v:shape style="position:absolute;left:2004;top:236;width:3734;height:999" coordorigin="2004,236" coordsize="3734,999" path="m2004,1234l5737,1234,5737,236,2004,236,2004,1234xe" filled="false" stroked="true" strokeweight=".371318pt" strokecolor="#000000">
                <v:path arrowok="t"/>
              </v:shape>
            </v:group>
            <v:group style="position:absolute;left:1861;top:236;width:143;height:999" coordorigin="1861,236" coordsize="143,999">
              <v:shape style="position:absolute;left:1861;top:236;width:143;height:999" coordorigin="1861,236" coordsize="143,999" path="m1861,1234l2004,1234,2004,236,1861,236,1861,1234xe" filled="true" fillcolor="#87ceeb" stroked="false">
                <v:path arrowok="t"/>
                <v:fill type="solid"/>
              </v:shape>
            </v:group>
            <v:group style="position:absolute;left:1861;top:236;width:143;height:999" coordorigin="1861,236" coordsize="143,999">
              <v:shape style="position:absolute;left:1861;top:236;width:143;height:999" coordorigin="1861,236" coordsize="143,999" path="m1861,1234l2004,1234,2004,236,1861,236,1861,123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90.053207pt;margin-top:-50.279758pt;width:197.05pt;height:53.1pt;mso-position-horizontal-relative:page;mso-position-vertical-relative:paragraph;z-index:2512" coordorigin="1801,-1006" coordsize="3941,1062">
            <v:group style="position:absolute;left:1805;top:-65;width:57;height:2" coordorigin="1805,-65" coordsize="57,2">
              <v:shape style="position:absolute;left:1805;top:-65;width:57;height:2" coordorigin="1805,-65" coordsize="57,0" path="m1861,-65l1805,-65e" filled="false" stroked="true" strokeweight=".371318pt" strokecolor="#000000">
                <v:path arrowok="t"/>
              </v:shape>
            </v:group>
            <v:group style="position:absolute;left:1805;top:-348;width:57;height:2" coordorigin="1805,-348" coordsize="57,2">
              <v:shape style="position:absolute;left:1805;top:-348;width:57;height:2" coordorigin="1805,-348" coordsize="57,0" path="m1861,-348l1805,-348e" filled="false" stroked="true" strokeweight=".371318pt" strokecolor="#000000">
                <v:path arrowok="t"/>
              </v:shape>
            </v:group>
            <v:group style="position:absolute;left:1805;top:-632;width:57;height:2" coordorigin="1805,-632" coordsize="57,2">
              <v:shape style="position:absolute;left:1805;top:-632;width:57;height:2" coordorigin="1805,-632" coordsize="57,0" path="m1861,-632l1805,-632e" filled="false" stroked="true" strokeweight=".371318pt" strokecolor="#000000">
                <v:path arrowok="t"/>
              </v:shape>
            </v:group>
            <v:group style="position:absolute;left:1805;top:-915;width:57;height:2" coordorigin="1805,-915" coordsize="57,2">
              <v:shape style="position:absolute;left:1805;top:-915;width:57;height:2" coordorigin="1805,-915" coordsize="57,0" path="m1861,-915l1805,-915e" filled="false" stroked="true" strokeweight=".371318pt" strokecolor="#000000">
                <v:path arrowok="t"/>
              </v:shape>
            </v:group>
            <v:group style="position:absolute;left:2329;top:-4;width:2;height:57" coordorigin="2329,-4" coordsize="2,57">
              <v:shape style="position:absolute;left:2329;top:-4;width:2;height:57" coordorigin="2329,-4" coordsize="0,57" path="m2329,-4l2329,53e" filled="false" stroked="true" strokeweight=".371318pt" strokecolor="#000000">
                <v:path arrowok="t"/>
              </v:shape>
            </v:group>
            <v:group style="position:absolute;left:2981;top:-4;width:2;height:57" coordorigin="2981,-4" coordsize="2,57">
              <v:shape style="position:absolute;left:2981;top:-4;width:2;height:57" coordorigin="2981,-4" coordsize="0,57" path="m2981,-4l2981,53e" filled="false" stroked="true" strokeweight=".371318pt" strokecolor="#000000">
                <v:path arrowok="t"/>
              </v:shape>
            </v:group>
            <v:group style="position:absolute;left:2888;top:-65;width:2;height:62" coordorigin="2888,-65" coordsize="2,62">
              <v:shape style="position:absolute;left:2888;top:-65;width:2;height:62" coordorigin="2888,-65" coordsize="0,62" path="m2888,-65l2888,-4e" filled="false" stroked="true" strokeweight=".455483pt" strokecolor="#0080ff">
                <v:path arrowok="t"/>
              </v:shape>
            </v:group>
            <v:group style="position:absolute;left:2961;top:-65;width:2;height:62" coordorigin="2961,-65" coordsize="2,62">
              <v:shape style="position:absolute;left:2961;top:-65;width:2;height:62" coordorigin="2961,-65" coordsize="0,62" path="m2961,-65l2961,-4e" filled="false" stroked="true" strokeweight=".49509pt" strokecolor="#0080ff">
                <v:path arrowok="t"/>
              </v:shape>
            </v:group>
            <v:group style="position:absolute;left:2915;top:-65;width:2;height:62" coordorigin="2915,-65" coordsize="2,62">
              <v:shape style="position:absolute;left:2915;top:-65;width:2;height:62" coordorigin="2915,-65" coordsize="0,62" path="m2915,-65l2915,-4e" filled="false" stroked="true" strokeweight=".490142pt" strokecolor="#0080ff">
                <v:path arrowok="t"/>
              </v:shape>
            </v:group>
            <v:group style="position:absolute;left:2979;top:-65;width:2;height:62" coordorigin="2979,-65" coordsize="2,62">
              <v:shape style="position:absolute;left:2979;top:-65;width:2;height:62" coordorigin="2979,-65" coordsize="0,62" path="m2979,-65l2979,-4e" filled="false" stroked="true" strokeweight=".430734pt" strokecolor="#0080ff">
                <v:path arrowok="t"/>
              </v:shape>
            </v:group>
            <v:group style="position:absolute;left:2790;top:-65;width:2;height:62" coordorigin="2790,-65" coordsize="2,62">
              <v:shape style="position:absolute;left:2790;top:-65;width:2;height:62" coordorigin="2790,-65" coordsize="0,62" path="m2790,-4l2790,-65e" filled="false" stroked="true" strokeweight=".371318pt" strokecolor="#0080ff">
                <v:path arrowok="t"/>
              </v:shape>
            </v:group>
            <v:group style="position:absolute;left:2763;top:-65;width:2;height:62" coordorigin="2763,-65" coordsize="2,62">
              <v:shape style="position:absolute;left:2763;top:-65;width:2;height:62" coordorigin="2763,-65" coordsize="0,62" path="m2763,-65l2763,-4e" filled="false" stroked="true" strokeweight=".445581pt" strokecolor="#0080ff">
                <v:path arrowok="t"/>
              </v:shape>
            </v:group>
            <v:group style="position:absolute;left:2785;top:-65;width:2;height:62" coordorigin="2785,-65" coordsize="2,62">
              <v:shape style="position:absolute;left:2785;top:-65;width:2;height:62" coordorigin="2785,-65" coordsize="0,62" path="m2785,-65l2785,-4e" filled="false" stroked="true" strokeweight=".475287pt" strokecolor="#0080ff">
                <v:path arrowok="t"/>
              </v:shape>
            </v:group>
            <v:group style="position:absolute;left:2844;top:-65;width:2;height:62" coordorigin="2844,-65" coordsize="2,62">
              <v:shape style="position:absolute;left:2844;top:-65;width:2;height:62" coordorigin="2844,-65" coordsize="0,62" path="m2844,-65l2844,-4e" filled="false" stroked="true" strokeweight=".405974pt" strokecolor="#0080ff">
                <v:path arrowok="t"/>
              </v:shape>
            </v:group>
            <v:group style="position:absolute;left:2967;top:-65;width:2;height:62" coordorigin="2967,-65" coordsize="2,62">
              <v:shape style="position:absolute;left:2967;top:-65;width:2;height:62" coordorigin="2967,-65" coordsize="0,62" path="m2967,-65l2967,-4e" filled="false" stroked="true" strokeweight=".480232pt" strokecolor="#0080ff">
                <v:path arrowok="t"/>
              </v:shape>
            </v:group>
            <v:group style="position:absolute;left:2860;top:-65;width:2;height:62" coordorigin="2860,-65" coordsize="2,62">
              <v:shape style="position:absolute;left:2860;top:-65;width:2;height:62" coordorigin="2860,-65" coordsize="0,62" path="m2860,-65l2860,-4e" filled="false" stroked="true" strokeweight=".401023pt" strokecolor="#0080ff">
                <v:path arrowok="t"/>
              </v:shape>
            </v:group>
            <v:group style="position:absolute;left:3632;top:-4;width:2;height:57" coordorigin="3632,-4" coordsize="2,57">
              <v:shape style="position:absolute;left:3632;top:-4;width:2;height:57" coordorigin="3632,-4" coordsize="0,57" path="m3632,-4l3632,53e" filled="false" stroked="true" strokeweight=".371318pt" strokecolor="#000000">
                <v:path arrowok="t"/>
              </v:shape>
            </v:group>
            <v:group style="position:absolute;left:3746;top:-65;width:2;height:62" coordorigin="3746,-65" coordsize="2,62">
              <v:shape style="position:absolute;left:3746;top:-65;width:2;height:62" coordorigin="3746,-65" coordsize="0,62" path="m3746,-65l3746,-4e" filled="false" stroked="true" strokeweight=".376268pt" strokecolor="#0080ff">
                <v:path arrowok="t"/>
              </v:shape>
            </v:group>
            <v:group style="position:absolute;left:3716;top:-65;width:2;height:62" coordorigin="3716,-65" coordsize="2,62">
              <v:shape style="position:absolute;left:3716;top:-65;width:2;height:62" coordorigin="3716,-65" coordsize="0,62" path="m3716,-65l3716,-4e" filled="false" stroked="true" strokeweight=".435679pt" strokecolor="#0080ff">
                <v:path arrowok="t"/>
              </v:shape>
            </v:group>
            <v:group style="position:absolute;left:3660;top:-65;width:2;height:62" coordorigin="3660,-65" coordsize="2,62">
              <v:shape style="position:absolute;left:3660;top:-65;width:2;height:62" coordorigin="3660,-65" coordsize="0,62" path="m3660,-65l3660,-4e" filled="false" stroked="true" strokeweight=".430728pt" strokecolor="#0080ff">
                <v:path arrowok="t"/>
              </v:shape>
            </v:group>
            <v:group style="position:absolute;left:3571;top:-65;width:2;height:62" coordorigin="3571,-65" coordsize="2,62">
              <v:shape style="position:absolute;left:3571;top:-65;width:2;height:62" coordorigin="3571,-65" coordsize="0,62" path="m3571,-65l3571,-4e" filled="false" stroked="true" strokeweight=".401023pt" strokecolor="#0080ff">
                <v:path arrowok="t"/>
              </v:shape>
            </v:group>
            <v:group style="position:absolute;left:3606;top:-65;width:2;height:62" coordorigin="3606,-65" coordsize="2,62">
              <v:shape style="position:absolute;left:3606;top:-65;width:2;height:62" coordorigin="3606,-65" coordsize="0,62" path="m3606,-65l3606,-4e" filled="false" stroked="true" strokeweight=".465385pt" strokecolor="#0080ff">
                <v:path arrowok="t"/>
              </v:shape>
            </v:group>
            <v:group style="position:absolute;left:3618;top:-65;width:2;height:62" coordorigin="3618,-65" coordsize="2,62">
              <v:shape style="position:absolute;left:3618;top:-65;width:2;height:62" coordorigin="3618,-65" coordsize="0,62" path="m3618,-65l3618,-4e" filled="false" stroked="true" strokeweight=".435679pt" strokecolor="#0080ff">
                <v:path arrowok="t"/>
              </v:shape>
            </v:group>
            <v:group style="position:absolute;left:3444;top:-65;width:2;height:62" coordorigin="3444,-65" coordsize="2,62">
              <v:shape style="position:absolute;left:3444;top:-65;width:2;height:62" coordorigin="3444,-65" coordsize="0,62" path="m3444,-65l3444,-4e" filled="false" stroked="true" strokeweight=".490128pt" strokecolor="#0080ff">
                <v:path arrowok="t"/>
              </v:shape>
            </v:group>
            <v:group style="position:absolute;left:3476;top:-65;width:2;height:62" coordorigin="3476,-65" coordsize="2,62">
              <v:shape style="position:absolute;left:3476;top:-65;width:2;height:62" coordorigin="3476,-65" coordsize="0,62" path="m3476,-65l3476,-4e" filled="false" stroked="true" strokeweight=".440628pt" strokecolor="#0080ff">
                <v:path arrowok="t"/>
              </v:shape>
            </v:group>
            <v:group style="position:absolute;left:3536;top:-65;width:2;height:62" coordorigin="3536,-65" coordsize="2,62">
              <v:shape style="position:absolute;left:3536;top:-65;width:2;height:62" coordorigin="3536,-65" coordsize="0,62" path="m3536,-65l3536,-4e" filled="false" stroked="true" strokeweight=".470336pt" strokecolor="#0080ff">
                <v:path arrowok="t"/>
              </v:shape>
            </v:group>
            <v:group style="position:absolute;left:3680;top:-65;width:2;height:62" coordorigin="3680,-65" coordsize="2,62">
              <v:shape style="position:absolute;left:3680;top:-65;width:2;height:62" coordorigin="3680,-65" coordsize="0,62" path="m3680,-65l3680,-4e" filled="false" stroked="true" strokeweight=".470336pt" strokecolor="#0080ff">
                <v:path arrowok="t"/>
              </v:shape>
            </v:group>
            <v:group style="position:absolute;left:3533;top:-65;width:2;height:62" coordorigin="3533,-65" coordsize="2,62">
              <v:shape style="position:absolute;left:3533;top:-65;width:2;height:62" coordorigin="3533,-65" coordsize="0,62" path="m3533,-65l3533,-4e" filled="false" stroked="true" strokeweight=".470332pt" strokecolor="#0080ff">
                <v:path arrowok="t"/>
              </v:shape>
            </v:group>
            <v:group style="position:absolute;left:3529;top:-65;width:2;height:62" coordorigin="3529,-65" coordsize="2,62">
              <v:shape style="position:absolute;left:3529;top:-65;width:2;height:62" coordorigin="3529,-65" coordsize="0,62" path="m3529,-65l3529,-4e" filled="false" stroked="true" strokeweight=".371318pt" strokecolor="#0080ff">
                <v:path arrowok="t"/>
              </v:shape>
            </v:group>
            <v:group style="position:absolute;left:3496;top:-65;width:2;height:62" coordorigin="3496,-65" coordsize="2,62">
              <v:shape style="position:absolute;left:3496;top:-65;width:2;height:62" coordorigin="3496,-65" coordsize="0,62" path="m3496,-65l3496,-4e" filled="false" stroked="true" strokeweight=".504984pt" strokecolor="#0080ff">
                <v:path arrowok="t"/>
              </v:shape>
            </v:group>
            <v:group style="position:absolute;left:3057;top:-65;width:2;height:62" coordorigin="3057,-65" coordsize="2,62">
              <v:shape style="position:absolute;left:3057;top:-65;width:2;height:62" coordorigin="3057,-65" coordsize="0,62" path="m3057,-65l3057,-4e" filled="false" stroked="true" strokeweight=".500046pt" strokecolor="#0080ff">
                <v:path arrowok="t"/>
              </v:shape>
            </v:group>
            <v:group style="position:absolute;left:3073;top:-65;width:2;height:62" coordorigin="3073,-65" coordsize="2,62">
              <v:shape style="position:absolute;left:3073;top:-65;width:2;height:62" coordorigin="3073,-65" coordsize="0,62" path="m3073,-65l3073,-4e" filled="false" stroked="true" strokeweight=".480243pt" strokecolor="#0080ff">
                <v:path arrowok="t"/>
              </v:shape>
            </v:group>
            <v:group style="position:absolute;left:3061;top:-65;width:2;height:62" coordorigin="3061,-65" coordsize="2,62">
              <v:shape style="position:absolute;left:3061;top:-65;width:2;height:62" coordorigin="3061,-65" coordsize="0,62" path="m3061,-65l3061,-4e" filled="false" stroked="true" strokeweight=".391121pt" strokecolor="#0080ff">
                <v:path arrowok="t"/>
              </v:shape>
            </v:group>
            <v:group style="position:absolute;left:3237;top:-65;width:2;height:62" coordorigin="3237,-65" coordsize="2,62">
              <v:shape style="position:absolute;left:3237;top:-65;width:2;height:62" coordorigin="3237,-65" coordsize="0,62" path="m3237,-65l3237,-4e" filled="false" stroked="true" strokeweight=".47528pt" strokecolor="#0080ff">
                <v:path arrowok="t"/>
              </v:shape>
            </v:group>
            <v:group style="position:absolute;left:3186;top:-65;width:2;height:62" coordorigin="3186,-65" coordsize="2,62">
              <v:shape style="position:absolute;left:3186;top:-65;width:2;height:62" coordorigin="3186,-65" coordsize="0,62" path="m3186,-65l3186,-4e" filled="false" stroked="true" strokeweight=".445581pt" strokecolor="#0080ff">
                <v:path arrowok="t"/>
              </v:shape>
            </v:group>
            <v:group style="position:absolute;left:3135;top:-65;width:2;height:62" coordorigin="3135,-65" coordsize="2,62">
              <v:shape style="position:absolute;left:3135;top:-65;width:2;height:62" coordorigin="3135,-65" coordsize="0,62" path="m3135,-65l3135,-4e" filled="false" stroked="true" strokeweight=".495104pt" strokecolor="#0080ff">
                <v:path arrowok="t"/>
              </v:shape>
            </v:group>
            <v:group style="position:absolute;left:3183;top:-65;width:2;height:62" coordorigin="3183,-65" coordsize="2,62">
              <v:shape style="position:absolute;left:3183;top:-65;width:2;height:62" coordorigin="3183,-65" coordsize="0,62" path="m3183,-65l3183,-4e" filled="false" stroked="true" strokeweight=".465387pt" strokecolor="#0080ff">
                <v:path arrowok="t"/>
              </v:shape>
            </v:group>
            <v:group style="position:absolute;left:3067;top:-65;width:2;height:62" coordorigin="3067,-65" coordsize="2,62">
              <v:shape style="position:absolute;left:3067;top:-65;width:2;height:62" coordorigin="3067,-65" coordsize="0,62" path="m3067,-65l3067,-4e" filled="false" stroked="true" strokeweight=".509928pt" strokecolor="#0080ff">
                <v:path arrowok="t"/>
              </v:shape>
            </v:group>
            <v:group style="position:absolute;left:3145;top:-65;width:2;height:62" coordorigin="3145,-65" coordsize="2,62">
              <v:shape style="position:absolute;left:3145;top:-65;width:2;height:62" coordorigin="3145,-65" coordsize="0,62" path="m3145,-65l3145,-4e" filled="false" stroked="true" strokeweight=".460434pt" strokecolor="#0080ff">
                <v:path arrowok="t"/>
              </v:shape>
            </v:group>
            <v:group style="position:absolute;left:3359;top:-65;width:2;height:62" coordorigin="3359,-65" coordsize="2,62">
              <v:shape style="position:absolute;left:3359;top:-65;width:2;height:62" coordorigin="3359,-65" coordsize="0,62" path="m3359,-65l3359,-4e" filled="false" stroked="true" strokeweight=".38617pt" strokecolor="#0080ff">
                <v:path arrowok="t"/>
              </v:shape>
            </v:group>
            <v:group style="position:absolute;left:3337;top:-65;width:2;height:62" coordorigin="3337,-65" coordsize="2,62">
              <v:shape style="position:absolute;left:3337;top:-65;width:2;height:62" coordorigin="3337,-65" coordsize="0,62" path="m3337,-65l3337,-4e" filled="false" stroked="true" strokeweight=".48026pt" strokecolor="#0080ff">
                <v:path arrowok="t"/>
              </v:shape>
            </v:group>
            <v:group style="position:absolute;left:3276;top:-65;width:2;height:62" coordorigin="3276,-65" coordsize="2,62">
              <v:shape style="position:absolute;left:3276;top:-65;width:2;height:62" coordorigin="3276,-65" coordsize="0,62" path="m3276,-65l3276,-4e" filled="false" stroked="true" strokeweight=".420827pt" strokecolor="#0080ff">
                <v:path arrowok="t"/>
              </v:shape>
            </v:group>
            <v:group style="position:absolute;left:3176;top:-65;width:2;height:62" coordorigin="3176,-65" coordsize="2,62">
              <v:shape style="position:absolute;left:3176;top:-65;width:2;height:62" coordorigin="3176,-65" coordsize="0,62" path="m3176,-65l3176,-4e" filled="false" stroked="true" strokeweight=".430729pt" strokecolor="#0080ff">
                <v:path arrowok="t"/>
              </v:shape>
            </v:group>
            <v:group style="position:absolute;left:3289;top:-65;width:2;height:62" coordorigin="3289,-65" coordsize="2,62">
              <v:shape style="position:absolute;left:3289;top:-65;width:2;height:62" coordorigin="3289,-65" coordsize="0,62" path="m3289,-65l3289,-4e" filled="false" stroked="true" strokeweight=".470322pt" strokecolor="#0080ff">
                <v:path arrowok="t"/>
              </v:shape>
            </v:group>
            <v:group style="position:absolute;left:3180;top:-65;width:2;height:62" coordorigin="3180,-65" coordsize="2,62">
              <v:shape style="position:absolute;left:3180;top:-65;width:2;height:62" coordorigin="3180,-65" coordsize="0,62" path="m3180,-65l3180,-4e" filled="false" stroked="true" strokeweight=".44558pt" strokecolor="#0080ff">
                <v:path arrowok="t"/>
              </v:shape>
            </v:group>
            <v:group style="position:absolute;left:3273;top:-65;width:2;height:62" coordorigin="3273,-65" coordsize="2,62">
              <v:shape style="position:absolute;left:3273;top:-65;width:2;height:62" coordorigin="3273,-65" coordsize="0,62" path="m3273,-65l3273,-4e" filled="false" stroked="true" strokeweight=".425792pt" strokecolor="#0080ff">
                <v:path arrowok="t"/>
              </v:shape>
            </v:group>
            <v:group style="position:absolute;left:3220;top:-65;width:2;height:62" coordorigin="3220,-65" coordsize="2,62">
              <v:shape style="position:absolute;left:3220;top:-65;width:2;height:62" coordorigin="3220,-65" coordsize="0,62" path="m3220,-65l3220,-4e" filled="false" stroked="true" strokeweight=".455489pt" strokecolor="#0080ff">
                <v:path arrowok="t"/>
              </v:shape>
            </v:group>
            <v:group style="position:absolute;left:3089;top:-65;width:2;height:62" coordorigin="3089,-65" coordsize="2,62">
              <v:shape style="position:absolute;left:3089;top:-65;width:2;height:62" coordorigin="3089,-65" coordsize="0,62" path="m3089,-65l3089,-4e" filled="false" stroked="true" strokeweight=".415876pt" strokecolor="#0080ff">
                <v:path arrowok="t"/>
              </v:shape>
            </v:group>
            <v:group style="position:absolute;left:3096;top:-65;width:2;height:62" coordorigin="3096,-65" coordsize="2,62">
              <v:shape style="position:absolute;left:3096;top:-65;width:2;height:62" coordorigin="3096,-65" coordsize="0,62" path="m3096,-65l3096,-4e" filled="false" stroked="true" strokeweight=".534695pt" strokecolor="#0080ff">
                <v:path arrowok="t"/>
              </v:shape>
            </v:group>
            <v:group style="position:absolute;left:3212;top:-65;width:2;height:62" coordorigin="3212,-65" coordsize="2,62">
              <v:shape style="position:absolute;left:3212;top:-65;width:2;height:62" coordorigin="3212,-65" coordsize="0,62" path="m3212,-65l3212,-4e" filled="false" stroked="true" strokeweight=".401027pt" strokecolor="#0080ff">
                <v:path arrowok="t"/>
              </v:shape>
            </v:group>
            <v:group style="position:absolute;left:3416;top:-65;width:2;height:62" coordorigin="3416,-65" coordsize="2,62">
              <v:shape style="position:absolute;left:3416;top:-65;width:2;height:62" coordorigin="3416,-65" coordsize="0,62" path="m3416,-65l3416,-4e" filled="false" stroked="true" strokeweight=".490137pt" strokecolor="#0080ff">
                <v:path arrowok="t"/>
              </v:shape>
            </v:group>
            <v:group style="position:absolute;left:3427;top:-65;width:2;height:62" coordorigin="3427,-65" coordsize="2,62">
              <v:shape style="position:absolute;left:3427;top:-65;width:2;height:62" coordorigin="3427,-65" coordsize="0,62" path="m3427,-65l3427,-4e" filled="false" stroked="true" strokeweight=".440633pt" strokecolor="#0080ff">
                <v:path arrowok="t"/>
              </v:shape>
            </v:group>
            <v:group style="position:absolute;left:3027;top:-65;width:2;height:62" coordorigin="3027,-65" coordsize="2,62">
              <v:shape style="position:absolute;left:3027;top:-65;width:2;height:62" coordorigin="3027,-65" coordsize="0,62" path="m3027,-65l3027,-4e" filled="false" stroked="true" strokeweight=".396074pt" strokecolor="#0080ff">
                <v:path arrowok="t"/>
              </v:shape>
            </v:group>
            <v:group style="position:absolute;left:3693;top:-65;width:2;height:62" coordorigin="3693,-65" coordsize="2,62">
              <v:shape style="position:absolute;left:3693;top:-65;width:2;height:62" coordorigin="3693,-65" coordsize="0,62" path="m3693,-4l3693,-65e" filled="false" stroked="true" strokeweight=".371318pt" strokecolor="#0080ff">
                <v:path arrowok="t"/>
              </v:shape>
            </v:group>
            <v:group style="position:absolute;left:3742;top:-65;width:2;height:62" coordorigin="3742,-65" coordsize="2,62">
              <v:shape style="position:absolute;left:3742;top:-65;width:2;height:62" coordorigin="3742,-65" coordsize="0,62" path="m3742,-65l3742,-4e" filled="false" stroked="true" strokeweight=".430728pt" strokecolor="#0080ff">
                <v:path arrowok="t"/>
              </v:shape>
            </v:group>
            <v:group style="position:absolute;left:3397;top:-65;width:2;height:62" coordorigin="3397,-65" coordsize="2,62">
              <v:shape style="position:absolute;left:3397;top:-65;width:2;height:62" coordorigin="3397,-65" coordsize="0,62" path="m3397,-65l3397,-4e" filled="false" stroked="true" strokeweight=".485185pt" strokecolor="#0080ff">
                <v:path arrowok="t"/>
              </v:shape>
            </v:group>
            <v:group style="position:absolute;left:3117;top:-65;width:2;height:62" coordorigin="3117,-65" coordsize="2,62">
              <v:shape style="position:absolute;left:3117;top:-65;width:2;height:62" coordorigin="3117,-65" coordsize="0,62" path="m3117,-65l3117,-4e" filled="false" stroked="true" strokeweight=".391136pt" strokecolor="#0080ff">
                <v:path arrowok="t"/>
              </v:shape>
            </v:group>
            <v:group style="position:absolute;left:2759;top:-65;width:2;height:62" coordorigin="2759,-65" coordsize="2,62">
              <v:shape style="position:absolute;left:2759;top:-65;width:2;height:62" coordorigin="2759,-65" coordsize="0,62" path="m2759,-65l2759,-4e" filled="false" stroked="true" strokeweight=".445581pt" strokecolor="#0080ff">
                <v:path arrowok="t"/>
              </v:shape>
            </v:group>
            <v:group style="position:absolute;left:3509;top:-65;width:2;height:62" coordorigin="3509,-65" coordsize="2,62">
              <v:shape style="position:absolute;left:3509;top:-65;width:2;height:62" coordorigin="3509,-65" coordsize="0,62" path="m3509,-4l3509,-65e" filled="false" stroked="true" strokeweight=".371318pt" strokecolor="#0080ff">
                <v:path arrowok="t"/>
              </v:shape>
            </v:group>
            <v:group style="position:absolute;left:3467;top:-65;width:2;height:62" coordorigin="3467,-65" coordsize="2,62">
              <v:shape style="position:absolute;left:3467;top:-65;width:2;height:62" coordorigin="3467,-65" coordsize="0,62" path="m3467,-4l3467,-65e" filled="false" stroked="true" strokeweight=".371318pt" strokecolor="#0080ff">
                <v:path arrowok="t"/>
              </v:shape>
            </v:group>
            <v:group style="position:absolute;left:3048;top:-65;width:2;height:62" coordorigin="3048,-65" coordsize="2,62">
              <v:shape style="position:absolute;left:3048;top:-65;width:2;height:62" coordorigin="3048,-65" coordsize="0,62" path="m3048,-65l3048,-4e" filled="false" stroked="true" strokeweight=".415876pt" strokecolor="#0080ff">
                <v:path arrowok="t"/>
              </v:shape>
            </v:group>
            <v:group style="position:absolute;left:3551;top:-65;width:2;height:62" coordorigin="3551,-65" coordsize="2,62">
              <v:shape style="position:absolute;left:3551;top:-65;width:2;height:62" coordorigin="3551,-65" coordsize="0,62" path="m3551,-65l3551,-4e" filled="false" stroked="true" strokeweight=".490143pt" strokecolor="#0080ff">
                <v:path arrowok="t"/>
              </v:shape>
            </v:group>
            <v:group style="position:absolute;left:3013;top:-65;width:2;height:62" coordorigin="3013,-65" coordsize="2,62">
              <v:shape style="position:absolute;left:3013;top:-65;width:2;height:62" coordorigin="3013,-65" coordsize="0,62" path="m3013,-65l3013,-4e" filled="false" stroked="true" strokeweight=".514889pt" strokecolor="#0080ff">
                <v:path arrowok="t"/>
              </v:shape>
            </v:group>
            <v:group style="position:absolute;left:3298;top:-65;width:2;height:62" coordorigin="3298,-65" coordsize="2,62">
              <v:shape style="position:absolute;left:3298;top:-65;width:2;height:62" coordorigin="3298,-65" coordsize="0,62" path="m3298,-65l3298,-4e" filled="false" stroked="true" strokeweight=".450534pt" strokecolor="#0080ff">
                <v:path arrowok="t"/>
              </v:shape>
            </v:group>
            <v:group style="position:absolute;left:3111;top:-65;width:2;height:62" coordorigin="3111,-65" coordsize="2,62">
              <v:shape style="position:absolute;left:3111;top:-65;width:2;height:62" coordorigin="3111,-65" coordsize="0,62" path="m3111,-65l3111,-4e" filled="false" stroked="true" strokeweight=".470348pt" strokecolor="#0080ff">
                <v:path arrowok="t"/>
              </v:shape>
            </v:group>
            <v:group style="position:absolute;left:3760;top:-65;width:2;height:62" coordorigin="3760,-65" coordsize="2,62">
              <v:shape style="position:absolute;left:3760;top:-65;width:2;height:62" coordorigin="3760,-65" coordsize="0,62" path="m3760,-65l3760,-4e" filled="false" stroked="true" strokeweight=".514898pt" strokecolor="#0080ff">
                <v:path arrowok="t"/>
              </v:shape>
            </v:group>
            <v:group style="position:absolute;left:3481;top:-65;width:2;height:62" coordorigin="3481,-65" coordsize="2,62">
              <v:shape style="position:absolute;left:3481;top:-65;width:2;height:62" coordorigin="3481,-65" coordsize="0,62" path="m3481,-65l3481,-4e" filled="false" stroked="true" strokeweight=".465377pt" strokecolor="#0080ff">
                <v:path arrowok="t"/>
              </v:shape>
            </v:group>
            <v:group style="position:absolute;left:3464;top:-65;width:2;height:62" coordorigin="3464,-65" coordsize="2,62">
              <v:shape style="position:absolute;left:3464;top:-65;width:2;height:62" coordorigin="3464,-65" coordsize="0,62" path="m3464,-65l3464,-4e" filled="false" stroked="true" strokeweight=".465387pt" strokecolor="#0080ff">
                <v:path arrowok="t"/>
              </v:shape>
            </v:group>
            <v:group style="position:absolute;left:3472;top:-65;width:2;height:62" coordorigin="3472,-65" coordsize="2,62">
              <v:shape style="position:absolute;left:3472;top:-65;width:2;height:62" coordorigin="3472,-65" coordsize="0,62" path="m3472,-65l3472,-4e" filled="false" stroked="true" strokeweight=".391121pt" strokecolor="#0080ff">
                <v:path arrowok="t"/>
              </v:shape>
            </v:group>
            <v:group style="position:absolute;left:3161;top:-65;width:2;height:62" coordorigin="3161,-65" coordsize="2,62">
              <v:shape style="position:absolute;left:3161;top:-65;width:2;height:62" coordorigin="3161,-65" coordsize="0,62" path="m3161,-65l3161,-4e" filled="false" stroked="true" strokeweight=".490146pt" strokecolor="#0080ff">
                <v:path arrowok="t"/>
              </v:shape>
            </v:group>
            <v:group style="position:absolute;left:3364;top:-65;width:2;height:62" coordorigin="3364,-65" coordsize="2,62">
              <v:shape style="position:absolute;left:3364;top:-65;width:2;height:62" coordorigin="3364,-65" coordsize="0,62" path="m3364,-65l3364,-4e" filled="false" stroked="true" strokeweight=".470344pt" strokecolor="#0080ff">
                <v:path arrowok="t"/>
              </v:shape>
            </v:group>
            <v:group style="position:absolute;left:3260;top:-65;width:2;height:62" coordorigin="3260,-65" coordsize="2,62">
              <v:shape style="position:absolute;left:3260;top:-65;width:2;height:62" coordorigin="3260,-65" coordsize="0,62" path="m3260,-65l3260,-4e" filled="false" stroked="true" strokeweight=".450532pt" strokecolor="#0080ff">
                <v:path arrowok="t"/>
              </v:shape>
            </v:group>
            <v:group style="position:absolute;left:2854;top:-65;width:2;height:62" coordorigin="2854,-65" coordsize="2,62">
              <v:shape style="position:absolute;left:2854;top:-65;width:2;height:62" coordorigin="2854,-65" coordsize="0,62" path="m2854,-65l2854,-4e" filled="false" stroked="true" strokeweight=".465385pt" strokecolor="#0080ff">
                <v:path arrowok="t"/>
              </v:shape>
            </v:group>
            <v:group style="position:absolute;left:3317;top:-65;width:2;height:62" coordorigin="3317,-65" coordsize="2,62">
              <v:shape style="position:absolute;left:3317;top:-65;width:2;height:62" coordorigin="3317,-65" coordsize="0,62" path="m3317,-65l3317,-4e" filled="false" stroked="true" strokeweight=".514885pt" strokecolor="#0080ff">
                <v:path arrowok="t"/>
              </v:shape>
            </v:group>
            <v:group style="position:absolute;left:3196;top:-65;width:2;height:62" coordorigin="3196,-65" coordsize="2,62">
              <v:shape style="position:absolute;left:3196;top:-65;width:2;height:62" coordorigin="3196,-65" coordsize="0,62" path="m3196,-65l3196,-4e" filled="false" stroked="true" strokeweight=".381219pt" strokecolor="#0080ff">
                <v:path arrowok="t"/>
              </v:shape>
            </v:group>
            <v:group style="position:absolute;left:3256;top:-65;width:2;height:62" coordorigin="3256,-65" coordsize="2,62">
              <v:shape style="position:absolute;left:3256;top:-65;width:2;height:62" coordorigin="3256,-65" coordsize="0,62" path="m3256,-65l3256,-4e" filled="false" stroked="true" strokeweight=".45546pt" strokecolor="#0080ff">
                <v:path arrowok="t"/>
              </v:shape>
            </v:group>
            <v:group style="position:absolute;left:3614;top:-65;width:2;height:62" coordorigin="3614,-65" coordsize="2,62">
              <v:shape style="position:absolute;left:3614;top:-65;width:2;height:62" coordorigin="3614,-65" coordsize="0,62" path="m3614,-65l3614,-4e" filled="false" stroked="true" strokeweight=".495095pt" strokecolor="#0080ff">
                <v:path arrowok="t"/>
              </v:shape>
            </v:group>
            <v:group style="position:absolute;left:3568;top:-65;width:2;height:62" coordorigin="3568,-65" coordsize="2,62">
              <v:shape style="position:absolute;left:3568;top:-65;width:2;height:62" coordorigin="3568,-65" coordsize="0,62" path="m3568,-65l3568,-4e" filled="false" stroked="true" strokeweight=".430734pt" strokecolor="#0080ff">
                <v:path arrowok="t"/>
              </v:shape>
            </v:group>
            <v:group style="position:absolute;left:2974;top:-65;width:2;height:62" coordorigin="2974,-65" coordsize="2,62">
              <v:shape style="position:absolute;left:2974;top:-65;width:2;height:62" coordorigin="2974,-65" coordsize="0,62" path="m2974,-65l2974,-4e" filled="false" stroked="true" strokeweight=".480238pt" strokecolor="#0080ff">
                <v:path arrowok="t"/>
              </v:shape>
            </v:group>
            <v:group style="position:absolute;left:3843;top:-65;width:2;height:62" coordorigin="3843,-65" coordsize="2,62">
              <v:shape style="position:absolute;left:3843;top:-65;width:2;height:62" coordorigin="3843,-65" coordsize="0,62" path="m3843,-65l3843,-4e" filled="false" stroked="true" strokeweight=".460435pt" strokecolor="#0080ff">
                <v:path arrowok="t"/>
              </v:shape>
            </v:group>
            <v:group style="position:absolute;left:3888;top:-65;width:2;height:62" coordorigin="3888,-65" coordsize="2,62">
              <v:shape style="position:absolute;left:3888;top:-65;width:2;height:62" coordorigin="3888,-65" coordsize="0,62" path="m3888,-4l3888,-65e" filled="false" stroked="true" strokeweight=".371318pt" strokecolor="#0080ff">
                <v:path arrowok="t"/>
              </v:shape>
            </v:group>
            <v:group style="position:absolute;left:3872;top:-65;width:2;height:62" coordorigin="3872,-65" coordsize="2,62">
              <v:shape style="position:absolute;left:3872;top:-65;width:2;height:62" coordorigin="3872,-65" coordsize="0,62" path="m3872,-65l3872,-4e" filled="false" stroked="true" strokeweight=".460434pt" strokecolor="#0080ff">
                <v:path arrowok="t"/>
              </v:shape>
            </v:group>
            <v:group style="position:absolute;left:3846;top:-65;width:2;height:62" coordorigin="3846,-65" coordsize="2,62">
              <v:shape style="position:absolute;left:3846;top:-65;width:2;height:62" coordorigin="3846,-65" coordsize="0,62" path="m3846,-4l3846,-65e" filled="false" stroked="true" strokeweight=".371318pt" strokecolor="#0080ff">
                <v:path arrowok="t"/>
              </v:shape>
            </v:group>
            <v:group style="position:absolute;left:3813;top:-65;width:2;height:62" coordorigin="3813,-65" coordsize="2,62">
              <v:shape style="position:absolute;left:3813;top:-65;width:2;height:62" coordorigin="3813,-65" coordsize="0,62" path="m3813,-4l3813,-65e" filled="false" stroked="true" strokeweight=".371318pt" strokecolor="#0080ff">
                <v:path arrowok="t"/>
              </v:shape>
            </v:group>
            <v:group style="position:absolute;left:2869;top:-65;width:2;height:62" coordorigin="2869,-65" coordsize="2,62">
              <v:shape style="position:absolute;left:2869;top:-65;width:2;height:62" coordorigin="2869,-65" coordsize="0,62" path="m2869,-65l2869,-4e" filled="false" stroked="true" strokeweight=".420829pt" strokecolor="#0080ff">
                <v:path arrowok="t"/>
              </v:shape>
            </v:group>
            <v:group style="position:absolute;left:3562;top:-65;width:2;height:62" coordorigin="3562,-65" coordsize="2,62">
              <v:shape style="position:absolute;left:3562;top:-65;width:2;height:62" coordorigin="3562,-65" coordsize="0,62" path="m3562,-65l3562,-4e" filled="false" stroked="true" strokeweight=".410925pt" strokecolor="#0080ff">
                <v:path arrowok="t"/>
              </v:shape>
            </v:group>
            <v:group style="position:absolute;left:2903;top:-65;width:2;height:62" coordorigin="2903,-65" coordsize="2,62">
              <v:shape style="position:absolute;left:2903;top:-65;width:2;height:62" coordorigin="2903,-65" coordsize="0,62" path="m2903,-65l2903,-4e" filled="false" stroked="true" strokeweight=".465385pt" strokecolor="#0080ff">
                <v:path arrowok="t"/>
              </v:shape>
            </v:group>
            <v:group style="position:absolute;left:2679;top:-65;width:2;height:62" coordorigin="2679,-65" coordsize="2,62">
              <v:shape style="position:absolute;left:2679;top:-65;width:2;height:62" coordorigin="2679,-65" coordsize="0,62" path="m2679,-65l2679,-4e" filled="false" stroked="true" strokeweight=".401023pt" strokecolor="#0080ff">
                <v:path arrowok="t"/>
              </v:shape>
            </v:group>
            <v:group style="position:absolute;left:2717;top:-65;width:2;height:62" coordorigin="2717,-65" coordsize="2,62">
              <v:shape style="position:absolute;left:2717;top:-65;width:2;height:62" coordorigin="2717,-65" coordsize="0,62" path="m2717,-4l2717,-65e" filled="false" stroked="true" strokeweight=".371318pt" strokecolor="#0080ff">
                <v:path arrowok="t"/>
              </v:shape>
            </v:group>
            <v:group style="position:absolute;left:3251;top:-65;width:2;height:62" coordorigin="3251,-65" coordsize="2,62">
              <v:shape style="position:absolute;left:3251;top:-65;width:2;height:62" coordorigin="3251,-65" coordsize="0,62" path="m3251,-65l3251,-4e" filled="false" stroked="true" strokeweight=".500053pt" strokecolor="#0080ff">
                <v:path arrowok="t"/>
              </v:shape>
            </v:group>
            <v:group style="position:absolute;left:3382;top:-65;width:2;height:62" coordorigin="3382,-65" coordsize="2,62">
              <v:shape style="position:absolute;left:3382;top:-65;width:2;height:62" coordorigin="3382,-65" coordsize="0,62" path="m3382,-65l3382,-4e" filled="false" stroked="true" strokeweight=".4951pt" strokecolor="#0080ff">
                <v:path arrowok="t"/>
              </v:shape>
            </v:group>
            <v:group style="position:absolute;left:4073;top:-65;width:2;height:62" coordorigin="4073,-65" coordsize="2,62">
              <v:shape style="position:absolute;left:4073;top:-65;width:2;height:62" coordorigin="4073,-65" coordsize="0,62" path="m4073,-65l4073,-4e" filled="false" stroked="true" strokeweight=".376268pt" strokecolor="#0080ff">
                <v:path arrowok="t"/>
              </v:shape>
            </v:group>
            <v:group style="position:absolute;left:4113;top:-65;width:2;height:62" coordorigin="4113,-65" coordsize="2,62">
              <v:shape style="position:absolute;left:4113;top:-65;width:2;height:62" coordorigin="4113,-65" coordsize="0,62" path="m4113,-4l4113,-65e" filled="false" stroked="true" strokeweight=".371318pt" strokecolor="#0080ff">
                <v:path arrowok="t"/>
              </v:shape>
            </v:group>
            <v:group style="position:absolute;left:3974;top:-65;width:2;height:62" coordorigin="3974,-65" coordsize="2,62">
              <v:shape style="position:absolute;left:3974;top:-65;width:2;height:62" coordorigin="3974,-65" coordsize="0,62" path="m3974,-4l3974,-65e" filled="false" stroked="true" strokeweight=".371318pt" strokecolor="#0080ff">
                <v:path arrowok="t"/>
              </v:shape>
            </v:group>
            <v:group style="position:absolute;left:4038;top:-65;width:2;height:62" coordorigin="4038,-65" coordsize="2,62">
              <v:shape style="position:absolute;left:4038;top:-65;width:2;height:62" coordorigin="4038,-65" coordsize="0,62" path="m4038,-4l4038,-65e" filled="false" stroked="true" strokeweight=".371318pt" strokecolor="#0080ff">
                <v:path arrowok="t"/>
              </v:shape>
            </v:group>
            <v:group style="position:absolute;left:4091;top:-65;width:2;height:62" coordorigin="4091,-65" coordsize="2,62">
              <v:shape style="position:absolute;left:4091;top:-65;width:2;height:62" coordorigin="4091,-65" coordsize="0,62" path="m4091,-4l4091,-65e" filled="false" stroked="true" strokeweight=".371318pt" strokecolor="#0080ff">
                <v:path arrowok="t"/>
              </v:shape>
            </v:group>
            <v:group style="position:absolute;left:3963;top:-65;width:2;height:62" coordorigin="3963,-65" coordsize="2,62">
              <v:shape style="position:absolute;left:3963;top:-65;width:2;height:62" coordorigin="3963,-65" coordsize="0,62" path="m3963,-65l3963,-4e" filled="false" stroked="true" strokeweight=".396072pt" strokecolor="#0080ff">
                <v:path arrowok="t"/>
              </v:shape>
            </v:group>
            <v:group style="position:absolute;left:4096;top:-65;width:2;height:62" coordorigin="4096,-65" coordsize="2,62">
              <v:shape style="position:absolute;left:4096;top:-65;width:2;height:62" coordorigin="4096,-65" coordsize="0,62" path="m4096,-4l4096,-65e" filled="false" stroked="true" strokeweight=".371318pt" strokecolor="#0080ff">
                <v:path arrowok="t"/>
              </v:shape>
            </v:group>
            <v:group style="position:absolute;left:4022;top:-65;width:2;height:62" coordorigin="4022,-65" coordsize="2,62">
              <v:shape style="position:absolute;left:4022;top:-65;width:2;height:62" coordorigin="4022,-65" coordsize="0,62" path="m4022,-65l4022,-4e" filled="false" stroked="true" strokeweight=".435679pt" strokecolor="#0080ff">
                <v:path arrowok="t"/>
              </v:shape>
            </v:group>
            <v:group style="position:absolute;left:4104;top:-65;width:2;height:62" coordorigin="4104,-65" coordsize="2,62">
              <v:shape style="position:absolute;left:4104;top:-65;width:2;height:62" coordorigin="4104,-65" coordsize="0,62" path="m4104,-4l4104,-65e" filled="false" stroked="true" strokeweight=".371318pt" strokecolor="#0080ff">
                <v:path arrowok="t"/>
              </v:shape>
            </v:group>
            <v:group style="position:absolute;left:4080;top:-65;width:2;height:62" coordorigin="4080,-65" coordsize="2,62">
              <v:shape style="position:absolute;left:4080;top:-65;width:2;height:62" coordorigin="4080,-65" coordsize="0,62" path="m4080,-4l4080,-65e" filled="false" stroked="true" strokeweight=".371318pt" strokecolor="#0080ff">
                <v:path arrowok="t"/>
              </v:shape>
            </v:group>
            <v:group style="position:absolute;left:3914;top:-65;width:2;height:62" coordorigin="3914,-65" coordsize="2,62">
              <v:shape style="position:absolute;left:3914;top:-65;width:2;height:62" coordorigin="3914,-65" coordsize="0,62" path="m3914,-4l3914,-65e" filled="false" stroked="true" strokeweight=".371318pt" strokecolor="#0080ff">
                <v:path arrowok="t"/>
              </v:shape>
            </v:group>
            <v:group style="position:absolute;left:3735;top:-65;width:2;height:62" coordorigin="3735,-65" coordsize="2,62">
              <v:shape style="position:absolute;left:3735;top:-65;width:2;height:62" coordorigin="3735,-65" coordsize="0,62" path="m3735,-65l3735,-4e" filled="false" stroked="true" strokeweight=".485189pt" strokecolor="#0080ff">
                <v:path arrowok="t"/>
              </v:shape>
            </v:group>
            <v:group style="position:absolute;left:3216;top:-65;width:2;height:62" coordorigin="3216,-65" coordsize="2,62">
              <v:shape style="position:absolute;left:3216;top:-65;width:2;height:62" coordorigin="3216,-65" coordsize="0,62" path="m3216,-65l3216,-4e" filled="false" stroked="true" strokeweight=".504990pt" strokecolor="#0080ff">
                <v:path arrowok="t"/>
              </v:shape>
            </v:group>
            <v:group style="position:absolute;left:3064;top:-65;width:2;height:62" coordorigin="3064,-65" coordsize="2,62">
              <v:shape style="position:absolute;left:3064;top:-65;width:2;height:62" coordorigin="3064,-65" coordsize="0,62" path="m3064,-65l3064,-4e" filled="false" stroked="true" strokeweight=".460441pt" strokecolor="#0080ff">
                <v:path arrowok="t"/>
              </v:shape>
            </v:group>
            <v:group style="position:absolute;left:3634;top:-65;width:2;height:62" coordorigin="3634,-65" coordsize="2,62">
              <v:shape style="position:absolute;left:3634;top:-65;width:2;height:62" coordorigin="3634,-65" coordsize="0,62" path="m3634,-65l3634,-4e" filled="false" stroked="true" strokeweight=".485189pt" strokecolor="#0080ff">
                <v:path arrowok="t"/>
              </v:shape>
            </v:group>
            <v:group style="position:absolute;left:3460;top:-65;width:2;height:62" coordorigin="3460,-65" coordsize="2,62">
              <v:shape style="position:absolute;left:3460;top:-65;width:2;height:62" coordorigin="3460,-65" coordsize="0,62" path="m3460,-65l3460,-4e" filled="false" stroked="true" strokeweight=".470337pt" strokecolor="#0080ff">
                <v:path arrowok="t"/>
              </v:shape>
            </v:group>
            <v:group style="position:absolute;left:3036;top:-65;width:2;height:62" coordorigin="3036,-65" coordsize="2,62">
              <v:shape style="position:absolute;left:3036;top:-65;width:2;height:62" coordorigin="3036,-65" coordsize="0,62" path="m3036,-65l3036,-4e" filled="false" stroked="true" strokeweight=".504989pt" strokecolor="#0080ff">
                <v:path arrowok="t"/>
              </v:shape>
            </v:group>
            <v:group style="position:absolute;left:3127;top:-65;width:2;height:62" coordorigin="3127,-65" coordsize="2,62">
              <v:shape style="position:absolute;left:3127;top:-65;width:2;height:62" coordorigin="3127,-65" coordsize="0,62" path="m3127,-65l3127,-4e" filled="false" stroked="true" strokeweight=".51985pt" strokecolor="#0080ff">
                <v:path arrowok="t"/>
              </v:shape>
            </v:group>
            <v:group style="position:absolute;left:3486;top:-65;width:2;height:62" coordorigin="3486,-65" coordsize="2,62">
              <v:shape style="position:absolute;left:3486;top:-65;width:2;height:62" coordorigin="3486,-65" coordsize="0,62" path="m3486,-65l3486,-4e" filled="false" stroked="true" strokeweight=".470336pt" strokecolor="#0080ff">
                <v:path arrowok="t"/>
              </v:shape>
            </v:group>
            <v:group style="position:absolute;left:3002;top:-65;width:2;height:62" coordorigin="3002,-65" coordsize="2,62">
              <v:shape style="position:absolute;left:3002;top:-65;width:2;height:62" coordorigin="3002,-65" coordsize="0,62" path="m3002,-65l3002,-4e" filled="false" stroked="true" strokeweight=".445588pt" strokecolor="#0080ff">
                <v:path arrowok="t"/>
              </v:shape>
            </v:group>
            <v:group style="position:absolute;left:2865;top:-65;width:2;height:62" coordorigin="2865,-65" coordsize="2,62">
              <v:shape style="position:absolute;left:2865;top:-65;width:2;height:62" coordorigin="2865,-65" coordsize="0,62" path="m2865,-65l2865,-4e" filled="false" stroked="true" strokeweight=".485182pt" strokecolor="#0080ff">
                <v:path arrowok="t"/>
              </v:shape>
            </v:group>
            <v:group style="position:absolute;left:2795;top:-65;width:2;height:62" coordorigin="2795,-65" coordsize="2,62">
              <v:shape style="position:absolute;left:2795;top:-65;width:2;height:62" coordorigin="2795,-65" coordsize="0,62" path="m2795,-65l2795,-4e" filled="false" stroked="true" strokeweight=".440627pt" strokecolor="#0080ff">
                <v:path arrowok="t"/>
              </v:shape>
            </v:group>
            <v:group style="position:absolute;left:3352;top:-65;width:2;height:62" coordorigin="3352,-65" coordsize="2,62">
              <v:shape style="position:absolute;left:3352;top:-65;width:2;height:62" coordorigin="3352,-65" coordsize="0,62" path="m3352,-65l3352,-4e" filled="false" stroked="true" strokeweight=".445578pt" strokecolor="#0080ff">
                <v:path arrowok="t"/>
              </v:shape>
            </v:group>
            <v:group style="position:absolute;left:3099;top:-65;width:2;height:62" coordorigin="3099,-65" coordsize="2,62">
              <v:shape style="position:absolute;left:3099;top:-65;width:2;height:62" coordorigin="3099,-65" coordsize="0,62" path="m3099,-65l3099,-4e" filled="false" stroked="true" strokeweight=".485192pt" strokecolor="#0080ff">
                <v:path arrowok="t"/>
              </v:shape>
            </v:group>
            <v:group style="position:absolute;left:2745;top:-65;width:2;height:62" coordorigin="2745,-65" coordsize="2,62">
              <v:shape style="position:absolute;left:2745;top:-65;width:2;height:62" coordorigin="2745,-65" coordsize="0,62" path="m2745,-4l2745,-65e" filled="false" stroked="true" strokeweight=".371318pt" strokecolor="#0080ff">
                <v:path arrowok="t"/>
              </v:shape>
            </v:group>
            <v:group style="position:absolute;left:3546;top:-65;width:2;height:62" coordorigin="3546,-65" coordsize="2,62">
              <v:shape style="position:absolute;left:3546;top:-65;width:2;height:62" coordorigin="3546,-65" coordsize="0,62" path="m3546,-65l3546,-4e" filled="false" stroked="true" strokeweight=".465379pt" strokecolor="#0080ff">
                <v:path arrowok="t"/>
              </v:shape>
            </v:group>
            <v:group style="position:absolute;left:3040;top:-65;width:2;height:62" coordorigin="3040,-65" coordsize="2,62">
              <v:shape style="position:absolute;left:3040;top:-65;width:2;height:62" coordorigin="3040,-65" coordsize="0,62" path="m3040,-65l3040,-4e" filled="false" stroked="true" strokeweight=".534711pt" strokecolor="#0080ff">
                <v:path arrowok="t"/>
              </v:shape>
            </v:group>
            <v:group style="position:absolute;left:3203;top:-65;width:2;height:62" coordorigin="3203,-65" coordsize="2,62">
              <v:shape style="position:absolute;left:3203;top:-65;width:2;height:62" coordorigin="3203,-65" coordsize="0,62" path="m3203,-65l3203,-4e" filled="false" stroked="true" strokeweight=".470338pt" strokecolor="#0080ff">
                <v:path arrowok="t"/>
              </v:shape>
            </v:group>
            <v:group style="position:absolute;left:3388;top:-65;width:2;height:62" coordorigin="3388,-65" coordsize="2,62">
              <v:shape style="position:absolute;left:3388;top:-65;width:2;height:62" coordorigin="3388,-65" coordsize="0,62" path="m3388,-65l3388,-4e" filled="false" stroked="true" strokeweight=".495083pt" strokecolor="#0080ff">
                <v:path arrowok="t"/>
              </v:shape>
            </v:group>
            <v:group style="position:absolute;left:3672;top:-65;width:2;height:62" coordorigin="3672,-65" coordsize="2,62">
              <v:shape style="position:absolute;left:3672;top:-65;width:2;height:62" coordorigin="3672,-65" coordsize="0,62" path="m3672,-65l3672,-4e" filled="false" stroked="true" strokeweight=".445591pt" strokecolor="#0080ff">
                <v:path arrowok="t"/>
              </v:shape>
            </v:group>
            <v:group style="position:absolute;left:2927;top:-65;width:2;height:62" coordorigin="2927,-65" coordsize="2,62">
              <v:shape style="position:absolute;left:2927;top:-65;width:2;height:62" coordorigin="2927,-65" coordsize="0,62" path="m2927,-65l2927,-4e" filled="false" stroked="true" strokeweight=".519857pt" strokecolor="#0080ff">
                <v:path arrowok="t"/>
              </v:shape>
            </v:group>
            <v:group style="position:absolute;left:3171;top:-65;width:2;height:62" coordorigin="3171,-65" coordsize="2,62">
              <v:shape style="position:absolute;left:3171;top:-65;width:2;height:62" coordorigin="3171,-65" coordsize="0,62" path="m3171,-65l3171,-4e" filled="false" stroked="true" strokeweight=".460431pt" strokecolor="#0080ff">
                <v:path arrowok="t"/>
              </v:shape>
            </v:group>
            <v:group style="position:absolute;left:2938;top:-65;width:2;height:62" coordorigin="2938,-65" coordsize="2,62">
              <v:shape style="position:absolute;left:2938;top:-65;width:2;height:62" coordorigin="2938,-65" coordsize="0,62" path="m2938,-65l2938,-4e" filled="false" stroked="true" strokeweight=".445583pt" strokecolor="#0080ff">
                <v:path arrowok="t"/>
              </v:shape>
            </v:group>
            <v:group style="position:absolute;left:3540;top:-65;width:2;height:62" coordorigin="3540,-65" coordsize="2,62">
              <v:shape style="position:absolute;left:3540;top:-65;width:2;height:62" coordorigin="3540,-65" coordsize="0,62" path="m3540,-65l3540,-4e" filled="false" stroked="true" strokeweight=".455483pt" strokecolor="#0080ff">
                <v:path arrowok="t"/>
              </v:shape>
            </v:group>
            <v:group style="position:absolute;left:3452;top:-65;width:2;height:62" coordorigin="3452,-65" coordsize="2,62">
              <v:shape style="position:absolute;left:3452;top:-65;width:2;height:62" coordorigin="3452,-65" coordsize="0,62" path="m3452,-65l3452,-4e" filled="false" stroked="true" strokeweight=".490163pt" strokecolor="#0080ff">
                <v:path arrowok="t"/>
              </v:shape>
            </v:group>
            <v:group style="position:absolute;left:3787;top:-65;width:2;height:62" coordorigin="3787,-65" coordsize="2,62">
              <v:shape style="position:absolute;left:3787;top:-65;width:2;height:62" coordorigin="3787,-65" coordsize="0,62" path="m3787,-65l3787,-4e" filled="false" stroked="true" strokeweight=".39607pt" strokecolor="#0080ff">
                <v:path arrowok="t"/>
              </v:shape>
            </v:group>
            <v:group style="position:absolute;left:3640;top:-65;width:2;height:62" coordorigin="3640,-65" coordsize="2,62">
              <v:shape style="position:absolute;left:3640;top:-65;width:2;height:62" coordorigin="3640,-65" coordsize="0,62" path="m3640,-65l3640,-4e" filled="false" stroked="true" strokeweight=".465388pt" strokecolor="#0080ff">
                <v:path arrowok="t"/>
              </v:shape>
            </v:group>
            <v:group style="position:absolute;left:3081;top:-65;width:2;height:62" coordorigin="3081,-65" coordsize="2,62">
              <v:shape style="position:absolute;left:3081;top:-65;width:2;height:62" coordorigin="3081,-65" coordsize="0,62" path="m3081,-65l3081,-4e" filled="false" stroked="true" strokeweight=".485189pt" strokecolor="#0080ff">
                <v:path arrowok="t"/>
              </v:shape>
            </v:group>
            <v:group style="position:absolute;left:3367;top:-65;width:2;height:62" coordorigin="3367,-65" coordsize="2,62">
              <v:shape style="position:absolute;left:3367;top:-65;width:2;height:62" coordorigin="3367,-65" coordsize="0,62" path="m3367,-65l3367,-4e" filled="false" stroked="true" strokeweight=".396072pt" strokecolor="#0080ff">
                <v:path arrowok="t"/>
              </v:shape>
            </v:group>
            <v:group style="position:absolute;left:2931;top:-65;width:2;height:62" coordorigin="2931,-65" coordsize="2,62">
              <v:shape style="position:absolute;left:2931;top:-65;width:2;height:62" coordorigin="2931,-65" coordsize="0,62" path="m2931,-65l2931,-4e" filled="false" stroked="true" strokeweight=".480234pt" strokecolor="#0080ff">
                <v:path arrowok="t"/>
              </v:shape>
            </v:group>
            <v:group style="position:absolute;left:4026;top:-65;width:2;height:62" coordorigin="4026,-65" coordsize="2,62">
              <v:shape style="position:absolute;left:4026;top:-65;width:2;height:62" coordorigin="4026,-65" coordsize="0,62" path="m4026,-4l4026,-65e" filled="false" stroked="true" strokeweight=".371318pt" strokecolor="#0080ff">
                <v:path arrowok="t"/>
              </v:shape>
            </v:group>
            <v:group style="position:absolute;left:3287;top:-65;width:2;height:62" coordorigin="3287,-65" coordsize="2,62">
              <v:shape style="position:absolute;left:3287;top:-65;width:2;height:62" coordorigin="3287,-65" coordsize="0,62" path="m3287,-65l3287,-4e" filled="false" stroked="true" strokeweight=".524801pt" strokecolor="#0080ff">
                <v:path arrowok="t"/>
              </v:shape>
            </v:group>
            <v:group style="position:absolute;left:3441;top:-65;width:2;height:62" coordorigin="3441,-65" coordsize="2,62">
              <v:shape style="position:absolute;left:3441;top:-65;width:2;height:62" coordorigin="3441,-65" coordsize="0,62" path="m3441,-65l3441,-4e" filled="false" stroked="true" strokeweight=".445581pt" strokecolor="#0080ff">
                <v:path arrowok="t"/>
              </v:shape>
            </v:group>
            <v:group style="position:absolute;left:3137;top:-65;width:2;height:62" coordorigin="3137,-65" coordsize="2,62">
              <v:shape style="position:absolute;left:3137;top:-65;width:2;height:62" coordorigin="3137,-65" coordsize="0,62" path="m3137,-65l3137,-4e" filled="false" stroked="true" strokeweight=".430725pt" strokecolor="#0080ff">
                <v:path arrowok="t"/>
              </v:shape>
            </v:group>
            <v:group style="position:absolute;left:3770;top:-65;width:2;height:62" coordorigin="3770,-65" coordsize="2,62">
              <v:shape style="position:absolute;left:3770;top:-65;width:2;height:62" coordorigin="3770,-65" coordsize="0,62" path="m3770,-65l3770,-4e" filled="false" stroked="true" strokeweight=".435677pt" strokecolor="#0080ff">
                <v:path arrowok="t"/>
              </v:shape>
            </v:group>
            <v:group style="position:absolute;left:2677;top:-65;width:2;height:62" coordorigin="2677,-65" coordsize="2,62">
              <v:shape style="position:absolute;left:2677;top:-65;width:2;height:62" coordorigin="2677,-65" coordsize="0,62" path="m2677,-4l2677,-65e" filled="false" stroked="true" strokeweight=".371318pt" strokecolor="#0080ff">
                <v:path arrowok="t"/>
              </v:shape>
            </v:group>
            <v:group style="position:absolute;left:3524;top:-65;width:2;height:62" coordorigin="3524,-65" coordsize="2,62">
              <v:shape style="position:absolute;left:3524;top:-65;width:2;height:62" coordorigin="3524,-65" coordsize="0,62" path="m3524,-65l3524,-4e" filled="false" stroked="true" strokeweight=".514879pt" strokecolor="#0080ff">
                <v:path arrowok="t"/>
              </v:shape>
            </v:group>
            <v:group style="position:absolute;left:2766;top:-65;width:2;height:62" coordorigin="2766,-65" coordsize="2,62">
              <v:shape style="position:absolute;left:2766;top:-65;width:2;height:62" coordorigin="2766,-65" coordsize="0,62" path="m2766,-65l2766,-4e" filled="false" stroked="true" strokeweight=".470331pt" strokecolor="#0080ff">
                <v:path arrowok="t"/>
              </v:shape>
            </v:group>
            <v:group style="position:absolute;left:3456;top:-65;width:2;height:62" coordorigin="3456,-65" coordsize="2,62">
              <v:shape style="position:absolute;left:3456;top:-65;width:2;height:62" coordorigin="3456,-65" coordsize="0,62" path="m3456,-65l3456,-4e" filled="false" stroked="true" strokeweight=".480236pt" strokecolor="#0080ff">
                <v:path arrowok="t"/>
              </v:shape>
            </v:group>
            <v:group style="position:absolute;left:2714;top:-65;width:2;height:62" coordorigin="2714,-65" coordsize="2,62">
              <v:shape style="position:absolute;left:2714;top:-65;width:2;height:62" coordorigin="2714,-65" coordsize="0,62" path="m2714,-65l2714,-4e" filled="false" stroked="true" strokeweight=".405968pt" strokecolor="#0080ff">
                <v:path arrowok="t"/>
              </v:shape>
            </v:group>
            <v:group style="position:absolute;left:3209;top:-65;width:2;height:62" coordorigin="3209,-65" coordsize="2,62">
              <v:shape style="position:absolute;left:3209;top:-65;width:2;height:62" coordorigin="3209,-65" coordsize="0,62" path="m3209,-65l3209,-4e" filled="false" stroked="true" strokeweight=".430727pt" strokecolor="#0080ff">
                <v:path arrowok="t"/>
              </v:shape>
            </v:group>
            <v:group style="position:absolute;left:3723;top:-65;width:2;height:62" coordorigin="3723,-65" coordsize="2,62">
              <v:shape style="position:absolute;left:3723;top:-65;width:2;height:62" coordorigin="3723,-65" coordsize="0,62" path="m3723,-4l3723,-65e" filled="false" stroked="true" strokeweight=".371318pt" strokecolor="#0080ff">
                <v:path arrowok="t"/>
              </v:shape>
            </v:group>
            <v:group style="position:absolute;left:4041;top:-65;width:2;height:62" coordorigin="4041,-65" coordsize="2,62">
              <v:shape style="position:absolute;left:4041;top:-65;width:2;height:62" coordorigin="4041,-65" coordsize="0,62" path="m4041,-4l4041,-65e" filled="false" stroked="true" strokeweight=".371318pt" strokecolor="#0080ff">
                <v:path arrowok="t"/>
              </v:shape>
            </v:group>
            <v:group style="position:absolute;left:3191;top:-65;width:2;height:62" coordorigin="3191,-65" coordsize="2,62">
              <v:shape style="position:absolute;left:3191;top:-65;width:2;height:62" coordorigin="3191,-65" coordsize="0,62" path="m3191,-65l3191,-4e" filled="false" stroked="true" strokeweight=".401032pt" strokecolor="#0080ff">
                <v:path arrowok="t"/>
              </v:shape>
            </v:group>
            <v:group style="position:absolute;left:3307;top:-65;width:2;height:62" coordorigin="3307,-65" coordsize="2,62">
              <v:shape style="position:absolute;left:3307;top:-65;width:2;height:62" coordorigin="3307,-65" coordsize="0,62" path="m3307,-65l3307,-4e" filled="false" stroked="true" strokeweight=".504996pt" strokecolor="#0080ff">
                <v:path arrowok="t"/>
              </v:shape>
            </v:group>
            <v:group style="position:absolute;left:3101;top:-65;width:2;height:62" coordorigin="3101,-65" coordsize="2,62">
              <v:shape style="position:absolute;left:3101;top:-65;width:2;height:62" coordorigin="3101,-65" coordsize="0,62" path="m3101,-65l3101,-4e" filled="false" stroked="true" strokeweight=".440631pt" strokecolor="#0080ff">
                <v:path arrowok="t"/>
              </v:shape>
            </v:group>
            <v:group style="position:absolute;left:2702;top:-65;width:2;height:62" coordorigin="2702,-65" coordsize="2,62">
              <v:shape style="position:absolute;left:2702;top:-65;width:2;height:62" coordorigin="2702,-65" coordsize="0,62" path="m2702,-65l2702,-4e" filled="false" stroked="true" strokeweight=".430728pt" strokecolor="#0080ff">
                <v:path arrowok="t"/>
              </v:shape>
            </v:group>
            <v:group style="position:absolute;left:2720;top:-65;width:2;height:62" coordorigin="2720,-65" coordsize="2,62">
              <v:shape style="position:absolute;left:2720;top:-65;width:2;height:62" coordorigin="2720,-65" coordsize="0,62" path="m2720,-4l2720,-65e" filled="false" stroked="true" strokeweight=".371318pt" strokecolor="#0080ff">
                <v:path arrowok="t"/>
              </v:shape>
            </v:group>
            <v:group style="position:absolute;left:3573;top:-65;width:2;height:62" coordorigin="3573,-65" coordsize="2,62">
              <v:shape style="position:absolute;left:3573;top:-65;width:2;height:62" coordorigin="3573,-65" coordsize="0,62" path="m3573,-65l3573,-4e" filled="false" stroked="true" strokeweight=".430728pt" strokecolor="#0080ff">
                <v:path arrowok="t"/>
              </v:shape>
            </v:group>
            <v:group style="position:absolute;left:3629;top:-65;width:2;height:62" coordorigin="3629,-65" coordsize="2,62">
              <v:shape style="position:absolute;left:3629;top:-65;width:2;height:62" coordorigin="3629,-65" coordsize="0,62" path="m3629,-65l3629,-4e" filled="false" stroked="true" strokeweight=".465382pt" strokecolor="#0080ff">
                <v:path arrowok="t"/>
              </v:shape>
            </v:group>
            <v:group style="position:absolute;left:2749;top:-65;width:2;height:62" coordorigin="2749,-65" coordsize="2,62">
              <v:shape style="position:absolute;left:2749;top:-65;width:2;height:62" coordorigin="2749,-65" coordsize="0,62" path="m2749,-65l2749,-4e" filled="false" stroked="true" strokeweight=".45549pt" strokecolor="#0080ff">
                <v:path arrowok="t"/>
              </v:shape>
            </v:group>
            <v:group style="position:absolute;left:3378;top:-65;width:2;height:62" coordorigin="3378,-65" coordsize="2,62">
              <v:shape style="position:absolute;left:3378;top:-65;width:2;height:62" coordorigin="3378,-65" coordsize="0,62" path="m3378,-65l3378,-4e" filled="false" stroked="true" strokeweight=".470336pt" strokecolor="#0080ff">
                <v:path arrowok="t"/>
              </v:shape>
            </v:group>
            <v:group style="position:absolute;left:3583;top:-65;width:2;height:62" coordorigin="3583,-65" coordsize="2,62">
              <v:shape style="position:absolute;left:3583;top:-65;width:2;height:62" coordorigin="3583,-65" coordsize="0,62" path="m3583,-65l3583,-4e" filled="false" stroked="true" strokeweight=".485198pt" strokecolor="#0080ff">
                <v:path arrowok="t"/>
              </v:shape>
            </v:group>
            <v:group style="position:absolute;left:3361;top:-65;width:2;height:62" coordorigin="3361,-65" coordsize="2,62">
              <v:shape style="position:absolute;left:3361;top:-65;width:2;height:62" coordorigin="3361,-65" coordsize="0,62" path="m3361,-65l3361,-4e" filled="false" stroked="true" strokeweight=".386163pt" strokecolor="#0080ff">
                <v:path arrowok="t"/>
              </v:shape>
            </v:group>
            <v:group style="position:absolute;left:3941;top:-65;width:2;height:62" coordorigin="3941,-65" coordsize="2,62">
              <v:shape style="position:absolute;left:3941;top:-65;width:2;height:62" coordorigin="3941,-65" coordsize="0,62" path="m3941,-65l3941,-4e" filled="false" stroked="true" strokeweight=".455483pt" strokecolor="#0080ff">
                <v:path arrowok="t"/>
              </v:shape>
            </v:group>
            <v:group style="position:absolute;left:3141;top:-65;width:2;height:62" coordorigin="3141,-65" coordsize="2,62">
              <v:shape style="position:absolute;left:3141;top:-65;width:2;height:62" coordorigin="3141,-65" coordsize="0,62" path="m3141,-65l3141,-4e" filled="false" stroked="true" strokeweight=".430728pt" strokecolor="#0080ff">
                <v:path arrowok="t"/>
              </v:shape>
            </v:group>
            <v:group style="position:absolute;left:2824;top:-65;width:2;height:62" coordorigin="2824,-65" coordsize="2,62">
              <v:shape style="position:absolute;left:2824;top:-65;width:2;height:62" coordorigin="2824,-65" coordsize="0,62" path="m2824,-65l2824,-4e" filled="false" stroked="true" strokeweight=".460432pt" strokecolor="#0080ff">
                <v:path arrowok="t"/>
              </v:shape>
            </v:group>
            <v:group style="position:absolute;left:3852;top:-65;width:2;height:62" coordorigin="3852,-65" coordsize="2,62">
              <v:shape style="position:absolute;left:3852;top:-65;width:2;height:62" coordorigin="3852,-65" coordsize="0,62" path="m3852,-65l3852,-4e" filled="false" stroked="true" strokeweight=".470331pt" strokecolor="#0080ff">
                <v:path arrowok="t"/>
              </v:shape>
            </v:group>
            <v:group style="position:absolute;left:3264;top:-65;width:2;height:62" coordorigin="3264,-65" coordsize="2,62">
              <v:shape style="position:absolute;left:3264;top:-65;width:2;height:62" coordorigin="3264,-65" coordsize="0,62" path="m3264,-65l3264,-4e" filled="false" stroked="true" strokeweight=".410925pt" strokecolor="#0080ff">
                <v:path arrowok="t"/>
              </v:shape>
            </v:group>
            <v:group style="position:absolute;left:3947;top:-65;width:2;height:62" coordorigin="3947,-65" coordsize="2,62">
              <v:shape style="position:absolute;left:3947;top:-65;width:2;height:62" coordorigin="3947,-65" coordsize="0,62" path="m3947,-4l3947,-65e" filled="false" stroked="true" strokeweight=".371318pt" strokecolor="#0080ff">
                <v:path arrowok="t"/>
              </v:shape>
            </v:group>
            <v:group style="position:absolute;left:3438;top:-65;width:2;height:62" coordorigin="3438,-65" coordsize="2,62">
              <v:shape style="position:absolute;left:3438;top:-65;width:2;height:62" coordorigin="3438,-65" coordsize="0,62" path="m3438,-65l3438,-4e" filled="false" stroked="true" strokeweight=".460425pt" strokecolor="#0080ff">
                <v:path arrowok="t"/>
              </v:shape>
            </v:group>
            <v:group style="position:absolute;left:3577;top:-65;width:2;height:62" coordorigin="3577,-65" coordsize="2,62">
              <v:shape style="position:absolute;left:3577;top:-65;width:2;height:62" coordorigin="3577,-65" coordsize="0,62" path="m3577,-65l3577,-4e" filled="false" stroked="true" strokeweight=".46538pt" strokecolor="#0080ff">
                <v:path arrowok="t"/>
              </v:shape>
            </v:group>
            <v:group style="position:absolute;left:3519;top:-65;width:2;height:62" coordorigin="3519,-65" coordsize="2,62">
              <v:shape style="position:absolute;left:3519;top:-65;width:2;height:62" coordorigin="3519,-65" coordsize="0,62" path="m3519,-4l3519,-65e" filled="false" stroked="true" strokeweight=".371318pt" strokecolor="#0080ff">
                <v:path arrowok="t"/>
              </v:shape>
            </v:group>
            <v:group style="position:absolute;left:3503;top:-65;width:2;height:62" coordorigin="3503,-65" coordsize="2,62">
              <v:shape style="position:absolute;left:3503;top:-65;width:2;height:62" coordorigin="3503,-65" coordsize="0,62" path="m3503,-65l3503,-4e" filled="false" stroked="true" strokeweight=".460434pt" strokecolor="#0080ff">
                <v:path arrowok="t"/>
              </v:shape>
            </v:group>
            <v:group style="position:absolute;left:3121;top:-65;width:2;height:62" coordorigin="3121,-65" coordsize="2,62">
              <v:shape style="position:absolute;left:3121;top:-65;width:2;height:62" coordorigin="3121,-65" coordsize="0,62" path="m3121,-65l3121,-4e" filled="false" stroked="true" strokeweight=".524786pt" strokecolor="#0080ff">
                <v:path arrowok="t"/>
              </v:shape>
            </v:group>
            <v:group style="position:absolute;left:3006;top:-65;width:2;height:62" coordorigin="3006,-65" coordsize="2,62">
              <v:shape style="position:absolute;left:3006;top:-65;width:2;height:62" coordorigin="3006,-65" coordsize="0,62" path="m3006,-65l3006,-4e" filled="false" stroked="true" strokeweight=".425777pt" strokecolor="#0080ff">
                <v:path arrowok="t"/>
              </v:shape>
            </v:group>
            <v:group style="position:absolute;left:2943;top:-65;width:2;height:62" coordorigin="2943,-65" coordsize="2,62">
              <v:shape style="position:absolute;left:2943;top:-65;width:2;height:62" coordorigin="2943,-65" coordsize="0,62" path="m2943,-65l2943,-4e" filled="false" stroked="true" strokeweight=".50005pt" strokecolor="#0080ff">
                <v:path arrowok="t"/>
              </v:shape>
            </v:group>
            <v:group style="position:absolute;left:3756;top:-65;width:2;height:62" coordorigin="3756,-65" coordsize="2,62">
              <v:shape style="position:absolute;left:3756;top:-65;width:2;height:62" coordorigin="3756,-65" coordsize="0,62" path="m3756,-4l3756,-65e" filled="false" stroked="true" strokeweight=".371318pt" strokecolor="#0080ff">
                <v:path arrowok="t"/>
              </v:shape>
            </v:group>
            <v:group style="position:absolute;left:2970;top:-65;width:2;height:62" coordorigin="2970,-65" coordsize="2,62">
              <v:shape style="position:absolute;left:2970;top:-65;width:2;height:62" coordorigin="2970,-65" coordsize="0,62" path="m2970,-65l2970,-4e" filled="false" stroked="true" strokeweight=".460434pt" strokecolor="#0080ff">
                <v:path arrowok="t"/>
              </v:shape>
            </v:group>
            <v:group style="position:absolute;left:3774;top:-65;width:2;height:62" coordorigin="3774,-65" coordsize="2,62">
              <v:shape style="position:absolute;left:3774;top:-65;width:2;height:62" coordorigin="3774,-65" coordsize="0,62" path="m3774,-65l3774,-4e" filled="false" stroked="true" strokeweight=".425777pt" strokecolor="#0080ff">
                <v:path arrowok="t"/>
              </v:shape>
            </v:group>
            <v:group style="position:absolute;left:2851;top:-65;width:2;height:62" coordorigin="2851,-65" coordsize="2,62">
              <v:shape style="position:absolute;left:2851;top:-65;width:2;height:62" coordorigin="2851,-65" coordsize="0,62" path="m2851,-4l2851,-65e" filled="false" stroked="true" strokeweight=".371318pt" strokecolor="#0080ff">
                <v:path arrowok="t"/>
              </v:shape>
            </v:group>
            <v:group style="position:absolute;left:2810;top:-65;width:2;height:62" coordorigin="2810,-65" coordsize="2,62">
              <v:shape style="position:absolute;left:2810;top:-65;width:2;height:62" coordorigin="2810,-65" coordsize="0,62" path="m2810,-4l2810,-65e" filled="false" stroked="true" strokeweight=".371318pt" strokecolor="#0080ff">
                <v:path arrowok="t"/>
              </v:shape>
            </v:group>
            <v:group style="position:absolute;left:2833;top:-65;width:2;height:62" coordorigin="2833,-65" coordsize="2,62">
              <v:shape style="position:absolute;left:2833;top:-65;width:2;height:62" coordorigin="2833,-65" coordsize="0,62" path="m2833,-65l2833,-4e" filled="false" stroked="true" strokeweight=".405974pt" strokecolor="#0080ff">
                <v:path arrowok="t"/>
              </v:shape>
            </v:group>
            <v:group style="position:absolute;left:2911;top:-65;width:2;height:62" coordorigin="2911,-65" coordsize="2,62">
              <v:shape style="position:absolute;left:2911;top:-65;width:2;height:62" coordorigin="2911,-65" coordsize="0,62" path="m2911,-65l2911,-4e" filled="false" stroked="true" strokeweight=".460436pt" strokecolor="#0080ff">
                <v:path arrowok="t"/>
              </v:shape>
            </v:group>
            <v:group style="position:absolute;left:3392;top:-65;width:2;height:62" coordorigin="3392,-65" coordsize="2,62">
              <v:shape style="position:absolute;left:3392;top:-65;width:2;height:62" coordorigin="3392,-65" coordsize="0,62" path="m3392,-65l3392,-4e" filled="false" stroked="true" strokeweight=".50995pt" strokecolor="#0080ff">
                <v:path arrowok="t"/>
              </v:shape>
            </v:group>
            <v:group style="position:absolute;left:3230;top:-65;width:2;height:62" coordorigin="3230,-65" coordsize="2,62">
              <v:shape style="position:absolute;left:3230;top:-65;width:2;height:62" coordorigin="3230,-65" coordsize="0,62" path="m3230,-65l3230,-4e" filled="false" stroked="true" strokeweight=".465385pt" strokecolor="#0080ff">
                <v:path arrowok="t"/>
              </v:shape>
            </v:group>
            <v:group style="position:absolute;left:3752;top:-65;width:2;height:62" coordorigin="3752,-65" coordsize="2,62">
              <v:shape style="position:absolute;left:3752;top:-65;width:2;height:62" coordorigin="3752,-65" coordsize="0,62" path="m3752,-65l3752,-4e" filled="false" stroked="true" strokeweight=".38617pt" strokecolor="#0080ff">
                <v:path arrowok="t"/>
              </v:shape>
            </v:group>
            <v:group style="position:absolute;left:3227;top:-65;width:2;height:62" coordorigin="3227,-65" coordsize="2,62">
              <v:shape style="position:absolute;left:3227;top:-65;width:2;height:62" coordorigin="3227,-65" coordsize="0,62" path="m3227,-65l3227,-4e" filled="false" stroked="true" strokeweight=".470337pt" strokecolor="#0080ff">
                <v:path arrowok="t"/>
              </v:shape>
            </v:group>
            <v:group style="position:absolute;left:2957;top:-65;width:2;height:62" coordorigin="2957,-65" coordsize="2,62">
              <v:shape style="position:absolute;left:2957;top:-65;width:2;height:62" coordorigin="2957,-65" coordsize="0,62" path="m2957,-65l2957,-4e" filled="false" stroked="true" strokeweight=".514895pt" strokecolor="#0080ff">
                <v:path arrowok="t"/>
              </v:shape>
            </v:group>
            <v:group style="position:absolute;left:3281;top:-65;width:2;height:62" coordorigin="3281,-65" coordsize="2,62">
              <v:shape style="position:absolute;left:3281;top:-65;width:2;height:62" coordorigin="3281,-65" coordsize="0,62" path="m3281,-65l3281,-4e" filled="false" stroked="true" strokeweight=".480248pt" strokecolor="#0080ff">
                <v:path arrowok="t"/>
              </v:shape>
            </v:group>
            <v:group style="position:absolute;left:4048;top:-65;width:2;height:62" coordorigin="4048,-65" coordsize="2,62">
              <v:shape style="position:absolute;left:4048;top:-65;width:2;height:62" coordorigin="4048,-65" coordsize="0,62" path="m4048,-4l4048,-65e" filled="false" stroked="true" strokeweight=".371318pt" strokecolor="#0080ff">
                <v:path arrowok="t"/>
              </v:shape>
            </v:group>
            <v:group style="position:absolute;left:3824;top:-65;width:2;height:62" coordorigin="3824,-65" coordsize="2,62">
              <v:shape style="position:absolute;left:3824;top:-65;width:2;height:62" coordorigin="3824,-65" coordsize="0,62" path="m3824,-65l3824,-4e" filled="false" stroked="true" strokeweight=".43568pt" strokecolor="#0080ff">
                <v:path arrowok="t"/>
              </v:shape>
            </v:group>
            <v:group style="position:absolute;left:3113;top:-65;width:2;height:62" coordorigin="3113,-65" coordsize="2,62">
              <v:shape style="position:absolute;left:3113;top:-65;width:2;height:62" coordorigin="3113,-65" coordsize="0,62" path="m3113,-4l3113,-65e" filled="false" stroked="true" strokeweight=".371318pt" strokecolor="#0080ff">
                <v:path arrowok="t"/>
              </v:shape>
            </v:group>
            <v:group style="position:absolute;left:3423;top:-65;width:2;height:62" coordorigin="3423,-65" coordsize="2,62">
              <v:shape style="position:absolute;left:3423;top:-65;width:2;height:62" coordorigin="3423,-65" coordsize="0,62" path="m3423,-65l3423,-4e" filled="false" stroked="true" strokeweight=".500049pt" strokecolor="#0080ff">
                <v:path arrowok="t"/>
              </v:shape>
            </v:group>
            <v:group style="position:absolute;left:3304;top:-65;width:2;height:62" coordorigin="3304,-65" coordsize="2,62">
              <v:shape style="position:absolute;left:3304;top:-65;width:2;height:62" coordorigin="3304,-65" coordsize="0,62" path="m3304,-65l3304,-4e" filled="false" stroked="true" strokeweight=".509974pt" strokecolor="#0080ff">
                <v:path arrowok="t"/>
              </v:shape>
            </v:group>
            <v:group style="position:absolute;left:2856;top:-65;width:2;height:62" coordorigin="2856,-65" coordsize="2,62">
              <v:shape style="position:absolute;left:2856;top:-65;width:2;height:62" coordorigin="2856,-65" coordsize="0,62" path="m2856,-65l2856,-4e" filled="false" stroked="true" strokeweight=".381219pt" strokecolor="#0080ff">
                <v:path arrowok="t"/>
              </v:shape>
            </v:group>
            <v:group style="position:absolute;left:3166;top:-65;width:2;height:62" coordorigin="3166,-65" coordsize="2,62">
              <v:shape style="position:absolute;left:3166;top:-65;width:2;height:62" coordorigin="3166,-65" coordsize="0,62" path="m3166,-65l3166,-4e" filled="false" stroked="true" strokeweight=".460428pt" strokecolor="#0080ff">
                <v:path arrowok="t"/>
              </v:shape>
            </v:group>
            <v:group style="position:absolute;left:2792;top:-65;width:2;height:62" coordorigin="2792,-65" coordsize="2,62">
              <v:shape style="position:absolute;left:2792;top:-65;width:2;height:62" coordorigin="2792,-65" coordsize="0,62" path="m2792,-65l2792,-4e" filled="false" stroked="true" strokeweight=".376268pt" strokecolor="#0080ff">
                <v:path arrowok="t"/>
              </v:shape>
            </v:group>
            <v:group style="position:absolute;left:3685;top:-65;width:2;height:62" coordorigin="3685,-65" coordsize="2,62">
              <v:shape style="position:absolute;left:3685;top:-65;width:2;height:62" coordorigin="3685,-65" coordsize="0,62" path="m3685,-4l3685,-65e" filled="false" stroked="true" strokeweight=".371318pt" strokecolor="#0080ff">
                <v:path arrowok="t"/>
              </v:shape>
            </v:group>
            <v:group style="position:absolute;left:3806;top:-65;width:2;height:62" coordorigin="3806,-65" coordsize="2,62">
              <v:shape style="position:absolute;left:3806;top:-65;width:2;height:62" coordorigin="3806,-65" coordsize="0,62" path="m3806,-65l3806,-4e" filled="false" stroked="true" strokeweight=".371318pt" strokecolor="#0080ff">
                <v:path arrowok="t"/>
              </v:shape>
            </v:group>
            <v:group style="position:absolute;left:2940;top:-65;width:2;height:62" coordorigin="2940,-65" coordsize="2,62">
              <v:shape style="position:absolute;left:2940;top:-65;width:2;height:62" coordorigin="2940,-65" coordsize="0,62" path="m2940,-65l2940,-4e" filled="false" stroked="true" strokeweight=".430728pt" strokecolor="#0080ff">
                <v:path arrowok="t"/>
              </v:shape>
            </v:group>
            <v:group style="position:absolute;left:2895;top:-65;width:2;height:62" coordorigin="2895,-65" coordsize="2,62">
              <v:shape style="position:absolute;left:2895;top:-65;width:2;height:62" coordorigin="2895,-65" coordsize="0,62" path="m2895,-65l2895,-4e" filled="false" stroked="true" strokeweight=".38617pt" strokecolor="#0080ff">
                <v:path arrowok="t"/>
              </v:shape>
            </v:group>
            <v:group style="position:absolute;left:3979;top:-65;width:2;height:62" coordorigin="3979,-65" coordsize="2,62">
              <v:shape style="position:absolute;left:3979;top:-65;width:2;height:62" coordorigin="3979,-65" coordsize="0,62" path="m3979,-4l3979,-65e" filled="false" stroked="true" strokeweight=".371318pt" strokecolor="#0080ff">
                <v:path arrowok="t"/>
              </v:shape>
            </v:group>
            <v:group style="position:absolute;left:4130;top:-65;width:2;height:62" coordorigin="4130,-65" coordsize="2,62">
              <v:shape style="position:absolute;left:4130;top:-65;width:2;height:62" coordorigin="4130,-65" coordsize="0,62" path="m4130,-4l4130,-65e" filled="false" stroked="true" strokeweight=".371318pt" strokecolor="#0080ff">
                <v:path arrowok="t"/>
              </v:shape>
            </v:group>
            <v:group style="position:absolute;left:3332;top:-65;width:2;height:62" coordorigin="3332,-65" coordsize="2,62">
              <v:shape style="position:absolute;left:3332;top:-65;width:2;height:62" coordorigin="3332,-65" coordsize="0,62" path="m3332,-65l3332,-4e" filled="false" stroked="true" strokeweight=".38617pt" strokecolor="#0080ff">
                <v:path arrowok="t"/>
              </v:shape>
            </v:group>
            <v:group style="position:absolute;left:3031;top:-65;width:2;height:62" coordorigin="3031,-65" coordsize="2,62">
              <v:shape style="position:absolute;left:3031;top:-65;width:2;height:62" coordorigin="3031,-65" coordsize="0,62" path="m3031,-65l3031,-4e" filled="false" stroked="true" strokeweight=".465377pt" strokecolor="#0080ff">
                <v:path arrowok="t"/>
              </v:shape>
            </v:group>
            <v:group style="position:absolute;left:3432;top:-65;width:2;height:62" coordorigin="3432,-65" coordsize="2,62">
              <v:shape style="position:absolute;left:3432;top:-65;width:2;height:62" coordorigin="3432,-65" coordsize="0,62" path="m3432,-65l3432,-4e" filled="false" stroked="true" strokeweight=".450538pt" strokecolor="#0080ff">
                <v:path arrowok="t"/>
              </v:shape>
            </v:group>
            <v:group style="position:absolute;left:2881;top:-65;width:2;height:62" coordorigin="2881,-65" coordsize="2,62">
              <v:shape style="position:absolute;left:2881;top:-65;width:2;height:62" coordorigin="2881,-65" coordsize="0,62" path="m2881,-65l2881,-4e" filled="false" stroked="true" strokeweight=".401024pt" strokecolor="#0080ff">
                <v:path arrowok="t"/>
              </v:shape>
            </v:group>
            <v:group style="position:absolute;left:2584;top:-65;width:2;height:62" coordorigin="2584,-65" coordsize="2,62">
              <v:shape style="position:absolute;left:2584;top:-65;width:2;height:62" coordorigin="2584,-65" coordsize="0,62" path="m2584,-4l2584,-65e" filled="false" stroked="true" strokeweight=".371318pt" strokecolor="#0080ff">
                <v:path arrowok="t"/>
              </v:shape>
            </v:group>
            <v:group style="position:absolute;left:2558;top:-65;width:2;height:62" coordorigin="2558,-65" coordsize="2,62">
              <v:shape style="position:absolute;left:2558;top:-65;width:2;height:62" coordorigin="2558,-65" coordsize="0,62" path="m2558,-4l2558,-65e" filled="false" stroked="true" strokeweight=".371318pt" strokecolor="#0080ff">
                <v:path arrowok="t"/>
              </v:shape>
            </v:group>
            <v:group style="position:absolute;left:2652;top:-65;width:2;height:62" coordorigin="2652,-65" coordsize="2,62">
              <v:shape style="position:absolute;left:2652;top:-65;width:2;height:62" coordorigin="2652,-65" coordsize="0,62" path="m2652,-4l2652,-65e" filled="false" stroked="true" strokeweight=".371318pt" strokecolor="#0080ff">
                <v:path arrowok="t"/>
              </v:shape>
            </v:group>
            <v:group style="position:absolute;left:3322;top:-65;width:2;height:62" coordorigin="3322,-65" coordsize="2,62">
              <v:shape style="position:absolute;left:3322;top:-65;width:2;height:62" coordorigin="3322,-65" coordsize="0,62" path="m3322,-65l3322,-4e" filled="false" stroked="true" strokeweight=".50005pt" strokecolor="#0080ff">
                <v:path arrowok="t"/>
              </v:shape>
            </v:group>
            <v:group style="position:absolute;left:4016;top:-65;width:2;height:62" coordorigin="4016,-65" coordsize="2,62">
              <v:shape style="position:absolute;left:4016;top:-65;width:2;height:62" coordorigin="4016,-65" coordsize="0,62" path="m4016,-4l4016,-65e" filled="false" stroked="true" strokeweight=".371318pt" strokecolor="#0080ff">
                <v:path arrowok="t"/>
              </v:shape>
            </v:group>
            <v:group style="position:absolute;left:3711;top:-65;width:2;height:62" coordorigin="3711,-65" coordsize="2,62">
              <v:shape style="position:absolute;left:3711;top:-65;width:2;height:62" coordorigin="3711,-65" coordsize="0,62" path="m3711,-65l3711,-4e" filled="false" stroked="true" strokeweight=".415876pt" strokecolor="#0080ff">
                <v:path arrowok="t"/>
              </v:shape>
            </v:group>
            <v:group style="position:absolute;left:3720;top:-65;width:2;height:62" coordorigin="3720,-65" coordsize="2,62">
              <v:shape style="position:absolute;left:3720;top:-65;width:2;height:62" coordorigin="3720,-65" coordsize="0,62" path="m3720,-65l3720,-4e" filled="false" stroked="true" strokeweight=".455483pt" strokecolor="#0080ff">
                <v:path arrowok="t"/>
              </v:shape>
            </v:group>
            <v:group style="position:absolute;left:2672;top:-65;width:2;height:62" coordorigin="2672,-65" coordsize="2,62">
              <v:shape style="position:absolute;left:2672;top:-65;width:2;height:62" coordorigin="2672,-65" coordsize="0,62" path="m2672,-4l2672,-65e" filled="false" stroked="true" strokeweight=".371318pt" strokecolor="#0080ff">
                <v:path arrowok="t"/>
              </v:shape>
            </v:group>
            <v:group style="position:absolute;left:3881;top:-65;width:2;height:62" coordorigin="3881,-65" coordsize="2,62">
              <v:shape style="position:absolute;left:3881;top:-65;width:2;height:62" coordorigin="3881,-65" coordsize="0,62" path="m3881,-65l3881,-4e" filled="false" stroked="true" strokeweight=".371318pt" strokecolor="#0080ff">
                <v:path arrowok="t"/>
              </v:shape>
            </v:group>
            <v:group style="position:absolute;left:3079;top:-65;width:2;height:62" coordorigin="3079,-65" coordsize="2,62">
              <v:shape style="position:absolute;left:3079;top:-65;width:2;height:62" coordorigin="3079,-65" coordsize="0,62" path="m3079,-65l3079,-4e" filled="false" stroked="true" strokeweight=".465387pt" strokecolor="#0080ff">
                <v:path arrowok="t"/>
              </v:shape>
            </v:group>
            <v:group style="position:absolute;left:3696;top:-65;width:2;height:62" coordorigin="3696,-65" coordsize="2,62">
              <v:shape style="position:absolute;left:3696;top:-65;width:2;height:62" coordorigin="3696,-65" coordsize="0,62" path="m3696,-65l3696,-4e" filled="false" stroked="true" strokeweight=".450536pt" strokecolor="#0080ff">
                <v:path arrowok="t"/>
              </v:shape>
            </v:group>
            <v:group style="position:absolute;left:3084;top:-65;width:2;height:62" coordorigin="3084,-65" coordsize="2,62">
              <v:shape style="position:absolute;left:3084;top:-65;width:2;height:62" coordorigin="3084,-65" coordsize="0,62" path="m3084,-65l3084,-4e" filled="false" stroked="true" strokeweight=".504998pt" strokecolor="#0080ff">
                <v:path arrowok="t"/>
              </v:shape>
            </v:group>
            <v:group style="position:absolute;left:2899;top:-65;width:2;height:62" coordorigin="2899,-65" coordsize="2,62">
              <v:shape style="position:absolute;left:2899;top:-65;width:2;height:62" coordorigin="2899,-65" coordsize="0,62" path="m2899,-65l2899,-4e" filled="false" stroked="true" strokeweight=".420838pt" strokecolor="#0080ff">
                <v:path arrowok="t"/>
              </v:shape>
            </v:group>
            <v:group style="position:absolute;left:3859;top:-65;width:2;height:62" coordorigin="3859,-65" coordsize="2,62">
              <v:shape style="position:absolute;left:3859;top:-65;width:2;height:62" coordorigin="3859,-65" coordsize="0,62" path="m3859,-4l3859,-65e" filled="false" stroked="true" strokeweight=".371318pt" strokecolor="#0080ff">
                <v:path arrowok="t"/>
              </v:shape>
            </v:group>
            <v:group style="position:absolute;left:3489;top:-65;width:2;height:62" coordorigin="3489,-65" coordsize="2,62">
              <v:shape style="position:absolute;left:3489;top:-65;width:2;height:62" coordorigin="3489,-65" coordsize="0,62" path="m3489,-65l3489,-4e" filled="false" stroked="true" strokeweight=".445576pt" strokecolor="#0080ff">
                <v:path arrowok="t"/>
              </v:shape>
            </v:group>
            <v:group style="position:absolute;left:3500;top:-65;width:2;height:62" coordorigin="3500,-65" coordsize="2,62">
              <v:shape style="position:absolute;left:3500;top:-65;width:2;height:62" coordorigin="3500,-65" coordsize="0,62" path="m3500,-65l3500,-4e" filled="false" stroked="true" strokeweight=".410925pt" strokecolor="#0080ff">
                <v:path arrowok="t"/>
              </v:shape>
            </v:group>
            <v:group style="position:absolute;left:4054;top:-65;width:2;height:62" coordorigin="4054,-65" coordsize="2,62">
              <v:shape style="position:absolute;left:4054;top:-65;width:2;height:62" coordorigin="4054,-65" coordsize="0,62" path="m4054,-4l4054,-65e" filled="false" stroked="true" strokeweight=".371318pt" strokecolor="#0080ff">
                <v:path arrowok="t"/>
              </v:shape>
            </v:group>
            <v:group style="position:absolute;left:3587;top:-65;width:2;height:62" coordorigin="3587,-65" coordsize="2,62">
              <v:shape style="position:absolute;left:3587;top:-65;width:2;height:62" coordorigin="3587,-65" coordsize="0,62" path="m3587,-65l3587,-4e" filled="false" stroked="true" strokeweight=".396072pt" strokecolor="#0080ff">
                <v:path arrowok="t"/>
              </v:shape>
            </v:group>
            <v:group style="position:absolute;left:3906;top:-65;width:2;height:62" coordorigin="3906,-65" coordsize="2,62">
              <v:shape style="position:absolute;left:3906;top:-65;width:2;height:62" coordorigin="3906,-65" coordsize="0,62" path="m3906,-4l3906,-65e" filled="false" stroked="true" strokeweight=".371318pt" strokecolor="#0080ff">
                <v:path arrowok="t"/>
              </v:shape>
            </v:group>
            <v:group style="position:absolute;left:3988;top:-65;width:2;height:62" coordorigin="3988,-65" coordsize="2,62">
              <v:shape style="position:absolute;left:3988;top:-65;width:2;height:62" coordorigin="3988,-65" coordsize="0,62" path="m3988,-65l3988,-4e" filled="false" stroked="true" strokeweight=".460434pt" strokecolor="#0080ff">
                <v:path arrowok="t"/>
              </v:shape>
            </v:group>
            <v:group style="position:absolute;left:3643;top:-65;width:2;height:62" coordorigin="3643,-65" coordsize="2,62">
              <v:shape style="position:absolute;left:3643;top:-65;width:2;height:62" coordorigin="3643,-65" coordsize="0,62" path="m3643,-65l3643,-4e" filled="false" stroked="true" strokeweight=".38617pt" strokecolor="#0080ff">
                <v:path arrowok="t"/>
              </v:shape>
            </v:group>
            <v:group style="position:absolute;left:3123;top:-65;width:2;height:62" coordorigin="3123,-65" coordsize="2,62">
              <v:shape style="position:absolute;left:3123;top:-65;width:2;height:62" coordorigin="3123,-65" coordsize="0,62" path="m3123,-4l3123,-65e" filled="false" stroked="true" strokeweight=".371318pt" strokecolor="#0080ff">
                <v:path arrowok="t"/>
              </v:shape>
            </v:group>
            <v:group style="position:absolute;left:3271;top:-65;width:2;height:62" coordorigin="3271,-65" coordsize="2,62">
              <v:shape style="position:absolute;left:3271;top:-65;width:2;height:62" coordorigin="3271,-65" coordsize="0,62" path="m3271,-65l3271,-4e" filled="false" stroked="true" strokeweight=".509951pt" strokecolor="#0080ff">
                <v:path arrowok="t"/>
              </v:shape>
            </v:group>
            <v:group style="position:absolute;left:3043;top:-65;width:2;height:62" coordorigin="3043,-65" coordsize="2,62">
              <v:shape style="position:absolute;left:3043;top:-65;width:2;height:62" coordorigin="3043,-65" coordsize="0,62" path="m3043,-65l3043,-4e" filled="false" stroked="true" strokeweight=".410925pt" strokecolor="#0080ff">
                <v:path arrowok="t"/>
              </v:shape>
            </v:group>
            <v:group style="position:absolute;left:3731;top:-65;width:2;height:62" coordorigin="3731,-65" coordsize="2,62">
              <v:shape style="position:absolute;left:3731;top:-65;width:2;height:62" coordorigin="3731,-65" coordsize="0,62" path="m3731,-65l3731,-4e" filled="false" stroked="true" strokeweight=".480236pt" strokecolor="#0080ff">
                <v:path arrowok="t"/>
              </v:shape>
            </v:group>
            <v:group style="position:absolute;left:3243;top:-65;width:2;height:62" coordorigin="3243,-65" coordsize="2,62">
              <v:shape style="position:absolute;left:3243;top:-65;width:2;height:62" coordorigin="3243,-65" coordsize="0,62" path="m3243,-65l3243,-4e" filled="false" stroked="true" strokeweight=".490158pt" strokecolor="#0080ff">
                <v:path arrowok="t"/>
              </v:shape>
            </v:group>
            <v:group style="position:absolute;left:2920;top:-65;width:2;height:62" coordorigin="2920,-65" coordsize="2,62">
              <v:shape style="position:absolute;left:2920;top:-65;width:2;height:62" coordorigin="2920,-65" coordsize="0,62" path="m2920,-65l2920,-4e" filled="false" stroked="true" strokeweight=".435679pt" strokecolor="#0080ff">
                <v:path arrowok="t"/>
              </v:shape>
            </v:group>
            <v:group style="position:absolute;left:3668;top:-65;width:2;height:62" coordorigin="3668,-65" coordsize="2,62">
              <v:shape style="position:absolute;left:3668;top:-65;width:2;height:62" coordorigin="3668,-65" coordsize="0,62" path="m3668,-65l3668,-4e" filled="false" stroked="true" strokeweight=".500038pt" strokecolor="#0080ff">
                <v:path arrowok="t"/>
              </v:shape>
            </v:group>
            <v:group style="position:absolute;left:4284;top:-4;width:2;height:57" coordorigin="4284,-4" coordsize="2,57">
              <v:shape style="position:absolute;left:4284;top:-4;width:2;height:57" coordorigin="4284,-4" coordsize="0,57" path="m4284,-4l4284,53e" filled="false" stroked="true" strokeweight=".371318pt" strokecolor="#000000">
                <v:path arrowok="t"/>
              </v:shape>
            </v:group>
            <v:group style="position:absolute;left:4218;top:-65;width:2;height:62" coordorigin="4218,-65" coordsize="2,62">
              <v:shape style="position:absolute;left:4218;top:-65;width:2;height:62" coordorigin="4218,-65" coordsize="0,62" path="m4218,-4l4218,-65e" filled="false" stroked="true" strokeweight=".371318pt" strokecolor="#0080ff">
                <v:path arrowok="t"/>
              </v:shape>
            </v:group>
            <v:group style="position:absolute;left:4209;top:-65;width:2;height:62" coordorigin="4209,-65" coordsize="2,62">
              <v:shape style="position:absolute;left:4209;top:-65;width:2;height:62" coordorigin="4209,-65" coordsize="0,62" path="m4209,-4l4209,-65e" filled="false" stroked="true" strokeweight=".371318pt" strokecolor="#0080ff">
                <v:path arrowok="t"/>
              </v:shape>
            </v:group>
            <v:group style="position:absolute;left:4316;top:-65;width:2;height:62" coordorigin="4316,-65" coordsize="2,62">
              <v:shape style="position:absolute;left:4316;top:-65;width:2;height:62" coordorigin="4316,-65" coordsize="0,62" path="m4316,-4l4316,-65e" filled="false" stroked="true" strokeweight=".371318pt" strokecolor="#0080ff">
                <v:path arrowok="t"/>
              </v:shape>
            </v:group>
            <v:group style="position:absolute;left:4265;top:-65;width:2;height:62" coordorigin="4265,-65" coordsize="2,62">
              <v:shape style="position:absolute;left:4265;top:-65;width:2;height:62" coordorigin="4265,-65" coordsize="0,62" path="m4265,-4l4265,-65e" filled="false" stroked="true" strokeweight=".371318pt" strokecolor="#0080ff">
                <v:path arrowok="t"/>
              </v:shape>
            </v:group>
            <v:group style="position:absolute;left:4281;top:-65;width:2;height:62" coordorigin="4281,-65" coordsize="2,62">
              <v:shape style="position:absolute;left:4281;top:-65;width:2;height:62" coordorigin="4281,-65" coordsize="0,62" path="m4281,-4l4281,-65e" filled="false" stroked="true" strokeweight=".371318pt" strokecolor="#0080ff">
                <v:path arrowok="t"/>
              </v:shape>
            </v:group>
            <v:group style="position:absolute;left:4136;top:-65;width:2;height:62" coordorigin="4136,-65" coordsize="2,62">
              <v:shape style="position:absolute;left:4136;top:-65;width:2;height:62" coordorigin="4136,-65" coordsize="0,62" path="m4136,-4l4136,-65e" filled="false" stroked="true" strokeweight=".371318pt" strokecolor="#0080ff">
                <v:path arrowok="t"/>
              </v:shape>
            </v:group>
            <v:group style="position:absolute;left:2738;top:-65;width:2;height:62" coordorigin="2738,-65" coordsize="2,62">
              <v:shape style="position:absolute;left:2738;top:-65;width:2;height:62" coordorigin="2738,-65" coordsize="0,62" path="m2738,-65l2738,-4e" filled="false" stroked="true" strokeweight=".470336pt" strokecolor="#0080ff">
                <v:path arrowok="t"/>
              </v:shape>
            </v:group>
            <v:group style="position:absolute;left:4123;top:-65;width:2;height:62" coordorigin="4123,-65" coordsize="2,62">
              <v:shape style="position:absolute;left:4123;top:-65;width:2;height:62" coordorigin="4123,-65" coordsize="0,62" path="m4123,-4l4123,-65e" filled="false" stroked="true" strokeweight=".371318pt" strokecolor="#0080ff">
                <v:path arrowok="t"/>
              </v:shape>
            </v:group>
            <v:group style="position:absolute;left:3514;top:-65;width:2;height:62" coordorigin="3514,-65" coordsize="2,62">
              <v:shape style="position:absolute;left:3514;top:-65;width:2;height:62" coordorigin="3514,-65" coordsize="0,62" path="m3514,-65l3514,-4e" filled="false" stroked="true" strokeweight=".470327pt" strokecolor="#0080ff">
                <v:path arrowok="t"/>
              </v:shape>
            </v:group>
            <v:group style="position:absolute;left:3818;top:-65;width:2;height:62" coordorigin="3818,-65" coordsize="2,62">
              <v:shape style="position:absolute;left:3818;top:-65;width:2;height:62" coordorigin="3818,-65" coordsize="0,62" path="m3818,-65l3818,-4e" filled="false" stroked="true" strokeweight=".410925pt" strokecolor="#0080ff">
                <v:path arrowok="t"/>
              </v:shape>
            </v:group>
            <v:group style="position:absolute;left:3932;top:-65;width:2;height:62" coordorigin="3932,-65" coordsize="2,62">
              <v:shape style="position:absolute;left:3932;top:-65;width:2;height:62" coordorigin="3932,-65" coordsize="0,62" path="m3932,-4l3932,-65e" filled="false" stroked="true" strokeweight=".371318pt" strokecolor="#0080ff">
                <v:path arrowok="t"/>
              </v:shape>
            </v:group>
            <v:group style="position:absolute;left:2873;top:-65;width:2;height:62" coordorigin="2873,-65" coordsize="2,62">
              <v:shape style="position:absolute;left:2873;top:-65;width:2;height:62" coordorigin="2873,-65" coordsize="0,62" path="m2873,-4l2873,-65e" filled="false" stroked="true" strokeweight=".371318pt" strokecolor="#0080ff">
                <v:path arrowok="t"/>
              </v:shape>
            </v:group>
            <v:group style="position:absolute;left:3779;top:-65;width:2;height:62" coordorigin="3779,-65" coordsize="2,62">
              <v:shape style="position:absolute;left:3779;top:-65;width:2;height:62" coordorigin="3779,-65" coordsize="0,62" path="m3779,-65l3779,-4e" filled="false" stroked="true" strokeweight=".470336pt" strokecolor="#0080ff">
                <v:path arrowok="t"/>
              </v:shape>
            </v:group>
            <v:group style="position:absolute;left:4000;top:-65;width:2;height:62" coordorigin="4000,-65" coordsize="2,62">
              <v:shape style="position:absolute;left:4000;top:-65;width:2;height:62" coordorigin="4000,-65" coordsize="0,62" path="m4000,-4l4000,-65e" filled="false" stroked="true" strokeweight=".371318pt" strokecolor="#0080ff">
                <v:path arrowok="t"/>
              </v:shape>
            </v:group>
            <v:group style="position:absolute;left:3344;top:-65;width:2;height:62" coordorigin="3344,-65" coordsize="2,62">
              <v:shape style="position:absolute;left:3344;top:-65;width:2;height:62" coordorigin="3344,-65" coordsize="0,62" path="m3344,-65l3344,-4e" filled="false" stroked="true" strokeweight=".465403pt" strokecolor="#0080ff">
                <v:path arrowok="t"/>
              </v:shape>
            </v:group>
            <v:group style="position:absolute;left:3266;top:-65;width:2;height:62" coordorigin="3266,-65" coordsize="2,62">
              <v:shape style="position:absolute;left:3266;top:-65;width:2;height:62" coordorigin="3266,-65" coordsize="0,62" path="m3266,-65l3266,-4e" filled="false" stroked="true" strokeweight=".470336pt" strokecolor="#0080ff">
                <v:path arrowok="t"/>
              </v:shape>
            </v:group>
            <v:group style="position:absolute;left:2847;top:-65;width:2;height:62" coordorigin="2847,-65" coordsize="2,62">
              <v:shape style="position:absolute;left:2847;top:-65;width:2;height:62" coordorigin="2847,-65" coordsize="0,62" path="m2847,-65l2847,-4e" filled="false" stroked="true" strokeweight=".445581pt" strokecolor="#0080ff">
                <v:path arrowok="t"/>
              </v:shape>
            </v:group>
            <v:group style="position:absolute;left:3419;top:-65;width:2;height:62" coordorigin="3419,-65" coordsize="2,62">
              <v:shape style="position:absolute;left:3419;top:-65;width:2;height:62" coordorigin="3419,-65" coordsize="0,62" path="m3419,-65l3419,-4e" filled="false" stroked="true" strokeweight=".445581pt" strokecolor="#0080ff">
                <v:path arrowok="t"/>
              </v:shape>
            </v:group>
            <v:group style="position:absolute;left:3232;top:-65;width:2;height:62" coordorigin="3232,-65" coordsize="2,62">
              <v:shape style="position:absolute;left:3232;top:-65;width:2;height:62" coordorigin="3232,-65" coordsize="0,62" path="m3232,-65l3232,-4e" filled="false" stroked="true" strokeweight=".480242pt" strokecolor="#0080ff">
                <v:path arrowok="t"/>
              </v:shape>
            </v:group>
            <v:group style="position:absolute;left:3526;top:-65;width:2;height:62" coordorigin="3526,-65" coordsize="2,62">
              <v:shape style="position:absolute;left:3526;top:-65;width:2;height:62" coordorigin="3526,-65" coordsize="0,62" path="m3526,-65l3526,-4e" filled="false" stroked="true" strokeweight=".391121pt" strokecolor="#0080ff">
                <v:path arrowok="t"/>
              </v:shape>
            </v:group>
            <v:group style="position:absolute;left:3555;top:-65;width:2;height:62" coordorigin="3555,-65" coordsize="2,62">
              <v:shape style="position:absolute;left:3555;top:-65;width:2;height:62" coordorigin="3555,-65" coordsize="0,62" path="m3555,-4l3555,-65e" filled="false" stroked="true" strokeweight=".371318pt" strokecolor="#0080ff">
                <v:path arrowok="t"/>
              </v:shape>
            </v:group>
            <v:group style="position:absolute;left:3435;top:-65;width:2;height:62" coordorigin="3435,-65" coordsize="2,62">
              <v:shape style="position:absolute;left:3435;top:-65;width:2;height:62" coordorigin="3435,-65" coordsize="0,62" path="m3435,-65l3435,-4e" filled="false" stroked="true" strokeweight=".465389pt" strokecolor="#0080ff">
                <v:path arrowok="t"/>
              </v:shape>
            </v:group>
            <v:group style="position:absolute;left:3676;top:-65;width:2;height:62" coordorigin="3676,-65" coordsize="2,62">
              <v:shape style="position:absolute;left:3676;top:-65;width:2;height:62" coordorigin="3676,-65" coordsize="0,62" path="m3676,-65l3676,-4e" filled="false" stroked="true" strokeweight=".401023pt" strokecolor="#0080ff">
                <v:path arrowok="t"/>
              </v:shape>
            </v:group>
            <v:group style="position:absolute;left:2892;top:-65;width:2;height:62" coordorigin="2892,-65" coordsize="2,62">
              <v:shape style="position:absolute;left:2892;top:-65;width:2;height:62" coordorigin="2892,-65" coordsize="0,62" path="m2892,-65l2892,-4e" filled="false" stroked="true" strokeweight=".475283pt" strokecolor="#0080ff">
                <v:path arrowok="t"/>
              </v:shape>
            </v:group>
            <v:group style="position:absolute;left:2659;top:-65;width:2;height:62" coordorigin="2659,-65" coordsize="2,62">
              <v:shape style="position:absolute;left:2659;top:-65;width:2;height:62" coordorigin="2659,-65" coordsize="0,62" path="m2659,-4l2659,-65e" filled="false" stroked="true" strokeweight=".371318pt" strokecolor="#0080ff">
                <v:path arrowok="t"/>
              </v:shape>
            </v:group>
            <v:group style="position:absolute;left:2918;top:-65;width:2;height:62" coordorigin="2918,-65" coordsize="2,62">
              <v:shape style="position:absolute;left:2918;top:-65;width:2;height:62" coordorigin="2918,-65" coordsize="0,62" path="m2918,-4l2918,-65e" filled="false" stroked="true" strokeweight=".371318pt" strokecolor="#0080ff">
                <v:path arrowok="t"/>
              </v:shape>
            </v:group>
            <v:group style="position:absolute;left:3402;top:-65;width:2;height:62" coordorigin="3402,-65" coordsize="2,62">
              <v:shape style="position:absolute;left:3402;top:-65;width:2;height:62" coordorigin="3402,-65" coordsize="0,62" path="m3402,-65l3402,-4e" filled="false" stroked="true" strokeweight=".38617pt" strokecolor="#0080ff">
                <v:path arrowok="t"/>
              </v:shape>
            </v:group>
            <v:group style="position:absolute;left:3347;top:-65;width:2;height:62" coordorigin="3347,-65" coordsize="2,62">
              <v:shape style="position:absolute;left:3347;top:-65;width:2;height:62" coordorigin="3347,-65" coordsize="0,62" path="m3347,-4l3347,-65e" filled="false" stroked="true" strokeweight=".371318pt" strokecolor="#0080ff">
                <v:path arrowok="t"/>
              </v:shape>
            </v:group>
            <v:group style="position:absolute;left:3009;top:-65;width:2;height:62" coordorigin="3009,-65" coordsize="2,62">
              <v:shape style="position:absolute;left:3009;top:-65;width:2;height:62" coordorigin="3009,-65" coordsize="0,62" path="m3009,-65l3009,-4e" filled="false" stroked="true" strokeweight=".396072pt" strokecolor="#0080ff">
                <v:path arrowok="t"/>
              </v:shape>
            </v:group>
            <v:group style="position:absolute;left:3884;top:-65;width:2;height:62" coordorigin="3884,-65" coordsize="2,62">
              <v:shape style="position:absolute;left:3884;top:-65;width:2;height:62" coordorigin="3884,-65" coordsize="0,62" path="m3884,-4l3884,-65e" filled="false" stroked="true" strokeweight=".371318pt" strokecolor="#0080ff">
                <v:path arrowok="t"/>
              </v:shape>
            </v:group>
            <v:group style="position:absolute;left:3998;top:-65;width:2;height:62" coordorigin="3998,-65" coordsize="2,62">
              <v:shape style="position:absolute;left:3998;top:-65;width:2;height:62" coordorigin="3998,-65" coordsize="0,62" path="m3998,-4l3998,-65e" filled="false" stroked="true" strokeweight=".371318pt" strokecolor="#0080ff">
                <v:path arrowok="t"/>
              </v:shape>
            </v:group>
            <v:group style="position:absolute;left:3828;top:-65;width:2;height:62" coordorigin="3828,-65" coordsize="2,62">
              <v:shape style="position:absolute;left:3828;top:-65;width:2;height:62" coordorigin="3828,-65" coordsize="0,62" path="m3828,-65l3828,-4e" filled="false" stroked="true" strokeweight=".465385pt" strokecolor="#0080ff">
                <v:path arrowok="t"/>
              </v:shape>
            </v:group>
            <v:group style="position:absolute;left:3004;top:-65;width:2;height:62" coordorigin="3004,-65" coordsize="2,62">
              <v:shape style="position:absolute;left:3004;top:-65;width:2;height:62" coordorigin="3004,-65" coordsize="0,62" path="m3004,-4l3004,-65e" filled="false" stroked="true" strokeweight=".371318pt" strokecolor="#0080ff">
                <v:path arrowok="t"/>
              </v:shape>
            </v:group>
            <v:group style="position:absolute;left:4005;top:-65;width:2;height:62" coordorigin="4005,-65" coordsize="2,62">
              <v:shape style="position:absolute;left:4005;top:-65;width:2;height:62" coordorigin="4005,-65" coordsize="0,62" path="m4005,-65l4005,-4e" filled="false" stroked="true" strokeweight=".445581pt" strokecolor="#0080ff">
                <v:path arrowok="t"/>
              </v:shape>
            </v:group>
            <v:group style="position:absolute;left:3938;top:-65;width:2;height:62" coordorigin="3938,-65" coordsize="2,62">
              <v:shape style="position:absolute;left:3938;top:-65;width:2;height:62" coordorigin="3938,-65" coordsize="0,62" path="m3938,-65l3938,-4e" filled="false" stroked="true" strokeweight=".430728pt" strokecolor="#0080ff">
                <v:path arrowok="t"/>
              </v:shape>
            </v:group>
            <v:group style="position:absolute;left:3801;top:-65;width:2;height:62" coordorigin="3801,-65" coordsize="2,62">
              <v:shape style="position:absolute;left:3801;top:-65;width:2;height:62" coordorigin="3801,-65" coordsize="0,62" path="m3801,-4l3801,-65e" filled="false" stroked="true" strokeweight=".371318pt" strokecolor="#0080ff">
                <v:path arrowok="t"/>
              </v:shape>
            </v:group>
            <v:group style="position:absolute;left:2984;top:-65;width:2;height:62" coordorigin="2984,-65" coordsize="2,62">
              <v:shape style="position:absolute;left:2984;top:-65;width:2;height:62" coordorigin="2984,-65" coordsize="0,62" path="m2984,-65l2984,-4e" filled="false" stroked="true" strokeweight=".405974pt" strokecolor="#0080ff">
                <v:path arrowok="t"/>
              </v:shape>
            </v:group>
            <v:group style="position:absolute;left:2831;top:-65;width:2;height:62" coordorigin="2831,-65" coordsize="2,62">
              <v:shape style="position:absolute;left:2831;top:-65;width:2;height:62" coordorigin="2831,-65" coordsize="0,62" path="m2831,-65l2831,-4e" filled="false" stroked="true" strokeweight=".435679pt" strokecolor="#0080ff">
                <v:path arrowok="t"/>
              </v:shape>
            </v:group>
            <v:group style="position:absolute;left:3405;top:-65;width:2;height:62" coordorigin="3405,-65" coordsize="2,62">
              <v:shape style="position:absolute;left:3405;top:-65;width:2;height:62" coordorigin="3405,-65" coordsize="0,62" path="m3405,-65l3405,-4e" filled="false" stroked="true" strokeweight=".381219pt" strokecolor="#0080ff">
                <v:path arrowok="t"/>
              </v:shape>
            </v:group>
            <v:group style="position:absolute;left:4035;top:-65;width:2;height:62" coordorigin="4035,-65" coordsize="2,62">
              <v:shape style="position:absolute;left:4035;top:-65;width:2;height:62" coordorigin="4035,-65" coordsize="0,62" path="m4035,-4l4035,-65e" filled="false" stroked="true" strokeweight=".371318pt" strokecolor="#0080ff">
                <v:path arrowok="t"/>
              </v:shape>
            </v:group>
            <v:group style="position:absolute;left:3470;top:-65;width:2;height:62" coordorigin="3470,-65" coordsize="2,62">
              <v:shape style="position:absolute;left:3470;top:-65;width:2;height:62" coordorigin="3470,-65" coordsize="0,62" path="m3470,-65l3470,-4e" filled="false" stroked="true" strokeweight=".460427pt" strokecolor="#0080ff">
                <v:path arrowok="t"/>
              </v:shape>
            </v:group>
            <v:group style="position:absolute;left:3293;top:-65;width:2;height:62" coordorigin="3293,-65" coordsize="2,62">
              <v:shape style="position:absolute;left:3293;top:-65;width:2;height:62" coordorigin="3293,-65" coordsize="0,62" path="m3293,-65l3293,-4e" filled="false" stroked="true" strokeweight=".460426pt" strokecolor="#0080ff">
                <v:path arrowok="t"/>
              </v:shape>
            </v:group>
            <v:group style="position:absolute;left:3246;top:-65;width:2;height:62" coordorigin="3246,-65" coordsize="2,62">
              <v:shape style="position:absolute;left:3246;top:-65;width:2;height:62" coordorigin="3246,-65" coordsize="0,62" path="m3246,-65l3246,-4e" filled="false" stroked="true" strokeweight=".500042pt" strokecolor="#0080ff">
                <v:path arrowok="t"/>
              </v:shape>
            </v:group>
            <v:group style="position:absolute;left:2883;top:-65;width:2;height:62" coordorigin="2883,-65" coordsize="2,62">
              <v:shape style="position:absolute;left:2883;top:-65;width:2;height:62" coordorigin="2883,-65" coordsize="0,62" path="m2883,-65l2883,-4e" filled="false" stroked="true" strokeweight=".376268pt" strokecolor="#0080ff">
                <v:path arrowok="t"/>
              </v:shape>
            </v:group>
            <v:group style="position:absolute;left:3355;top:-65;width:2;height:62" coordorigin="3355,-65" coordsize="2,62">
              <v:shape style="position:absolute;left:3355;top:-65;width:2;height:62" coordorigin="3355,-65" coordsize="0,62" path="m3355,-65l3355,-4e" filled="false" stroked="true" strokeweight=".460432pt" strokecolor="#0080ff">
                <v:path arrowok="t"/>
              </v:shape>
            </v:group>
            <v:group style="position:absolute;left:3412;top:-65;width:2;height:62" coordorigin="3412,-65" coordsize="2,62">
              <v:shape style="position:absolute;left:3412;top:-65;width:2;height:62" coordorigin="3412,-65" coordsize="0,62" path="m3412,-65l3412,-4e" filled="false" stroked="true" strokeweight=".460434pt" strokecolor="#0080ff">
                <v:path arrowok="t"/>
              </v:shape>
            </v:group>
            <v:group style="position:absolute;left:3327;top:-65;width:2;height:62" coordorigin="3327,-65" coordsize="2,62">
              <v:shape style="position:absolute;left:3327;top:-65;width:2;height:62" coordorigin="3327,-65" coordsize="0,62" path="m3327,-4l3327,-65e" filled="false" stroked="true" strokeweight=".371318pt" strokecolor="#0080ff">
                <v:path arrowok="t"/>
              </v:shape>
            </v:group>
            <v:group style="position:absolute;left:2733;top:-65;width:2;height:62" coordorigin="2733,-65" coordsize="2,62">
              <v:shape style="position:absolute;left:2733;top:-65;width:2;height:62" coordorigin="2733,-65" coordsize="0,62" path="m2733,-4l2733,-65e" filled="false" stroked="true" strokeweight=".371318pt" strokecolor="#0080ff">
                <v:path arrowok="t"/>
              </v:shape>
            </v:group>
            <v:group style="position:absolute;left:3833;top:-65;width:2;height:62" coordorigin="3833,-65" coordsize="2,62">
              <v:shape style="position:absolute;left:3833;top:-65;width:2;height:62" coordorigin="3833,-65" coordsize="0,62" path="m3833,-4l3833,-65e" filled="false" stroked="true" strokeweight=".371318pt" strokecolor="#0080ff">
                <v:path arrowok="t"/>
              </v:shape>
            </v:group>
            <v:group style="position:absolute;left:3876;top:-65;width:2;height:62" coordorigin="3876,-65" coordsize="2,62">
              <v:shape style="position:absolute;left:3876;top:-65;width:2;height:62" coordorigin="3876,-65" coordsize="0,62" path="m3876,-65l3876,-4e" filled="false" stroked="true" strokeweight=".425777pt" strokecolor="#0080ff">
                <v:path arrowok="t"/>
              </v:shape>
            </v:group>
            <v:group style="position:absolute;left:3107;top:-65;width:2;height:62" coordorigin="3107,-65" coordsize="2,62">
              <v:shape style="position:absolute;left:3107;top:-65;width:2;height:62" coordorigin="3107,-65" coordsize="0,62" path="m3107,-65l3107,-4e" filled="false" stroked="true" strokeweight=".415876pt" strokecolor="#0080ff">
                <v:path arrowok="t"/>
              </v:shape>
            </v:group>
            <v:group style="position:absolute;left:3690;top:-65;width:2;height:62" coordorigin="3690,-65" coordsize="2,62">
              <v:shape style="position:absolute;left:3690;top:-65;width:2;height:62" coordorigin="3690,-65" coordsize="0,62" path="m3690,-4l3690,-65e" filled="false" stroked="true" strokeweight=".371318pt" strokecolor="#0080ff">
                <v:path arrowok="t"/>
              </v:shape>
            </v:group>
            <v:group style="position:absolute;left:3766;top:-65;width:2;height:62" coordorigin="3766,-65" coordsize="2,62">
              <v:shape style="position:absolute;left:3766;top:-65;width:2;height:62" coordorigin="3766,-65" coordsize="0,62" path="m3766,-65l3766,-4e" filled="false" stroked="true" strokeweight=".460434pt" strokecolor="#0080ff">
                <v:path arrowok="t"/>
              </v:shape>
            </v:group>
            <v:group style="position:absolute;left:3687;top:-65;width:2;height:62" coordorigin="3687,-65" coordsize="2,62">
              <v:shape style="position:absolute;left:3687;top:-65;width:2;height:62" coordorigin="3687,-65" coordsize="0,62" path="m3687,-4l3687,-65e" filled="false" stroked="true" strokeweight=".371318pt" strokecolor="#0080ff">
                <v:path arrowok="t"/>
              </v:shape>
            </v:group>
            <v:group style="position:absolute;left:3019;top:-65;width:2;height:62" coordorigin="3019,-65" coordsize="2,62">
              <v:shape style="position:absolute;left:3019;top:-65;width:2;height:62" coordorigin="3019,-65" coordsize="0,62" path="m3019,-65l3019,-4e" filled="false" stroked="true" strokeweight=".500051pt" strokecolor="#0080ff">
                <v:path arrowok="t"/>
              </v:shape>
            </v:group>
            <v:group style="position:absolute;left:3623;top:-65;width:2;height:62" coordorigin="3623,-65" coordsize="2,62">
              <v:shape style="position:absolute;left:3623;top:-65;width:2;height:62" coordorigin="3623,-65" coordsize="0,62" path="m3623,-65l3623,-4e" filled="false" stroked="true" strokeweight=".455482pt" strokecolor="#0080ff">
                <v:path arrowok="t"/>
              </v:shape>
            </v:group>
            <v:group style="position:absolute;left:3312;top:-65;width:2;height:62" coordorigin="3312,-65" coordsize="2,62">
              <v:shape style="position:absolute;left:3312;top:-65;width:2;height:62" coordorigin="3312,-65" coordsize="0,62" path="m3312,-65l3312,-4e" filled="false" stroked="true" strokeweight=".396072pt" strokecolor="#0080ff">
                <v:path arrowok="t"/>
              </v:shape>
            </v:group>
            <v:group style="position:absolute;left:3653;top:-65;width:2;height:62" coordorigin="3653,-65" coordsize="2,62">
              <v:shape style="position:absolute;left:3653;top:-65;width:2;height:62" coordorigin="3653,-65" coordsize="0,62" path="m3653,-4l3653,-65e" filled="false" stroked="true" strokeweight=".371318pt" strokecolor="#0080ff">
                <v:path arrowok="t"/>
              </v:shape>
            </v:group>
            <v:group style="position:absolute;left:4147;top:-65;width:2;height:62" coordorigin="4147,-65" coordsize="2,62">
              <v:shape style="position:absolute;left:4147;top:-65;width:2;height:62" coordorigin="4147,-65" coordsize="0,62" path="m4147,-4l4147,-65e" filled="false" stroked="true" strokeweight=".371318pt" strokecolor="#0080ff">
                <v:path arrowok="t"/>
              </v:shape>
            </v:group>
            <v:group style="position:absolute;left:3493;top:-65;width:2;height:62" coordorigin="3493,-65" coordsize="2,62">
              <v:shape style="position:absolute;left:3493;top:-65;width:2;height:62" coordorigin="3493,-65" coordsize="0,62" path="m3493,-4l3493,-65e" filled="false" stroked="true" strokeweight=".371318pt" strokecolor="#0080ff">
                <v:path arrowok="t"/>
              </v:shape>
            </v:group>
            <v:group style="position:absolute;left:3929;top:-65;width:2;height:62" coordorigin="3929,-65" coordsize="2,62">
              <v:shape style="position:absolute;left:3929;top:-65;width:2;height:62" coordorigin="3929,-65" coordsize="0,62" path="m3929,-4l3929,-65e" filled="false" stroked="true" strokeweight=".371318pt" strokecolor="#0080ff">
                <v:path arrowok="t"/>
              </v:shape>
            </v:group>
            <v:group style="position:absolute;left:2923;top:-65;width:2;height:62" coordorigin="2923,-65" coordsize="2,62">
              <v:shape style="position:absolute;left:2923;top:-65;width:2;height:62" coordorigin="2923,-65" coordsize="0,62" path="m2923,-65l2923,-4e" filled="false" stroked="true" strokeweight=".425777pt" strokecolor="#0080ff">
                <v:path arrowok="t"/>
              </v:shape>
            </v:group>
            <v:group style="position:absolute;left:4052;top:-65;width:2;height:62" coordorigin="4052,-65" coordsize="2,62">
              <v:shape style="position:absolute;left:4052;top:-65;width:2;height:62" coordorigin="4052,-65" coordsize="0,62" path="m4052,-4l4052,-65e" filled="false" stroked="true" strokeweight=".371318pt" strokecolor="#0080ff">
                <v:path arrowok="t"/>
              </v:shape>
            </v:group>
            <v:group style="position:absolute;left:3836;top:-65;width:2;height:62" coordorigin="3836,-65" coordsize="2,62">
              <v:shape style="position:absolute;left:3836;top:-65;width:2;height:62" coordorigin="3836,-65" coordsize="0,62" path="m3836,-65l3836,-4e" filled="false" stroked="true" strokeweight=".381219pt" strokecolor="#0080ff">
                <v:path arrowok="t"/>
              </v:shape>
            </v:group>
            <v:group style="position:absolute;left:3052;top:-65;width:2;height:62" coordorigin="3052,-65" coordsize="2,62">
              <v:shape style="position:absolute;left:3052;top:-65;width:2;height:62" coordorigin="3052,-65" coordsize="0,62" path="m3052,-4l3052,-65e" filled="false" stroked="true" strokeweight=".371318pt" strokecolor="#0080ff">
                <v:path arrowok="t"/>
              </v:shape>
            </v:group>
            <v:group style="position:absolute;left:2828;top:-65;width:2;height:62" coordorigin="2828,-65" coordsize="2,62">
              <v:shape style="position:absolute;left:2828;top:-65;width:2;height:62" coordorigin="2828,-65" coordsize="0,62" path="m2828,-65l2828,-4e" filled="false" stroked="true" strokeweight=".376268pt" strokecolor="#0080ff">
                <v:path arrowok="t"/>
              </v:shape>
            </v:group>
            <v:group style="position:absolute;left:2822;top:-65;width:2;height:62" coordorigin="2822,-65" coordsize="2,62">
              <v:shape style="position:absolute;left:2822;top:-65;width:2;height:62" coordorigin="2822,-65" coordsize="0,62" path="m2822,-4l2822,-65e" filled="false" stroked="true" strokeweight=".371318pt" strokecolor="#0080ff">
                <v:path arrowok="t"/>
              </v:shape>
            </v:group>
            <v:group style="position:absolute;left:3223;top:-65;width:2;height:62" coordorigin="3223,-65" coordsize="2,62">
              <v:shape style="position:absolute;left:3223;top:-65;width:2;height:62" coordorigin="3223,-65" coordsize="0,62" path="m3223,-65l3223,-4e" filled="false" stroked="true" strokeweight=".38617pt" strokecolor="#0080ff">
                <v:path arrowok="t"/>
              </v:shape>
            </v:group>
            <v:group style="position:absolute;left:3314;top:-65;width:2;height:62" coordorigin="3314,-65" coordsize="2,62">
              <v:shape style="position:absolute;left:3314;top:-65;width:2;height:62" coordorigin="3314,-65" coordsize="0,62" path="m3314,-4l3314,-65e" filled="false" stroked="true" strokeweight=".371318pt" strokecolor="#0080ff">
                <v:path arrowok="t"/>
              </v:shape>
            </v:group>
            <v:group style="position:absolute;left:2646;top:-65;width:2;height:62" coordorigin="2646,-65" coordsize="2,62">
              <v:shape style="position:absolute;left:2646;top:-65;width:2;height:62" coordorigin="2646,-65" coordsize="0,62" path="m2646,-65l2646,-4e" filled="false" stroked="true" strokeweight=".445581pt" strokecolor="#0080ff">
                <v:path arrowok="t"/>
              </v:shape>
            </v:group>
            <v:group style="position:absolute;left:3199;top:-65;width:2;height:62" coordorigin="3199,-65" coordsize="2,62">
              <v:shape style="position:absolute;left:3199;top:-65;width:2;height:62" coordorigin="3199,-65" coordsize="0,62" path="m3199,-65l3199,-4e" filled="false" stroked="true" strokeweight=".42577pt" strokecolor="#0080ff">
                <v:path arrowok="t"/>
              </v:shape>
            </v:group>
            <v:group style="position:absolute;left:2779;top:-65;width:2;height:62" coordorigin="2779,-65" coordsize="2,62">
              <v:shape style="position:absolute;left:2779;top:-65;width:2;height:62" coordorigin="2779,-65" coordsize="0,62" path="m2779,-4l2779,-65e" filled="false" stroked="true" strokeweight=".371318pt" strokecolor="#0080ff">
                <v:path arrowok="t"/>
              </v:shape>
            </v:group>
            <v:group style="position:absolute;left:2581;top:-65;width:2;height:62" coordorigin="2581,-65" coordsize="2,62">
              <v:shape style="position:absolute;left:2581;top:-65;width:2;height:62" coordorigin="2581,-65" coordsize="0,62" path="m2581,-4l2581,-65e" filled="false" stroked="true" strokeweight=".371318pt" strokecolor="#0080ff">
                <v:path arrowok="t"/>
              </v:shape>
            </v:group>
            <v:group style="position:absolute;left:3478;top:-65;width:2;height:62" coordorigin="3478,-65" coordsize="2,62">
              <v:shape style="position:absolute;left:3478;top:-65;width:2;height:62" coordorigin="3478,-65" coordsize="0,62" path="m3478,-4l3478,-65e" filled="false" stroked="true" strokeweight=".371318pt" strokecolor="#0080ff">
                <v:path arrowok="t"/>
              </v:shape>
            </v:group>
            <v:group style="position:absolute;left:2574;top:-65;width:2;height:62" coordorigin="2574,-65" coordsize="2,62">
              <v:shape style="position:absolute;left:2574;top:-65;width:2;height:62" coordorigin="2574,-65" coordsize="0,62" path="m2574,-4l2574,-65e" filled="false" stroked="true" strokeweight=".371318pt" strokecolor="#0080ff">
                <v:path arrowok="t"/>
              </v:shape>
            </v:group>
            <v:group style="position:absolute;left:3782;top:-65;width:2;height:62" coordorigin="3782,-65" coordsize="2,62">
              <v:shape style="position:absolute;left:3782;top:-65;width:2;height:62" coordorigin="3782,-65" coordsize="0,62" path="m3782,-4l3782,-65e" filled="false" stroked="true" strokeweight=".371318pt" strokecolor="#0080ff">
                <v:path arrowok="t"/>
              </v:shape>
            </v:group>
            <v:group style="position:absolute;left:3156;top:-65;width:2;height:62" coordorigin="3156,-65" coordsize="2,62">
              <v:shape style="position:absolute;left:3156;top:-65;width:2;height:62" coordorigin="3156,-65" coordsize="0,62" path="m3156,-4l3156,-65e" filled="false" stroked="true" strokeweight=".371318pt" strokecolor="#0080ff">
                <v:path arrowok="t"/>
              </v:shape>
            </v:group>
            <v:group style="position:absolute;left:3972;top:-65;width:2;height:62" coordorigin="3972,-65" coordsize="2,62">
              <v:shape style="position:absolute;left:3972;top:-65;width:2;height:62" coordorigin="3972,-65" coordsize="0,62" path="m3972,-4l3972,-65e" filled="false" stroked="true" strokeweight=".371318pt" strokecolor="#0080ff">
                <v:path arrowok="t"/>
              </v:shape>
            </v:group>
            <v:group style="position:absolute;left:3656;top:-65;width:2;height:62" coordorigin="3656,-65" coordsize="2,62">
              <v:shape style="position:absolute;left:3656;top:-65;width:2;height:62" coordorigin="3656,-65" coordsize="0,62" path="m3656,-65l3656,-4e" filled="false" stroked="true" strokeweight=".396072pt" strokecolor="#0080ff">
                <v:path arrowok="t"/>
              </v:shape>
            </v:group>
            <v:group style="position:absolute;left:3599;top:-65;width:2;height:62" coordorigin="3599,-65" coordsize="2,62">
              <v:shape style="position:absolute;left:3599;top:-65;width:2;height:62" coordorigin="3599,-65" coordsize="0,62" path="m3599,-65l3599,-4e" filled="false" stroked="true" strokeweight=".435679pt" strokecolor="#0080ff">
                <v:path arrowok="t"/>
              </v:shape>
            </v:group>
            <v:group style="position:absolute;left:3663;top:-65;width:2;height:62" coordorigin="3663,-65" coordsize="2,62">
              <v:shape style="position:absolute;left:3663;top:-65;width:2;height:62" coordorigin="3663,-65" coordsize="0,62" path="m3663,-65l3663,-4e" filled="false" stroked="true" strokeweight=".391116pt" strokecolor="#0080ff">
                <v:path arrowok="t"/>
              </v:shape>
            </v:group>
            <v:group style="position:absolute;left:4058;top:-65;width:2;height:62" coordorigin="4058,-65" coordsize="2,62">
              <v:shape style="position:absolute;left:4058;top:-65;width:2;height:62" coordorigin="4058,-65" coordsize="0,62" path="m4058,-4l4058,-65e" filled="false" stroked="true" strokeweight=".371318pt" strokecolor="#0080ff">
                <v:path arrowok="t"/>
              </v:shape>
            </v:group>
            <v:group style="position:absolute;left:3506;top:-65;width:2;height:62" coordorigin="3506,-65" coordsize="2,62">
              <v:shape style="position:absolute;left:3506;top:-65;width:2;height:62" coordorigin="3506,-65" coordsize="0,62" path="m3506,-4l3506,-65e" filled="false" stroked="true" strokeweight=".371318pt" strokecolor="#0080ff">
                <v:path arrowok="t"/>
              </v:shape>
            </v:group>
            <v:group style="position:absolute;left:2995;top:-65;width:2;height:62" coordorigin="2995,-65" coordsize="2,62">
              <v:shape style="position:absolute;left:2995;top:-65;width:2;height:62" coordorigin="2995,-65" coordsize="0,62" path="m2995,-4l2995,-65e" filled="false" stroked="true" strokeweight=".371318pt" strokecolor="#0080ff">
                <v:path arrowok="t"/>
              </v:shape>
            </v:group>
            <v:group style="position:absolute;left:3911;top:-65;width:2;height:62" coordorigin="3911,-65" coordsize="2,62">
              <v:shape style="position:absolute;left:3911;top:-65;width:2;height:62" coordorigin="3911,-65" coordsize="0,62" path="m3911,-4l3911,-65e" filled="false" stroked="true" strokeweight=".371318pt" strokecolor="#0080ff">
                <v:path arrowok="t"/>
              </v:shape>
            </v:group>
            <v:group style="position:absolute;left:3950;top:-65;width:2;height:62" coordorigin="3950,-65" coordsize="2,62">
              <v:shape style="position:absolute;left:3950;top:-65;width:2;height:62" coordorigin="3950,-65" coordsize="0,62" path="m3950,-65l3950,-4e" filled="false" stroked="true" strokeweight=".381219pt" strokecolor="#0080ff">
                <v:path arrowok="t"/>
              </v:shape>
            </v:group>
            <v:group style="position:absolute;left:3349;top:-65;width:2;height:62" coordorigin="3349,-65" coordsize="2,62">
              <v:shape style="position:absolute;left:3349;top:-65;width:2;height:62" coordorigin="3349,-65" coordsize="0,62" path="m3349,-4l3349,-65e" filled="false" stroked="true" strokeweight=".371318pt" strokecolor="#0080ff">
                <v:path arrowok="t"/>
              </v:shape>
            </v:group>
            <v:group style="position:absolute;left:3093;top:-65;width:2;height:62" coordorigin="3093,-65" coordsize="2,62">
              <v:shape style="position:absolute;left:3093;top:-65;width:2;height:62" coordorigin="3093,-65" coordsize="0,62" path="m3093,-65l3093,-4e" filled="false" stroked="true" strokeweight=".376268pt" strokecolor="#0080ff">
                <v:path arrowok="t"/>
              </v:shape>
            </v:group>
            <v:group style="position:absolute;left:2756;top:-65;width:2;height:62" coordorigin="2756,-65" coordsize="2,62">
              <v:shape style="position:absolute;left:2756;top:-65;width:2;height:62" coordorigin="2756,-65" coordsize="0,62" path="m2756,-65l2756,-4e" filled="false" stroked="true" strokeweight=".391121pt" strokecolor="#0080ff">
                <v:path arrowok="t"/>
              </v:shape>
            </v:group>
            <v:group style="position:absolute;left:3024;top:-65;width:2;height:62" coordorigin="3024,-65" coordsize="2,62">
              <v:shape style="position:absolute;left:3024;top:-65;width:2;height:62" coordorigin="3024,-65" coordsize="0,62" path="m3024,-4l3024,-65e" filled="false" stroked="true" strokeweight=".371318pt" strokecolor="#0080ff">
                <v:path arrowok="t"/>
              </v:shape>
            </v:group>
            <v:group style="position:absolute;left:3173;top:-65;width:2;height:62" coordorigin="3173,-65" coordsize="2,62">
              <v:shape style="position:absolute;left:3173;top:-65;width:2;height:62" coordorigin="3173,-65" coordsize="0,62" path="m3173,-65l3173,-4e" filled="false" stroked="true" strokeweight=".445581pt" strokecolor="#0080ff">
                <v:path arrowok="t"/>
              </v:shape>
            </v:group>
            <v:group style="position:absolute;left:3651;top:-65;width:2;height:62" coordorigin="3651,-65" coordsize="2,62">
              <v:shape style="position:absolute;left:3651;top:-65;width:2;height:62" coordorigin="3651,-65" coordsize="0,62" path="m3651,-4l3651,-65e" filled="false" stroked="true" strokeweight=".371318pt" strokecolor="#0080ff">
                <v:path arrowok="t"/>
              </v:shape>
            </v:group>
            <v:group style="position:absolute;left:3794;top:-65;width:2;height:62" coordorigin="3794,-65" coordsize="2,62">
              <v:shape style="position:absolute;left:3794;top:-65;width:2;height:62" coordorigin="3794,-65" coordsize="0,62" path="m3794,-4l3794,-65e" filled="false" stroked="true" strokeweight=".371318pt" strokecolor="#0080ff">
                <v:path arrowok="t"/>
              </v:shape>
            </v:group>
            <v:group style="position:absolute;left:2992;top:-65;width:2;height:62" coordorigin="2992,-65" coordsize="2,62">
              <v:shape style="position:absolute;left:2992;top:-65;width:2;height:62" coordorigin="2992,-65" coordsize="0,62" path="m2992,-65l2992,-4e" filled="false" stroked="true" strokeweight=".420827pt" strokecolor="#0080ff">
                <v:path arrowok="t"/>
              </v:shape>
            </v:group>
            <v:group style="position:absolute;left:3153;top:-65;width:2;height:62" coordorigin="3153,-65" coordsize="2,62">
              <v:shape style="position:absolute;left:3153;top:-65;width:2;height:62" coordorigin="3153,-65" coordsize="0,62" path="m3153,-4l3153,-65e" filled="false" stroked="true" strokeweight=".371318pt" strokecolor="#0080ff">
                <v:path arrowok="t"/>
              </v:shape>
            </v:group>
            <v:group style="position:absolute;left:2675;top:-65;width:2;height:62" coordorigin="2675,-65" coordsize="2,62">
              <v:shape style="position:absolute;left:2675;top:-65;width:2;height:62" coordorigin="2675,-65" coordsize="0,62" path="m2675,-4l2675,-65e" filled="false" stroked="true" strokeweight=".371318pt" strokecolor="#0080ff">
                <v:path arrowok="t"/>
              </v:shape>
            </v:group>
            <v:group style="position:absolute;left:3374;top:-65;width:2;height:62" coordorigin="3374,-65" coordsize="2,62">
              <v:shape style="position:absolute;left:3374;top:-65;width:2;height:62" coordorigin="3374,-65" coordsize="0,62" path="m3374,-65l3374,-4e" filled="false" stroked="true" strokeweight=".376268pt" strokecolor="#0080ff">
                <v:path arrowok="t"/>
              </v:shape>
            </v:group>
            <v:group style="position:absolute;left:3637;top:-65;width:2;height:62" coordorigin="3637,-65" coordsize="2,62">
              <v:shape style="position:absolute;left:3637;top:-65;width:2;height:62" coordorigin="3637,-65" coordsize="0,62" path="m3637,-4l3637,-65e" filled="false" stroked="true" strokeweight=".371318pt" strokecolor="#0080ff">
                <v:path arrowok="t"/>
              </v:shape>
            </v:group>
            <v:group style="position:absolute;left:2935;top:-65;width:2;height:62" coordorigin="2935,-65" coordsize="2,62">
              <v:shape style="position:absolute;left:2935;top:-65;width:2;height:62" coordorigin="2935,-65" coordsize="0,62" path="m2935,-65l2935,-4e" filled="false" stroked="true" strokeweight=".470336pt" strokecolor="#0080ff">
                <v:path arrowok="t"/>
              </v:shape>
            </v:group>
            <v:group style="position:absolute;left:3954;top:-65;width:2;height:62" coordorigin="3954,-65" coordsize="2,62">
              <v:shape style="position:absolute;left:3954;top:-65;width:2;height:62" coordorigin="3954,-65" coordsize="0,62" path="m3954,-4l3954,-65e" filled="false" stroked="true" strokeweight=".371318pt" strokecolor="#0080ff">
                <v:path arrowok="t"/>
              </v:shape>
            </v:group>
            <v:group style="position:absolute;left:3592;top:-65;width:2;height:62" coordorigin="3592,-65" coordsize="2,62">
              <v:shape style="position:absolute;left:3592;top:-65;width:2;height:62" coordorigin="3592,-65" coordsize="0,62" path="m3592,-4l3592,-65e" filled="false" stroked="true" strokeweight=".371318pt" strokecolor="#0080ff">
                <v:path arrowok="t"/>
              </v:shape>
            </v:group>
            <v:group style="position:absolute;left:4191;top:-65;width:2;height:62" coordorigin="4191,-65" coordsize="2,62">
              <v:shape style="position:absolute;left:4191;top:-65;width:2;height:62" coordorigin="4191,-65" coordsize="0,62" path="m4191,-4l4191,-65e" filled="false" stroked="true" strokeweight=".371318pt" strokecolor="#0080ff">
                <v:path arrowok="t"/>
              </v:shape>
            </v:group>
            <v:group style="position:absolute;left:3839;top:-65;width:2;height:62" coordorigin="3839,-65" coordsize="2,62">
              <v:shape style="position:absolute;left:3839;top:-65;width:2;height:62" coordorigin="3839,-65" coordsize="0,62" path="m3839,-4l3839,-65e" filled="false" stroked="true" strokeweight=".371318pt" strokecolor="#0080ff">
                <v:path arrowok="t"/>
              </v:shape>
            </v:group>
            <v:group style="position:absolute;left:3384;top:-65;width:2;height:62" coordorigin="3384,-65" coordsize="2,62">
              <v:shape style="position:absolute;left:3384;top:-65;width:2;height:62" coordorigin="3384,-65" coordsize="0,62" path="m3384,-65l3384,-4e" filled="false" stroked="true" strokeweight=".38617pt" strokecolor="#0080ff">
                <v:path arrowok="t"/>
              </v:shape>
            </v:group>
            <v:group style="position:absolute;left:3205;top:-65;width:2;height:62" coordorigin="3205,-65" coordsize="2,62">
              <v:shape style="position:absolute;left:3205;top:-65;width:2;height:62" coordorigin="3205,-65" coordsize="0,62" path="m3205,-65l3205,-4e" filled="false" stroked="true" strokeweight=".396072pt" strokecolor="#0080ff">
                <v:path arrowok="t"/>
              </v:shape>
            </v:group>
            <v:group style="position:absolute;left:2989;top:-65;width:2;height:62" coordorigin="2989,-65" coordsize="2,62">
              <v:shape style="position:absolute;left:2989;top:-65;width:2;height:62" coordorigin="2989,-65" coordsize="0,62" path="m2989,-4l2989,-65e" filled="false" stroked="true" strokeweight=".371318pt" strokecolor="#0080ff">
                <v:path arrowok="t"/>
              </v:shape>
            </v:group>
            <v:group style="position:absolute;left:3544;top:-65;width:2;height:62" coordorigin="3544,-65" coordsize="2,62">
              <v:shape style="position:absolute;left:3544;top:-65;width:2;height:62" coordorigin="3544,-65" coordsize="0,62" path="m3544,-4l3544,-65e" filled="false" stroked="true" strokeweight=".371318pt" strokecolor="#0080ff">
                <v:path arrowok="t"/>
              </v:shape>
            </v:group>
            <v:group style="position:absolute;left:4140;top:-65;width:2;height:62" coordorigin="4140,-65" coordsize="2,62">
              <v:shape style="position:absolute;left:4140;top:-65;width:2;height:62" coordorigin="4140,-65" coordsize="0,62" path="m4140,-4l4140,-65e" filled="false" stroked="true" strokeweight=".371318pt" strokecolor="#0080ff">
                <v:path arrowok="t"/>
              </v:shape>
            </v:group>
            <v:group style="position:absolute;left:2999;top:-65;width:2;height:62" coordorigin="2999,-65" coordsize="2,62">
              <v:shape style="position:absolute;left:2999;top:-65;width:2;height:62" coordorigin="2999,-65" coordsize="0,62" path="m2999,-4l2999,-65e" filled="false" stroked="true" strokeweight=".371318pt" strokecolor="#0080ff">
                <v:path arrowok="t"/>
              </v:shape>
            </v:group>
            <v:group style="position:absolute;left:3729;top:-65;width:2;height:62" coordorigin="3729,-65" coordsize="2,62">
              <v:shape style="position:absolute;left:3729;top:-65;width:2;height:62" coordorigin="3729,-65" coordsize="0,62" path="m3729,-4l3729,-65e" filled="false" stroked="true" strokeweight=".371318pt" strokecolor="#0080ff">
                <v:path arrowok="t"/>
              </v:shape>
            </v:group>
            <v:group style="position:absolute;left:3749;top:-65;width:2;height:62" coordorigin="3749,-65" coordsize="2,62">
              <v:shape style="position:absolute;left:3749;top:-65;width:2;height:62" coordorigin="3749,-65" coordsize="0,62" path="m3749,-4l3749,-65e" filled="false" stroked="true" strokeweight=".371318pt" strokecolor="#0080ff">
                <v:path arrowok="t"/>
              </v:shape>
            </v:group>
            <v:group style="position:absolute;left:3894;top:-65;width:2;height:62" coordorigin="3894,-65" coordsize="2,62">
              <v:shape style="position:absolute;left:3894;top:-65;width:2;height:62" coordorigin="3894,-65" coordsize="0,62" path="m3894,-65l3894,-4e" filled="false" stroked="true" strokeweight=".405974pt" strokecolor="#0080ff">
                <v:path arrowok="t"/>
              </v:shape>
            </v:group>
            <v:group style="position:absolute;left:2897;top:-65;width:2;height:62" coordorigin="2897,-65" coordsize="2,62">
              <v:shape style="position:absolute;left:2897;top:-65;width:2;height:62" coordorigin="2897,-65" coordsize="0,62" path="m2897,-4l2897,-65e" filled="false" stroked="true" strokeweight=".371318pt" strokecolor="#0080ff">
                <v:path arrowok="t"/>
              </v:shape>
            </v:group>
            <v:group style="position:absolute;left:2685;top:-65;width:2;height:62" coordorigin="2685,-65" coordsize="2,62">
              <v:shape style="position:absolute;left:2685;top:-65;width:2;height:62" coordorigin="2685,-65" coordsize="0,62" path="m2685,-4l2685,-65e" filled="false" stroked="true" strokeweight=".371318pt" strokecolor="#0080ff">
                <v:path arrowok="t"/>
              </v:shape>
            </v:group>
            <v:group style="position:absolute;left:2663;top:-65;width:2;height:62" coordorigin="2663,-65" coordsize="2,62">
              <v:shape style="position:absolute;left:2663;top:-65;width:2;height:62" coordorigin="2663,-65" coordsize="0,62" path="m2663,-4l2663,-65e" filled="false" stroked="true" strokeweight=".371318pt" strokecolor="#0080ff">
                <v:path arrowok="t"/>
              </v:shape>
            </v:group>
            <v:group style="position:absolute;left:2950;top:-65;width:2;height:62" coordorigin="2950,-65" coordsize="2,62">
              <v:shape style="position:absolute;left:2950;top:-65;width:2;height:62" coordorigin="2950,-65" coordsize="0,62" path="m2950,-4l2950,-65e" filled="false" stroked="true" strokeweight=".371318pt" strokecolor="#0080ff">
                <v:path arrowok="t"/>
              </v:shape>
            </v:group>
            <v:group style="position:absolute;left:3449;top:-65;width:2;height:62" coordorigin="3449,-65" coordsize="2,62">
              <v:shape style="position:absolute;left:3449;top:-65;width:2;height:62" coordorigin="3449,-65" coordsize="0,62" path="m3449,-65l3449,-4e" filled="false" stroked="true" strokeweight=".401023pt" strokecolor="#0080ff">
                <v:path arrowok="t"/>
              </v:shape>
            </v:group>
            <v:group style="position:absolute;left:2548;top:-65;width:2;height:62" coordorigin="2548,-65" coordsize="2,62">
              <v:shape style="position:absolute;left:2548;top:-65;width:2;height:62" coordorigin="2548,-65" coordsize="0,62" path="m2548,-4l2548,-65e" filled="false" stroked="true" strokeweight=".371318pt" strokecolor="#0080ff">
                <v:path arrowok="t"/>
              </v:shape>
            </v:group>
            <v:group style="position:absolute;left:2876;top:-65;width:2;height:62" coordorigin="2876,-65" coordsize="2,62">
              <v:shape style="position:absolute;left:2876;top:-65;width:2;height:62" coordorigin="2876,-65" coordsize="0,62" path="m2876,-4l2876,-65e" filled="false" stroked="true" strokeweight=".371318pt" strokecolor="#0080ff">
                <v:path arrowok="t"/>
              </v:shape>
            </v:group>
            <v:group style="position:absolute;left:2806;top:-65;width:2;height:62" coordorigin="2806,-65" coordsize="2,62">
              <v:shape style="position:absolute;left:2806;top:-65;width:2;height:62" coordorigin="2806,-65" coordsize="0,62" path="m2806,-4l2806,-65e" filled="false" stroked="true" strokeweight=".371318pt" strokecolor="#0080ff">
                <v:path arrowok="t"/>
              </v:shape>
            </v:group>
            <v:group style="position:absolute;left:3240;top:-65;width:2;height:62" coordorigin="3240,-65" coordsize="2,62">
              <v:shape style="position:absolute;left:3240;top:-65;width:2;height:62" coordorigin="3240,-65" coordsize="0,62" path="m3240,-65l3240,-4e" filled="false" stroked="true" strokeweight=".410925pt" strokecolor="#0080ff">
                <v:path arrowok="t"/>
              </v:shape>
            </v:group>
            <v:group style="position:absolute;left:3810;top:-65;width:2;height:62" coordorigin="3810,-65" coordsize="2,62">
              <v:shape style="position:absolute;left:3810;top:-65;width:2;height:62" coordorigin="3810,-65" coordsize="0,62" path="m3810,-4l3810,-65e" filled="false" stroked="true" strokeweight=".371318pt" strokecolor="#0080ff">
                <v:path arrowok="t"/>
              </v:shape>
            </v:group>
            <v:group style="position:absolute;left:3898;top:-65;width:2;height:62" coordorigin="3898,-65" coordsize="2,62">
              <v:shape style="position:absolute;left:3898;top:-65;width:2;height:62" coordorigin="3898,-65" coordsize="0,62" path="m3898,-65l3898,-4e" filled="false" stroked="true" strokeweight=".450532pt" strokecolor="#0080ff">
                <v:path arrowok="t"/>
              </v:shape>
            </v:group>
            <v:group style="position:absolute;left:3620;top:-65;width:2;height:62" coordorigin="3620,-65" coordsize="2,62">
              <v:shape style="position:absolute;left:3620;top:-65;width:2;height:62" coordorigin="3620,-65" coordsize="0,62" path="m3620,-4l3620,-65e" filled="false" stroked="true" strokeweight=".371318pt" strokecolor="#0080ff">
                <v:path arrowok="t"/>
              </v:shape>
            </v:group>
            <v:group style="position:absolute;left:3517;top:-65;width:2;height:62" coordorigin="3517,-65" coordsize="2,62">
              <v:shape style="position:absolute;left:3517;top:-65;width:2;height:62" coordorigin="3517,-65" coordsize="0,62" path="m3517,-4l3517,-65e" filled="false" stroked="true" strokeweight=".371318pt" strokecolor="#0080ff">
                <v:path arrowok="t"/>
              </v:shape>
            </v:group>
            <v:group style="position:absolute;left:3602;top:-65;width:2;height:62" coordorigin="3602,-65" coordsize="2,62">
              <v:shape style="position:absolute;left:3602;top:-65;width:2;height:62" coordorigin="3602,-65" coordsize="0,62" path="m3602,-4l3602,-65e" filled="false" stroked="true" strokeweight=".371318pt" strokecolor="#0080ff">
                <v:path arrowok="t"/>
              </v:shape>
            </v:group>
            <v:group style="position:absolute;left:3325;top:-65;width:2;height:62" coordorigin="3325,-65" coordsize="2,62">
              <v:shape style="position:absolute;left:3325;top:-65;width:2;height:62" coordorigin="3325,-65" coordsize="0,62" path="m3325,-65l3325,-4e" filled="false" stroked="true" strokeweight=".381219pt" strokecolor="#0080ff">
                <v:path arrowok="t"/>
              </v:shape>
            </v:group>
            <v:group style="position:absolute;left:3595;top:-65;width:2;height:62" coordorigin="3595,-65" coordsize="2,62">
              <v:shape style="position:absolute;left:3595;top:-65;width:2;height:62" coordorigin="3595,-65" coordsize="0,62" path="m3595,-4l3595,-65e" filled="false" stroked="true" strokeweight=".371318pt" strokecolor="#0080ff">
                <v:path arrowok="t"/>
              </v:shape>
            </v:group>
            <v:group style="position:absolute;left:2783;top:-65;width:2;height:62" coordorigin="2783,-65" coordsize="2,62">
              <v:shape style="position:absolute;left:2783;top:-65;width:2;height:62" coordorigin="2783,-65" coordsize="0,62" path="m2783,-4l2783,-65e" filled="false" stroked="true" strokeweight=".371318pt" strokecolor="#0080ff">
                <v:path arrowok="t"/>
              </v:shape>
            </v:group>
            <v:group style="position:absolute;left:2976;top:-65;width:2;height:62" coordorigin="2976,-65" coordsize="2,62">
              <v:shape style="position:absolute;left:2976;top:-65;width:2;height:62" coordorigin="2976,-65" coordsize="0,62" path="m2976,-4l2976,-65e" filled="false" stroked="true" strokeweight=".371318pt" strokecolor="#0080ff">
                <v:path arrowok="t"/>
              </v:shape>
            </v:group>
            <v:group style="position:absolute;left:3130;top:-65;width:2;height:62" coordorigin="3130,-65" coordsize="2,62">
              <v:shape style="position:absolute;left:3130;top:-65;width:2;height:62" coordorigin="3130,-65" coordsize="0,62" path="m3130,-4l3130,-65e" filled="false" stroked="true" strokeweight=".371318pt" strokecolor="#0080ff">
                <v:path arrowok="t"/>
              </v:shape>
            </v:group>
            <v:group style="position:absolute;left:3076;top:-65;width:2;height:62" coordorigin="3076,-65" coordsize="2,62">
              <v:shape style="position:absolute;left:3076;top:-65;width:2;height:62" coordorigin="3076,-65" coordsize="0,62" path="m3076,-4l3076,-65e" filled="false" stroked="true" strokeweight=".371318pt" strokecolor="#0080ff">
                <v:path arrowok="t"/>
              </v:shape>
            </v:group>
            <v:group style="position:absolute;left:3330;top:-65;width:2;height:62" coordorigin="3330,-65" coordsize="2,62">
              <v:shape style="position:absolute;left:3330;top:-65;width:2;height:62" coordorigin="3330,-65" coordsize="0,62" path="m3330,-4l3330,-65e" filled="false" stroked="true" strokeweight=".371318pt" strokecolor="#0080ff">
                <v:path arrowok="t"/>
              </v:shape>
            </v:group>
            <v:group style="position:absolute;left:2639;top:-65;width:2;height:62" coordorigin="2639,-65" coordsize="2,62">
              <v:shape style="position:absolute;left:2639;top:-65;width:2;height:62" coordorigin="2639,-65" coordsize="0,62" path="m2639,-4l2639,-65e" filled="false" stroked="true" strokeweight=".371318pt" strokecolor="#0080ff">
                <v:path arrowok="t"/>
              </v:shape>
            </v:group>
            <v:group style="position:absolute;left:2542;top:-65;width:2;height:62" coordorigin="2542,-65" coordsize="2,62">
              <v:shape style="position:absolute;left:2542;top:-65;width:2;height:62" coordorigin="2542,-65" coordsize="0,62" path="m2542,-4l2542,-65e" filled="false" stroked="true" strokeweight=".371318pt" strokecolor="#0080ff">
                <v:path arrowok="t"/>
              </v:shape>
            </v:group>
            <v:group style="position:absolute;left:4936;top:-4;width:2;height:57" coordorigin="4936,-4" coordsize="2,57">
              <v:shape style="position:absolute;left:4936;top:-4;width:2;height:57" coordorigin="4936,-4" coordsize="0,57" path="m4936,-4l4936,53e" filled="false" stroked="true" strokeweight=".371318pt" strokecolor="#000000">
                <v:path arrowok="t"/>
              </v:shape>
            </v:group>
            <v:group style="position:absolute;left:4823;top:-65;width:2;height:62" coordorigin="4823,-65" coordsize="2,62">
              <v:shape style="position:absolute;left:4823;top:-65;width:2;height:62" coordorigin="4823,-65" coordsize="0,62" path="m4823,-4l4823,-65e" filled="false" stroked="true" strokeweight=".371318pt" strokecolor="#0080ff">
                <v:path arrowok="t"/>
              </v:shape>
            </v:group>
            <v:group style="position:absolute;left:4493;top:-65;width:2;height:62" coordorigin="4493,-65" coordsize="2,62">
              <v:shape style="position:absolute;left:4493;top:-65;width:2;height:62" coordorigin="4493,-65" coordsize="0,62" path="m4493,-65l4493,-4e" filled="false" stroked="true" strokeweight=".450532pt" strokecolor="#0080ff">
                <v:path arrowok="t"/>
              </v:shape>
            </v:group>
            <v:group style="position:absolute;left:4466;top:-65;width:2;height:62" coordorigin="4466,-65" coordsize="2,62">
              <v:shape style="position:absolute;left:4466;top:-65;width:2;height:62" coordorigin="4466,-65" coordsize="0,62" path="m4466,-4l4466,-65e" filled="false" stroked="true" strokeweight=".371318pt" strokecolor="#0080ff">
                <v:path arrowok="t"/>
              </v:shape>
            </v:group>
            <v:group style="position:absolute;left:4596;top:-65;width:2;height:62" coordorigin="4596,-65" coordsize="2,62">
              <v:shape style="position:absolute;left:4596;top:-65;width:2;height:62" coordorigin="4596,-65" coordsize="0,62" path="m4596,-4l4596,-65e" filled="false" stroked="true" strokeweight=".371318pt" strokecolor="#0080ff">
                <v:path arrowok="t"/>
              </v:shape>
            </v:group>
            <v:group style="position:absolute;left:4540;top:-65;width:2;height:62" coordorigin="4540,-65" coordsize="2,62">
              <v:shape style="position:absolute;left:4540;top:-65;width:2;height:62" coordorigin="4540,-65" coordsize="0,62" path="m4540,-65l4540,-4e" filled="false" stroked="true" strokeweight=".430721pt" strokecolor="#0080ff">
                <v:path arrowok="t"/>
              </v:shape>
            </v:group>
            <v:group style="position:absolute;left:5262;top:-65;width:2;height:62" coordorigin="5262,-65" coordsize="2,62">
              <v:shape style="position:absolute;left:5262;top:-65;width:2;height:62" coordorigin="5262,-65" coordsize="0,62" path="m5262,-4l5262,-65e" filled="false" stroked="true" strokeweight=".371318pt" strokecolor="#0080ff">
                <v:path arrowok="t"/>
              </v:shape>
            </v:group>
            <v:group style="position:absolute;left:4737;top:-65;width:2;height:62" coordorigin="4737,-65" coordsize="2,62">
              <v:shape style="position:absolute;left:4737;top:-65;width:2;height:62" coordorigin="4737,-65" coordsize="0,62" path="m4737,-4l4737,-65e" filled="false" stroked="true" strokeweight=".371318pt" strokecolor="#0080ff">
                <v:path arrowok="t"/>
              </v:shape>
            </v:group>
            <v:group style="position:absolute;left:2296;top:-880;width:3213;height:815" coordorigin="2296,-880" coordsize="3213,815">
              <v:shape style="position:absolute;left:2296;top:-880;width:3213;height:815" coordorigin="2296,-880" coordsize="3213,815" path="m2296,-65l2302,-65,2309,-65,2315,-65,2321,-65,2327,-65,2334,-65,2340,-66,2346,-66,2353,-66,2359,-66,2365,-66,2371,-66,2434,-72,2453,-76,2459,-77,2516,-95,2522,-97,2579,-129,2629,-171,2635,-177,2642,-184,2686,-235,2698,-251,2705,-259,2711,-268,2717,-276,2723,-285,2730,-294,2736,-303,2742,-313,2749,-322,2755,-332,2761,-342,2768,-351,2774,-362,2780,-372,2786,-382,2793,-393,2799,-404,2805,-415,2811,-426,2818,-437,2824,-448,2830,-460,2837,-471,2843,-483,2849,-494,2855,-505,2862,-517,2868,-528,2874,-539,2881,-550,2887,-561,2893,-571,2900,-582,2906,-592,2912,-602,2918,-612,2925,-622,2931,-632,2937,-641,2943,-651,2950,-660,2956,-669,2962,-678,2969,-687,2975,-696,3013,-745,3057,-793,3107,-829,3132,-842,3138,-846,3145,-849,3151,-852,3157,-855,3214,-877,3233,-880,3239,-880,3302,-856,3333,-833,3340,-829,3346,-824,3352,-819,3358,-814,3365,-809,3371,-804,3377,-800,3384,-795,3390,-790,3396,-786,3446,-743,3490,-693,3503,-677,3509,-668,3516,-660,3522,-651,3528,-642,3534,-634,3541,-625,3547,-617,3553,-608,3560,-600,3566,-592,3610,-542,3660,-500,3692,-480,3698,-476,3748,-443,3798,-401,3805,-395,3811,-389,3817,-383,3824,-377,3830,-371,3836,-365,3842,-358,3849,-352,3855,-346,3861,-339,3868,-333,3912,-293,3918,-288,3968,-250,4000,-229,4006,-225,4012,-221,4018,-217,4025,-213,4031,-209,4037,-205,4044,-202,4050,-198,4056,-194,4062,-190,4069,-186,4075,-182,4081,-178,4088,-174,4094,-170,4100,-166,4106,-162,4113,-158,4119,-154,4125,-151,4132,-147,4138,-143,4144,-140,4150,-136,4157,-133,4163,-130,4169,-127,4176,-124,4182,-121,4188,-118,4194,-115,4201,-113,4207,-110,4213,-108,4257,-95,4264,-93,4270,-92,4276,-90,4283,-89,4289,-88,4295,-87,4301,-85,4339,-81,4345,-80,4352,-80,4358,-79,4364,-79,4370,-79,4377,-79,4383,-79,4389,-79,4396,-79,4402,-79,4408,-80,4414,-80,4421,-80,4427,-81,4433,-82,4440,-82,4446,-83,4452,-83,4458,-84,4465,-85,4471,-85,4477,-86,4484,-86,4490,-87,4496,-87,4503,-87,4509,-88,4515,-88,4521,-88,4528,-88,4565,-86,4572,-85,4578,-84,4584,-84,4590,-83,4597,-82,4603,-81,4609,-81,4616,-80,4622,-79,4628,-78,4635,-78,4641,-77,4647,-76,4653,-76,4660,-75,4666,-75,4672,-74,4678,-74,4685,-74,4691,-73,4697,-73,4704,-73,4710,-73,4716,-72,4723,-72,4729,-72,4735,-72,4741,-72,4748,-72,4754,-72,4760,-72,4767,-72,4773,-72,4779,-72,4785,-72,4792,-71,4798,-71,4804,-71,4810,-71,4817,-71,4823,-71,4829,-71,4836,-70,4842,-70,4848,-70,4855,-70,4861,-69,4867,-69,4873,-69,4880,-69,4886,-68,4892,-68,4898,-68,4905,-68,4911,-67,4917,-67,4924,-67,4930,-67,4936,-66,4943,-66,4949,-66,4955,-66,4961,-66,4968,-66,4974,-66,4980,-66,4987,-65,4993,-65,4999,-65,5005,-65,5012,-65,5018,-65,5024,-65,5030,-65,5037,-65,5043,-65,5049,-65,5056,-65,5062,-65,5068,-65,5075,-65,5081,-65,5087,-65,5093,-65,5100,-65,5106,-65,5112,-66,5119,-66,5125,-66,5131,-66,5137,-66,5144,-66,5150,-66,5156,-66,5163,-67,5169,-67,5175,-67,5181,-67,5188,-67,5194,-67,5200,-68,5207,-68,5213,-68,5219,-68,5225,-68,5232,-68,5238,-68,5244,-68,5251,-68,5257,-69,5263,-69,5269,-68,5276,-68,5282,-68,5288,-68,5295,-68,5301,-68,5307,-68,5313,-68,5320,-68,5326,-68,5332,-67,5339,-67,5345,-67,5351,-67,5357,-67,5364,-67,5370,-66,5376,-66,5383,-66,5389,-66,5395,-66,5401,-66,5408,-66,5414,-66,5420,-65,5427,-65,5433,-65,5439,-65,5445,-65,5452,-65,5458,-65,5464,-65,5471,-65,5477,-65,5483,-65,5489,-65,5496,-65,5502,-65,5508,-65e" filled="false" stroked="true" strokeweight=".371318pt" strokecolor="#0080ff">
                <v:path arrowok="t"/>
              </v:shape>
            </v:group>
            <v:group style="position:absolute;left:3686;top:-65;width:2;height:62" coordorigin="3686,-65" coordsize="2,62">
              <v:shape style="position:absolute;left:3686;top:-65;width:2;height:62" coordorigin="3686,-65" coordsize="0,62" path="m3686,-4l3686,-65e" filled="false" stroked="true" strokeweight=".371318pt" strokecolor="#ff00ff">
                <v:path arrowok="t"/>
              </v:shape>
            </v:group>
            <v:group style="position:absolute;left:3718;top:-65;width:2;height:62" coordorigin="3718,-65" coordsize="2,62">
              <v:shape style="position:absolute;left:3718;top:-65;width:2;height:62" coordorigin="3718,-65" coordsize="0,62" path="m3718,-65l3718,-4e" filled="false" stroked="true" strokeweight=".396072pt" strokecolor="#ff00ff">
                <v:path arrowok="t"/>
              </v:shape>
            </v:group>
            <v:group style="position:absolute;left:3244;top:-65;width:2;height:62" coordorigin="3244,-65" coordsize="2,62">
              <v:shape style="position:absolute;left:3244;top:-65;width:2;height:62" coordorigin="3244,-65" coordsize="0,62" path="m3244,-65l3244,-4e" filled="false" stroked="true" strokeweight=".504988pt" strokecolor="#ff00ff">
                <v:path arrowok="t"/>
              </v:shape>
            </v:group>
            <v:group style="position:absolute;left:3655;top:-65;width:2;height:62" coordorigin="3655,-65" coordsize="2,62">
              <v:shape style="position:absolute;left:3655;top:-65;width:2;height:62" coordorigin="3655,-65" coordsize="0,62" path="m3655,-65l3655,-4e" filled="false" stroked="true" strokeweight=".450533pt" strokecolor="#ff00ff">
                <v:path arrowok="t"/>
              </v:shape>
            </v:group>
            <v:group style="position:absolute;left:3307;top:-65;width:2;height:62" coordorigin="3307,-65" coordsize="2,62">
              <v:shape style="position:absolute;left:3307;top:-65;width:2;height:62" coordorigin="3307,-65" coordsize="0,62" path="m3307,-65l3307,-4e" filled="false" stroked="true" strokeweight=".490152pt" strokecolor="#ff00ff">
                <v:path arrowok="t"/>
              </v:shape>
            </v:group>
            <v:group style="position:absolute;left:3555;top:-65;width:2;height:62" coordorigin="3555,-65" coordsize="2,62">
              <v:shape style="position:absolute;left:3555;top:-65;width:2;height:62" coordorigin="3555,-65" coordsize="0,62" path="m3555,-65l3555,-4e" filled="false" stroked="true" strokeweight=".420823pt" strokecolor="#ff00ff">
                <v:path arrowok="t"/>
              </v:shape>
            </v:group>
            <v:group style="position:absolute;left:3113;top:-65;width:2;height:62" coordorigin="3113,-65" coordsize="2,62">
              <v:shape style="position:absolute;left:3113;top:-65;width:2;height:62" coordorigin="3113,-65" coordsize="0,62" path="m3113,-65l3113,-4e" filled="false" stroked="true" strokeweight=".44063pt" strokecolor="#ff00ff">
                <v:path arrowok="t"/>
              </v:shape>
            </v:group>
            <v:group style="position:absolute;left:2722;top:-65;width:2;height:62" coordorigin="2722,-65" coordsize="2,62">
              <v:shape style="position:absolute;left:2722;top:-65;width:2;height:62" coordorigin="2722,-65" coordsize="0,62" path="m2722,-65l2722,-4e" filled="false" stroked="true" strokeweight=".455483pt" strokecolor="#ff00ff">
                <v:path arrowok="t"/>
              </v:shape>
            </v:group>
            <v:group style="position:absolute;left:2813;top:-65;width:2;height:62" coordorigin="2813,-65" coordsize="2,62">
              <v:shape style="position:absolute;left:2813;top:-65;width:2;height:62" coordorigin="2813,-65" coordsize="0,62" path="m2813,-65l2813,-4e" filled="false" stroked="true" strokeweight=".430728pt" strokecolor="#ff00ff">
                <v:path arrowok="t"/>
              </v:shape>
            </v:group>
            <v:group style="position:absolute;left:2766;top:-65;width:2;height:62" coordorigin="2766,-65" coordsize="2,62">
              <v:shape style="position:absolute;left:2766;top:-65;width:2;height:62" coordorigin="2766,-65" coordsize="0,62" path="m2766,-65l2766,-4e" filled="false" stroked="true" strokeweight=".465389pt" strokecolor="#ff00ff">
                <v:path arrowok="t"/>
              </v:shape>
            </v:group>
            <v:group style="position:absolute;left:3755;top:-65;width:2;height:62" coordorigin="3755,-65" coordsize="2,62">
              <v:shape style="position:absolute;left:3755;top:-65;width:2;height:62" coordorigin="3755,-65" coordsize="0,62" path="m3755,-4l3755,-65e" filled="false" stroked="true" strokeweight=".371318pt" strokecolor="#ff00ff">
                <v:path arrowok="t"/>
              </v:shape>
            </v:group>
            <v:group style="position:absolute;left:3467;top:-65;width:2;height:62" coordorigin="3467,-65" coordsize="2,62">
              <v:shape style="position:absolute;left:3467;top:-65;width:2;height:62" coordorigin="3467,-65" coordsize="0,62" path="m3467,-65l3467,-4e" filled="false" stroked="true" strokeweight=".405969pt" strokecolor="#ff00ff">
                <v:path arrowok="t"/>
              </v:shape>
            </v:group>
            <v:group style="position:absolute;left:3663;top:-65;width:2;height:62" coordorigin="3663,-65" coordsize="2,62">
              <v:shape style="position:absolute;left:3663;top:-65;width:2;height:62" coordorigin="3663,-65" coordsize="0,62" path="m3663,-65l3663,-4e" filled="false" stroked="true" strokeweight=".396072pt" strokecolor="#ff00ff">
                <v:path arrowok="t"/>
              </v:shape>
            </v:group>
            <v:group style="position:absolute;left:3067;top:-65;width:2;height:62" coordorigin="3067,-65" coordsize="2,62">
              <v:shape style="position:absolute;left:3067;top:-65;width:2;height:62" coordorigin="3067,-65" coordsize="0,62" path="m3067,-65l3067,-4e" filled="false" stroked="true" strokeweight=".544571pt" strokecolor="#ff00ff">
                <v:path arrowok="t"/>
              </v:shape>
            </v:group>
            <v:group style="position:absolute;left:3298;top:-65;width:2;height:62" coordorigin="3298,-65" coordsize="2,62">
              <v:shape style="position:absolute;left:3298;top:-65;width:2;height:62" coordorigin="3298,-65" coordsize="0,62" path="m3298,-65l3298,-4e" filled="false" stroked="true" strokeweight=".455483pt" strokecolor="#ff00ff">
                <v:path arrowok="t"/>
              </v:shape>
            </v:group>
            <v:group style="position:absolute;left:3100;top:-65;width:2;height:62" coordorigin="3100,-65" coordsize="2,62">
              <v:shape style="position:absolute;left:3100;top:-65;width:2;height:62" coordorigin="3100,-65" coordsize="0,62" path="m3100,-65l3100,-4e" filled="false" stroked="true" strokeweight=".450538pt" strokecolor="#ff00ff">
                <v:path arrowok="t"/>
              </v:shape>
            </v:group>
            <v:group style="position:absolute;left:3881;top:-65;width:2;height:62" coordorigin="3881,-65" coordsize="2,62">
              <v:shape style="position:absolute;left:3881;top:-65;width:2;height:62" coordorigin="3881,-65" coordsize="0,62" path="m3881,-65l3881,-4e" filled="false" stroked="true" strokeweight=".490132pt" strokecolor="#ff00ff">
                <v:path arrowok="t"/>
              </v:shape>
            </v:group>
            <v:group style="position:absolute;left:4022;top:-65;width:2;height:62" coordorigin="4022,-65" coordsize="2,62">
              <v:shape style="position:absolute;left:4022;top:-65;width:2;height:62" coordorigin="4022,-65" coordsize="0,62" path="m4022,-65l4022,-4e" filled="false" stroked="true" strokeweight=".465388pt" strokecolor="#ff00ff">
                <v:path arrowok="t"/>
              </v:shape>
            </v:group>
            <v:group style="position:absolute;left:3776;top:-65;width:2;height:62" coordorigin="3776,-65" coordsize="2,62">
              <v:shape style="position:absolute;left:3776;top:-65;width:2;height:62" coordorigin="3776,-65" coordsize="0,62" path="m3776,-65l3776,-4e" filled="false" stroked="true" strokeweight=".405975pt" strokecolor="#ff00ff">
                <v:path arrowok="t"/>
              </v:shape>
            </v:group>
            <v:group style="position:absolute;left:3562;top:-65;width:2;height:62" coordorigin="3562,-65" coordsize="2,62">
              <v:shape style="position:absolute;left:3562;top:-65;width:2;height:62" coordorigin="3562,-65" coordsize="0,62" path="m3562,-65l3562,-4e" filled="false" stroked="true" strokeweight=".371318pt" strokecolor="#ff00ff">
                <v:path arrowok="t"/>
              </v:shape>
            </v:group>
            <v:group style="position:absolute;left:3690;top:-65;width:2;height:62" coordorigin="3690,-65" coordsize="2,62">
              <v:shape style="position:absolute;left:3690;top:-65;width:2;height:62" coordorigin="3690,-65" coordsize="0,62" path="m3690,-65l3690,-4e" filled="false" stroked="true" strokeweight=".465375pt" strokecolor="#ff00ff">
                <v:path arrowok="t"/>
              </v:shape>
            </v:group>
            <v:group style="position:absolute;left:3267;top:-65;width:2;height:62" coordorigin="3267,-65" coordsize="2,62">
              <v:shape style="position:absolute;left:3267;top:-65;width:2;height:62" coordorigin="3267,-65" coordsize="0,62" path="m3267,-65l3267,-4e" filled="false" stroked="true" strokeweight=".49508pt" strokecolor="#ff00ff">
                <v:path arrowok="t"/>
              </v:shape>
            </v:group>
            <v:group style="position:absolute;left:3540;top:-65;width:2;height:62" coordorigin="3540,-65" coordsize="2,62">
              <v:shape style="position:absolute;left:3540;top:-65;width:2;height:62" coordorigin="3540,-65" coordsize="0,62" path="m3540,-4l3540,-65e" filled="false" stroked="true" strokeweight=".371318pt" strokecolor="#ff00ff">
                <v:path arrowok="t"/>
              </v:shape>
            </v:group>
            <v:group style="position:absolute;left:2756;top:-65;width:2;height:62" coordorigin="2756,-65" coordsize="2,62">
              <v:shape style="position:absolute;left:2756;top:-65;width:2;height:62" coordorigin="2756,-65" coordsize="0,62" path="m2756,-65l2756,-4e" filled="false" stroked="true" strokeweight=".410927pt" strokecolor="#ff00ff">
                <v:path arrowok="t"/>
              </v:shape>
            </v:group>
            <v:group style="position:absolute;left:3339;top:-65;width:2;height:62" coordorigin="3339,-65" coordsize="2,62">
              <v:shape style="position:absolute;left:3339;top:-65;width:2;height:62" coordorigin="3339,-65" coordsize="0,62" path="m3339,-65l3339,-4e" filled="false" stroked="true" strokeweight=".509941pt" strokecolor="#ff00ff">
                <v:path arrowok="t"/>
              </v:shape>
            </v:group>
            <v:group style="position:absolute;left:4011;top:-65;width:2;height:62" coordorigin="4011,-65" coordsize="2,62">
              <v:shape style="position:absolute;left:4011;top:-65;width:2;height:62" coordorigin="4011,-65" coordsize="0,62" path="m4011,-4l4011,-65e" filled="false" stroked="true" strokeweight=".371318pt" strokecolor="#ff00ff">
                <v:path arrowok="t"/>
              </v:shape>
            </v:group>
            <v:group style="position:absolute;left:3354;top:-65;width:2;height:62" coordorigin="3354,-65" coordsize="2,62">
              <v:shape style="position:absolute;left:3354;top:-65;width:2;height:62" coordorigin="3354,-65" coordsize="0,62" path="m3354,-65l3354,-4e" filled="false" stroked="true" strokeweight=".514881pt" strokecolor="#ff00ff">
                <v:path arrowok="t"/>
              </v:shape>
            </v:group>
            <v:group style="position:absolute;left:4391;top:-65;width:2;height:62" coordorigin="4391,-65" coordsize="2,62">
              <v:shape style="position:absolute;left:4391;top:-65;width:2;height:62" coordorigin="4391,-65" coordsize="0,62" path="m4391,-4l4391,-65e" filled="false" stroked="true" strokeweight=".371318pt" strokecolor="#ff00ff">
                <v:path arrowok="t"/>
              </v:shape>
            </v:group>
            <v:group style="position:absolute;left:3253;top:-65;width:2;height:62" coordorigin="3253,-65" coordsize="2,62">
              <v:shape style="position:absolute;left:3253;top:-65;width:2;height:62" coordorigin="3253,-65" coordsize="0,62" path="m3253,-65l3253,-4e" filled="false" stroked="true" strokeweight=".50995pt" strokecolor="#ff00ff">
                <v:path arrowok="t"/>
              </v:shape>
            </v:group>
            <v:group style="position:absolute;left:3179;top:-65;width:2;height:62" coordorigin="3179,-65" coordsize="2,62">
              <v:shape style="position:absolute;left:3179;top:-65;width:2;height:62" coordorigin="3179,-65" coordsize="0,62" path="m3179,-65l3179,-4e" filled="false" stroked="true" strokeweight=".509936pt" strokecolor="#ff00ff">
                <v:path arrowok="t"/>
              </v:shape>
            </v:group>
            <v:group style="position:absolute;left:3638;top:-65;width:2;height:62" coordorigin="3638,-65" coordsize="2,62">
              <v:shape style="position:absolute;left:3638;top:-65;width:2;height:62" coordorigin="3638,-65" coordsize="0,62" path="m3638,-65l3638,-4e" filled="false" stroked="true" strokeweight=".38617pt" strokecolor="#ff00ff">
                <v:path arrowok="t"/>
              </v:shape>
            </v:group>
            <v:group style="position:absolute;left:3647;top:-65;width:2;height:62" coordorigin="3647,-65" coordsize="2,62">
              <v:shape style="position:absolute;left:3647;top:-65;width:2;height:62" coordorigin="3647,-65" coordsize="0,62" path="m3647,-65l3647,-4e" filled="false" stroked="true" strokeweight=".48025pt" strokecolor="#ff00ff">
                <v:path arrowok="t"/>
              </v:shape>
            </v:group>
            <v:group style="position:absolute;left:3583;top:-65;width:2;height:62" coordorigin="3583,-65" coordsize="2,62">
              <v:shape style="position:absolute;left:3583;top:-65;width:2;height:62" coordorigin="3583,-65" coordsize="0,62" path="m3583,-65l3583,-4e" filled="false" stroked="true" strokeweight=".420827pt" strokecolor="#ff00ff">
                <v:path arrowok="t"/>
              </v:shape>
            </v:group>
            <v:group style="position:absolute;left:2984;top:-65;width:2;height:62" coordorigin="2984,-65" coordsize="2,62">
              <v:shape style="position:absolute;left:2984;top:-65;width:2;height:62" coordorigin="2984,-65" coordsize="0,62" path="m2984,-65l2984,-4e" filled="false" stroked="true" strokeweight=".500035pt" strokecolor="#ff00ff">
                <v:path arrowok="t"/>
              </v:shape>
            </v:group>
            <v:group style="position:absolute;left:3401;top:-65;width:2;height:62" coordorigin="3401,-65" coordsize="2,62">
              <v:shape style="position:absolute;left:3401;top:-65;width:2;height:62" coordorigin="3401,-65" coordsize="0,62" path="m3401,-65l3401,-4e" filled="false" stroked="true" strokeweight=".480228pt" strokecolor="#ff00ff">
                <v:path arrowok="t"/>
              </v:shape>
            </v:group>
            <v:group style="position:absolute;left:3420;top:-65;width:2;height:62" coordorigin="3420,-65" coordsize="2,62">
              <v:shape style="position:absolute;left:3420;top:-65;width:2;height:62" coordorigin="3420,-65" coordsize="0,62" path="m3420,-65l3420,-4e" filled="false" stroked="true" strokeweight=".410925pt" strokecolor="#ff00ff">
                <v:path arrowok="t"/>
              </v:shape>
            </v:group>
            <v:group style="position:absolute;left:3984;top:-65;width:2;height:62" coordorigin="3984,-65" coordsize="2,62">
              <v:shape style="position:absolute;left:3984;top:-65;width:2;height:62" coordorigin="3984,-65" coordsize="0,62" path="m3984,-4l3984,-65e" filled="false" stroked="true" strokeweight=".371318pt" strokecolor="#ff00ff">
                <v:path arrowok="t"/>
              </v:shape>
            </v:group>
            <v:group style="position:absolute;left:3030;top:-65;width:2;height:62" coordorigin="3030,-65" coordsize="2,62">
              <v:shape style="position:absolute;left:3030;top:-65;width:2;height:62" coordorigin="3030,-65" coordsize="0,62" path="m3030,-65l3030,-4e" filled="false" stroked="true" strokeweight=".460442pt" strokecolor="#ff00ff">
                <v:path arrowok="t"/>
              </v:shape>
            </v:group>
            <v:group style="position:absolute;left:3062;top:-65;width:2;height:62" coordorigin="3062,-65" coordsize="2,62">
              <v:shape style="position:absolute;left:3062;top:-65;width:2;height:62" coordorigin="3062,-65" coordsize="0,62" path="m3062,-65l3062,-4e" filled="false" stroked="true" strokeweight=".485192pt" strokecolor="#ff00ff">
                <v:path arrowok="t"/>
              </v:shape>
            </v:group>
            <v:group style="position:absolute;left:2915;top:-65;width:2;height:62" coordorigin="2915,-65" coordsize="2,62">
              <v:shape style="position:absolute;left:2915;top:-65;width:2;height:62" coordorigin="2915,-65" coordsize="0,62" path="m2915,-65l2915,-4e" filled="false" stroked="true" strokeweight=".509942pt" strokecolor="#ff00ff">
                <v:path arrowok="t"/>
              </v:shape>
            </v:group>
            <v:group style="position:absolute;left:3390;top:-65;width:2;height:62" coordorigin="3390,-65" coordsize="2,62">
              <v:shape style="position:absolute;left:3390;top:-65;width:2;height:62" coordorigin="3390,-65" coordsize="0,62" path="m3390,-65l3390,-4e" filled="false" stroked="true" strokeweight=".405973pt" strokecolor="#ff00ff">
                <v:path arrowok="t"/>
              </v:shape>
            </v:group>
            <v:group style="position:absolute;left:3311;top:-65;width:2;height:62" coordorigin="3311,-65" coordsize="2,62">
              <v:shape style="position:absolute;left:3311;top:-65;width:2;height:62" coordorigin="3311,-65" coordsize="0,62" path="m3311,-65l3311,-4e" filled="false" stroked="true" strokeweight=".519862pt" strokecolor="#ff00ff">
                <v:path arrowok="t"/>
              </v:shape>
            </v:group>
            <v:group style="position:absolute;left:3273;top:-65;width:2;height:62" coordorigin="3273,-65" coordsize="2,62">
              <v:shape style="position:absolute;left:3273;top:-65;width:2;height:62" coordorigin="3273,-65" coordsize="0,62" path="m3273,-65l3273,-4e" filled="false" stroked="true" strokeweight=".519835pt" strokecolor="#ff00ff">
                <v:path arrowok="t"/>
              </v:shape>
            </v:group>
            <v:group style="position:absolute;left:3444;top:-65;width:2;height:62" coordorigin="3444,-65" coordsize="2,62">
              <v:shape style="position:absolute;left:3444;top:-65;width:2;height:62" coordorigin="3444,-65" coordsize="0,62" path="m3444,-65l3444,-4e" filled="false" stroked="true" strokeweight=".455485pt" strokecolor="#ff00ff">
                <v:path arrowok="t"/>
              </v:shape>
            </v:group>
            <v:group style="position:absolute;left:3950;top:-65;width:2;height:62" coordorigin="3950,-65" coordsize="2,62">
              <v:shape style="position:absolute;left:3950;top:-65;width:2;height:62" coordorigin="3950,-65" coordsize="0,62" path="m3950,-65l3950,-4e" filled="false" stroked="true" strokeweight=".376268pt" strokecolor="#ff00ff">
                <v:path arrowok="t"/>
              </v:shape>
            </v:group>
            <v:group style="position:absolute;left:4227;top:-65;width:2;height:62" coordorigin="4227,-65" coordsize="2,62">
              <v:shape style="position:absolute;left:4227;top:-65;width:2;height:62" coordorigin="4227,-65" coordsize="0,62" path="m4227,-4l4227,-65e" filled="false" stroked="true" strokeweight=".371318pt" strokecolor="#ff00ff">
                <v:path arrowok="t"/>
              </v:shape>
            </v:group>
            <v:group style="position:absolute;left:3980;top:-65;width:2;height:62" coordorigin="3980,-65" coordsize="2,62">
              <v:shape style="position:absolute;left:3980;top:-65;width:2;height:62" coordorigin="3980,-65" coordsize="0,62" path="m3980,-4l3980,-65e" filled="false" stroked="true" strokeweight=".371318pt" strokecolor="#ff00ff">
                <v:path arrowok="t"/>
              </v:shape>
            </v:group>
            <v:group style="position:absolute;left:3660;top:-65;width:2;height:62" coordorigin="3660,-65" coordsize="2,62">
              <v:shape style="position:absolute;left:3660;top:-65;width:2;height:62" coordorigin="3660,-65" coordsize="0,62" path="m3660,-65l3660,-4e" filled="false" stroked="true" strokeweight=".450532pt" strokecolor="#ff00ff">
                <v:path arrowok="t"/>
              </v:shape>
            </v:group>
            <v:group style="position:absolute;left:3348;top:-65;width:2;height:62" coordorigin="3348,-65" coordsize="2,62">
              <v:shape style="position:absolute;left:3348;top:-65;width:2;height:62" coordorigin="3348,-65" coordsize="0,62" path="m3348,-65l3348,-4e" filled="false" stroked="true" strokeweight=".500043pt" strokecolor="#ff00ff">
                <v:path arrowok="t"/>
              </v:shape>
            </v:group>
            <v:group style="position:absolute;left:2865;top:-65;width:2;height:62" coordorigin="2865,-65" coordsize="2,62">
              <v:shape style="position:absolute;left:2865;top:-65;width:2;height:62" coordorigin="2865,-65" coordsize="0,62" path="m2865,-65l2865,-4e" filled="false" stroked="true" strokeweight=".445589pt" strokecolor="#ff00ff">
                <v:path arrowok="t"/>
              </v:shape>
            </v:group>
            <v:group style="position:absolute;left:3333;top:-65;width:2;height:62" coordorigin="3333,-65" coordsize="2,62">
              <v:shape style="position:absolute;left:3333;top:-65;width:2;height:62" coordorigin="3333,-65" coordsize="0,62" path="m3333,-65l3333,-4e" filled="false" stroked="true" strokeweight=".49509pt" strokecolor="#ff00ff">
                <v:path arrowok="t"/>
              </v:shape>
            </v:group>
            <v:group style="position:absolute;left:4115;top:-65;width:2;height:62" coordorigin="4115,-65" coordsize="2,62">
              <v:shape style="position:absolute;left:4115;top:-65;width:2;height:62" coordorigin="4115,-65" coordsize="0,62" path="m4115,-65l4115,-4e" filled="false" stroked="true" strokeweight=".38617pt" strokecolor="#ff00ff">
                <v:path arrowok="t"/>
              </v:shape>
            </v:group>
            <v:group style="position:absolute;left:3829;top:-65;width:2;height:62" coordorigin="3829,-65" coordsize="2,62">
              <v:shape style="position:absolute;left:3829;top:-65;width:2;height:62" coordorigin="3829,-65" coordsize="0,62" path="m3829,-65l3829,-4e" filled="false" stroked="true" strokeweight=".485184pt" strokecolor="#ff00ff">
                <v:path arrowok="t"/>
              </v:shape>
            </v:group>
            <v:group style="position:absolute;left:3815;top:-65;width:2;height:62" coordorigin="3815,-65" coordsize="2,62">
              <v:shape style="position:absolute;left:3815;top:-65;width:2;height:62" coordorigin="3815,-65" coordsize="0,62" path="m3815,-65l3815,-4e" filled="false" stroked="true" strokeweight=".504993pt" strokecolor="#ff00ff">
                <v:path arrowok="t"/>
              </v:shape>
            </v:group>
            <v:group style="position:absolute;left:3706;top:-65;width:2;height:62" coordorigin="3706,-65" coordsize="2,62">
              <v:shape style="position:absolute;left:3706;top:-65;width:2;height:62" coordorigin="3706,-65" coordsize="0,62" path="m3706,-65l3706,-4e" filled="false" stroked="true" strokeweight=".450532pt" strokecolor="#ff00ff">
                <v:path arrowok="t"/>
              </v:shape>
            </v:group>
            <v:group style="position:absolute;left:2906;top:-65;width:2;height:62" coordorigin="2906,-65" coordsize="2,62">
              <v:shape style="position:absolute;left:2906;top:-65;width:2;height:62" coordorigin="2906,-65" coordsize="0,62" path="m2906,-65l2906,-4e" filled="false" stroked="true" strokeweight=".430733pt" strokecolor="#ff00ff">
                <v:path arrowok="t"/>
              </v:shape>
            </v:group>
            <v:group style="position:absolute;left:3097;top:-65;width:2;height:62" coordorigin="3097,-65" coordsize="2,62">
              <v:shape style="position:absolute;left:3097;top:-65;width:2;height:62" coordorigin="3097,-65" coordsize="0,62" path="m3097,-65l3097,-4e" filled="false" stroked="true" strokeweight=".396072pt" strokecolor="#ff00ff">
                <v:path arrowok="t"/>
              </v:shape>
            </v:group>
            <v:group style="position:absolute;left:3021;top:-65;width:2;height:62" coordorigin="3021,-65" coordsize="2,62">
              <v:shape style="position:absolute;left:3021;top:-65;width:2;height:62" coordorigin="3021,-65" coordsize="0,62" path="m3021,-65l3021,-4e" filled="false" stroked="true" strokeweight=".534703pt" strokecolor="#ff00ff">
                <v:path arrowok="t"/>
              </v:shape>
            </v:group>
            <v:group style="position:absolute;left:3220;top:-65;width:2;height:62" coordorigin="3220,-65" coordsize="2,62">
              <v:shape style="position:absolute;left:3220;top:-65;width:2;height:62" coordorigin="3220,-65" coordsize="0,62" path="m3220,-65l3220,-4e" filled="false" stroked="true" strokeweight=".519847pt" strokecolor="#ff00ff">
                <v:path arrowok="t"/>
              </v:shape>
            </v:group>
            <v:group style="position:absolute;left:3288;top:-65;width:2;height:62" coordorigin="3288,-65" coordsize="2,62">
              <v:shape style="position:absolute;left:3288;top:-65;width:2;height:62" coordorigin="3288,-65" coordsize="0,62" path="m3288,-65l3288,-4e" filled="false" stroked="true" strokeweight=".455478pt" strokecolor="#ff00ff">
                <v:path arrowok="t"/>
              </v:shape>
            </v:group>
            <v:group style="position:absolute;left:2655;top:-65;width:2;height:62" coordorigin="2655,-65" coordsize="2,62">
              <v:shape style="position:absolute;left:2655;top:-65;width:2;height:62" coordorigin="2655,-65" coordsize="0,62" path="m2655,-4l2655,-65e" filled="false" stroked="true" strokeweight=".371318pt" strokecolor="#ff00ff">
                <v:path arrowok="t"/>
              </v:shape>
            </v:group>
            <v:group style="position:absolute;left:3375;top:-65;width:2;height:62" coordorigin="3375,-65" coordsize="2,62">
              <v:shape style="position:absolute;left:3375;top:-65;width:2;height:62" coordorigin="3375,-65" coordsize="0,62" path="m3375,-4l3375,-65e" filled="false" stroked="true" strokeweight=".371318pt" strokecolor="#ff00ff">
                <v:path arrowok="t"/>
              </v:shape>
            </v:group>
            <v:group style="position:absolute;left:3498;top:-65;width:2;height:62" coordorigin="3498,-65" coordsize="2,62">
              <v:shape style="position:absolute;left:3498;top:-65;width:2;height:62" coordorigin="3498,-65" coordsize="0,62" path="m3498,-65l3498,-4e" filled="false" stroked="true" strokeweight=".445576pt" strokecolor="#ff00ff">
                <v:path arrowok="t"/>
              </v:shape>
            </v:group>
            <v:group style="position:absolute;left:3182;top:-65;width:2;height:62" coordorigin="3182,-65" coordsize="2,62">
              <v:shape style="position:absolute;left:3182;top:-65;width:2;height:62" coordorigin="3182,-65" coordsize="0,62" path="m3182,-65l3182,-4e" filled="false" stroked="true" strokeweight=".509937pt" strokecolor="#ff00ff">
                <v:path arrowok="t"/>
              </v:shape>
            </v:group>
            <v:group style="position:absolute;left:3328;top:-65;width:2;height:62" coordorigin="3328,-65" coordsize="2,62">
              <v:shape style="position:absolute;left:3328;top:-65;width:2;height:62" coordorigin="3328,-65" coordsize="0,62" path="m3328,-4l3328,-65e" filled="false" stroked="true" strokeweight=".371318pt" strokecolor="#ff00ff">
                <v:path arrowok="t"/>
              </v:shape>
            </v:group>
            <v:group style="position:absolute;left:3143;top:-65;width:2;height:62" coordorigin="3143,-65" coordsize="2,62">
              <v:shape style="position:absolute;left:3143;top:-65;width:2;height:62" coordorigin="3143,-65" coordsize="0,62" path="m3143,-65l3143,-4e" filled="false" stroked="true" strokeweight=".465385pt" strokecolor="#ff00ff">
                <v:path arrowok="t"/>
              </v:shape>
            </v:group>
            <v:group style="position:absolute;left:2691;top:-65;width:2;height:62" coordorigin="2691,-65" coordsize="2,62">
              <v:shape style="position:absolute;left:2691;top:-65;width:2;height:62" coordorigin="2691,-65" coordsize="0,62" path="m2691,-4l2691,-65e" filled="false" stroked="true" strokeweight=".371318pt" strokecolor="#ff00ff">
                <v:path arrowok="t"/>
              </v:shape>
            </v:group>
            <v:group style="position:absolute;left:3757;top:-65;width:2;height:62" coordorigin="3757,-65" coordsize="2,62">
              <v:shape style="position:absolute;left:3757;top:-65;width:2;height:62" coordorigin="3757,-65" coordsize="0,62" path="m3757,-4l3757,-65e" filled="false" stroked="true" strokeweight=".371318pt" strokecolor="#ff00ff">
                <v:path arrowok="t"/>
              </v:shape>
            </v:group>
            <v:group style="position:absolute;left:4356;top:-65;width:2;height:62" coordorigin="4356,-65" coordsize="2,62">
              <v:shape style="position:absolute;left:4356;top:-65;width:2;height:62" coordorigin="4356,-65" coordsize="0,62" path="m4356,-4l4356,-65e" filled="false" stroked="true" strokeweight=".371318pt" strokecolor="#ff00ff">
                <v:path arrowok="t"/>
              </v:shape>
            </v:group>
            <v:group style="position:absolute;left:4252;top:-65;width:2;height:62" coordorigin="4252,-65" coordsize="2,62">
              <v:shape style="position:absolute;left:4252;top:-65;width:2;height:62" coordorigin="4252,-65" coordsize="0,62" path="m4252,-65l4252,-4e" filled="false" stroked="true" strokeweight=".420827pt" strokecolor="#ff00ff">
                <v:path arrowok="t"/>
              </v:shape>
            </v:group>
            <v:group style="position:absolute;left:3715;top:-65;width:2;height:62" coordorigin="3715,-65" coordsize="2,62">
              <v:shape style="position:absolute;left:3715;top:-65;width:2;height:62" coordorigin="3715,-65" coordsize="0,62" path="m3715,-65l3715,-4e" filled="false" stroked="true" strokeweight=".401023pt" strokecolor="#ff00ff">
                <v:path arrowok="t"/>
              </v:shape>
            </v:group>
            <v:group style="position:absolute;left:3125;top:-65;width:2;height:62" coordorigin="3125,-65" coordsize="2,62">
              <v:shape style="position:absolute;left:3125;top:-65;width:2;height:62" coordorigin="3125,-65" coordsize="0,62" path="m3125,-65l3125,-4e" filled="false" stroked="true" strokeweight=".504992pt" strokecolor="#ff00ff">
                <v:path arrowok="t"/>
              </v:shape>
            </v:group>
            <v:group style="position:absolute;left:2874;top:-65;width:2;height:62" coordorigin="2874,-65" coordsize="2,62">
              <v:shape style="position:absolute;left:2874;top:-65;width:2;height:62" coordorigin="2874,-65" coordsize="0,62" path="m2874,-65l2874,-4e" filled="false" stroked="true" strokeweight=".38617pt" strokecolor="#ff00ff">
                <v:path arrowok="t"/>
              </v:shape>
            </v:group>
            <v:group style="position:absolute;left:2968;top:-65;width:2;height:62" coordorigin="2968,-65" coordsize="2,62">
              <v:shape style="position:absolute;left:2968;top:-65;width:2;height:62" coordorigin="2968,-65" coordsize="0,62" path="m2968,-65l2968,-4e" filled="false" stroked="true" strokeweight=".47035pt" strokecolor="#ff00ff">
                <v:path arrowok="t"/>
              </v:shape>
            </v:group>
            <v:group style="position:absolute;left:3189;top:-65;width:2;height:62" coordorigin="3189,-65" coordsize="2,62">
              <v:shape style="position:absolute;left:3189;top:-65;width:2;height:62" coordorigin="3189,-65" coordsize="0,62" path="m3189,-65l3189,-4e" filled="false" stroked="true" strokeweight=".485178pt" strokecolor="#ff00ff">
                <v:path arrowok="t"/>
              </v:shape>
            </v:group>
            <v:group style="position:absolute;left:2921;top:-65;width:2;height:62" coordorigin="2921,-65" coordsize="2,62">
              <v:shape style="position:absolute;left:2921;top:-65;width:2;height:62" coordorigin="2921,-65" coordsize="0,62" path="m2921,-65l2921,-4e" filled="false" stroked="true" strokeweight=".480234pt" strokecolor="#ff00ff">
                <v:path arrowok="t"/>
              </v:shape>
            </v:group>
            <v:group style="position:absolute;left:2784;top:-65;width:2;height:62" coordorigin="2784,-65" coordsize="2,62">
              <v:shape style="position:absolute;left:2784;top:-65;width:2;height:62" coordorigin="2784,-65" coordsize="0,62" path="m2784,-4l2784,-65e" filled="false" stroked="true" strokeweight=".371318pt" strokecolor="#ff00ff">
                <v:path arrowok="t"/>
              </v:shape>
            </v:group>
            <v:group style="position:absolute;left:3004;top:-65;width:2;height:62" coordorigin="3004,-65" coordsize="2,62">
              <v:shape style="position:absolute;left:3004;top:-65;width:2;height:62" coordorigin="3004,-65" coordsize="0,62" path="m3004,-65l3004,-4e" filled="false" stroked="true" strokeweight=".391121pt" strokecolor="#ff00ff">
                <v:path arrowok="t"/>
              </v:shape>
            </v:group>
            <v:group style="position:absolute;left:3463;top:-65;width:2;height:62" coordorigin="3463,-65" coordsize="2,62">
              <v:shape style="position:absolute;left:3463;top:-65;width:2;height:62" coordorigin="3463,-65" coordsize="0,62" path="m3463,-65l3463,-4e" filled="false" stroked="true" strokeweight=".455483pt" strokecolor="#ff00ff">
                <v:path arrowok="t"/>
              </v:shape>
            </v:group>
            <v:group style="position:absolute;left:4182;top:-65;width:2;height:62" coordorigin="4182,-65" coordsize="2,62">
              <v:shape style="position:absolute;left:4182;top:-65;width:2;height:62" coordorigin="4182,-65" coordsize="0,62" path="m4182,-65l4182,-4e" filled="false" stroked="true" strokeweight=".450532pt" strokecolor="#ff00ff">
                <v:path arrowok="t"/>
              </v:shape>
            </v:group>
            <v:group style="position:absolute;left:4216;top:-65;width:2;height:62" coordorigin="4216,-65" coordsize="2,62">
              <v:shape style="position:absolute;left:4216;top:-65;width:2;height:62" coordorigin="4216,-65" coordsize="0,62" path="m4216,-65l4216,-4e" filled="false" stroked="true" strokeweight=".420827pt" strokecolor="#ff00ff">
                <v:path arrowok="t"/>
              </v:shape>
            </v:group>
            <v:group style="position:absolute;left:3050;top:-65;width:2;height:62" coordorigin="3050,-65" coordsize="2,62">
              <v:shape style="position:absolute;left:3050;top:-65;width:2;height:62" coordorigin="3050,-65" coordsize="0,62" path="m3050,-65l3050,-4e" filled="false" stroked="true" strokeweight=".465381pt" strokecolor="#ff00ff">
                <v:path arrowok="t"/>
              </v:shape>
            </v:group>
            <v:group style="position:absolute;left:3162;top:-65;width:2;height:62" coordorigin="3162,-65" coordsize="2,62">
              <v:shape style="position:absolute;left:3162;top:-65;width:2;height:62" coordorigin="3162,-65" coordsize="0,62" path="m3162,-65l3162,-4e" filled="false" stroked="true" strokeweight=".50993pt" strokecolor="#ff00ff">
                <v:path arrowok="t"/>
              </v:shape>
            </v:group>
            <v:group style="position:absolute;left:3483;top:-65;width:2;height:62" coordorigin="3483,-65" coordsize="2,62">
              <v:shape style="position:absolute;left:3483;top:-65;width:2;height:62" coordorigin="3483,-65" coordsize="0,62" path="m3483,-65l3483,-4e" filled="false" stroked="true" strokeweight=".49509pt" strokecolor="#ff00ff">
                <v:path arrowok="t"/>
              </v:shape>
            </v:group>
            <v:group style="position:absolute;left:2880;top:-65;width:2;height:62" coordorigin="2880,-65" coordsize="2,62">
              <v:shape style="position:absolute;left:2880;top:-65;width:2;height:62" coordorigin="2880,-65" coordsize="0,62" path="m2880,-65l2880,-4e" filled="false" stroked="true" strokeweight=".401023pt" strokecolor="#ff00ff">
                <v:path arrowok="t"/>
              </v:shape>
            </v:group>
            <v:group style="position:absolute;left:3079;top:-65;width:2;height:62" coordorigin="3079,-65" coordsize="2,62">
              <v:shape style="position:absolute;left:3079;top:-65;width:2;height:62" coordorigin="3079,-65" coordsize="0,62" path="m3079,-65l3079,-4e" filled="false" stroked="true" strokeweight=".495094pt" strokecolor="#ff00ff">
                <v:path arrowok="t"/>
              </v:shape>
            </v:group>
            <v:group style="position:absolute;left:3973;top:-65;width:2;height:62" coordorigin="3973,-65" coordsize="2,62">
              <v:shape style="position:absolute;left:3973;top:-65;width:2;height:62" coordorigin="3973,-65" coordsize="0,62" path="m3973,-65l3973,-4e" filled="false" stroked="true" strokeweight=".445581pt" strokecolor="#ff00ff">
                <v:path arrowok="t"/>
              </v:shape>
            </v:group>
            <v:group style="position:absolute;left:3602;top:-65;width:2;height:62" coordorigin="3602,-65" coordsize="2,62">
              <v:shape style="position:absolute;left:3602;top:-65;width:2;height:62" coordorigin="3602,-65" coordsize="0,62" path="m3602,-65l3602,-4e" filled="false" stroked="true" strokeweight=".450532pt" strokecolor="#ff00ff">
                <v:path arrowok="t"/>
              </v:shape>
            </v:group>
            <v:group style="position:absolute;left:3090;top:-65;width:2;height:62" coordorigin="3090,-65" coordsize="2,62">
              <v:shape style="position:absolute;left:3090;top:-65;width:2;height:62" coordorigin="3090,-65" coordsize="0,62" path="m3090,-65l3090,-4e" filled="false" stroked="true" strokeweight=".396072pt" strokecolor="#ff00ff">
                <v:path arrowok="t"/>
              </v:shape>
            </v:group>
            <v:group style="position:absolute;left:3772;top:-65;width:2;height:62" coordorigin="3772,-65" coordsize="2,62">
              <v:shape style="position:absolute;left:3772;top:-65;width:2;height:62" coordorigin="3772,-65" coordsize="0,62" path="m3772,-65l3772,-4e" filled="false" stroked="true" strokeweight=".405974pt" strokecolor="#ff00ff">
                <v:path arrowok="t"/>
              </v:shape>
            </v:group>
            <v:group style="position:absolute;left:2710;top:-65;width:2;height:62" coordorigin="2710,-65" coordsize="2,62">
              <v:shape style="position:absolute;left:2710;top:-65;width:2;height:62" coordorigin="2710,-65" coordsize="0,62" path="m2710,-65l2710,-4e" filled="false" stroked="true" strokeweight=".470336pt" strokecolor="#ff00ff">
                <v:path arrowok="t"/>
              </v:shape>
            </v:group>
            <v:group style="position:absolute;left:2926;top:-65;width:2;height:62" coordorigin="2926,-65" coordsize="2,62">
              <v:shape style="position:absolute;left:2926;top:-65;width:2;height:62" coordorigin="2926,-65" coordsize="0,62" path="m2926,-65l2926,-4e" filled="false" stroked="true" strokeweight=".465385pt" strokecolor="#ff00ff">
                <v:path arrowok="t"/>
              </v:shape>
            </v:group>
            <v:group style="position:absolute;left:3573;top:-65;width:2;height:62" coordorigin="3573,-65" coordsize="2,62">
              <v:shape style="position:absolute;left:3573;top:-65;width:2;height:62" coordorigin="3573,-65" coordsize="0,62" path="m3573,-65l3573,-4e" filled="false" stroked="true" strokeweight=".425777pt" strokecolor="#ff00ff">
                <v:path arrowok="t"/>
              </v:shape>
            </v:group>
            <v:group style="position:absolute;left:3516;top:-65;width:2;height:62" coordorigin="3516,-65" coordsize="2,62">
              <v:shape style="position:absolute;left:3516;top:-65;width:2;height:62" coordorigin="3516,-65" coordsize="0,62" path="m3516,-65l3516,-4e" filled="false" stroked="true" strokeweight=".465379pt" strokecolor="#ff00ff">
                <v:path arrowok="t"/>
              </v:shape>
            </v:group>
            <v:group style="position:absolute;left:4264;top:-65;width:2;height:62" coordorigin="4264,-65" coordsize="2,62">
              <v:shape style="position:absolute;left:4264;top:-65;width:2;height:62" coordorigin="4264,-65" coordsize="0,62" path="m4264,-4l4264,-65e" filled="false" stroked="true" strokeweight=".371318pt" strokecolor="#ff00ff">
                <v:path arrowok="t"/>
              </v:shape>
            </v:group>
            <v:group style="position:absolute;left:3046;top:-65;width:2;height:62" coordorigin="3046,-65" coordsize="2,62">
              <v:shape style="position:absolute;left:3046;top:-65;width:2;height:62" coordorigin="3046,-65" coordsize="0,62" path="m3046,-65l3046,-4e" filled="false" stroked="true" strokeweight=".415876pt" strokecolor="#ff00ff">
                <v:path arrowok="t"/>
              </v:shape>
            </v:group>
            <v:group style="position:absolute;left:2841;top:-65;width:2;height:62" coordorigin="2841,-65" coordsize="2,62">
              <v:shape style="position:absolute;left:2841;top:-65;width:2;height:62" coordorigin="2841,-65" coordsize="0,62" path="m2841,-65l2841,-4e" filled="false" stroked="true" strokeweight=".455483pt" strokecolor="#ff00ff">
                <v:path arrowok="t"/>
              </v:shape>
            </v:group>
            <v:group style="position:absolute;left:3073;top:-65;width:2;height:62" coordorigin="3073,-65" coordsize="2,62">
              <v:shape style="position:absolute;left:3073;top:-65;width:2;height:62" coordorigin="3073,-65" coordsize="0,62" path="m3073,-65l3073,-4e" filled="false" stroked="true" strokeweight=".425785pt" strokecolor="#ff00ff">
                <v:path arrowok="t"/>
              </v:shape>
            </v:group>
            <v:group style="position:absolute;left:3186;top:-65;width:2;height:62" coordorigin="3186,-65" coordsize="2,62">
              <v:shape style="position:absolute;left:3186;top:-65;width:2;height:62" coordorigin="3186,-65" coordsize="0,62" path="m3186,-65l3186,-4e" filled="false" stroked="true" strokeweight=".376268pt" strokecolor="#ff00ff">
                <v:path arrowok="t"/>
              </v:shape>
            </v:group>
            <v:group style="position:absolute;left:2953;top:-65;width:2;height:62" coordorigin="2953,-65" coordsize="2,62">
              <v:shape style="position:absolute;left:2953;top:-65;width:2;height:62" coordorigin="2953,-65" coordsize="0,62" path="m2953,-65l2953,-4e" filled="false" stroked="true" strokeweight=".415876pt" strokecolor="#ff00ff">
                <v:path arrowok="t"/>
              </v:shape>
            </v:group>
            <v:group style="position:absolute;left:3131;top:-65;width:2;height:62" coordorigin="3131,-65" coordsize="2,62">
              <v:shape style="position:absolute;left:3131;top:-65;width:2;height:62" coordorigin="3131,-65" coordsize="0,62" path="m3131,-65l3131,-4e" filled="false" stroked="true" strokeweight=".44063pt" strokecolor="#ff00ff">
                <v:path arrowok="t"/>
              </v:shape>
            </v:group>
            <v:group style="position:absolute;left:2608;top:-65;width:2;height:62" coordorigin="2608,-65" coordsize="2,62">
              <v:shape style="position:absolute;left:2608;top:-65;width:2;height:62" coordorigin="2608,-65" coordsize="0,62" path="m2608,-65l2608,-4e" filled="false" stroked="true" strokeweight=".465385pt" strokecolor="#ff00ff">
                <v:path arrowok="t"/>
              </v:shape>
            </v:group>
            <v:group style="position:absolute;left:3173;top:-65;width:2;height:62" coordorigin="3173,-65" coordsize="2,62">
              <v:shape style="position:absolute;left:3173;top:-65;width:2;height:62" coordorigin="3173,-65" coordsize="0,62" path="m3173,-65l3173,-4e" filled="false" stroked="true" strokeweight=".470336pt" strokecolor="#ff00ff">
                <v:path arrowok="t"/>
              </v:shape>
            </v:group>
            <v:group style="position:absolute;left:3054;top:-65;width:2;height:62" coordorigin="3054,-65" coordsize="2,62">
              <v:shape style="position:absolute;left:3054;top:-65;width:2;height:62" coordorigin="3054,-65" coordsize="0,62" path="m3054,-65l3054,-4e" filled="false" stroked="true" strokeweight=".465378pt" strokecolor="#ff00ff">
                <v:path arrowok="t"/>
              </v:shape>
            </v:group>
            <v:group style="position:absolute;left:3042;top:-65;width:2;height:62" coordorigin="3042,-65" coordsize="2,62">
              <v:shape style="position:absolute;left:3042;top:-65;width:2;height:62" coordorigin="3042,-65" coordsize="0,62" path="m3042,-65l3042,-4e" filled="false" stroked="true" strokeweight=".391121pt" strokecolor="#ff00ff">
                <v:path arrowok="t"/>
              </v:shape>
            </v:group>
            <v:group style="position:absolute;left:2779;top:-65;width:2;height:62" coordorigin="2779,-65" coordsize="2,62">
              <v:shape style="position:absolute;left:2779;top:-65;width:2;height:62" coordorigin="2779,-65" coordsize="0,62" path="m2779,-65l2779,-4e" filled="false" stroked="true" strokeweight=".44063pt" strokecolor="#ff00ff">
                <v:path arrowok="t"/>
              </v:shape>
            </v:group>
            <v:group style="position:absolute;left:3116;top:-65;width:2;height:62" coordorigin="3116,-65" coordsize="2,62">
              <v:shape style="position:absolute;left:3116;top:-65;width:2;height:62" coordorigin="3116,-65" coordsize="0,62" path="m3116,-65l3116,-4e" filled="false" stroked="true" strokeweight=".445578pt" strokecolor="#ff00ff">
                <v:path arrowok="t"/>
              </v:shape>
            </v:group>
            <v:group style="position:absolute;left:3682;top:-65;width:2;height:62" coordorigin="3682,-65" coordsize="2,62">
              <v:shape style="position:absolute;left:3682;top:-65;width:2;height:62" coordorigin="3682,-65" coordsize="0,62" path="m3682,-4l3682,-65e" filled="false" stroked="true" strokeweight=".371318pt" strokecolor="#ff00ff">
                <v:path arrowok="t"/>
              </v:shape>
            </v:group>
            <v:group style="position:absolute;left:3414;top:-65;width:2;height:62" coordorigin="3414,-65" coordsize="2,62">
              <v:shape style="position:absolute;left:3414;top:-65;width:2;height:62" coordorigin="3414,-65" coordsize="0,62" path="m3414,-65l3414,-4e" filled="false" stroked="true" strokeweight=".371318pt" strokecolor="#ff00ff">
                <v:path arrowok="t"/>
              </v:shape>
            </v:group>
            <v:group style="position:absolute;left:3454;top:-65;width:2;height:62" coordorigin="3454,-65" coordsize="2,62">
              <v:shape style="position:absolute;left:3454;top:-65;width:2;height:62" coordorigin="3454,-65" coordsize="0,62" path="m3454,-65l3454,-4e" filled="false" stroked="true" strokeweight=".415876pt" strokecolor="#ff00ff">
                <v:path arrowok="t"/>
              </v:shape>
            </v:group>
            <v:group style="position:absolute;left:3256;top:-65;width:2;height:62" coordorigin="3256,-65" coordsize="2,62">
              <v:shape style="position:absolute;left:3256;top:-65;width:2;height:62" coordorigin="3256,-65" coordsize="0,62" path="m3256,-65l3256,-4e" filled="false" stroked="true" strokeweight=".495106pt" strokecolor="#ff00ff">
                <v:path arrowok="t"/>
              </v:shape>
            </v:group>
            <v:group style="position:absolute;left:2961;top:-65;width:2;height:62" coordorigin="2961,-65" coordsize="2,62">
              <v:shape style="position:absolute;left:2961;top:-65;width:2;height:62" coordorigin="2961,-65" coordsize="0,62" path="m2961,-65l2961,-4e" filled="false" stroked="true" strokeweight=".425769pt" strokecolor="#ff00ff">
                <v:path arrowok="t"/>
              </v:shape>
            </v:group>
            <v:group style="position:absolute;left:2971;top:-65;width:2;height:62" coordorigin="2971,-65" coordsize="2,62">
              <v:shape style="position:absolute;left:2971;top:-65;width:2;height:62" coordorigin="2971,-65" coordsize="0,62" path="m2971,-4l2971,-65e" filled="false" stroked="true" strokeweight=".371318pt" strokecolor="#ff00ff">
                <v:path arrowok="t"/>
              </v:shape>
            </v:group>
            <v:group style="position:absolute;left:2899;top:-65;width:2;height:62" coordorigin="2899,-65" coordsize="2,62">
              <v:shape style="position:absolute;left:2899;top:-65;width:2;height:62" coordorigin="2899,-65" coordsize="0,62" path="m2899,-65l2899,-4e" filled="false" stroked="true" strokeweight=".391121pt" strokecolor="#ff00ff">
                <v:path arrowok="t"/>
              </v:shape>
            </v:group>
            <v:group style="position:absolute;left:2836;top:-65;width:2;height:62" coordorigin="2836,-65" coordsize="2,62">
              <v:shape style="position:absolute;left:2836;top:-65;width:2;height:62" coordorigin="2836,-65" coordsize="0,62" path="m2836,-4l2836,-65e" filled="false" stroked="true" strokeweight=".371318pt" strokecolor="#ff00ff">
                <v:path arrowok="t"/>
              </v:shape>
            </v:group>
            <v:group style="position:absolute;left:2909;top:-65;width:2;height:62" coordorigin="2909,-65" coordsize="2,62">
              <v:shape style="position:absolute;left:2909;top:-65;width:2;height:62" coordorigin="2909,-65" coordsize="0,62" path="m2909,-65l2909,-4e" filled="false" stroked="true" strokeweight=".524788pt" strokecolor="#ff00ff">
                <v:path arrowok="t"/>
              </v:shape>
            </v:group>
            <v:group style="position:absolute;left:3779;top:-65;width:2;height:62" coordorigin="3779,-65" coordsize="2,62">
              <v:shape style="position:absolute;left:3779;top:-65;width:2;height:62" coordorigin="3779,-65" coordsize="0,62" path="m3779,-65l3779,-4e" filled="false" stroked="true" strokeweight=".450517pt" strokecolor="#ff00ff">
                <v:path arrowok="t"/>
              </v:shape>
            </v:group>
            <v:group style="position:absolute;left:2580;top:-65;width:2;height:62" coordorigin="2580,-65" coordsize="2,62">
              <v:shape style="position:absolute;left:2580;top:-65;width:2;height:62" coordorigin="2580,-65" coordsize="0,62" path="m2580,-65l2580,-4e" filled="false" stroked="true" strokeweight=".445577pt" strokecolor="#ff00ff">
                <v:path arrowok="t"/>
              </v:shape>
            </v:group>
            <v:group style="position:absolute;left:3209;top:-65;width:2;height:62" coordorigin="3209,-65" coordsize="2,62">
              <v:shape style="position:absolute;left:3209;top:-65;width:2;height:62" coordorigin="3209,-65" coordsize="0,62" path="m3209,-65l3209,-4e" filled="false" stroked="true" strokeweight=".490152pt" strokecolor="#ff00ff">
                <v:path arrowok="t"/>
              </v:shape>
            </v:group>
            <v:group style="position:absolute;left:3226;top:-65;width:2;height:62" coordorigin="3226,-65" coordsize="2,62">
              <v:shape style="position:absolute;left:3226;top:-65;width:2;height:62" coordorigin="3226,-65" coordsize="0,62" path="m3226,-65l3226,-4e" filled="false" stroked="true" strokeweight=".460436pt" strokecolor="#ff00ff">
                <v:path arrowok="t"/>
              </v:shape>
            </v:group>
            <v:group style="position:absolute;left:3040;top:-65;width:2;height:62" coordorigin="3040,-65" coordsize="2,62">
              <v:shape style="position:absolute;left:3040;top:-65;width:2;height:62" coordorigin="3040,-65" coordsize="0,62" path="m3040,-65l3040,-4e" filled="false" stroked="true" strokeweight=".440637pt" strokecolor="#ff00ff">
                <v:path arrowok="t"/>
              </v:shape>
            </v:group>
            <v:group style="position:absolute;left:2760;top:-65;width:2;height:62" coordorigin="2760,-65" coordsize="2,62">
              <v:shape style="position:absolute;left:2760;top:-65;width:2;height:62" coordorigin="2760,-65" coordsize="0,62" path="m2760,-4l2760,-65e" filled="false" stroked="true" strokeweight=".371318pt" strokecolor="#ff00ff">
                <v:path arrowok="t"/>
              </v:shape>
            </v:group>
            <v:group style="position:absolute;left:2886;top:-65;width:2;height:62" coordorigin="2886,-65" coordsize="2,62">
              <v:shape style="position:absolute;left:2886;top:-65;width:2;height:62" coordorigin="2886,-65" coordsize="0,62" path="m2886,-65l2886,-4e" filled="false" stroked="true" strokeweight=".455483pt" strokecolor="#ff00ff">
                <v:path arrowok="t"/>
              </v:shape>
            </v:group>
            <v:group style="position:absolute;left:3319;top:-65;width:2;height:62" coordorigin="3319,-65" coordsize="2,62">
              <v:shape style="position:absolute;left:3319;top:-65;width:2;height:62" coordorigin="3319,-65" coordsize="0,62" path="m3319,-65l3319,-4e" filled="false" stroked="true" strokeweight=".445586pt" strokecolor="#ff00ff">
                <v:path arrowok="t"/>
              </v:shape>
            </v:group>
            <v:group style="position:absolute;left:3343;top:-65;width:2;height:62" coordorigin="3343,-65" coordsize="2,62">
              <v:shape style="position:absolute;left:3343;top:-65;width:2;height:62" coordorigin="3343,-65" coordsize="0,62" path="m3343,-65l3343,-4e" filled="false" stroked="true" strokeweight=".495083pt" strokecolor="#ff00ff">
                <v:path arrowok="t"/>
              </v:shape>
            </v:group>
            <v:group style="position:absolute;left:3797;top:-65;width:2;height:62" coordorigin="3797,-65" coordsize="2,62">
              <v:shape style="position:absolute;left:3797;top:-65;width:2;height:62" coordorigin="3797,-65" coordsize="0,62" path="m3797,-65l3797,-4e" filled="false" stroked="true" strokeweight=".465383pt" strokecolor="#ff00ff">
                <v:path arrowok="t"/>
              </v:shape>
            </v:group>
            <v:group style="position:absolute;left:4108;top:-65;width:2;height:62" coordorigin="4108,-65" coordsize="2,62">
              <v:shape style="position:absolute;left:4108;top:-65;width:2;height:62" coordorigin="4108,-65" coordsize="0,62" path="m4108,-4l4108,-65e" filled="false" stroked="true" strokeweight=".371318pt" strokecolor="#ff00ff">
                <v:path arrowok="t"/>
              </v:shape>
            </v:group>
            <v:group style="position:absolute;left:3135;top:-65;width:2;height:62" coordorigin="3135,-65" coordsize="2,62">
              <v:shape style="position:absolute;left:3135;top:-65;width:2;height:62" coordorigin="3135,-65" coordsize="0,62" path="m3135,-65l3135,-4e" filled="false" stroked="true" strokeweight=".470331pt" strokecolor="#ff00ff">
                <v:path arrowok="t"/>
              </v:shape>
            </v:group>
            <v:group style="position:absolute;left:3436;top:-65;width:2;height:62" coordorigin="3436,-65" coordsize="2,62">
              <v:shape style="position:absolute;left:3436;top:-65;width:2;height:62" coordorigin="3436,-65" coordsize="0,62" path="m3436,-65l3436,-4e" filled="false" stroked="true" strokeweight=".465385pt" strokecolor="#ff00ff">
                <v:path arrowok="t"/>
              </v:shape>
            </v:group>
            <v:group style="position:absolute;left:3107;top:-65;width:2;height:62" coordorigin="3107,-65" coordsize="2,62">
              <v:shape style="position:absolute;left:3107;top:-65;width:2;height:62" coordorigin="3107,-65" coordsize="0,62" path="m3107,-65l3107,-4e" filled="false" stroked="true" strokeweight=".460434pt" strokecolor="#ff00ff">
                <v:path arrowok="t"/>
              </v:shape>
            </v:group>
            <v:group style="position:absolute;left:3358;top:-65;width:2;height:62" coordorigin="3358,-65" coordsize="2,62">
              <v:shape style="position:absolute;left:3358;top:-65;width:2;height:62" coordorigin="3358,-65" coordsize="0,62" path="m3358,-65l3358,-4e" filled="false" stroked="true" strokeweight=".524775pt" strokecolor="#ff00ff">
                <v:path arrowok="t"/>
              </v:shape>
            </v:group>
            <v:group style="position:absolute;left:3158;top:-65;width:2;height:62" coordorigin="3158,-65" coordsize="2,62">
              <v:shape style="position:absolute;left:3158;top:-65;width:2;height:62" coordorigin="3158,-65" coordsize="0,62" path="m3158,-65l3158,-4e" filled="false" stroked="true" strokeweight=".514890pt" strokecolor="#ff00ff">
                <v:path arrowok="t"/>
              </v:shape>
            </v:group>
            <v:group style="position:absolute;left:3739;top:-65;width:2;height:62" coordorigin="3739,-65" coordsize="2,62">
              <v:shape style="position:absolute;left:3739;top:-65;width:2;height:62" coordorigin="3739,-65" coordsize="0,62" path="m3739,-4l3739,-65e" filled="false" stroked="true" strokeweight=".371318pt" strokecolor="#ff00ff">
                <v:path arrowok="t"/>
              </v:shape>
            </v:group>
            <v:group style="position:absolute;left:3786;top:-65;width:2;height:62" coordorigin="3786,-65" coordsize="2,62">
              <v:shape style="position:absolute;left:3786;top:-65;width:2;height:62" coordorigin="3786,-65" coordsize="0,62" path="m3786,-65l3786,-4e" filled="false" stroked="true" strokeweight=".500047pt" strokecolor="#ff00ff">
                <v:path arrowok="t"/>
              </v:shape>
            </v:group>
            <v:group style="position:absolute;left:3608;top:-65;width:2;height:62" coordorigin="3608,-65" coordsize="2,62">
              <v:shape style="position:absolute;left:3608;top:-65;width:2;height:62" coordorigin="3608,-65" coordsize="0,62" path="m3608,-65l3608,-4e" filled="false" stroked="true" strokeweight=".490132pt" strokecolor="#ff00ff">
                <v:path arrowok="t"/>
              </v:shape>
            </v:group>
            <v:group style="position:absolute;left:3893;top:-65;width:2;height:62" coordorigin="3893,-65" coordsize="2,62">
              <v:shape style="position:absolute;left:3893;top:-65;width:2;height:62" coordorigin="3893,-65" coordsize="0,62" path="m3893,-4l3893,-65e" filled="false" stroked="true" strokeweight=".371318pt" strokecolor="#ff00ff">
                <v:path arrowok="t"/>
              </v:shape>
            </v:group>
            <v:group style="position:absolute;left:4018;top:-65;width:2;height:62" coordorigin="4018,-65" coordsize="2,62">
              <v:shape style="position:absolute;left:4018;top:-65;width:2;height:62" coordorigin="4018,-65" coordsize="0,62" path="m4018,-4l4018,-65e" filled="false" stroked="true" strokeweight=".371318pt" strokecolor="#ff00ff">
                <v:path arrowok="t"/>
              </v:shape>
            </v:group>
            <v:group style="position:absolute;left:3416;top:-65;width:2;height:62" coordorigin="3416,-65" coordsize="2,62">
              <v:shape style="position:absolute;left:3416;top:-65;width:2;height:62" coordorigin="3416,-65" coordsize="0,62" path="m3416,-65l3416,-4e" filled="false" stroked="true" strokeweight=".435686pt" strokecolor="#ff00ff">
                <v:path arrowok="t"/>
              </v:shape>
            </v:group>
            <v:group style="position:absolute;left:3469;top:-65;width:2;height:62" coordorigin="3469,-65" coordsize="2,62">
              <v:shape style="position:absolute;left:3469;top:-65;width:2;height:62" coordorigin="3469,-65" coordsize="0,62" path="m3469,-4l3469,-65e" filled="false" stroked="true" strokeweight=".371318pt" strokecolor="#ff00ff">
                <v:path arrowok="t"/>
              </v:shape>
            </v:group>
            <v:group style="position:absolute;left:3084;top:-65;width:2;height:62" coordorigin="3084,-65" coordsize="2,62">
              <v:shape style="position:absolute;left:3084;top:-65;width:2;height:62" coordorigin="3084,-65" coordsize="0,62" path="m3084,-65l3084,-4e" filled="false" stroked="true" strokeweight=".44063pt" strokecolor="#ff00ff">
                <v:path arrowok="t"/>
              </v:shape>
            </v:group>
            <v:group style="position:absolute;left:4062;top:-65;width:2;height:62" coordorigin="4062,-65" coordsize="2,62">
              <v:shape style="position:absolute;left:4062;top:-65;width:2;height:62" coordorigin="4062,-65" coordsize="0,62" path="m4062,-65l4062,-4e" filled="false" stroked="true" strokeweight=".455483pt" strokecolor="#ff00ff">
                <v:path arrowok="t"/>
              </v:shape>
            </v:group>
            <v:group style="position:absolute;left:3064;top:-65;width:2;height:62" coordorigin="3064,-65" coordsize="2,62">
              <v:shape style="position:absolute;left:3064;top:-65;width:2;height:62" coordorigin="3064,-65" coordsize="0,62" path="m3064,-65l3064,-4e" filled="false" stroked="true" strokeweight=".465387pt" strokecolor="#ff00ff">
                <v:path arrowok="t"/>
              </v:shape>
            </v:group>
            <v:group style="position:absolute;left:2564;top:-65;width:2;height:62" coordorigin="2564,-65" coordsize="2,62">
              <v:shape style="position:absolute;left:2564;top:-65;width:2;height:62" coordorigin="2564,-65" coordsize="0,62" path="m2564,-4l2564,-65e" filled="false" stroked="true" strokeweight=".371318pt" strokecolor="#ff00ff">
                <v:path arrowok="t"/>
              </v:shape>
            </v:group>
            <v:group style="position:absolute;left:3429;top:-65;width:2;height:62" coordorigin="3429,-65" coordsize="2,62">
              <v:shape style="position:absolute;left:3429;top:-65;width:2;height:62" coordorigin="3429,-65" coordsize="0,62" path="m3429,-4l3429,-65e" filled="false" stroked="true" strokeweight=".371318pt" strokecolor="#ff00ff">
                <v:path arrowok="t"/>
              </v:shape>
            </v:group>
            <v:group style="position:absolute;left:4095;top:-65;width:2;height:62" coordorigin="4095,-65" coordsize="2,62">
              <v:shape style="position:absolute;left:4095;top:-65;width:2;height:62" coordorigin="4095,-65" coordsize="0,62" path="m4095,-4l4095,-65e" filled="false" stroked="true" strokeweight=".371318pt" strokecolor="#ff00ff">
                <v:path arrowok="t"/>
              </v:shape>
            </v:group>
            <v:group style="position:absolute;left:3723;top:-65;width:2;height:62" coordorigin="3723,-65" coordsize="2,62">
              <v:shape style="position:absolute;left:3723;top:-65;width:2;height:62" coordorigin="3723,-65" coordsize="0,62" path="m3723,-65l3723,-4e" filled="false" stroked="true" strokeweight=".460434pt" strokecolor="#ff00ff">
                <v:path arrowok="t"/>
              </v:shape>
            </v:group>
            <v:group style="position:absolute;left:4040;top:-65;width:2;height:62" coordorigin="4040,-65" coordsize="2,62">
              <v:shape style="position:absolute;left:4040;top:-65;width:2;height:62" coordorigin="4040,-65" coordsize="0,62" path="m4040,-4l4040,-65e" filled="false" stroked="true" strokeweight=".371318pt" strokecolor="#ff00ff">
                <v:path arrowok="t"/>
              </v:shape>
            </v:group>
            <v:group style="position:absolute;left:3839;top:-65;width:2;height:62" coordorigin="3839,-65" coordsize="2,62">
              <v:shape style="position:absolute;left:3839;top:-65;width:2;height:62" coordorigin="3839,-65" coordsize="0,62" path="m3839,-65l3839,-4e" filled="false" stroked="true" strokeweight=".420827pt" strokecolor="#ff00ff">
                <v:path arrowok="t"/>
              </v:shape>
            </v:group>
            <v:group style="position:absolute;left:3302;top:-65;width:2;height:62" coordorigin="3302,-65" coordsize="2,62">
              <v:shape style="position:absolute;left:3302;top:-65;width:2;height:62" coordorigin="3302,-65" coordsize="0,62" path="m3302,-65l3302,-4e" filled="false" stroked="true" strokeweight=".445575pt" strokecolor="#ff00ff">
                <v:path arrowok="t"/>
              </v:shape>
            </v:group>
            <v:group style="position:absolute;left:3396;top:-65;width:2;height:62" coordorigin="3396,-65" coordsize="2,62">
              <v:shape style="position:absolute;left:3396;top:-65;width:2;height:62" coordorigin="3396,-65" coordsize="0,62" path="m3396,-65l3396,-4e" filled="false" stroked="true" strokeweight=".410922pt" strokecolor="#ff00ff">
                <v:path arrowok="t"/>
              </v:shape>
            </v:group>
            <v:group style="position:absolute;left:3296;top:-65;width:2;height:62" coordorigin="3296,-65" coordsize="2,62">
              <v:shape style="position:absolute;left:3296;top:-65;width:2;height:62" coordorigin="3296,-65" coordsize="0,62" path="m3296,-4l3296,-65e" filled="false" stroked="true" strokeweight=".371318pt" strokecolor="#ff00ff">
                <v:path arrowok="t"/>
              </v:shape>
            </v:group>
            <v:group style="position:absolute;left:3535;top:-65;width:2;height:62" coordorigin="3535,-65" coordsize="2,62">
              <v:shape style="position:absolute;left:3535;top:-65;width:2;height:62" coordorigin="3535,-65" coordsize="0,62" path="m3535,-65l3535,-4e" filled="false" stroked="true" strokeweight=".445581pt" strokecolor="#ff00ff">
                <v:path arrowok="t"/>
              </v:shape>
            </v:group>
            <v:group style="position:absolute;left:3384;top:-65;width:2;height:62" coordorigin="3384,-65" coordsize="2,62">
              <v:shape style="position:absolute;left:3384;top:-65;width:2;height:62" coordorigin="3384,-65" coordsize="0,62" path="m3384,-65l3384,-4e" filled="false" stroked="true" strokeweight=".455483pt" strokecolor="#ff00ff">
                <v:path arrowok="t"/>
              </v:shape>
            </v:group>
            <v:group style="position:absolute;left:3750;top:-65;width:2;height:62" coordorigin="3750,-65" coordsize="2,62">
              <v:shape style="position:absolute;left:3750;top:-65;width:2;height:62" coordorigin="3750,-65" coordsize="0,62" path="m3750,-65l3750,-4e" filled="false" stroked="true" strokeweight=".430731pt" strokecolor="#ff00ff">
                <v:path arrowok="t"/>
              </v:shape>
            </v:group>
            <v:group style="position:absolute;left:3487;top:-65;width:2;height:62" coordorigin="3487,-65" coordsize="2,62">
              <v:shape style="position:absolute;left:3487;top:-65;width:2;height:62" coordorigin="3487,-65" coordsize="0,62" path="m3487,-65l3487,-4e" filled="false" stroked="true" strokeweight=".381226pt" strokecolor="#ff00ff">
                <v:path arrowok="t"/>
              </v:shape>
            </v:group>
            <v:group style="position:absolute;left:3012;top:-65;width:2;height:62" coordorigin="3012,-65" coordsize="2,62">
              <v:shape style="position:absolute;left:3012;top:-65;width:2;height:62" coordorigin="3012,-65" coordsize="0,62" path="m3012,-65l3012,-4e" filled="false" stroked="true" strokeweight=".445582pt" strokecolor="#ff00ff">
                <v:path arrowok="t"/>
              </v:shape>
            </v:group>
            <v:group style="position:absolute;left:3596;top:-65;width:2;height:62" coordorigin="3596,-65" coordsize="2,62">
              <v:shape style="position:absolute;left:3596;top:-65;width:2;height:62" coordorigin="3596,-65" coordsize="0,62" path="m3596,-4l3596,-65e" filled="false" stroked="true" strokeweight=".371318pt" strokecolor="#ff00ff">
                <v:path arrowok="t"/>
              </v:shape>
            </v:group>
            <v:group style="position:absolute;left:3614;top:-65;width:2;height:62" coordorigin="3614,-65" coordsize="2,62">
              <v:shape style="position:absolute;left:3614;top:-65;width:2;height:62" coordorigin="3614,-65" coordsize="0,62" path="m3614,-65l3614,-4e" filled="false" stroked="true" strokeweight=".371318pt" strokecolor="#ff00ff">
                <v:path arrowok="t"/>
              </v:shape>
            </v:group>
            <v:group style="position:absolute;left:4187;top:-65;width:2;height:62" coordorigin="4187,-65" coordsize="2,62">
              <v:shape style="position:absolute;left:4187;top:-65;width:2;height:62" coordorigin="4187,-65" coordsize="0,62" path="m4187,-4l4187,-65e" filled="false" stroked="true" strokeweight=".371318pt" strokecolor="#ff00ff">
                <v:path arrowok="t"/>
              </v:shape>
            </v:group>
            <v:group style="position:absolute;left:3599;top:-65;width:2;height:62" coordorigin="3599,-65" coordsize="2,62">
              <v:shape style="position:absolute;left:3599;top:-65;width:2;height:62" coordorigin="3599,-65" coordsize="0,62" path="m3599,-65l3599,-4e" filled="false" stroked="true" strokeweight=".415876pt" strokecolor="#ff00ff">
                <v:path arrowok="t"/>
              </v:shape>
            </v:group>
            <v:group style="position:absolute;left:2997;top:-65;width:2;height:62" coordorigin="2997,-65" coordsize="2,62">
              <v:shape style="position:absolute;left:2997;top:-65;width:2;height:62" coordorigin="2997,-65" coordsize="0,62" path="m2997,-65l2997,-4e" filled="false" stroked="true" strokeweight=".480238pt" strokecolor="#ff00ff">
                <v:path arrowok="t"/>
              </v:shape>
            </v:group>
            <v:group style="position:absolute;left:3231;top:-65;width:2;height:62" coordorigin="3231,-65" coordsize="2,62">
              <v:shape style="position:absolute;left:3231;top:-65;width:2;height:62" coordorigin="3231,-65" coordsize="0,62" path="m3231,-65l3231,-4e" filled="false" stroked="true" strokeweight=".500039pt" strokecolor="#ff00ff">
                <v:path arrowok="t"/>
              </v:shape>
            </v:group>
            <v:group style="position:absolute;left:3459;top:-65;width:2;height:62" coordorigin="3459,-65" coordsize="2,62">
              <v:shape style="position:absolute;left:3459;top:-65;width:2;height:62" coordorigin="3459,-65" coordsize="0,62" path="m3459,-65l3459,-4e" filled="false" stroked="true" strokeweight=".410925pt" strokecolor="#ff00ff">
                <v:path arrowok="t"/>
              </v:shape>
            </v:group>
            <v:group style="position:absolute;left:3799;top:-65;width:2;height:62" coordorigin="3799,-65" coordsize="2,62">
              <v:shape style="position:absolute;left:3799;top:-65;width:2;height:62" coordorigin="3799,-65" coordsize="0,62" path="m3799,-4l3799,-65e" filled="false" stroked="true" strokeweight=".371318pt" strokecolor="#ff00ff">
                <v:path arrowok="t"/>
              </v:shape>
            </v:group>
            <v:group style="position:absolute;left:3369;top:-65;width:2;height:62" coordorigin="3369,-65" coordsize="2,62">
              <v:shape style="position:absolute;left:3369;top:-65;width:2;height:62" coordorigin="3369,-65" coordsize="0,62" path="m3369,-65l3369,-4e" filled="false" stroked="true" strokeweight=".509940pt" strokecolor="#ff00ff">
                <v:path arrowok="t"/>
              </v:shape>
            </v:group>
            <v:group style="position:absolute;left:2787;top:-65;width:2;height:62" coordorigin="2787,-65" coordsize="2,62">
              <v:shape style="position:absolute;left:2787;top:-65;width:2;height:62" coordorigin="2787,-65" coordsize="0,62" path="m2787,-65l2787,-4e" filled="false" stroked="true" strokeweight=".445581pt" strokecolor="#ff00ff">
                <v:path arrowok="t"/>
              </v:shape>
            </v:group>
            <v:group style="position:absolute;left:3490;top:-65;width:2;height:62" coordorigin="3490,-65" coordsize="2,62">
              <v:shape style="position:absolute;left:3490;top:-65;width:2;height:62" coordorigin="3490,-65" coordsize="0,62" path="m3490,-65l3490,-4e" filled="false" stroked="true" strokeweight=".430728pt" strokecolor="#ff00ff">
                <v:path arrowok="t"/>
              </v:shape>
            </v:group>
            <v:group style="position:absolute;left:3057;top:-65;width:2;height:62" coordorigin="3057,-65" coordsize="2,62">
              <v:shape style="position:absolute;left:3057;top:-65;width:2;height:62" coordorigin="3057,-65" coordsize="0,62" path="m3057,-65l3057,-4e" filled="false" stroked="true" strokeweight=".519856pt" strokecolor="#ff00ff">
                <v:path arrowok="t"/>
              </v:shape>
            </v:group>
            <v:group style="position:absolute;left:2805;top:-65;width:2;height:62" coordorigin="2805,-65" coordsize="2,62">
              <v:shape style="position:absolute;left:2805;top:-65;width:2;height:62" coordorigin="2805,-65" coordsize="0,62" path="m2805,-65l2805,-4e" filled="false" stroked="true" strokeweight=".450533pt" strokecolor="#ff00ff">
                <v:path arrowok="t"/>
              </v:shape>
            </v:group>
            <v:group style="position:absolute;left:2981;top:-65;width:2;height:62" coordorigin="2981,-65" coordsize="2,62">
              <v:shape style="position:absolute;left:2981;top:-65;width:2;height:62" coordorigin="2981,-65" coordsize="0,62" path="m2981,-4l2981,-65e" filled="false" stroked="true" strokeweight=".371318pt" strokecolor="#ff00ff">
                <v:path arrowok="t"/>
              </v:shape>
            </v:group>
            <v:group style="position:absolute;left:2771;top:-65;width:2;height:62" coordorigin="2771,-65" coordsize="2,62">
              <v:shape style="position:absolute;left:2771;top:-65;width:2;height:62" coordorigin="2771,-65" coordsize="0,62" path="m2771,-4l2771,-65e" filled="false" stroked="true" strokeweight=".371318pt" strokecolor="#ff00ff">
                <v:path arrowok="t"/>
              </v:shape>
            </v:group>
            <v:group style="position:absolute;left:3009;top:-65;width:2;height:62" coordorigin="3009,-65" coordsize="2,62">
              <v:shape style="position:absolute;left:3009;top:-65;width:2;height:62" coordorigin="3009,-65" coordsize="0,62" path="m3009,-65l3009,-4e" filled="false" stroked="true" strokeweight=".401023pt" strokecolor="#ff00ff">
                <v:path arrowok="t"/>
              </v:shape>
            </v:group>
            <v:group style="position:absolute;left:4165;top:-65;width:2;height:62" coordorigin="4165,-65" coordsize="2,62">
              <v:shape style="position:absolute;left:4165;top:-65;width:2;height:62" coordorigin="4165,-65" coordsize="0,62" path="m4165,-4l4165,-65e" filled="false" stroked="true" strokeweight=".371318pt" strokecolor="#ff00ff">
                <v:path arrowok="t"/>
              </v:shape>
            </v:group>
            <v:group style="position:absolute;left:2689;top:-65;width:2;height:62" coordorigin="2689,-65" coordsize="2,62">
              <v:shape style="position:absolute;left:2689;top:-65;width:2;height:62" coordorigin="2689,-65" coordsize="0,62" path="m2689,-4l2689,-65e" filled="false" stroked="true" strokeweight=".371318pt" strokecolor="#ff00ff">
                <v:path arrowok="t"/>
              </v:shape>
            </v:group>
            <v:group style="position:absolute;left:2819;top:-65;width:2;height:62" coordorigin="2819,-65" coordsize="2,62">
              <v:shape style="position:absolute;left:2819;top:-65;width:2;height:62" coordorigin="2819,-65" coordsize="0,62" path="m2819,-65l2819,-4e" filled="false" stroked="true" strokeweight=".46538pt" strokecolor="#ff00ff">
                <v:path arrowok="t"/>
              </v:shape>
            </v:group>
            <v:group style="position:absolute;left:3407;top:-65;width:2;height:62" coordorigin="3407,-65" coordsize="2,62">
              <v:shape style="position:absolute;left:3407;top:-65;width:2;height:62" coordorigin="3407,-65" coordsize="0,62" path="m3407,-65l3407,-4e" filled="false" stroked="true" strokeweight=".460436pt" strokecolor="#ff00ff">
                <v:path arrowok="t"/>
              </v:shape>
            </v:group>
            <v:group style="position:absolute;left:2737;top:-65;width:2;height:62" coordorigin="2737,-65" coordsize="2,62">
              <v:shape style="position:absolute;left:2737;top:-65;width:2;height:62" coordorigin="2737,-65" coordsize="0,62" path="m2737,-65l2737,-4e" filled="false" stroked="true" strokeweight=".410925pt" strokecolor="#ff00ff">
                <v:path arrowok="t"/>
              </v:shape>
            </v:group>
            <v:group style="position:absolute;left:2741;top:-65;width:2;height:62" coordorigin="2741,-65" coordsize="2,62">
              <v:shape style="position:absolute;left:2741;top:-65;width:2;height:62" coordorigin="2741,-65" coordsize="0,62" path="m2741,-65l2741,-4e" filled="false" stroked="true" strokeweight=".44063pt" strokecolor="#ff00ff">
                <v:path arrowok="t"/>
              </v:shape>
            </v:group>
            <v:group style="position:absolute;left:3291;top:-65;width:2;height:62" coordorigin="3291,-65" coordsize="2,62">
              <v:shape style="position:absolute;left:3291;top:-65;width:2;height:62" coordorigin="3291,-65" coordsize="0,62" path="m3291,-65l3291,-4e" filled="false" stroked="true" strokeweight=".504990pt" strokecolor="#ff00ff">
                <v:path arrowok="t"/>
              </v:shape>
            </v:group>
            <v:group style="position:absolute;left:3372;top:-65;width:2;height:62" coordorigin="3372,-65" coordsize="2,62">
              <v:shape style="position:absolute;left:3372;top:-65;width:2;height:62" coordorigin="3372,-65" coordsize="0,62" path="m3372,-4l3372,-65e" filled="false" stroked="true" strokeweight=".371318pt" strokecolor="#ff00ff">
                <v:path arrowok="t"/>
              </v:shape>
            </v:group>
            <v:group style="position:absolute;left:4559;top:-65;width:2;height:62" coordorigin="4559,-65" coordsize="2,62">
              <v:shape style="position:absolute;left:4559;top:-65;width:2;height:62" coordorigin="4559,-65" coordsize="0,62" path="m4559,-4l4559,-65e" filled="false" stroked="true" strokeweight=".371318pt" strokecolor="#ff00ff">
                <v:path arrowok="t"/>
              </v:shape>
            </v:group>
            <v:group style="position:absolute;left:2715;top:-65;width:2;height:62" coordorigin="2715,-65" coordsize="2,62">
              <v:shape style="position:absolute;left:2715;top:-65;width:2;height:62" coordorigin="2715,-65" coordsize="0,62" path="m2715,-4l2715,-65e" filled="false" stroked="true" strokeweight=".371318pt" strokecolor="#ff00ff">
                <v:path arrowok="t"/>
              </v:shape>
            </v:group>
            <v:group style="position:absolute;left:3378;top:-65;width:2;height:62" coordorigin="3378,-65" coordsize="2,62">
              <v:shape style="position:absolute;left:3378;top:-65;width:2;height:62" coordorigin="3378,-65" coordsize="0,62" path="m3378,-65l3378,-4e" filled="false" stroked="true" strokeweight=".465385pt" strokecolor="#ff00ff">
                <v:path arrowok="t"/>
              </v:shape>
            </v:group>
            <v:group style="position:absolute;left:2545;top:-65;width:2;height:62" coordorigin="2545,-65" coordsize="2,62">
              <v:shape style="position:absolute;left:2545;top:-65;width:2;height:62" coordorigin="2545,-65" coordsize="0,62" path="m2545,-4l2545,-65e" filled="false" stroked="true" strokeweight=".371318pt" strokecolor="#ff00ff">
                <v:path arrowok="t"/>
              </v:shape>
            </v:group>
            <v:group style="position:absolute;left:3202;top:-65;width:2;height:62" coordorigin="3202,-65" coordsize="2,62">
              <v:shape style="position:absolute;left:3202;top:-65;width:2;height:62" coordorigin="3202,-65" coordsize="0,62" path="m3202,-65l3202,-4e" filled="false" stroked="true" strokeweight=".524797pt" strokecolor="#ff00ff">
                <v:path arrowok="t"/>
              </v:shape>
            </v:group>
            <v:group style="position:absolute;left:2828;top:-65;width:2;height:62" coordorigin="2828,-65" coordsize="2,62">
              <v:shape style="position:absolute;left:2828;top:-65;width:2;height:62" coordorigin="2828,-65" coordsize="0,62" path="m2828,-65l2828,-4e" filled="false" stroked="true" strokeweight=".460434pt" strokecolor="#ff00ff">
                <v:path arrowok="t"/>
              </v:shape>
            </v:group>
            <v:group style="position:absolute;left:3224;top:-65;width:2;height:62" coordorigin="3224,-65" coordsize="2,62">
              <v:shape style="position:absolute;left:3224;top:-65;width:2;height:62" coordorigin="3224,-65" coordsize="0,62" path="m3224,-65l3224,-4e" filled="false" stroked="true" strokeweight=".480239pt" strokecolor="#ff00ff">
                <v:path arrowok="t"/>
              </v:shape>
            </v:group>
            <v:group style="position:absolute;left:3036;top:-65;width:2;height:62" coordorigin="3036,-65" coordsize="2,62">
              <v:shape style="position:absolute;left:3036;top:-65;width:2;height:62" coordorigin="3036,-65" coordsize="0,62" path="m3036,-65l3036,-4e" filled="false" stroked="true" strokeweight=".504986pt" strokecolor="#ff00ff">
                <v:path arrowok="t"/>
              </v:shape>
            </v:group>
            <v:group style="position:absolute;left:3016;top:-65;width:2;height:62" coordorigin="3016,-65" coordsize="2,62">
              <v:shape style="position:absolute;left:3016;top:-65;width:2;height:62" coordorigin="3016,-65" coordsize="0,62" path="m3016,-65l3016,-4e" filled="false" stroked="true" strokeweight=".480251pt" strokecolor="#ff00ff">
                <v:path arrowok="t"/>
              </v:shape>
            </v:group>
            <v:group style="position:absolute;left:3622;top:-65;width:2;height:62" coordorigin="3622,-65" coordsize="2,62">
              <v:shape style="position:absolute;left:3622;top:-65;width:2;height:62" coordorigin="3622,-65" coordsize="0,62" path="m3622,-4l3622,-65e" filled="false" stroked="true" strokeweight=".371318pt" strokecolor="#ff00ff">
                <v:path arrowok="t"/>
              </v:shape>
            </v:group>
            <v:group style="position:absolute;left:3782;top:-65;width:2;height:62" coordorigin="3782,-65" coordsize="2,62">
              <v:shape style="position:absolute;left:3782;top:-65;width:2;height:62" coordorigin="3782,-65" coordsize="0,62" path="m3782,-65l3782,-4e" filled="false" stroked="true" strokeweight=".445581pt" strokecolor="#ff00ff">
                <v:path arrowok="t"/>
              </v:shape>
            </v:group>
            <v:group style="position:absolute;left:3925;top:-65;width:2;height:62" coordorigin="3925,-65" coordsize="2,62">
              <v:shape style="position:absolute;left:3925;top:-65;width:2;height:62" coordorigin="3925,-65" coordsize="0,62" path="m3925,-65l3925,-4e" filled="false" stroked="true" strokeweight=".41092pt" strokecolor="#ff00ff">
                <v:path arrowok="t"/>
              </v:shape>
            </v:group>
            <v:group style="position:absolute;left:4526;top:-65;width:2;height:62" coordorigin="4526,-65" coordsize="2,62">
              <v:shape style="position:absolute;left:4526;top:-65;width:2;height:62" coordorigin="4526,-65" coordsize="0,62" path="m4526,-4l4526,-65e" filled="false" stroked="true" strokeweight=".371318pt" strokecolor="#ff00ff">
                <v:path arrowok="t"/>
              </v:shape>
            </v:group>
            <v:group style="position:absolute;left:5056;top:-65;width:2;height:62" coordorigin="5056,-65" coordsize="2,62">
              <v:shape style="position:absolute;left:5056;top:-65;width:2;height:62" coordorigin="5056,-65" coordsize="0,62" path="m5056,-4l5056,-65e" filled="false" stroked="true" strokeweight=".371318pt" strokecolor="#ff00ff">
                <v:path arrowok="t"/>
              </v:shape>
            </v:group>
            <v:group style="position:absolute;left:4100;top:-65;width:2;height:62" coordorigin="4100,-65" coordsize="2,62">
              <v:shape style="position:absolute;left:4100;top:-65;width:2;height:62" coordorigin="4100,-65" coordsize="0,62" path="m4100,-65l4100,-4e" filled="false" stroked="true" strokeweight=".460434pt" strokecolor="#ff00ff">
                <v:path arrowok="t"/>
              </v:shape>
            </v:group>
            <v:group style="position:absolute;left:3568;top:-65;width:2;height:62" coordorigin="3568,-65" coordsize="2,62">
              <v:shape style="position:absolute;left:3568;top:-65;width:2;height:62" coordorigin="3568,-65" coordsize="0,62" path="m3568,-4l3568,-65e" filled="false" stroked="true" strokeweight=".371318pt" strokecolor="#ff00ff">
                <v:path arrowok="t"/>
              </v:shape>
            </v:group>
            <v:group style="position:absolute;left:3552;top:-65;width:2;height:62" coordorigin="3552,-65" coordsize="2,62">
              <v:shape style="position:absolute;left:3552;top:-65;width:2;height:62" coordorigin="3552,-65" coordsize="0,62" path="m3552,-65l3552,-4e" filled="false" stroked="true" strokeweight=".396072pt" strokecolor="#ff00ff">
                <v:path arrowok="t"/>
              </v:shape>
            </v:group>
            <v:group style="position:absolute;left:3425;top:-65;width:2;height:62" coordorigin="3425,-65" coordsize="2,62">
              <v:shape style="position:absolute;left:3425;top:-65;width:2;height:62" coordorigin="3425,-65" coordsize="0,62" path="m3425,-65l3425,-4e" filled="false" stroked="true" strokeweight=".48023pt" strokecolor="#ff00ff">
                <v:path arrowok="t"/>
              </v:shape>
            </v:group>
            <v:group style="position:absolute;left:3432;top:-65;width:2;height:62" coordorigin="3432,-65" coordsize="2,62">
              <v:shape style="position:absolute;left:3432;top:-65;width:2;height:62" coordorigin="3432,-65" coordsize="0,62" path="m3432,-65l3432,-4e" filled="false" stroked="true" strokeweight=".440634pt" strokecolor="#ff00ff">
                <v:path arrowok="t"/>
              </v:shape>
            </v:group>
            <v:group style="position:absolute;left:3505;top:-65;width:2;height:62" coordorigin="3505,-65" coordsize="2,62">
              <v:shape style="position:absolute;left:3505;top:-65;width:2;height:62" coordorigin="3505,-65" coordsize="0,62" path="m3505,-65l3505,-4e" filled="false" stroked="true" strokeweight=".460428pt" strokecolor="#ff00ff">
                <v:path arrowok="t"/>
              </v:shape>
            </v:group>
            <v:group style="position:absolute;left:3092;top:-65;width:2;height:62" coordorigin="3092,-65" coordsize="2,62">
              <v:shape style="position:absolute;left:3092;top:-65;width:2;height:62" coordorigin="3092,-65" coordsize="0,62" path="m3092,-65l3092,-4e" filled="false" stroked="true" strokeweight=".445575pt" strokecolor="#ff00ff">
                <v:path arrowok="t"/>
              </v:shape>
            </v:group>
            <v:group style="position:absolute;left:2675;top:-65;width:2;height:62" coordorigin="2675,-65" coordsize="2,62">
              <v:shape style="position:absolute;left:2675;top:-65;width:2;height:62" coordorigin="2675,-65" coordsize="0,62" path="m2675,-65l2675,-4e" filled="false" stroked="true" strokeweight=".371318pt" strokecolor="#ff00ff">
                <v:path arrowok="t"/>
              </v:shape>
            </v:group>
            <v:group style="position:absolute;left:3698;top:-65;width:2;height:62" coordorigin="3698,-65" coordsize="2,62">
              <v:shape style="position:absolute;left:3698;top:-65;width:2;height:62" coordorigin="3698,-65" coordsize="0,62" path="m3698,-4l3698,-65e" filled="false" stroked="true" strokeweight=".371318pt" strokecolor="#ff00ff">
                <v:path arrowok="t"/>
              </v:shape>
            </v:group>
            <v:group style="position:absolute;left:3476;top:-65;width:2;height:62" coordorigin="3476,-65" coordsize="2,62">
              <v:shape style="position:absolute;left:3476;top:-65;width:2;height:62" coordorigin="3476,-65" coordsize="0,62" path="m3476,-65l3476,-4e" filled="false" stroked="true" strokeweight=".415876pt" strokecolor="#ff00ff">
                <v:path arrowok="t"/>
              </v:shape>
            </v:group>
            <v:group style="position:absolute;left:3728;top:-65;width:2;height:62" coordorigin="3728,-65" coordsize="2,62">
              <v:shape style="position:absolute;left:3728;top:-65;width:2;height:62" coordorigin="3728,-65" coordsize="0,62" path="m3728,-4l3728,-65e" filled="false" stroked="true" strokeweight=".371318pt" strokecolor="#ff00ff">
                <v:path arrowok="t"/>
              </v:shape>
            </v:group>
            <v:group style="position:absolute;left:3197;top:-65;width:2;height:62" coordorigin="3197,-65" coordsize="2,62">
              <v:shape style="position:absolute;left:3197;top:-65;width:2;height:62" coordorigin="3197,-65" coordsize="0,62" path="m3197,-65l3197,-4e" filled="false" stroked="true" strokeweight=".425788pt" strokecolor="#ff00ff">
                <v:path arrowok="t"/>
              </v:shape>
            </v:group>
            <v:group style="position:absolute;left:2882;top:-65;width:2;height:62" coordorigin="2882,-65" coordsize="2,62">
              <v:shape style="position:absolute;left:2882;top:-65;width:2;height:62" coordorigin="2882,-65" coordsize="0,62" path="m2882,-4l2882,-65e" filled="false" stroked="true" strokeweight=".371318pt" strokecolor="#ff00ff">
                <v:path arrowok="t"/>
              </v:shape>
            </v:group>
            <v:group style="position:absolute;left:3087;top:-65;width:2;height:62" coordorigin="3087,-65" coordsize="2,62">
              <v:shape style="position:absolute;left:3087;top:-65;width:2;height:62" coordorigin="3087,-65" coordsize="0,62" path="m3087,-65l3087,-4e" filled="false" stroked="true" strokeweight=".371318pt" strokecolor="#ff00ff">
                <v:path arrowok="t"/>
              </v:shape>
            </v:group>
            <v:group style="position:absolute;left:3643;top:-65;width:2;height:62" coordorigin="3643,-65" coordsize="2,62">
              <v:shape style="position:absolute;left:3643;top:-65;width:2;height:62" coordorigin="3643,-65" coordsize="0,62" path="m3643,-4l3643,-65e" filled="false" stroked="true" strokeweight=".371318pt" strokecolor="#ff00ff">
                <v:path arrowok="t"/>
              </v:shape>
            </v:group>
            <v:group style="position:absolute;left:3249;top:-65;width:2;height:62" coordorigin="3249,-65" coordsize="2,62">
              <v:shape style="position:absolute;left:3249;top:-65;width:2;height:62" coordorigin="3249,-65" coordsize="0,62" path="m3249,-65l3249,-4e" filled="false" stroked="true" strokeweight=".445588pt" strokecolor="#ff00ff">
                <v:path arrowok="t"/>
              </v:shape>
            </v:group>
            <v:group style="position:absolute;left:3028;top:-65;width:2;height:62" coordorigin="3028,-65" coordsize="2,62">
              <v:shape style="position:absolute;left:3028;top:-65;width:2;height:62" coordorigin="3028,-65" coordsize="0,62" path="m3028,-65l3028,-4e" filled="false" stroked="true" strokeweight=".405981pt" strokecolor="#ff00ff">
                <v:path arrowok="t"/>
              </v:shape>
            </v:group>
            <v:group style="position:absolute;left:3619;top:-65;width:2;height:62" coordorigin="3619,-65" coordsize="2,62">
              <v:shape style="position:absolute;left:3619;top:-65;width:2;height:62" coordorigin="3619,-65" coordsize="0,62" path="m3619,-4l3619,-65e" filled="false" stroked="true" strokeweight=".371318pt" strokecolor="#ff00ff">
                <v:path arrowok="t"/>
              </v:shape>
            </v:group>
            <v:group style="position:absolute;left:3571;top:-65;width:2;height:62" coordorigin="3571,-65" coordsize="2,62">
              <v:shape style="position:absolute;left:3571;top:-65;width:2;height:62" coordorigin="3571,-65" coordsize="0,62" path="m3571,-4l3571,-65e" filled="false" stroked="true" strokeweight=".371318pt" strokecolor="#ff00ff">
                <v:path arrowok="t"/>
              </v:shape>
            </v:group>
            <v:group style="position:absolute;left:2989;top:-65;width:2;height:62" coordorigin="2989,-65" coordsize="2,62">
              <v:shape style="position:absolute;left:2989;top:-65;width:2;height:62" coordorigin="2989,-65" coordsize="0,62" path="m2989,-65l2989,-4e" filled="false" stroked="true" strokeweight=".405974pt" strokecolor="#ff00ff">
                <v:path arrowok="t"/>
              </v:shape>
            </v:group>
            <v:group style="position:absolute;left:2591;top:-65;width:2;height:62" coordorigin="2591,-65" coordsize="2,62">
              <v:shape style="position:absolute;left:2591;top:-65;width:2;height:62" coordorigin="2591,-65" coordsize="0,62" path="m2591,-4l2591,-65e" filled="false" stroked="true" strokeweight=".371318pt" strokecolor="#ff00ff">
                <v:path arrowok="t"/>
              </v:shape>
            </v:group>
            <v:group style="position:absolute;left:3212;top:-65;width:2;height:62" coordorigin="3212,-65" coordsize="2,62">
              <v:shape style="position:absolute;left:3212;top:-65;width:2;height:62" coordorigin="3212,-65" coordsize="0,62" path="m3212,-65l3212,-4e" filled="false" stroked="true" strokeweight=".450527pt" strokecolor="#ff00ff">
                <v:path arrowok="t"/>
              </v:shape>
            </v:group>
            <v:group style="position:absolute;left:3480;top:-65;width:2;height:62" coordorigin="3480,-65" coordsize="2,62">
              <v:shape style="position:absolute;left:3480;top:-65;width:2;height:62" coordorigin="3480,-65" coordsize="0,62" path="m3480,-65l3480,-4e" filled="false" stroked="true" strokeweight=".405974pt" strokecolor="#ff00ff">
                <v:path arrowok="t"/>
              </v:shape>
            </v:group>
            <v:group style="position:absolute;left:3861;top:-65;width:2;height:62" coordorigin="3861,-65" coordsize="2,62">
              <v:shape style="position:absolute;left:3861;top:-65;width:2;height:62" coordorigin="3861,-65" coordsize="0,62" path="m3861,-65l3861,-4e" filled="false" stroked="true" strokeweight=".420827pt" strokecolor="#ff00ff">
                <v:path arrowok="t"/>
              </v:shape>
            </v:group>
            <v:group style="position:absolute;left:4038;top:-65;width:2;height:62" coordorigin="4038,-65" coordsize="2,62">
              <v:shape style="position:absolute;left:4038;top:-65;width:2;height:62" coordorigin="4038,-65" coordsize="0,62" path="m4038,-4l4038,-65e" filled="false" stroked="true" strokeweight=".371318pt" strokecolor="#ff00ff">
                <v:path arrowok="t"/>
              </v:shape>
            </v:group>
            <v:group style="position:absolute;left:3103;top:-65;width:2;height:62" coordorigin="3103,-65" coordsize="2,62">
              <v:shape style="position:absolute;left:3103;top:-65;width:2;height:62" coordorigin="3103,-65" coordsize="0,62" path="m3103,-65l3103,-4e" filled="false" stroked="true" strokeweight=".480231pt" strokecolor="#ff00ff">
                <v:path arrowok="t"/>
              </v:shape>
            </v:group>
            <v:group style="position:absolute;left:3736;top:-65;width:2;height:62" coordorigin="3736,-65" coordsize="2,62">
              <v:shape style="position:absolute;left:3736;top:-65;width:2;height:62" coordorigin="3736,-65" coordsize="0,62" path="m3736,-65l3736,-4e" filled="false" stroked="true" strokeweight=".410925pt" strokecolor="#ff00ff">
                <v:path arrowok="t"/>
              </v:shape>
            </v:group>
            <v:group style="position:absolute;left:3170;top:-65;width:2;height:62" coordorigin="3170,-65" coordsize="2,62">
              <v:shape style="position:absolute;left:3170;top:-65;width:2;height:62" coordorigin="3170,-65" coordsize="0,62" path="m3170,-65l3170,-4e" filled="false" stroked="true" strokeweight=".529761pt" strokecolor="#ff00ff">
                <v:path arrowok="t"/>
              </v:shape>
            </v:group>
            <v:group style="position:absolute;left:4205;top:-65;width:2;height:62" coordorigin="4205,-65" coordsize="2,62">
              <v:shape style="position:absolute;left:4205;top:-65;width:2;height:62" coordorigin="4205,-65" coordsize="0,62" path="m4205,-65l4205,-4e" filled="false" stroked="true" strokeweight=".440623pt" strokecolor="#ff00ff">
                <v:path arrowok="t"/>
              </v:shape>
            </v:group>
            <v:group style="position:absolute;left:2823;top:-65;width:2;height:62" coordorigin="2823,-65" coordsize="2,62">
              <v:shape style="position:absolute;left:2823;top:-65;width:2;height:62" coordorigin="2823,-65" coordsize="0,62" path="m2823,-4l2823,-65e" filled="false" stroked="true" strokeweight=".371318pt" strokecolor="#ff00ff">
                <v:path arrowok="t"/>
              </v:shape>
            </v:group>
            <v:group style="position:absolute;left:3323;top:-65;width:2;height:62" coordorigin="3323,-65" coordsize="2,62">
              <v:shape style="position:absolute;left:3323;top:-65;width:2;height:62" coordorigin="3323,-65" coordsize="0,62" path="m3323,-65l3323,-4e" filled="false" stroked="true" strokeweight=".465385pt" strokecolor="#ff00ff">
                <v:path arrowok="t"/>
              </v:shape>
            </v:group>
            <v:group style="position:absolute;left:3521;top:-65;width:2;height:62" coordorigin="3521,-65" coordsize="2,62">
              <v:shape style="position:absolute;left:3521;top:-65;width:2;height:62" coordorigin="3521,-65" coordsize="0,62" path="m3521,-65l3521,-4e" filled="false" stroked="true" strokeweight=".401023pt" strokecolor="#ff00ff">
                <v:path arrowok="t"/>
              </v:shape>
            </v:group>
            <v:group style="position:absolute;left:3315;top:-65;width:2;height:62" coordorigin="3315,-65" coordsize="2,62">
              <v:shape style="position:absolute;left:3315;top:-65;width:2;height:62" coordorigin="3315,-65" coordsize="0,62" path="m3315,-65l3315,-4e" filled="false" stroked="true" strokeweight=".44063pt" strokecolor="#ff00ff">
                <v:path arrowok="t"/>
              </v:shape>
            </v:group>
            <v:group style="position:absolute;left:3363;top:-65;width:2;height:62" coordorigin="3363,-65" coordsize="2,62">
              <v:shape style="position:absolute;left:3363;top:-65;width:2;height:62" coordorigin="3363,-65" coordsize="0,62" path="m3363,-65l3363,-4e" filled="false" stroked="true" strokeweight=".415876pt" strokecolor="#ff00ff">
                <v:path arrowok="t"/>
              </v:shape>
            </v:group>
            <v:group style="position:absolute;left:3545;top:-65;width:2;height:62" coordorigin="3545,-65" coordsize="2,62">
              <v:shape style="position:absolute;left:3545;top:-65;width:2;height:62" coordorigin="3545,-65" coordsize="0,62" path="m3545,-4l3545,-65e" filled="false" stroked="true" strokeweight=".371318pt" strokecolor="#ff00ff">
                <v:path arrowok="t"/>
              </v:shape>
            </v:group>
            <v:group style="position:absolute;left:2948;top:-65;width:2;height:62" coordorigin="2948,-65" coordsize="2,62">
              <v:shape style="position:absolute;left:2948;top:-65;width:2;height:62" coordorigin="2948,-65" coordsize="0,62" path="m2948,-65l2948,-4e" filled="false" stroked="true" strokeweight=".430728pt" strokecolor="#ff00ff">
                <v:path arrowok="t"/>
              </v:shape>
            </v:group>
            <v:group style="position:absolute;left:2782;top:-65;width:2;height:62" coordorigin="2782,-65" coordsize="2,62">
              <v:shape style="position:absolute;left:2782;top:-65;width:2;height:62" coordorigin="2782,-65" coordsize="0,62" path="m2782,-4l2782,-65e" filled="false" stroked="true" strokeweight=".371318pt" strokecolor="#ff00ff">
                <v:path arrowok="t"/>
              </v:shape>
            </v:group>
            <v:group style="position:absolute;left:2797;top:-65;width:2;height:62" coordorigin="2797,-65" coordsize="2,62">
              <v:shape style="position:absolute;left:2797;top:-65;width:2;height:62" coordorigin="2797,-65" coordsize="0,62" path="m2797,-4l2797,-65e" filled="false" stroked="true" strokeweight=".371318pt" strokecolor="#ff00ff">
                <v:path arrowok="t"/>
              </v:shape>
            </v:group>
            <v:group style="position:absolute;left:3119;top:-65;width:2;height:62" coordorigin="3119,-65" coordsize="2,62">
              <v:shape style="position:absolute;left:3119;top:-65;width:2;height:62" coordorigin="3119,-65" coordsize="0,62" path="m3119,-65l3119,-4e" filled="false" stroked="true" strokeweight=".435669pt" strokecolor="#ff00ff">
                <v:path arrowok="t"/>
              </v:shape>
            </v:group>
            <v:group style="position:absolute;left:2790;top:-65;width:2;height:62" coordorigin="2790,-65" coordsize="2,62">
              <v:shape style="position:absolute;left:2790;top:-65;width:2;height:62" coordorigin="2790,-65" coordsize="0,62" path="m2790,-65l2790,-4e" filled="false" stroked="true" strokeweight=".445595pt" strokecolor="#ff00ff">
                <v:path arrowok="t"/>
              </v:shape>
            </v:group>
            <v:group style="position:absolute;left:2935;top:-65;width:2;height:62" coordorigin="2935,-65" coordsize="2,62">
              <v:shape style="position:absolute;left:2935;top:-65;width:2;height:62" coordorigin="2935,-65" coordsize="0,62" path="m2935,-4l2935,-65e" filled="false" stroked="true" strokeweight=".371318pt" strokecolor="#ff00ff">
                <v:path arrowok="t"/>
              </v:shape>
            </v:group>
            <v:group style="position:absolute;left:3147;top:-65;width:2;height:62" coordorigin="3147,-65" coordsize="2,62">
              <v:shape style="position:absolute;left:3147;top:-65;width:2;height:62" coordorigin="3147,-65" coordsize="0,62" path="m3147,-65l3147,-4e" filled="false" stroked="true" strokeweight=".519848pt" strokecolor="#ff00ff">
                <v:path arrowok="t"/>
              </v:shape>
            </v:group>
            <v:group style="position:absolute;left:3501;top:-65;width:2;height:62" coordorigin="3501,-65" coordsize="2,62">
              <v:shape style="position:absolute;left:3501;top:-65;width:2;height:62" coordorigin="3501,-65" coordsize="0,62" path="m3501,-65l3501,-4e" filled="false" stroked="true" strokeweight=".450538pt" strokecolor="#ff00ff">
                <v:path arrowok="t"/>
              </v:shape>
            </v:group>
            <v:group style="position:absolute;left:2851;top:-65;width:2;height:62" coordorigin="2851,-65" coordsize="2,62">
              <v:shape style="position:absolute;left:2851;top:-65;width:2;height:62" coordorigin="2851,-65" coordsize="0,62" path="m2851,-65l2851,-4e" filled="false" stroked="true" strokeweight=".450539pt" strokecolor="#ff00ff">
                <v:path arrowok="t"/>
              </v:shape>
            </v:group>
            <v:group style="position:absolute;left:3380;top:-65;width:2;height:62" coordorigin="3380,-65" coordsize="2,62">
              <v:shape style="position:absolute;left:3380;top:-65;width:2;height:62" coordorigin="3380,-65" coordsize="0,62" path="m3380,-65l3380,-4e" filled="false" stroked="true" strokeweight=".401023pt" strokecolor="#ff00ff">
                <v:path arrowok="t"/>
              </v:shape>
            </v:group>
            <v:group style="position:absolute;left:3789;top:-65;width:2;height:62" coordorigin="3789,-65" coordsize="2,62">
              <v:shape style="position:absolute;left:3789;top:-65;width:2;height:62" coordorigin="3789,-65" coordsize="0,62" path="m3789,-65l3789,-4e" filled="false" stroked="true" strokeweight=".490134pt" strokecolor="#ff00ff">
                <v:path arrowok="t"/>
              </v:shape>
            </v:group>
            <v:group style="position:absolute;left:2750;top:-65;width:2;height:62" coordorigin="2750,-65" coordsize="2,62">
              <v:shape style="position:absolute;left:2750;top:-65;width:2;height:62" coordorigin="2750,-65" coordsize="0,62" path="m2750,-4l2750,-65e" filled="false" stroked="true" strokeweight=".371318pt" strokecolor="#ff00ff">
                <v:path arrowok="t"/>
              </v:shape>
            </v:group>
            <v:group style="position:absolute;left:3811;top:-65;width:2;height:62" coordorigin="3811,-65" coordsize="2,62">
              <v:shape style="position:absolute;left:3811;top:-65;width:2;height:62" coordorigin="3811,-65" coordsize="0,62" path="m3811,-65l3811,-4e" filled="false" stroked="true" strokeweight=".509936pt" strokecolor="#ff00ff">
                <v:path arrowok="t"/>
              </v:shape>
            </v:group>
            <v:group style="position:absolute;left:3138;top:-65;width:2;height:62" coordorigin="3138,-65" coordsize="2,62">
              <v:shape style="position:absolute;left:3138;top:-65;width:2;height:62" coordorigin="3138,-65" coordsize="0,62" path="m3138,-4l3138,-65e" filled="false" stroked="true" strokeweight=".371318pt" strokecolor="#ff00ff">
                <v:path arrowok="t"/>
              </v:shape>
            </v:group>
            <v:group style="position:absolute;left:3262;top:-65;width:2;height:62" coordorigin="3262,-65" coordsize="2,62">
              <v:shape style="position:absolute;left:3262;top:-65;width:2;height:62" coordorigin="3262,-65" coordsize="0,62" path="m3262,-65l3262,-4e" filled="false" stroked="true" strokeweight=".450529pt" strokecolor="#ff00ff">
                <v:path arrowok="t"/>
              </v:shape>
            </v:group>
            <v:group style="position:absolute;left:2958;top:-65;width:2;height:62" coordorigin="2958,-65" coordsize="2,62">
              <v:shape style="position:absolute;left:2958;top:-65;width:2;height:62" coordorigin="2958,-65" coordsize="0,62" path="m2958,-4l2958,-65e" filled="false" stroked="true" strokeweight=".371318pt" strokecolor="#ff00ff">
                <v:path arrowok="t"/>
              </v:shape>
            </v:group>
            <v:group style="position:absolute;left:3626;top:-65;width:2;height:62" coordorigin="3626,-65" coordsize="2,62">
              <v:shape style="position:absolute;left:3626;top:-65;width:2;height:62" coordorigin="3626,-65" coordsize="0,62" path="m3626,-4l3626,-65e" filled="false" stroked="true" strokeweight=".371318pt" strokecolor="#ff00ff">
                <v:path arrowok="t"/>
              </v:shape>
            </v:group>
            <v:group style="position:absolute;left:3678;top:-65;width:2;height:62" coordorigin="3678,-65" coordsize="2,62">
              <v:shape style="position:absolute;left:3678;top:-65;width:2;height:62" coordorigin="3678,-65" coordsize="0,62" path="m3678,-65l3678,-4e" filled="false" stroked="true" strokeweight=".455476pt" strokecolor="#ff00ff">
                <v:path arrowok="t"/>
              </v:shape>
            </v:group>
            <v:group style="position:absolute;left:3076;top:-65;width:2;height:62" coordorigin="3076,-65" coordsize="2,62">
              <v:shape style="position:absolute;left:3076;top:-65;width:2;height:62" coordorigin="3076,-65" coordsize="0,62" path="m3076,-65l3076,-4e" filled="false" stroked="true" strokeweight=".514901pt" strokecolor="#ff00ff">
                <v:path arrowok="t"/>
              </v:shape>
            </v:group>
            <v:group style="position:absolute;left:3867;top:-65;width:2;height:62" coordorigin="3867,-65" coordsize="2,62">
              <v:shape style="position:absolute;left:3867;top:-65;width:2;height:62" coordorigin="3867,-65" coordsize="0,62" path="m3867,-65l3867,-4e" filled="false" stroked="true" strokeweight=".371318pt" strokecolor="#ff00ff">
                <v:path arrowok="t"/>
              </v:shape>
            </v:group>
            <v:group style="position:absolute;left:3709;top:-65;width:2;height:62" coordorigin="3709,-65" coordsize="2,62">
              <v:shape style="position:absolute;left:3709;top:-65;width:2;height:62" coordorigin="3709,-65" coordsize="0,62" path="m3709,-65l3709,-4e" filled="false" stroked="true" strokeweight=".47528pt" strokecolor="#ff00ff">
                <v:path arrowok="t"/>
              </v:shape>
            </v:group>
            <v:group style="position:absolute;left:3743;top:-65;width:2;height:62" coordorigin="3743,-65" coordsize="2,62">
              <v:shape style="position:absolute;left:3743;top:-65;width:2;height:62" coordorigin="3743,-65" coordsize="0,62" path="m3743,-4l3743,-65e" filled="false" stroked="true" strokeweight=".371318pt" strokecolor="#ff00ff">
                <v:path arrowok="t"/>
              </v:shape>
            </v:group>
            <v:group style="position:absolute;left:4173;top:-65;width:2;height:62" coordorigin="4173,-65" coordsize="2,62">
              <v:shape style="position:absolute;left:4173;top:-65;width:2;height:62" coordorigin="4173,-65" coordsize="0,62" path="m4173,-4l4173,-65e" filled="false" stroked="true" strokeweight=".371318pt" strokecolor="#ff00ff">
                <v:path arrowok="t"/>
              </v:shape>
            </v:group>
            <v:group style="position:absolute;left:3836;top:-65;width:2;height:62" coordorigin="3836,-65" coordsize="2,62">
              <v:shape style="position:absolute;left:3836;top:-65;width:2;height:62" coordorigin="3836,-65" coordsize="0,62" path="m3836,-65l3836,-4e" filled="false" stroked="true" strokeweight=".38617pt" strokecolor="#ff00ff">
                <v:path arrowok="t"/>
              </v:shape>
            </v:group>
            <v:group style="position:absolute;left:3592;top:-65;width:2;height:62" coordorigin="3592,-65" coordsize="2,62">
              <v:shape style="position:absolute;left:3592;top:-65;width:2;height:62" coordorigin="3592,-65" coordsize="0,62" path="m3592,-65l3592,-4e" filled="false" stroked="true" strokeweight=".381219pt" strokecolor="#ff00ff">
                <v:path arrowok="t"/>
              </v:shape>
            </v:group>
            <v:group style="position:absolute;left:3192;top:-65;width:2;height:62" coordorigin="3192,-65" coordsize="2,62">
              <v:shape style="position:absolute;left:3192;top:-65;width:2;height:62" coordorigin="3192,-65" coordsize="0,62" path="m3192,-65l3192,-4e" filled="false" stroked="true" strokeweight=".455483pt" strokecolor="#ff00ff">
                <v:path arrowok="t"/>
              </v:shape>
            </v:group>
            <v:group style="position:absolute;left:3177;top:-65;width:2;height:62" coordorigin="3177,-65" coordsize="2,62">
              <v:shape style="position:absolute;left:3177;top:-65;width:2;height:62" coordorigin="3177,-65" coordsize="0,62" path="m3177,-65l3177,-4e" filled="false" stroked="true" strokeweight=".475288pt" strokecolor="#ff00ff">
                <v:path arrowok="t"/>
              </v:shape>
            </v:group>
            <v:group style="position:absolute;left:3234;top:-65;width:2;height:62" coordorigin="3234,-65" coordsize="2,62">
              <v:shape style="position:absolute;left:3234;top:-65;width:2;height:62" coordorigin="3234,-65" coordsize="0,62" path="m3234,-65l3234,-4e" filled="false" stroked="true" strokeweight=".495083pt" strokecolor="#ff00ff">
                <v:path arrowok="t"/>
              </v:shape>
            </v:group>
            <v:group style="position:absolute;left:3153;top:-65;width:2;height:62" coordorigin="3153,-65" coordsize="2,62">
              <v:shape style="position:absolute;left:3153;top:-65;width:2;height:62" coordorigin="3153,-65" coordsize="0,62" path="m3153,-65l3153,-4e" filled="false" stroked="true" strokeweight=".455475pt" strokecolor="#ff00ff">
                <v:path arrowok="t"/>
              </v:shape>
            </v:group>
            <v:group style="position:absolute;left:3532;top:-65;width:2;height:62" coordorigin="3532,-65" coordsize="2,62">
              <v:shape style="position:absolute;left:3532;top:-65;width:2;height:62" coordorigin="3532,-65" coordsize="0,62" path="m3532,-65l3532,-4e" filled="false" stroked="true" strokeweight=".450532pt" strokecolor="#ff00ff">
                <v:path arrowok="t"/>
              </v:shape>
            </v:group>
            <v:group style="position:absolute;left:3450;top:-65;width:2;height:62" coordorigin="3450,-65" coordsize="2,62">
              <v:shape style="position:absolute;left:3450;top:-65;width:2;height:62" coordorigin="3450,-65" coordsize="0,62" path="m3450,-4l3450,-65e" filled="false" stroked="true" strokeweight=".371318pt" strokecolor="#ff00ff">
                <v:path arrowok="t"/>
              </v:shape>
            </v:group>
            <v:group style="position:absolute;left:3802;top:-65;width:2;height:62" coordorigin="3802,-65" coordsize="2,62">
              <v:shape style="position:absolute;left:3802;top:-65;width:2;height:62" coordorigin="3802,-65" coordsize="0,62" path="m3802,-65l3802,-4e" filled="false" stroked="true" strokeweight=".376268pt" strokecolor="#ff00ff">
                <v:path arrowok="t"/>
              </v:shape>
            </v:group>
            <v:group style="position:absolute;left:3578;top:-65;width:2;height:62" coordorigin="3578,-65" coordsize="2,62">
              <v:shape style="position:absolute;left:3578;top:-65;width:2;height:62" coordorigin="3578,-65" coordsize="0,62" path="m3578,-65l3578,-4e" filled="false" stroked="true" strokeweight=".455487pt" strokecolor="#ff00ff">
                <v:path arrowok="t"/>
              </v:shape>
            </v:group>
            <v:group style="position:absolute;left:3335;top:-65;width:2;height:62" coordorigin="3335,-65" coordsize="2,62">
              <v:shape style="position:absolute;left:3335;top:-65;width:2;height:62" coordorigin="3335,-65" coordsize="0,62" path="m3335,-65l3335,-4e" filled="false" stroked="true" strokeweight=".38617pt" strokecolor="#ff00ff">
                <v:path arrowok="t"/>
              </v:shape>
            </v:group>
            <v:group style="position:absolute;left:3695;top:-65;width:2;height:62" coordorigin="3695,-65" coordsize="2,62">
              <v:shape style="position:absolute;left:3695;top:-65;width:2;height:62" coordorigin="3695,-65" coordsize="0,62" path="m3695,-65l3695,-4e" filled="false" stroked="true" strokeweight=".405974pt" strokecolor="#ff00ff">
                <v:path arrowok="t"/>
              </v:shape>
            </v:group>
            <v:group style="position:absolute;left:3404;top:-65;width:2;height:62" coordorigin="3404,-65" coordsize="2,62">
              <v:shape style="position:absolute;left:3404;top:-65;width:2;height:62" coordorigin="3404,-65" coordsize="0,62" path="m3404,-65l3404,-4e" filled="false" stroked="true" strokeweight=".430728pt" strokecolor="#ff00ff">
                <v:path arrowok="t"/>
              </v:shape>
            </v:group>
            <v:group style="position:absolute;left:3025;top:-65;width:2;height:62" coordorigin="3025,-65" coordsize="2,62">
              <v:shape style="position:absolute;left:3025;top:-65;width:2;height:62" coordorigin="3025,-65" coordsize="0,62" path="m3025,-65l3025,-4e" filled="false" stroked="true" strokeweight=".420827pt" strokecolor="#ff00ff">
                <v:path arrowok="t"/>
              </v:shape>
            </v:group>
            <v:group style="position:absolute;left:2889;top:-65;width:2;height:62" coordorigin="2889,-65" coordsize="2,62">
              <v:shape style="position:absolute;left:2889;top:-65;width:2;height:62" coordorigin="2889,-65" coordsize="0,62" path="m2889,-65l2889,-4e" filled="false" stroked="true" strokeweight=".445581pt" strokecolor="#ff00ff">
                <v:path arrowok="t"/>
              </v:shape>
            </v:group>
            <v:group style="position:absolute;left:3167;top:-65;width:2;height:62" coordorigin="3167,-65" coordsize="2,62">
              <v:shape style="position:absolute;left:3167;top:-65;width:2;height:62" coordorigin="3167,-65" coordsize="0,62" path="m3167,-65l3167,-4e" filled="false" stroked="true" strokeweight=".50995pt" strokecolor="#ff00ff">
                <v:path arrowok="t"/>
              </v:shape>
            </v:group>
            <v:group style="position:absolute;left:3128;top:-65;width:2;height:62" coordorigin="3128,-65" coordsize="2,62">
              <v:shape style="position:absolute;left:3128;top:-65;width:2;height:62" coordorigin="3128,-65" coordsize="0,62" path="m3128,-4l3128,-65e" filled="false" stroked="true" strokeweight=".371318pt" strokecolor="#ff00ff">
                <v:path arrowok="t"/>
              </v:shape>
            </v:group>
            <v:group style="position:absolute;left:3589;top:-65;width:2;height:62" coordorigin="3589,-65" coordsize="2,62">
              <v:shape style="position:absolute;left:3589;top:-65;width:2;height:62" coordorigin="3589,-65" coordsize="0,62" path="m3589,-65l3589,-4e" filled="false" stroked="true" strokeweight=".470342pt" strokecolor="#ff00ff">
                <v:path arrowok="t"/>
              </v:shape>
            </v:group>
            <v:group style="position:absolute;left:3992;top:-65;width:2;height:62" coordorigin="3992,-65" coordsize="2,62">
              <v:shape style="position:absolute;left:3992;top:-65;width:2;height:62" coordorigin="3992,-65" coordsize="0,62" path="m3992,-4l3992,-65e" filled="false" stroked="true" strokeweight=".371318pt" strokecolor="#ff00ff">
                <v:path arrowok="t"/>
              </v:shape>
            </v:group>
            <v:group style="position:absolute;left:4054;top:-65;width:2;height:62" coordorigin="4054,-65" coordsize="2,62">
              <v:shape style="position:absolute;left:4054;top:-65;width:2;height:62" coordorigin="4054,-65" coordsize="0,62" path="m4054,-4l4054,-65e" filled="false" stroked="true" strokeweight=".371318pt" strokecolor="#ff00ff">
                <v:path arrowok="t"/>
              </v:shape>
            </v:group>
            <v:group style="position:absolute;left:4316;top:-65;width:2;height:62" coordorigin="4316,-65" coordsize="2,62">
              <v:shape style="position:absolute;left:4316;top:-65;width:2;height:62" coordorigin="4316,-65" coordsize="0,62" path="m4316,-4l4316,-65e" filled="false" stroked="true" strokeweight=".371318pt" strokecolor="#ff00ff">
                <v:path arrowok="t"/>
              </v:shape>
            </v:group>
            <v:group style="position:absolute;left:3214;top:-65;width:2;height:62" coordorigin="3214,-65" coordsize="2,62">
              <v:shape style="position:absolute;left:3214;top:-65;width:2;height:62" coordorigin="3214,-65" coordsize="0,62" path="m3214,-65l3214,-4e" filled="false" stroked="true" strokeweight=".470341pt" strokecolor="#ff00ff">
                <v:path arrowok="t"/>
              </v:shape>
            </v:group>
            <v:group style="position:absolute;left:3845;top:-65;width:2;height:62" coordorigin="3845,-65" coordsize="2,62">
              <v:shape style="position:absolute;left:3845;top:-65;width:2;height:62" coordorigin="3845,-65" coordsize="0,62" path="m3845,-4l3845,-65e" filled="false" stroked="true" strokeweight=".371318pt" strokecolor="#ff00ff">
                <v:path arrowok="t"/>
              </v:shape>
            </v:group>
            <v:group style="position:absolute;left:3631;top:-65;width:2;height:62" coordorigin="3631,-65" coordsize="2,62">
              <v:shape style="position:absolute;left:3631;top:-65;width:2;height:62" coordorigin="3631,-65" coordsize="0,62" path="m3631,-65l3631,-4e" filled="false" stroked="true" strokeweight=".430728pt" strokecolor="#ff00ff">
                <v:path arrowok="t"/>
              </v:shape>
            </v:group>
            <v:group style="position:absolute;left:2703;top:-65;width:2;height:62" coordorigin="2703,-65" coordsize="2,62">
              <v:shape style="position:absolute;left:2703;top:-65;width:2;height:62" coordorigin="2703,-65" coordsize="0,62" path="m2703,-65l2703,-4e" filled="false" stroked="true" strokeweight=".480241pt" strokecolor="#ff00ff">
                <v:path arrowok="t"/>
              </v:shape>
            </v:group>
            <v:group style="position:absolute;left:2876;top:-65;width:2;height:62" coordorigin="2876,-65" coordsize="2,62">
              <v:shape style="position:absolute;left:2876;top:-65;width:2;height:62" coordorigin="2876,-65" coordsize="0,62" path="m2876,-65l2876,-4e" filled="false" stroked="true" strokeweight=".465385pt" strokecolor="#ff00ff">
                <v:path arrowok="t"/>
              </v:shape>
            </v:group>
            <v:group style="position:absolute;left:2937;top:-65;width:2;height:62" coordorigin="2937,-65" coordsize="2,62">
              <v:shape style="position:absolute;left:2937;top:-65;width:2;height:62" coordorigin="2937,-65" coordsize="0,62" path="m2937,-4l2937,-65e" filled="false" stroked="true" strokeweight=".371318pt" strokecolor="#ff00ff">
                <v:path arrowok="t"/>
              </v:shape>
            </v:group>
            <v:group style="position:absolute;left:3976;top:-65;width:2;height:62" coordorigin="3976,-65" coordsize="2,62">
              <v:shape style="position:absolute;left:3976;top:-65;width:2;height:62" coordorigin="3976,-65" coordsize="0,62" path="m3976,-4l3976,-65e" filled="false" stroked="true" strokeweight=".371318pt" strokecolor="#ff00ff">
                <v:path arrowok="t"/>
              </v:shape>
            </v:group>
            <v:group style="position:absolute;left:3918;top:-65;width:2;height:62" coordorigin="3918,-65" coordsize="2,62">
              <v:shape style="position:absolute;left:3918;top:-65;width:2;height:62" coordorigin="3918,-65" coordsize="0,62" path="m3918,-4l3918,-65e" filled="false" stroked="true" strokeweight=".371318pt" strokecolor="#ff00ff">
                <v:path arrowok="t"/>
              </v:shape>
            </v:group>
            <v:group style="position:absolute;left:3538;top:-65;width:2;height:62" coordorigin="3538,-65" coordsize="2,62">
              <v:shape style="position:absolute;left:3538;top:-65;width:2;height:62" coordorigin="3538,-65" coordsize="0,62" path="m3538,-65l3538,-4e" filled="false" stroked="true" strokeweight=".391121pt" strokecolor="#ff00ff">
                <v:path arrowok="t"/>
              </v:shape>
            </v:group>
            <v:group style="position:absolute;left:2930;top:-65;width:2;height:62" coordorigin="2930,-65" coordsize="2,62">
              <v:shape style="position:absolute;left:2930;top:-65;width:2;height:62" coordorigin="2930,-65" coordsize="0,62" path="m2930,-4l2930,-65e" filled="false" stroked="true" strokeweight=".371318pt" strokecolor="#ff00ff">
                <v:path arrowok="t"/>
              </v:shape>
            </v:group>
            <v:group style="position:absolute;left:3668;top:-65;width:2;height:62" coordorigin="3668,-65" coordsize="2,62">
              <v:shape style="position:absolute;left:3668;top:-65;width:2;height:62" coordorigin="3668,-65" coordsize="0,62" path="m3668,-4l3668,-65e" filled="false" stroked="true" strokeweight=".371318pt" strokecolor="#ff00ff">
                <v:path arrowok="t"/>
              </v:shape>
            </v:group>
            <v:group style="position:absolute;left:3806;top:-65;width:2;height:62" coordorigin="3806,-65" coordsize="2,62">
              <v:shape style="position:absolute;left:3806;top:-65;width:2;height:62" coordorigin="3806,-65" coordsize="0,62" path="m3806,-65l3806,-4e" filled="false" stroked="true" strokeweight=".465385pt" strokecolor="#ff00ff">
                <v:path arrowok="t"/>
              </v:shape>
            </v:group>
            <v:group style="position:absolute;left:4302;top:-65;width:2;height:62" coordorigin="4302,-65" coordsize="2,62">
              <v:shape style="position:absolute;left:4302;top:-65;width:2;height:62" coordorigin="4302,-65" coordsize="0,62" path="m4302,-4l4302,-65e" filled="false" stroked="true" strokeweight=".371318pt" strokecolor="#ff00ff">
                <v:path arrowok="t"/>
              </v:shape>
            </v:group>
            <v:group style="position:absolute;left:3365;top:-65;width:2;height:62" coordorigin="3365,-65" coordsize="2,62">
              <v:shape style="position:absolute;left:3365;top:-65;width:2;height:62" coordorigin="3365,-65" coordsize="0,62" path="m3365,-4l3365,-65e" filled="false" stroked="true" strokeweight=".371318pt" strokecolor="#ff00ff">
                <v:path arrowok="t"/>
              </v:shape>
            </v:group>
            <v:group style="position:absolute;left:2896;top:-65;width:2;height:62" coordorigin="2896,-65" coordsize="2,62">
              <v:shape style="position:absolute;left:2896;top:-65;width:2;height:62" coordorigin="2896,-65" coordsize="0,62" path="m2896,-65l2896,-4e" filled="false" stroked="true" strokeweight=".425777pt" strokecolor="#ff00ff">
                <v:path arrowok="t"/>
              </v:shape>
            </v:group>
            <v:group style="position:absolute;left:2753;top:-65;width:2;height:62" coordorigin="2753,-65" coordsize="2,62">
              <v:shape style="position:absolute;left:2753;top:-65;width:2;height:62" coordorigin="2753,-65" coordsize="0,62" path="m2753,-4l2753,-65e" filled="false" stroked="true" strokeweight=".371318pt" strokecolor="#ff00ff">
                <v:path arrowok="t"/>
              </v:shape>
            </v:group>
            <v:group style="position:absolute;left:2978;top:-65;width:2;height:62" coordorigin="2978,-65" coordsize="2,62">
              <v:shape style="position:absolute;left:2978;top:-65;width:2;height:62" coordorigin="2978,-65" coordsize="0,62" path="m2978,-4l2978,-65e" filled="false" stroked="true" strokeweight=".371318pt" strokecolor="#ff00ff">
                <v:path arrowok="t"/>
              </v:shape>
            </v:group>
            <v:group style="position:absolute;left:4157;top:-65;width:2;height:62" coordorigin="4157,-65" coordsize="2,62">
              <v:shape style="position:absolute;left:4157;top:-65;width:2;height:62" coordorigin="4157,-65" coordsize="0,62" path="m4157,-4l4157,-65e" filled="false" stroked="true" strokeweight=".371318pt" strokecolor="#ff00ff">
                <v:path arrowok="t"/>
              </v:shape>
            </v:group>
            <v:group style="position:absolute;left:3150;top:-65;width:2;height:62" coordorigin="3150,-65" coordsize="2,62">
              <v:shape style="position:absolute;left:3150;top:-65;width:2;height:62" coordorigin="3150,-65" coordsize="0,62" path="m3150,-4l3150,-65e" filled="false" stroked="true" strokeweight=".371318pt" strokecolor="#ff00ff">
                <v:path arrowok="t"/>
              </v:shape>
            </v:group>
            <v:group style="position:absolute;left:3856;top:-65;width:2;height:62" coordorigin="3856,-65" coordsize="2,62">
              <v:shape style="position:absolute;left:3856;top:-65;width:2;height:62" coordorigin="3856,-65" coordsize="0,62" path="m3856,-4l3856,-65e" filled="false" stroked="true" strokeweight=".371318pt" strokecolor="#ff00ff">
                <v:path arrowok="t"/>
              </v:shape>
            </v:group>
            <v:group style="position:absolute;left:4074;top:-65;width:2;height:62" coordorigin="4074,-65" coordsize="2,62">
              <v:shape style="position:absolute;left:4074;top:-65;width:2;height:62" coordorigin="4074,-65" coordsize="0,62" path="m4074,-4l4074,-65e" filled="false" stroked="true" strokeweight=".371318pt" strokecolor="#ff00ff">
                <v:path arrowok="t"/>
              </v:shape>
            </v:group>
            <v:group style="position:absolute;left:3759;top:-65;width:2;height:62" coordorigin="3759,-65" coordsize="2,62">
              <v:shape style="position:absolute;left:3759;top:-65;width:2;height:62" coordorigin="3759,-65" coordsize="0,62" path="m3759,-4l3759,-65e" filled="false" stroked="true" strokeweight=".371318pt" strokecolor="#ff00ff">
                <v:path arrowok="t"/>
              </v:shape>
            </v:group>
            <v:group style="position:absolute;left:2808;top:-65;width:2;height:62" coordorigin="2808,-65" coordsize="2,62">
              <v:shape style="position:absolute;left:2808;top:-65;width:2;height:62" coordorigin="2808,-65" coordsize="0,62" path="m2808,-65l2808,-4e" filled="false" stroked="true" strokeweight=".460434pt" strokecolor="#ff00ff">
                <v:path arrowok="t"/>
              </v:shape>
            </v:group>
            <v:group style="position:absolute;left:4033;top:-65;width:2;height:62" coordorigin="4033,-65" coordsize="2,62">
              <v:shape style="position:absolute;left:4033;top:-65;width:2;height:62" coordorigin="4033,-65" coordsize="0,62" path="m4033,-4l4033,-65e" filled="false" stroked="true" strokeweight=".371318pt" strokecolor="#ff00ff">
                <v:path arrowok="t"/>
              </v:shape>
            </v:group>
            <v:group style="position:absolute;left:4026;top:-65;width:2;height:62" coordorigin="4026,-65" coordsize="2,62">
              <v:shape style="position:absolute;left:4026;top:-65;width:2;height:62" coordorigin="4026,-65" coordsize="0,62" path="m4026,-65l4026,-4e" filled="false" stroked="true" strokeweight=".450532pt" strokecolor="#ff00ff">
                <v:path arrowok="t"/>
              </v:shape>
            </v:group>
            <v:group style="position:absolute;left:3769;top:-65;width:2;height:62" coordorigin="3769,-65" coordsize="2,62">
              <v:shape style="position:absolute;left:3769;top:-65;width:2;height:62" coordorigin="3769,-65" coordsize="0,62" path="m3769,-65l3769,-4e" filled="false" stroked="true" strokeweight=".371318pt" strokecolor="#ff00ff">
                <v:path arrowok="t"/>
              </v:shape>
            </v:group>
            <v:group style="position:absolute;left:3247;top:-65;width:2;height:62" coordorigin="3247,-65" coordsize="2,62">
              <v:shape style="position:absolute;left:3247;top:-65;width:2;height:62" coordorigin="3247,-65" coordsize="0,62" path="m3247,-4l3247,-65e" filled="false" stroked="true" strokeweight=".371318pt" strokecolor="#ff00ff">
                <v:path arrowok="t"/>
              </v:shape>
            </v:group>
            <v:group style="position:absolute;left:2653;top:-65;width:2;height:62" coordorigin="2653,-65" coordsize="2,62">
              <v:shape style="position:absolute;left:2653;top:-65;width:2;height:62" coordorigin="2653,-65" coordsize="0,62" path="m2653,-65l2653,-4e" filled="false" stroked="true" strokeweight=".38617pt" strokecolor="#ff00ff">
                <v:path arrowok="t"/>
              </v:shape>
            </v:group>
            <v:group style="position:absolute;left:2995;top:-65;width:2;height:62" coordorigin="2995,-65" coordsize="2,62">
              <v:shape style="position:absolute;left:2995;top:-65;width:2;height:62" coordorigin="2995,-65" coordsize="0,62" path="m2995,-65l2995,-4e" filled="false" stroked="true" strokeweight=".455483pt" strokecolor="#ff00ff">
                <v:path arrowok="t"/>
              </v:shape>
            </v:group>
            <v:group style="position:absolute;left:4084;top:-65;width:2;height:62" coordorigin="4084,-65" coordsize="2,62">
              <v:shape style="position:absolute;left:4084;top:-65;width:2;height:62" coordorigin="4084,-65" coordsize="0,62" path="m4084,-4l4084,-65e" filled="false" stroked="true" strokeweight=".371318pt" strokecolor="#ff00ff">
                <v:path arrowok="t"/>
              </v:shape>
            </v:group>
            <v:group style="position:absolute;left:3508;top:-65;width:2;height:62" coordorigin="3508,-65" coordsize="2,62">
              <v:shape style="position:absolute;left:3508;top:-65;width:2;height:62" coordorigin="3508,-65" coordsize="0,62" path="m3508,-65l3508,-4e" filled="false" stroked="true" strokeweight=".455487pt" strokecolor="#ff00ff">
                <v:path arrowok="t"/>
              </v:shape>
            </v:group>
            <v:group style="position:absolute;left:3528;top:-65;width:2;height:62" coordorigin="3528,-65" coordsize="2,62">
              <v:shape style="position:absolute;left:3528;top:-65;width:2;height:62" coordorigin="3528,-65" coordsize="0,62" path="m3528,-65l3528,-4e" filled="false" stroked="true" strokeweight=".460437pt" strokecolor="#ff00ff">
                <v:path arrowok="t"/>
              </v:shape>
            </v:group>
            <v:group style="position:absolute;left:3871;top:-65;width:2;height:62" coordorigin="3871,-65" coordsize="2,62">
              <v:shape style="position:absolute;left:3871;top:-65;width:2;height:62" coordorigin="3871,-65" coordsize="0,62" path="m3871,-65l3871,-4e" filled="false" stroked="true" strokeweight=".396073pt" strokecolor="#ff00ff">
                <v:path arrowok="t"/>
              </v:shape>
            </v:group>
            <v:group style="position:absolute;left:4059;top:-65;width:2;height:62" coordorigin="4059,-65" coordsize="2,62">
              <v:shape style="position:absolute;left:4059;top:-65;width:2;height:62" coordorigin="4059,-65" coordsize="0,62" path="m4059,-4l4059,-65e" filled="false" stroked="true" strokeweight=".371318pt" strokecolor="#ff00ff">
                <v:path arrowok="t"/>
              </v:shape>
            </v:group>
            <v:group style="position:absolute;left:3944;top:-65;width:2;height:62" coordorigin="3944,-65" coordsize="2,62">
              <v:shape style="position:absolute;left:3944;top:-65;width:2;height:62" coordorigin="3944,-65" coordsize="0,62" path="m3944,-4l3944,-65e" filled="false" stroked="true" strokeweight=".371318pt" strokecolor="#ff00ff">
                <v:path arrowok="t"/>
              </v:shape>
            </v:group>
            <v:group style="position:absolute;left:3997;top:-65;width:2;height:62" coordorigin="3997,-65" coordsize="2,62">
              <v:shape style="position:absolute;left:3997;top:-65;width:2;height:62" coordorigin="3997,-65" coordsize="0,62" path="m3997,-65l3997,-4e" filled="false" stroked="true" strokeweight=".410925pt" strokecolor="#ff00ff">
                <v:path arrowok="t"/>
              </v:shape>
            </v:group>
            <v:group style="position:absolute;left:3878;top:-65;width:2;height:62" coordorigin="3878,-65" coordsize="2,62">
              <v:shape style="position:absolute;left:3878;top:-65;width:2;height:62" coordorigin="3878,-65" coordsize="0,62" path="m3878,-65l3878,-4e" filled="false" stroked="true" strokeweight=".381219pt" strokecolor="#ff00ff">
                <v:path arrowok="t"/>
              </v:shape>
            </v:group>
            <v:group style="position:absolute;left:2839;top:-65;width:2;height:62" coordorigin="2839,-65" coordsize="2,62">
              <v:shape style="position:absolute;left:2839;top:-65;width:2;height:62" coordorigin="2839,-65" coordsize="0,62" path="m2839,-65l2839,-4e" filled="false" stroked="true" strokeweight=".445581pt" strokecolor="#ff00ff">
                <v:path arrowok="t"/>
              </v:shape>
            </v:group>
            <v:group style="position:absolute;left:3906;top:-65;width:2;height:62" coordorigin="3906,-65" coordsize="2,62">
              <v:shape style="position:absolute;left:3906;top:-65;width:2;height:62" coordorigin="3906,-65" coordsize="0,62" path="m3906,-65l3906,-4e" filled="false" stroked="true" strokeweight=".445581pt" strokecolor="#ff00ff">
                <v:path arrowok="t"/>
              </v:shape>
            </v:group>
            <v:group style="position:absolute;left:3703;top:-65;width:2;height:62" coordorigin="3703,-65" coordsize="2,62">
              <v:shape style="position:absolute;left:3703;top:-65;width:2;height:62" coordorigin="3703,-65" coordsize="0,62" path="m3703,-65l3703,-4e" filled="false" stroked="true" strokeweight=".430728pt" strokecolor="#ff00ff">
                <v:path arrowok="t"/>
              </v:shape>
            </v:group>
            <v:group style="position:absolute;left:4044;top:-65;width:2;height:62" coordorigin="4044,-65" coordsize="2,62">
              <v:shape style="position:absolute;left:4044;top:-65;width:2;height:62" coordorigin="4044,-65" coordsize="0,62" path="m4044,-65l4044,-4e" filled="false" stroked="true" strokeweight=".455484pt" strokecolor="#ff00ff">
                <v:path arrowok="t"/>
              </v:shape>
            </v:group>
            <v:group style="position:absolute;left:3842;top:-65;width:2;height:62" coordorigin="3842,-65" coordsize="2,62">
              <v:shape style="position:absolute;left:3842;top:-65;width:2;height:62" coordorigin="3842,-65" coordsize="0,62" path="m3842,-65l3842,-4e" filled="false" stroked="true" strokeweight=".38617pt" strokecolor="#ff00ff">
                <v:path arrowok="t"/>
              </v:shape>
            </v:group>
            <v:group style="position:absolute;left:3994;top:-65;width:2;height:62" coordorigin="3994,-65" coordsize="2,62">
              <v:shape style="position:absolute;left:3994;top:-65;width:2;height:62" coordorigin="3994,-65" coordsize="0,62" path="m3994,-4l3994,-65e" filled="false" stroked="true" strokeweight=".371318pt" strokecolor="#ff00ff">
                <v:path arrowok="t"/>
              </v:shape>
            </v:group>
            <v:group style="position:absolute;left:3887;top:-65;width:2;height:62" coordorigin="3887,-65" coordsize="2,62">
              <v:shape style="position:absolute;left:3887;top:-65;width:2;height:62" coordorigin="3887,-65" coordsize="0,62" path="m3887,-4l3887,-65e" filled="false" stroked="true" strokeweight=".371318pt" strokecolor="#ff00ff">
                <v:path arrowok="t"/>
              </v:shape>
            </v:group>
            <v:group style="position:absolute;left:3968;top:-65;width:2;height:62" coordorigin="3968,-65" coordsize="2,62">
              <v:shape style="position:absolute;left:3968;top:-65;width:2;height:62" coordorigin="3968,-65" coordsize="0,62" path="m3968,-4l3968,-65e" filled="false" stroked="true" strokeweight=".371318pt" strokecolor="#ff00ff">
                <v:path arrowok="t"/>
              </v:shape>
            </v:group>
            <v:group style="position:absolute;left:3447;top:-65;width:2;height:62" coordorigin="3447,-65" coordsize="2,62">
              <v:shape style="position:absolute;left:3447;top:-65;width:2;height:62" coordorigin="3447,-65" coordsize="0,62" path="m3447,-65l3447,-4e" filled="false" stroked="true" strokeweight=".405974pt" strokecolor="#ff00ff">
                <v:path arrowok="t"/>
              </v:shape>
            </v:group>
            <v:group style="position:absolute;left:4417;top:-65;width:2;height:62" coordorigin="4417,-65" coordsize="2,62">
              <v:shape style="position:absolute;left:4417;top:-65;width:2;height:62" coordorigin="4417,-65" coordsize="0,62" path="m4417,-4l4417,-65e" filled="false" stroked="true" strokeweight=".371318pt" strokecolor="#ff00ff">
                <v:path arrowok="t"/>
              </v:shape>
            </v:group>
            <v:group style="position:absolute;left:3543;top:-65;width:2;height:62" coordorigin="3543,-65" coordsize="2,62">
              <v:shape style="position:absolute;left:3543;top:-65;width:2;height:62" coordorigin="3543,-65" coordsize="0,62" path="m3543,-65l3543,-4e" filled="false" stroked="true" strokeweight=".415876pt" strokecolor="#ff00ff">
                <v:path arrowok="t"/>
              </v:shape>
            </v:group>
            <v:group style="position:absolute;left:3852;top:-65;width:2;height:62" coordorigin="3852,-65" coordsize="2,62">
              <v:shape style="position:absolute;left:3852;top:-65;width:2;height:62" coordorigin="3852,-65" coordsize="0,62" path="m3852,-4l3852,-65e" filled="false" stroked="true" strokeweight=".371318pt" strokecolor="#ff00ff">
                <v:path arrowok="t"/>
              </v:shape>
            </v:group>
            <v:group style="position:absolute;left:3399;top:-65;width:2;height:62" coordorigin="3399,-65" coordsize="2,62">
              <v:shape style="position:absolute;left:3399;top:-65;width:2;height:62" coordorigin="3399,-65" coordsize="0,62" path="m3399,-4l3399,-65e" filled="false" stroked="true" strokeweight=".371318pt" strokecolor="#ff00ff">
                <v:path arrowok="t"/>
              </v:shape>
            </v:group>
            <v:group style="position:absolute;left:2774;top:-65;width:2;height:62" coordorigin="2774,-65" coordsize="2,62">
              <v:shape style="position:absolute;left:2774;top:-65;width:2;height:62" coordorigin="2774,-65" coordsize="0,62" path="m2774,-65l2774,-4e" filled="false" stroked="true" strokeweight=".401023pt" strokecolor="#ff00ff">
                <v:path arrowok="t"/>
              </v:shape>
            </v:group>
            <v:group style="position:absolute;left:3241;top:-65;width:2;height:62" coordorigin="3241,-65" coordsize="2,62">
              <v:shape style="position:absolute;left:3241;top:-65;width:2;height:62" coordorigin="3241,-65" coordsize="0,62" path="m3241,-65l3241,-4e" filled="false" stroked="true" strokeweight=".371318pt" strokecolor="#ff00ff">
                <v:path arrowok="t"/>
              </v:shape>
            </v:group>
            <v:group style="position:absolute;left:2634;top:-65;width:2;height:62" coordorigin="2634,-65" coordsize="2,62">
              <v:shape style="position:absolute;left:2634;top:-65;width:2;height:62" coordorigin="2634,-65" coordsize="0,62" path="m2634,-4l2634,-65e" filled="false" stroked="true" strokeweight=".371318pt" strokecolor="#ff00ff">
                <v:path arrowok="t"/>
              </v:shape>
            </v:group>
            <v:group style="position:absolute;left:3793;top:-65;width:2;height:62" coordorigin="3793,-65" coordsize="2,62">
              <v:shape style="position:absolute;left:3793;top:-65;width:2;height:62" coordorigin="3793,-65" coordsize="0,62" path="m3793,-4l3793,-65e" filled="false" stroked="true" strokeweight=".371318pt" strokecolor="#ff00ff">
                <v:path arrowok="t"/>
              </v:shape>
            </v:group>
            <v:group style="position:absolute;left:3494;top:-65;width:2;height:62" coordorigin="3494,-65" coordsize="2,62">
              <v:shape style="position:absolute;left:3494;top:-65;width:2;height:62" coordorigin="3494,-65" coordsize="0,62" path="m3494,-65l3494,-4e" filled="false" stroked="true" strokeweight=".38617pt" strokecolor="#ff00ff">
                <v:path arrowok="t"/>
              </v:shape>
            </v:group>
            <v:group style="position:absolute;left:3280;top:-65;width:2;height:62" coordorigin="3280,-65" coordsize="2,62">
              <v:shape style="position:absolute;left:3280;top:-65;width:2;height:62" coordorigin="3280,-65" coordsize="0,62" path="m3280,-65l3280,-4e" filled="false" stroked="true" strokeweight=".425772pt" strokecolor="#ff00ff">
                <v:path arrowok="t"/>
              </v:shape>
            </v:group>
            <v:group style="position:absolute;left:3612;top:-65;width:2;height:62" coordorigin="3612,-65" coordsize="2,62">
              <v:shape style="position:absolute;left:3612;top:-65;width:2;height:62" coordorigin="3612,-65" coordsize="0,62" path="m3612,-65l3612,-4e" filled="false" stroked="true" strokeweight=".445581pt" strokecolor="#ff00ff">
                <v:path arrowok="t"/>
              </v:shape>
            </v:group>
            <v:group style="position:absolute;left:4386;top:-65;width:2;height:62" coordorigin="4386,-65" coordsize="2,62">
              <v:shape style="position:absolute;left:4386;top:-65;width:2;height:62" coordorigin="4386,-65" coordsize="0,62" path="m4386,-4l4386,-65e" filled="false" stroked="true" strokeweight=".371318pt" strokecolor="#ff00ff">
                <v:path arrowok="t"/>
              </v:shape>
            </v:group>
            <v:group style="position:absolute;left:3276;top:-65;width:2;height:62" coordorigin="3276,-65" coordsize="2,62">
              <v:shape style="position:absolute;left:3276;top:-65;width:2;height:62" coordorigin="3276,-65" coordsize="0,62" path="m3276,-65l3276,-4e" filled="false" stroked="true" strokeweight=".425777pt" strokecolor="#ff00ff">
                <v:path arrowok="t"/>
              </v:shape>
            </v:group>
            <v:group style="position:absolute;left:2801;top:-65;width:2;height:62" coordorigin="2801,-65" coordsize="2,62">
              <v:shape style="position:absolute;left:2801;top:-65;width:2;height:62" coordorigin="2801,-65" coordsize="0,62" path="m2801,-65l2801,-4e" filled="false" stroked="true" strokeweight=".455483pt" strokecolor="#ff00ff">
                <v:path arrowok="t"/>
              </v:shape>
            </v:group>
            <v:group style="position:absolute;left:2678;top:-65;width:2;height:62" coordorigin="2678,-65" coordsize="2,62">
              <v:shape style="position:absolute;left:2678;top:-65;width:2;height:62" coordorigin="2678,-65" coordsize="0,62" path="m2678,-65l2678,-4e" filled="false" stroked="true" strokeweight=".470336pt" strokecolor="#ff00ff">
                <v:path arrowok="t"/>
              </v:shape>
            </v:group>
            <v:group style="position:absolute;left:4197;top:-65;width:2;height:62" coordorigin="4197,-65" coordsize="2,62">
              <v:shape style="position:absolute;left:4197;top:-65;width:2;height:62" coordorigin="4197,-65" coordsize="0,62" path="m4197,-4l4197,-65e" filled="false" stroked="true" strokeweight=".371318pt" strokecolor="#ff00ff">
                <v:path arrowok="t"/>
              </v:shape>
            </v:group>
            <v:group style="position:absolute;left:4794;top:-65;width:2;height:62" coordorigin="4794,-65" coordsize="2,62">
              <v:shape style="position:absolute;left:4794;top:-65;width:2;height:62" coordorigin="4794,-65" coordsize="0,62" path="m4794,-4l4794,-65e" filled="false" stroked="true" strokeweight=".371318pt" strokecolor="#ff00ff">
                <v:path arrowok="t"/>
              </v:shape>
            </v:group>
            <v:group style="position:absolute;left:3956;top:-65;width:2;height:62" coordorigin="3956,-65" coordsize="2,62">
              <v:shape style="position:absolute;left:3956;top:-65;width:2;height:62" coordorigin="3956,-65" coordsize="0,62" path="m3956,-4l3956,-65e" filled="false" stroked="true" strokeweight=".371318pt" strokecolor="#ff00ff">
                <v:path arrowok="t"/>
              </v:shape>
            </v:group>
            <v:group style="position:absolute;left:2584;top:-65;width:2;height:62" coordorigin="2584,-65" coordsize="2,62">
              <v:shape style="position:absolute;left:2584;top:-65;width:2;height:62" coordorigin="2584,-65" coordsize="0,62" path="m2584,-4l2584,-65e" filled="false" stroked="true" strokeweight=".371318pt" strokecolor="#ff00ff">
                <v:path arrowok="t"/>
              </v:shape>
            </v:group>
            <v:group style="position:absolute;left:2680;top:-65;width:2;height:62" coordorigin="2680,-65" coordsize="2,62">
              <v:shape style="position:absolute;left:2680;top:-65;width:2;height:62" coordorigin="2680,-65" coordsize="0,62" path="m2680,-4l2680,-65e" filled="false" stroked="true" strokeweight=".371318pt" strokecolor="#ff00ff">
                <v:path arrowok="t"/>
              </v:shape>
            </v:group>
            <v:group style="position:absolute;left:2686;top:-65;width:2;height:62" coordorigin="2686,-65" coordsize="2,62">
              <v:shape style="position:absolute;left:2686;top:-65;width:2;height:62" coordorigin="2686,-65" coordsize="0,62" path="m2686,-65l2686,-4e" filled="false" stroked="true" strokeweight=".430728pt" strokecolor="#ff00ff">
                <v:path arrowok="t"/>
              </v:shape>
            </v:group>
            <v:group style="position:absolute;left:4343;top:-65;width:2;height:62" coordorigin="4343,-65" coordsize="2,62">
              <v:shape style="position:absolute;left:4343;top:-65;width:2;height:62" coordorigin="4343,-65" coordsize="0,62" path="m4343,-4l4343,-65e" filled="false" stroked="true" strokeweight=".371318pt" strokecolor="#ff00ff">
                <v:path arrowok="t"/>
              </v:shape>
            </v:group>
            <v:group style="position:absolute;left:3876;top:-65;width:2;height:62" coordorigin="3876,-65" coordsize="2,62">
              <v:shape style="position:absolute;left:3876;top:-65;width:2;height:62" coordorigin="3876,-65" coordsize="0,62" path="m3876,-4l3876,-65e" filled="false" stroked="true" strokeweight=".371318pt" strokecolor="#ff00ff">
                <v:path arrowok="t"/>
              </v:shape>
            </v:group>
            <v:group style="position:absolute;left:3822;top:-65;width:2;height:62" coordorigin="3822,-65" coordsize="2,62">
              <v:shape style="position:absolute;left:3822;top:-65;width:2;height:62" coordorigin="3822,-65" coordsize="0,62" path="m3822,-4l3822,-65e" filled="false" stroked="true" strokeweight=".371318pt" strokecolor="#ff00ff">
                <v:path arrowok="t"/>
              </v:shape>
            </v:group>
            <v:group style="position:absolute;left:2640;top:-65;width:2;height:62" coordorigin="2640,-65" coordsize="2,62">
              <v:shape style="position:absolute;left:2640;top:-65;width:2;height:62" coordorigin="2640,-65" coordsize="0,62" path="m2640,-4l2640,-65e" filled="false" stroked="true" strokeweight=".371318pt" strokecolor="#ff00ff">
                <v:path arrowok="t"/>
              </v:shape>
            </v:group>
            <v:group style="position:absolute;left:3218;top:-65;width:2;height:62" coordorigin="3218,-65" coordsize="2,62">
              <v:shape style="position:absolute;left:3218;top:-65;width:2;height:62" coordorigin="3218,-65" coordsize="0,62" path="m3218,-4l3218,-65e" filled="false" stroked="true" strokeweight=".371318pt" strokecolor="#ff00ff">
                <v:path arrowok="t"/>
              </v:shape>
            </v:group>
            <v:group style="position:absolute;left:3095;top:-65;width:2;height:62" coordorigin="3095,-65" coordsize="2,62">
              <v:shape style="position:absolute;left:3095;top:-65;width:2;height:62" coordorigin="3095,-65" coordsize="0,62" path="m3095,-4l3095,-65e" filled="false" stroked="true" strokeweight=".371318pt" strokecolor="#ff00ff">
                <v:path arrowok="t"/>
              </v:shape>
            </v:group>
            <v:group style="position:absolute;left:3007;top:-65;width:2;height:62" coordorigin="3007,-65" coordsize="2,62">
              <v:shape style="position:absolute;left:3007;top:-65;width:2;height:62" coordorigin="3007,-65" coordsize="0,62" path="m3007,-4l3007,-65e" filled="false" stroked="true" strokeweight=".371318pt" strokecolor="#ff00ff">
                <v:path arrowok="t"/>
              </v:shape>
            </v:group>
            <v:group style="position:absolute;left:2901;top:-65;width:2;height:62" coordorigin="2901,-65" coordsize="2,62">
              <v:shape style="position:absolute;left:2901;top:-65;width:2;height:62" coordorigin="2901,-65" coordsize="0,62" path="m2901,-4l2901,-65e" filled="false" stroked="true" strokeweight=".371318pt" strokecolor="#ff00ff">
                <v:path arrowok="t"/>
              </v:shape>
            </v:group>
            <v:group style="position:absolute;left:2964;top:-65;width:2;height:62" coordorigin="2964,-65" coordsize="2,62">
              <v:shape style="position:absolute;left:2964;top:-65;width:2;height:62" coordorigin="2964,-65" coordsize="0,62" path="m2964,-65l2964,-4e" filled="false" stroked="true" strokeweight=".455483pt" strokecolor="#ff00ff">
                <v:path arrowok="t"/>
              </v:shape>
            </v:group>
            <v:group style="position:absolute;left:3672;top:-65;width:2;height:62" coordorigin="3672,-65" coordsize="2,62">
              <v:shape style="position:absolute;left:3672;top:-65;width:2;height:62" coordorigin="3672,-65" coordsize="0,62" path="m3672,-65l3672,-4e" filled="false" stroked="true" strokeweight=".391121pt" strokecolor="#ff00ff">
                <v:path arrowok="t"/>
              </v:shape>
            </v:group>
            <v:group style="position:absolute;left:3156;top:-65;width:2;height:62" coordorigin="3156,-65" coordsize="2,62">
              <v:shape style="position:absolute;left:3156;top:-65;width:2;height:62" coordorigin="3156,-65" coordsize="0,62" path="m3156,-65l3156,-4e" filled="false" stroked="true" strokeweight=".396072pt" strokecolor="#ff00ff">
                <v:path arrowok="t"/>
              </v:shape>
            </v:group>
            <v:group style="position:absolute;left:4686;top:-65;width:2;height:62" coordorigin="4686,-65" coordsize="2,62">
              <v:shape style="position:absolute;left:4686;top:-65;width:2;height:62" coordorigin="4686,-65" coordsize="0,62" path="m4686,-4l4686,-65e" filled="false" stroked="true" strokeweight=".371318pt" strokecolor="#ff00ff">
                <v:path arrowok="t"/>
              </v:shape>
            </v:group>
            <v:group style="position:absolute;left:3791;top:-65;width:2;height:62" coordorigin="3791,-65" coordsize="2,62">
              <v:shape style="position:absolute;left:3791;top:-65;width:2;height:62" coordorigin="3791,-65" coordsize="0,62" path="m3791,-4l3791,-65e" filled="false" stroked="true" strokeweight=".371318pt" strokecolor="#ff00ff">
                <v:path arrowok="t"/>
              </v:shape>
            </v:group>
            <v:group style="position:absolute;left:4244;top:-65;width:2;height:62" coordorigin="4244,-65" coordsize="2,62">
              <v:shape style="position:absolute;left:4244;top:-65;width:2;height:62" coordorigin="4244,-65" coordsize="0,62" path="m4244,-4l4244,-65e" filled="false" stroked="true" strokeweight=".371318pt" strokecolor="#ff00ff">
                <v:path arrowok="t"/>
              </v:shape>
            </v:group>
            <v:group style="position:absolute;left:2848;top:-65;width:2;height:62" coordorigin="2848,-65" coordsize="2,62">
              <v:shape style="position:absolute;left:2848;top:-65;width:2;height:62" coordorigin="2848,-65" coordsize="0,62" path="m2848,-4l2848,-65e" filled="false" stroked="true" strokeweight=".371318pt" strokecolor="#ff00ff">
                <v:path arrowok="t"/>
              </v:shape>
            </v:group>
            <v:group style="position:absolute;left:2726;top:-65;width:2;height:62" coordorigin="2726,-65" coordsize="2,62">
              <v:shape style="position:absolute;left:2726;top:-65;width:2;height:62" coordorigin="2726,-65" coordsize="0,62" path="m2726,-65l2726,-4e" filled="false" stroked="true" strokeweight=".445584pt" strokecolor="#ff00ff">
                <v:path arrowok="t"/>
              </v:shape>
            </v:group>
            <v:group style="position:absolute;left:4118;top:-65;width:2;height:62" coordorigin="4118,-65" coordsize="2,62">
              <v:shape style="position:absolute;left:4118;top:-65;width:2;height:62" coordorigin="4118,-65" coordsize="0,62" path="m4118,-4l4118,-65e" filled="false" stroked="true" strokeweight=".371318pt" strokecolor="#ff00ff">
                <v:path arrowok="t"/>
              </v:shape>
            </v:group>
            <v:group style="position:absolute;left:2975;top:-65;width:2;height:62" coordorigin="2975,-65" coordsize="2,62">
              <v:shape style="position:absolute;left:2975;top:-65;width:2;height:62" coordorigin="2975,-65" coordsize="0,62" path="m2975,-65l2975,-4e" filled="false" stroked="true" strokeweight=".410925pt" strokecolor="#ff00ff">
                <v:path arrowok="t"/>
              </v:shape>
            </v:group>
            <v:group style="position:absolute;left:3326;top:-65;width:2;height:62" coordorigin="3326,-65" coordsize="2,62">
              <v:shape style="position:absolute;left:3326;top:-65;width:2;height:62" coordorigin="3326,-65" coordsize="0,62" path="m3326,-65l3326,-4e" filled="false" stroked="true" strokeweight=".44063pt" strokecolor="#ff00ff">
                <v:path arrowok="t"/>
              </v:shape>
            </v:group>
            <v:group style="position:absolute;left:2794;top:-65;width:2;height:62" coordorigin="2794,-65" coordsize="2,62">
              <v:shape style="position:absolute;left:2794;top:-65;width:2;height:62" coordorigin="2794,-65" coordsize="0,62" path="m2794,-4l2794,-65e" filled="false" stroked="true" strokeweight=".371318pt" strokecolor="#ff00ff">
                <v:path arrowok="t"/>
              </v:shape>
            </v:group>
            <v:group style="position:absolute;left:2992;top:-65;width:2;height:62" coordorigin="2992,-65" coordsize="2,62">
              <v:shape style="position:absolute;left:2992;top:-65;width:2;height:62" coordorigin="2992,-65" coordsize="0,62" path="m2992,-4l2992,-65e" filled="false" stroked="true" strokeweight=".371318pt" strokecolor="#ff00ff">
                <v:path arrowok="t"/>
              </v:shape>
            </v:group>
            <v:group style="position:absolute;left:2999;top:-65;width:2;height:62" coordorigin="2999,-65" coordsize="2,62">
              <v:shape style="position:absolute;left:2999;top:-65;width:2;height:62" coordorigin="2999,-65" coordsize="0,62" path="m2999,-4l2999,-65e" filled="false" stroked="true" strokeweight=".371318pt" strokecolor="#ff00ff">
                <v:path arrowok="t"/>
              </v:shape>
            </v:group>
            <v:group style="position:absolute;left:3194;top:-65;width:2;height:62" coordorigin="3194,-65" coordsize="2,62">
              <v:shape style="position:absolute;left:3194;top:-65;width:2;height:62" coordorigin="3194,-65" coordsize="0,62" path="m3194,-4l3194,-65e" filled="false" stroked="true" strokeweight=".371318pt" strokecolor="#ff00ff">
                <v:path arrowok="t"/>
              </v:shape>
            </v:group>
            <v:group style="position:absolute;left:4469;top:-65;width:2;height:62" coordorigin="4469,-65" coordsize="2,62">
              <v:shape style="position:absolute;left:4469;top:-65;width:2;height:62" coordorigin="4469,-65" coordsize="0,62" path="m4469,-4l4469,-65e" filled="false" stroked="true" strokeweight=".371318pt" strokecolor="#ff00ff">
                <v:path arrowok="t"/>
              </v:shape>
            </v:group>
            <v:group style="position:absolute;left:2870;top:-65;width:2;height:62" coordorigin="2870,-65" coordsize="2,62">
              <v:shape style="position:absolute;left:2870;top:-65;width:2;height:62" coordorigin="2870,-65" coordsize="0,62" path="m2870,-4l2870,-65e" filled="false" stroked="true" strokeweight=".371318pt" strokecolor="#ff00ff">
                <v:path arrowok="t"/>
              </v:shape>
            </v:group>
            <v:group style="position:absolute;left:2858;top:-65;width:2;height:62" coordorigin="2858,-65" coordsize="2,62">
              <v:shape style="position:absolute;left:2858;top:-65;width:2;height:62" coordorigin="2858,-65" coordsize="0,62" path="m2858,-4l2858,-65e" filled="false" stroked="true" strokeweight=".371318pt" strokecolor="#ff00ff">
                <v:path arrowok="t"/>
              </v:shape>
            </v:group>
            <v:group style="position:absolute;left:3960;top:-65;width:2;height:62" coordorigin="3960,-65" coordsize="2,62">
              <v:shape style="position:absolute;left:3960;top:-65;width:2;height:62" coordorigin="3960,-65" coordsize="0,62" path="m3960,-4l3960,-65e" filled="false" stroked="true" strokeweight=".371318pt" strokecolor="#ff00ff">
                <v:path arrowok="t"/>
              </v:shape>
            </v:group>
            <v:group style="position:absolute;left:3930;top:-65;width:2;height:62" coordorigin="3930,-65" coordsize="2,62">
              <v:shape style="position:absolute;left:3930;top:-65;width:2;height:62" coordorigin="3930,-65" coordsize="0,62" path="m3930,-4l3930,-65e" filled="false" stroked="true" strokeweight=".371318pt" strokecolor="#ff00ff">
                <v:path arrowok="t"/>
              </v:shape>
            </v:group>
            <v:group style="position:absolute;left:2285;top:-941;width:3031;height:876" coordorigin="2285,-941" coordsize="3031,876">
              <v:shape style="position:absolute;left:2285;top:-941;width:3031;height:876" coordorigin="2285,-941" coordsize="3031,876" path="m2285,-65l2291,-65,2297,-65,2303,-65,2309,-65,2315,-65,2321,-65,2327,-65,2333,-66,2339,-66,2345,-66,2351,-66,2356,-66,2362,-66,2368,-67,2374,-67,2380,-67,2386,-68,2392,-68,2398,-69,2404,-70,2439,-75,2445,-77,2451,-78,2457,-80,2463,-81,2469,-83,2528,-111,2582,-151,2629,-199,2671,-250,2677,-258,2683,-265,2689,-273,2694,-281,2700,-289,2706,-297,2712,-305,2718,-313,2724,-321,2730,-329,2736,-336,2778,-388,2819,-433,2825,-439,2831,-445,2837,-451,2843,-457,2849,-463,2890,-511,2926,-563,2955,-616,2985,-677,3009,-728,3015,-740,3044,-801,3074,-854,3110,-903,3163,-940,3175,-941,3181,-940,3234,-910,3276,-859,3282,-850,3311,-807,3317,-799,3353,-749,3382,-711,3388,-704,3394,-697,3400,-689,3406,-683,3412,-676,3418,-669,3424,-663,3430,-656,3436,-650,3442,-643,3448,-637,3454,-630,3459,-624,3465,-618,3471,-612,3477,-605,3483,-599,3489,-593,3495,-587,3501,-581,3507,-575,3513,-570,3519,-564,3525,-558,3531,-553,3537,-548,3543,-542,3548,-537,3602,-500,3661,-476,3697,-469,3703,-467,3762,-449,3815,-412,3857,-367,3875,-347,3880,-340,3886,-333,3892,-327,3898,-320,3946,-276,3999,-244,4005,-241,4011,-238,4017,-235,4023,-232,4029,-229,4035,-227,4041,-224,4047,-221,4052,-218,4058,-216,4064,-213,4070,-210,4076,-207,4082,-205,4088,-202,4094,-199,4100,-196,4106,-193,4112,-191,4118,-188,4124,-185,4130,-183,4136,-180,4142,-177,4147,-175,4153,-172,4159,-170,4165,-168,4171,-165,4177,-163,4183,-161,4189,-158,4195,-156,4201,-154,4230,-143,4236,-141,4242,-139,4248,-137,4254,-135,4290,-123,4296,-121,4337,-109,4343,-107,4349,-106,4355,-104,4361,-103,4367,-102,4373,-101,4379,-99,4385,-98,4391,-97,4396,-96,4402,-95,4408,-94,4414,-93,4420,-92,4426,-91,4432,-90,4438,-89,4444,-89,4450,-88,4456,-87,4462,-86,4468,-86,4474,-85,4479,-84,4485,-84,4491,-83,4497,-82,4503,-82,4509,-81,4515,-81,4521,-80,4527,-80,4533,-79,4539,-79,4545,-78,4551,-78,4557,-77,4563,-77,4568,-76,4574,-76,4580,-76,4586,-75,4592,-75,4598,-75,4604,-74,4610,-74,4616,-74,4622,-74,4628,-73,4634,-73,4640,-73,4646,-73,4651,-73,4657,-72,4663,-72,4669,-72,4675,-72,4681,-72,4687,-72,4693,-72,4699,-72,4705,-72,4711,-72,4717,-71,4723,-71,4729,-71,4735,-71,4740,-71,4746,-71,4752,-71,4758,-71,4764,-71,4770,-71,4776,-70,4782,-70,4788,-70,4794,-70,4800,-70,4806,-70,4812,-70,4817,-69,4823,-69,4829,-69,4835,-69,4841,-69,4847,-69,4853,-68,4859,-68,4865,-68,4871,-68,4877,-68,4883,-68,4889,-68,4895,-67,4901,-67,4906,-67,4912,-67,4918,-67,4924,-67,4930,-67,4936,-67,4942,-67,4948,-67,4954,-67,4960,-67,4966,-67,4972,-67,4978,-68,4984,-68,4989,-68,4995,-68,5001,-68,5007,-68,5013,-68,5019,-68,5025,-68,5031,-68,5037,-68,5067,-68,5072,-68,5078,-68,5084,-68,5090,-68,5096,-68,5102,-68,5108,-68,5114,-68,5120,-68,5126,-67,5132,-67,5138,-67,5144,-67,5150,-67,5156,-67,5161,-67,5167,-66,5173,-66,5179,-66,5185,-66,5191,-66,5197,-66,5203,-66,5209,-66,5215,-66,5221,-65,5227,-65,5233,-65,5239,-65,5244,-65,5250,-65,5256,-65,5262,-65,5268,-65,5274,-65,5280,-65,5286,-65,5292,-65,5298,-65,5304,-65,5310,-65,5316,-65e" filled="false" stroked="true" strokeweight=".371318pt" strokecolor="#ff00ff">
                <v:path arrowok="t"/>
              </v:shape>
              <v:shape style="position:absolute;left:2229;top:-925;width:2906;height:927" type="#_x0000_t75" stroked="false">
                <v:imagedata r:id="rId33" o:title=""/>
              </v:shape>
            </v:group>
            <v:group style="position:absolute;left:5587;top:-4;width:2;height:57" coordorigin="5587,-4" coordsize="2,57">
              <v:shape style="position:absolute;left:5587;top:-4;width:2;height:57" coordorigin="5587,-4" coordsize="0,57" path="m5587,-4l5587,53e" filled="false" stroked="true" strokeweight=".371318pt" strokecolor="#000000">
                <v:path arrowok="t"/>
              </v:shape>
            </v:group>
            <v:group style="position:absolute;left:2004;top:-1002;width:3734;height:999" coordorigin="2004,-1002" coordsize="3734,999">
              <v:shape style="position:absolute;left:2004;top:-1002;width:3734;height:999" coordorigin="2004,-1002" coordsize="3734,999" path="m2004,-4l5737,-4,5737,-1002,2004,-1002,2004,-4xe" filled="false" stroked="true" strokeweight=".371318pt" strokecolor="#000000">
                <v:path arrowok="t"/>
              </v:shape>
            </v:group>
            <v:group style="position:absolute;left:1861;top:-1002;width:143;height:999" coordorigin="1861,-1002" coordsize="143,999">
              <v:shape style="position:absolute;left:1861;top:-1002;width:143;height:999" coordorigin="1861,-1002" coordsize="143,999" path="m1861,-4l2004,-4,2004,-1002,1861,-1002,1861,-4xe" filled="true" fillcolor="#87ceeb" stroked="false">
                <v:path arrowok="t"/>
                <v:fill type="solid"/>
              </v:shape>
            </v:group>
            <v:group style="position:absolute;left:1861;top:-1002;width:143;height:999" coordorigin="1861,-1002" coordsize="143,999">
              <v:shape style="position:absolute;left:1861;top:-1002;width:143;height:999" coordorigin="1861,-1002" coordsize="143,999" path="m1861,-4l2004,-4,2004,-1002,1861,-1002,1861,-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5.862122pt;margin-top:-50.279758pt;width:197.05pt;height:53.1pt;mso-position-horizontal-relative:page;mso-position-vertical-relative:paragraph;z-index:2536" coordorigin="5917,-1006" coordsize="3941,1062">
            <v:group style="position:absolute;left:5921;top:-65;width:57;height:2" coordorigin="5921,-65" coordsize="57,2">
              <v:shape style="position:absolute;left:5921;top:-65;width:57;height:2" coordorigin="5921,-65" coordsize="57,0" path="m5977,-65l5921,-65e" filled="false" stroked="true" strokeweight=".371318pt" strokecolor="#000000">
                <v:path arrowok="t"/>
              </v:shape>
            </v:group>
            <v:group style="position:absolute;left:5921;top:-352;width:57;height:2" coordorigin="5921,-352" coordsize="57,2">
              <v:shape style="position:absolute;left:5921;top:-352;width:57;height:2" coordorigin="5921,-352" coordsize="57,0" path="m5977,-352l5921,-352e" filled="false" stroked="true" strokeweight=".371318pt" strokecolor="#000000">
                <v:path arrowok="t"/>
              </v:shape>
            </v:group>
            <v:group style="position:absolute;left:5921;top:-639;width:57;height:2" coordorigin="5921,-639" coordsize="57,2">
              <v:shape style="position:absolute;left:5921;top:-639;width:57;height:2" coordorigin="5921,-639" coordsize="57,0" path="m5977,-639l5921,-639e" filled="false" stroked="true" strokeweight=".371318pt" strokecolor="#000000">
                <v:path arrowok="t"/>
              </v:shape>
            </v:group>
            <v:group style="position:absolute;left:5921;top:-926;width:57;height:2" coordorigin="5921,-926" coordsize="57,2">
              <v:shape style="position:absolute;left:5921;top:-926;width:57;height:2" coordorigin="5921,-926" coordsize="57,0" path="m5977,-926l5921,-926e" filled="false" stroked="true" strokeweight=".371318pt" strokecolor="#000000">
                <v:path arrowok="t"/>
              </v:shape>
            </v:group>
            <v:group style="position:absolute;left:6361;top:-4;width:2;height:57" coordorigin="6361,-4" coordsize="2,57">
              <v:shape style="position:absolute;left:6361;top:-4;width:2;height:57" coordorigin="6361,-4" coordsize="0,57" path="m6361,-4l6361,53e" filled="false" stroked="true" strokeweight=".371318pt" strokecolor="#000000">
                <v:path arrowok="t"/>
              </v:shape>
              <v:shape style="position:absolute;left:6347;top:-926;width:2638;height:982" type="#_x0000_t75" stroked="false">
                <v:imagedata r:id="rId34" o:title=""/>
              </v:shape>
            </v:group>
            <v:group style="position:absolute;left:8937;top:-4;width:2;height:57" coordorigin="8937,-4" coordsize="2,57">
              <v:shape style="position:absolute;left:8937;top:-4;width:2;height:57" coordorigin="8937,-4" coordsize="0,57" path="m8937,-4l8937,53e" filled="false" stroked="true" strokeweight=".371318pt" strokecolor="#000000">
                <v:path arrowok="t"/>
              </v:shape>
            </v:group>
            <v:group style="position:absolute;left:9581;top:-4;width:2;height:57" coordorigin="9581,-4" coordsize="2,57">
              <v:shape style="position:absolute;left:9581;top:-4;width:2;height:57" coordorigin="9581,-4" coordsize="0,57" path="m9581,-4l9581,53e" filled="false" stroked="true" strokeweight=".371318pt" strokecolor="#000000">
                <v:path arrowok="t"/>
              </v:shape>
            </v:group>
            <v:group style="position:absolute;left:9393;top:-65;width:2;height:62" coordorigin="9393,-65" coordsize="2,62">
              <v:shape style="position:absolute;left:9393;top:-65;width:2;height:62" coordorigin="9393,-65" coordsize="0,62" path="m9393,-4l9393,-65e" filled="false" stroked="true" strokeweight=".371318pt" strokecolor="#ff00ff">
                <v:path arrowok="t"/>
              </v:shape>
            </v:group>
            <v:group style="position:absolute;left:6372;top:-877;width:3253;height:813" coordorigin="6372,-877" coordsize="3253,813">
              <v:shape style="position:absolute;left:6372;top:-877;width:3253;height:813" coordorigin="6372,-877" coordsize="3253,813" path="m6372,-65l6379,-65,6385,-65,6391,-65,6398,-65,6404,-65,6411,-65,6417,-65,6423,-65,6430,-65,6436,-65,6442,-65,6449,-66,6455,-66,6461,-66,6468,-66,6474,-66,6481,-67,6487,-67,6493,-67,6500,-68,6538,-72,6544,-73,6608,-90,6665,-122,6716,-169,6754,-217,6792,-278,6824,-340,6850,-397,6869,-443,6875,-459,6881,-475,6888,-491,6894,-507,6901,-524,6907,-540,6913,-556,6920,-573,6926,-589,6932,-605,6958,-665,6983,-719,7015,-777,7053,-827,7104,-866,7161,-877,7168,-877,7206,-873,7212,-872,7219,-871,7225,-870,7231,-869,7238,-868,7244,-867,7251,-867,7257,-866,7263,-865,7270,-864,7276,-864,7282,-863,7289,-863,7295,-862,7301,-862,7308,-862,7314,-862,7321,-862,7327,-862,7333,-862,7340,-863,7346,-863,7352,-863,7359,-863,7365,-863,7429,-844,7480,-801,7499,-780,7505,-773,7511,-766,7518,-759,7524,-752,7531,-744,7537,-737,7543,-730,7550,-723,7556,-716,7562,-709,7569,-702,7575,-695,7581,-688,7588,-681,7594,-674,7601,-667,7607,-660,7613,-653,7620,-646,7626,-639,7632,-631,7639,-624,7645,-616,7683,-567,7709,-530,7715,-520,7721,-510,7728,-500,7734,-490,7741,-480,7747,-470,7753,-460,7760,-449,7766,-439,7772,-428,7779,-418,7785,-408,7792,-398,7798,-388,7836,-334,7881,-284,7932,-247,7951,-237,7957,-234,7963,-230,7970,-227,7976,-224,7982,-221,7989,-218,8021,-203,8027,-200,8033,-196,8040,-193,8046,-189,8078,-171,8084,-167,8091,-163,8097,-160,8103,-156,8110,-153,8116,-149,8122,-146,8180,-126,8205,-121,8212,-120,8218,-119,8224,-118,8231,-117,8237,-116,8243,-115,8250,-115,8256,-114,8262,-113,8269,-113,8275,-112,8282,-112,8288,-111,8294,-111,8301,-110,8307,-110,8313,-109,8320,-109,8326,-108,8332,-107,8339,-107,8345,-106,8352,-106,8358,-105,8364,-104,8371,-103,8377,-102,8383,-102,8390,-101,8396,-100,8402,-98,8409,-97,8415,-96,8422,-95,8428,-94,8434,-92,8441,-91,8447,-90,8453,-88,8460,-87,8466,-86,8472,-85,8479,-83,8485,-82,8492,-81,8498,-80,8504,-79,8511,-78,8517,-77,8523,-76,8530,-75,8536,-75,8542,-74,8549,-73,8555,-73,8562,-72,8568,-72,8574,-72,8581,-71,8587,-71,8593,-71,8600,-70,8606,-70,8612,-70,8619,-69,8625,-69,8632,-69,8638,-69,8644,-68,8651,-68,8657,-68,8663,-68,8670,-67,8676,-67,8682,-67,8689,-67,8695,-67,8702,-66,8708,-66,8714,-66,8721,-66,8727,-66,8733,-66,8740,-66,8746,-65,8752,-65,8759,-65,8765,-65,8772,-65,8778,-65,8784,-65,8791,-65,8797,-65,8803,-65,8810,-65,8854,-65,8861,-65,9128,-65,9134,-65,9185,-65,9192,-65,9198,-65,9204,-65,9211,-65,9217,-65,9223,-65,9230,-65,9236,-65,9243,-65,9249,-66,9255,-66,9262,-66,9268,-66,9274,-66,9281,-66,9287,-66,9293,-67,9300,-67,9306,-67,9313,-67,9319,-67,9325,-68,9332,-68,9338,-68,9344,-68,9351,-68,9357,-68,9363,-68,9370,-69,9376,-69,9383,-69,9389,-69,9395,-69,9402,-69,9408,-69,9414,-69,9421,-69,9427,-68,9433,-68,9440,-68,9446,-68,9453,-68,9459,-68,9465,-67,9472,-67,9478,-67,9484,-67,9491,-67,9497,-66,9503,-66,9510,-66,9516,-66,9523,-66,9529,-66,9535,-66,9542,-65,9548,-65,9554,-65,9561,-65,9567,-65,9573,-65,9580,-65,9586,-65,9593,-65,9599,-65,9605,-65,9612,-65,9618,-65,9624,-65e" filled="false" stroked="true" strokeweight=".371318pt" strokecolor="#ff00ff">
                <v:path arrowok="t"/>
              </v:shape>
              <v:shape style="position:absolute;left:6345;top:-944;width:2741;height:946" type="#_x0000_t75" stroked="false">
                <v:imagedata r:id="rId35" o:title=""/>
              </v:shape>
            </v:group>
            <v:group style="position:absolute;left:6120;top:-1002;width:3734;height:999" coordorigin="6120,-1002" coordsize="3734,999">
              <v:shape style="position:absolute;left:6120;top:-1002;width:3734;height:999" coordorigin="6120,-1002" coordsize="3734,999" path="m6120,-4l9854,-4,9854,-1002,6120,-1002,6120,-4xe" filled="false" stroked="true" strokeweight=".371318pt" strokecolor="#000000">
                <v:path arrowok="t"/>
              </v:shape>
            </v:group>
            <v:group style="position:absolute;left:5977;top:-1002;width:143;height:999" coordorigin="5977,-1002" coordsize="143,999">
              <v:shape style="position:absolute;left:5977;top:-1002;width:143;height:999" coordorigin="5977,-1002" coordsize="143,999" path="m5977,-4l6120,-4,6120,-1002,5977,-1002,5977,-4xe" filled="true" fillcolor="#87ceeb" stroked="false">
                <v:path arrowok="t"/>
                <v:fill type="solid"/>
              </v:shape>
            </v:group>
            <v:group style="position:absolute;left:5977;top:-1002;width:143;height:999" coordorigin="5977,-1002" coordsize="143,999">
              <v:shape style="position:absolute;left:5977;top:-1002;width:143;height:999" coordorigin="5977,-1002" coordsize="143,999" path="m5977,-4l6120,-4,6120,-1002,5977,-1002,5977,-4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72.29007pt;margin-top:10.524803pt;width:17.1pt;height:53.95pt;mso-position-horizontal-relative:page;mso-position-vertical-relative:paragraph;z-index:256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9" w:right="0" w:firstLine="0"/>
                    <w:jc w:val="center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Density</w:t>
                  </w:r>
                  <w:r>
                    <w:rPr>
                      <w:rFonts w:ascii="Arial"/>
                      <w:sz w:val="12"/>
                    </w:rPr>
                  </w:r>
                </w:p>
                <w:p>
                  <w:pPr>
                    <w:spacing w:before="67"/>
                    <w:ind w:left="0" w:right="0" w:firstLine="0"/>
                    <w:jc w:val="center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6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5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5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2.424873pt;margin-top:-51.584236pt;width:6.95pt;height:54.2pt;mso-position-horizontal-relative:page;mso-position-vertical-relative:paragraph;z-index:260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7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26.012209pt;width:7.95pt;height:21.5pt;mso-position-horizontal-relative:page;mso-position-vertical-relative:paragraph;z-index:265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model3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-35.87899pt;width:7.95pt;height:21.5pt;mso-position-horizontal-relative:page;mso-position-vertical-relative:paragraph;z-index:268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model5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228821pt;margin-top:-52.133789pt;width:6.95pt;height:54.75pt;mso-position-horizontal-relative:page;mso-position-vertical-relative:paragraph;z-index:2752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26.012209pt;width:7.95pt;height:21.5pt;mso-position-horizontal-relative:page;mso-position-vertical-relative:paragraph;z-index:2800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model4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-35.87899pt;width:7.95pt;height:21.5pt;mso-position-horizontal-relative:page;mso-position-vertical-relative:paragraph;z-index:2824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model6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</w:r>
      <w:r>
        <w:rPr>
          <w:rFonts w:ascii="Arial"/>
          <w:sz w:val="10"/>
        </w:rPr>
      </w:r>
    </w:p>
    <w:p>
      <w:pPr>
        <w:tabs>
          <w:tab w:pos="1294" w:val="left" w:leader="none"/>
          <w:tab w:pos="1911" w:val="left" w:leader="none"/>
          <w:tab w:pos="2555" w:val="left" w:leader="none"/>
          <w:tab w:pos="3199" w:val="left" w:leader="none"/>
          <w:tab w:pos="3843" w:val="left" w:leader="none"/>
        </w:tabs>
        <w:spacing w:before="86"/>
        <w:ind w:left="650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5"/>
        </w:rPr>
        <w:br w:type="column"/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</w:r>
      <w:r>
        <w:rPr>
          <w:rFonts w:ascii="Arial"/>
          <w:sz w:val="10"/>
        </w:rPr>
        <w:t>25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300" w:right="1720"/>
          <w:cols w:num="2" w:equalWidth="0">
            <w:col w:w="4343" w:space="40"/>
            <w:col w:w="483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940" w:left="130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tabs>
          <w:tab w:pos="1622" w:val="left" w:leader="none"/>
          <w:tab w:pos="2250" w:val="left" w:leader="none"/>
          <w:tab w:pos="2905" w:val="left" w:leader="none"/>
          <w:tab w:pos="3560" w:val="left" w:leader="none"/>
          <w:tab w:pos="4215" w:val="left" w:leader="none"/>
        </w:tabs>
        <w:spacing w:before="88"/>
        <w:ind w:left="96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90.053207pt;margin-top:11.71144pt;width:197.05pt;height:53.1pt;mso-position-horizontal-relative:page;mso-position-vertical-relative:paragraph;z-index:2416" coordorigin="1801,234" coordsize="3941,1062">
            <v:group style="position:absolute;left:1805;top:1175;width:57;height:2" coordorigin="1805,1175" coordsize="57,2">
              <v:shape style="position:absolute;left:1805;top:1175;width:57;height:2" coordorigin="1805,1175" coordsize="57,0" path="m1861,1175l1805,1175e" filled="false" stroked="true" strokeweight=".371318pt" strokecolor="#000000">
                <v:path arrowok="t"/>
              </v:shape>
            </v:group>
            <v:group style="position:absolute;left:1805;top:914;width:57;height:2" coordorigin="1805,914" coordsize="57,2">
              <v:shape style="position:absolute;left:1805;top:914;width:57;height:2" coordorigin="1805,914" coordsize="57,0" path="m1861,914l1805,914e" filled="false" stroked="true" strokeweight=".371318pt" strokecolor="#000000">
                <v:path arrowok="t"/>
              </v:shape>
            </v:group>
            <v:group style="position:absolute;left:1805;top:654;width:57;height:2" coordorigin="1805,654" coordsize="57,2">
              <v:shape style="position:absolute;left:1805;top:654;width:57;height:2" coordorigin="1805,654" coordsize="57,0" path="m1861,654l1805,654e" filled="false" stroked="true" strokeweight=".371318pt" strokecolor="#000000">
                <v:path arrowok="t"/>
              </v:shape>
            </v:group>
            <v:group style="position:absolute;left:1805;top:393;width:57;height:2" coordorigin="1805,393" coordsize="57,2">
              <v:shape style="position:absolute;left:1805;top:393;width:57;height:2" coordorigin="1805,393" coordsize="57,0" path="m1861,393l1805,393e" filled="false" stroked="true" strokeweight=".371318pt" strokecolor="#000000">
                <v:path arrowok="t"/>
              </v:shape>
            </v:group>
            <v:group style="position:absolute;left:2376;top:1236;width:2;height:57" coordorigin="2376,1236" coordsize="2,57">
              <v:shape style="position:absolute;left:2376;top:1236;width:2;height:57" coordorigin="2376,1236" coordsize="0,57" path="m2376,1236l2376,1292e" filled="false" stroked="true" strokeweight=".371318pt" strokecolor="#000000">
                <v:path arrowok="t"/>
              </v:shape>
            </v:group>
            <v:group style="position:absolute;left:3296;top:1236;width:2;height:57" coordorigin="3296,1236" coordsize="2,57">
              <v:shape style="position:absolute;left:3296;top:1236;width:2;height:57" coordorigin="3296,1236" coordsize="0,57" path="m3296,1236l3296,1292e" filled="false" stroked="true" strokeweight=".371318pt" strokecolor="#000000">
                <v:path arrowok="t"/>
              </v:shape>
            </v:group>
            <v:group style="position:absolute;left:4217;top:1236;width:2;height:57" coordorigin="4217,1236" coordsize="2,57">
              <v:shape style="position:absolute;left:4217;top:1236;width:2;height:57" coordorigin="4217,1236" coordsize="0,57" path="m4217,1236l4217,1292e" filled="false" stroked="true" strokeweight=".371318pt" strokecolor="#000000">
                <v:path arrowok="t"/>
              </v:shape>
            </v:group>
            <v:group style="position:absolute;left:5137;top:1236;width:2;height:57" coordorigin="5137,1236" coordsize="2,57">
              <v:shape style="position:absolute;left:5137;top:1236;width:2;height:57" coordorigin="5137,1236" coordsize="0,57" path="m5137,1236l5137,1292e" filled="false" stroked="true" strokeweight=".371318pt" strokecolor="#000000">
                <v:path arrowok="t"/>
              </v:shape>
            </v:group>
            <v:group style="position:absolute;left:3871;top:1175;width:2;height:62" coordorigin="3871,1175" coordsize="2,62">
              <v:shape style="position:absolute;left:3871;top:1175;width:2;height:62" coordorigin="3871,1175" coordsize="0,62" path="m3871,1175l3871,1236e" filled="false" stroked="true" strokeweight=".371777pt" strokecolor="#0080ff">
                <v:path arrowok="t"/>
              </v:shape>
            </v:group>
            <v:group style="position:absolute;left:2233;top:299;width:3276;height:866" coordorigin="2233,299" coordsize="3276,866">
              <v:shape style="position:absolute;left:2233;top:299;width:3276;height:866" coordorigin="2233,299" coordsize="3276,866" path="m2233,1165l2239,1165,2246,1164,2252,1164,2258,1164,2265,1163,2271,1163,2278,1162,2284,1162,2291,1161,2297,1161,2303,1161,2310,1160,2316,1160,2323,1159,2329,1159,2335,1158,2342,1157,2348,1157,2355,1156,2361,1156,2367,1155,2374,1154,2380,1154,2387,1153,2393,1152,2399,1151,2406,1151,2412,1150,2419,1149,2425,1148,2432,1148,2438,1147,2444,1146,2451,1145,2457,1144,2464,1143,2470,1142,2476,1141,2483,1140,2489,1139,2496,1138,2502,1137,2508,1136,2515,1135,2521,1133,2528,1132,2534,1131,2540,1130,2547,1128,2553,1127,2560,1126,2566,1124,2573,1123,2579,1121,2585,1120,2592,1118,2598,1117,2605,1115,2611,1113,2617,1112,2624,1110,2630,1108,2637,1106,2643,1105,2649,1103,2656,1101,2662,1099,2669,1097,2675,1095,2681,1093,2688,1091,2694,1089,2701,1086,2707,1084,2714,1082,2720,1079,2726,1077,2733,1075,2739,1072,2746,1070,2752,1067,2758,1064,2765,1062,2771,1059,2778,1056,2784,1054,2791,1051,2797,1048,2803,1045,2810,1042,2816,1039,2823,1036,2829,1032,2835,1029,2842,1026,2848,1023,2855,1019,2861,1016,2867,1012,2874,1009,2880,1005,2887,1002,2893,998,2899,994,2906,990,2912,987,2919,983,2925,979,2932,975,2938,971,2944,967,2951,962,2957,958,2964,954,2970,950,2976,945,2983,941,2989,936,2996,932,3002,927,3008,923,3015,918,3021,913,3053,889,3060,884,3066,878,3073,873,3079,868,3085,863,3092,858,3098,852,3105,847,3111,842,3117,836,3156,802,3162,797,3169,791,3175,785,3182,779,3188,774,3194,768,3201,762,3207,756,3214,750,3220,744,3226,738,3233,732,3239,726,3246,719,3252,713,3258,707,3265,701,3271,695,3278,689,3284,683,3290,676,3297,670,3303,664,3310,658,3316,651,3323,645,3329,639,3335,633,3342,626,3348,620,3355,614,3361,608,3367,602,3374,595,3380,589,3387,583,3393,577,3399,571,3406,565,3412,559,3419,553,3425,547,3431,541,3438,535,3444,529,3451,523,3457,517,3464,511,3470,505,3476,500,3483,494,3489,488,3496,483,3502,477,3508,472,3515,466,3521,461,3528,456,3534,450,3540,445,3547,440,3553,435,3560,430,3566,425,3572,420,3579,415,3585,411,3592,406,3598,402,3649,368,3662,361,3669,357,3675,353,3681,350,3688,347,3746,322,3765,315,3771,313,3778,312,3784,310,3790,309,3822,303,3829,302,3867,299,3874,299,3880,299,3887,300,3893,300,3899,300,3906,301,3912,302,3919,303,3925,303,3976,315,3983,317,4040,340,4047,344,4053,347,4060,350,4066,353,4072,357,4079,361,4085,364,4092,368,4098,372,4104,376,4111,380,4117,384,4124,388,4130,393,4137,397,4143,402,4149,406,4156,411,4162,415,4169,420,4175,425,4181,430,4188,435,4194,440,4201,445,4207,450,4213,456,4220,461,4226,466,4233,472,4239,477,4246,483,4252,488,4258,494,4265,500,4271,505,4278,511,4284,517,4290,523,4297,529,4303,535,4310,541,4316,547,4322,553,4329,559,4335,565,4342,571,4348,577,4354,583,4361,589,4367,595,4374,602,4380,608,4387,614,4393,620,4399,626,4406,633,4412,639,4419,645,4425,651,4431,658,4438,664,4444,670,4451,676,4457,683,4464,689,4470,695,4476,701,4483,707,4489,713,4495,719,4502,726,4508,732,4515,738,4521,744,4528,750,4534,756,4540,762,4547,768,4553,774,4560,779,4566,785,4572,791,4579,797,4585,802,4592,808,4598,814,4605,819,4611,825,4617,831,4624,836,4630,842,4636,847,4643,852,4649,858,4656,863,4662,868,4669,873,4675,878,4681,884,4713,908,4720,913,4726,918,4733,923,4739,927,4771,950,4778,954,4784,958,4790,962,4797,967,4803,971,4810,975,4816,979,4822,983,4829,987,4835,990,4842,994,4848,998,4854,1002,4861,1005,4867,1009,4874,1012,4880,1016,4887,1019,4893,1023,4899,1026,4906,1029,4912,1032,4919,1036,4925,1039,4931,1042,4938,1045,4944,1048,4989,1067,4995,1070,5002,1072,5008,1075,5015,1077,5021,1079,5060,1093,5066,1095,5072,1097,5079,1099,5085,1101,5092,1103,5098,1105,5104,1106,5111,1108,5117,1110,5124,1112,5130,1113,5137,1115,5143,1117,5149,1118,5156,1120,5162,1121,5169,1123,5175,1124,5181,1126,5188,1127,5194,1128,5201,1130,5207,1131,5213,1132,5220,1133,5226,1135,5233,1136,5239,1137,5278,1143,5284,1144,5290,1145,5297,1146,5303,1147,5310,1148,5316,1148,5322,1149,5329,1150,5335,1151,5342,1151,5348,1152,5354,1153,5361,1154,5367,1154,5374,1155,5380,1156,5386,1156,5393,1157,5399,1157,5406,1158,5412,1159,5419,1159,5425,1160,5431,1160,5438,1161,5444,1161,5451,1161,5457,1162,5463,1162,5470,1163,5476,1163,5483,1164,5489,1164,5495,1164,5502,1165,5508,1165e" filled="false" stroked="true" strokeweight=".371318pt" strokecolor="#0080ff">
                <v:path arrowok="t"/>
              </v:shape>
            </v:group>
            <v:group style="position:absolute;left:3871;top:1175;width:2;height:62" coordorigin="3871,1175" coordsize="2,62">
              <v:shape style="position:absolute;left:3871;top:1175;width:2;height:62" coordorigin="3871,1175" coordsize="0,62" path="m3871,1175l3871,1236e" filled="false" stroked="true" strokeweight=".371777pt" strokecolor="#ff00ff">
                <v:path arrowok="t"/>
              </v:shape>
            </v:group>
            <v:group style="position:absolute;left:2233;top:299;width:3276;height:866" coordorigin="2233,299" coordsize="3276,866">
              <v:shape style="position:absolute;left:2233;top:299;width:3276;height:866" coordorigin="2233,299" coordsize="3276,866" path="m2233,1165l2239,1165,2246,1164,2252,1164,2258,1164,2265,1163,2271,1163,2278,1162,2284,1162,2291,1161,2297,1161,2303,1161,2310,1160,2316,1160,2323,1159,2329,1159,2335,1158,2342,1157,2348,1157,2355,1156,2361,1156,2367,1155,2374,1154,2380,1154,2387,1153,2393,1152,2399,1151,2406,1151,2412,1150,2419,1149,2425,1148,2432,1148,2438,1147,2444,1146,2451,1145,2457,1144,2464,1143,2470,1142,2476,1141,2483,1140,2489,1139,2496,1138,2502,1137,2508,1136,2515,1135,2521,1133,2528,1132,2534,1131,2540,1130,2547,1128,2553,1127,2560,1126,2566,1124,2573,1123,2579,1121,2585,1120,2592,1118,2598,1117,2605,1115,2611,1113,2617,1112,2624,1110,2630,1108,2637,1106,2643,1105,2649,1103,2656,1101,2662,1099,2669,1097,2675,1095,2681,1093,2688,1091,2694,1089,2701,1086,2707,1084,2714,1082,2720,1079,2726,1077,2733,1075,2739,1072,2746,1070,2752,1067,2758,1064,2765,1062,2771,1059,2778,1056,2784,1054,2791,1051,2797,1048,2803,1045,2810,1042,2816,1039,2823,1036,2829,1032,2835,1029,2842,1026,2848,1023,2855,1019,2861,1016,2867,1012,2874,1009,2880,1005,2887,1002,2893,998,2899,994,2906,990,2912,987,2919,983,2925,979,2932,975,2938,971,2944,967,2951,962,2957,958,2964,954,2970,950,2976,945,2983,941,2989,936,2996,932,3002,927,3008,923,3015,918,3021,913,3053,889,3060,884,3066,878,3073,873,3079,868,3085,863,3092,858,3098,852,3105,847,3111,842,3117,836,3156,802,3162,797,3169,791,3175,785,3182,779,3188,774,3194,768,3201,762,3207,756,3214,750,3220,744,3226,738,3233,732,3239,726,3246,719,3252,713,3258,707,3265,701,3271,695,3278,689,3284,683,3290,676,3297,670,3303,664,3310,658,3316,651,3323,645,3329,639,3335,633,3342,626,3348,620,3355,614,3361,608,3367,602,3374,595,3380,589,3387,583,3393,577,3399,571,3406,565,3412,559,3419,553,3425,547,3431,541,3438,535,3444,529,3451,523,3457,517,3464,511,3470,505,3476,500,3483,494,3489,488,3496,483,3502,477,3508,472,3515,466,3521,461,3528,456,3534,450,3540,445,3547,440,3553,435,3560,430,3566,425,3572,420,3579,415,3585,411,3592,406,3598,402,3649,368,3662,361,3669,357,3675,353,3681,350,3688,347,3746,322,3765,315,3771,313,3778,312,3784,310,3790,309,3822,303,3829,302,3867,299,3874,299,3880,299,3887,300,3893,300,3899,300,3906,301,3912,302,3919,303,3925,303,3976,315,3983,317,4040,340,4047,344,4053,347,4060,350,4066,353,4072,357,4079,361,4085,364,4092,368,4098,372,4104,376,4111,380,4117,384,4124,388,4130,393,4137,397,4143,402,4149,406,4156,411,4162,415,4169,420,4175,425,4181,430,4188,435,4194,440,4201,445,4207,450,4213,456,4220,461,4226,466,4233,472,4239,477,4246,483,4252,488,4258,494,4265,500,4271,505,4278,511,4284,517,4290,523,4297,529,4303,535,4310,541,4316,547,4322,553,4329,559,4335,565,4342,571,4348,577,4354,583,4361,589,4367,595,4374,602,4380,608,4387,614,4393,620,4399,626,4406,633,4412,639,4419,645,4425,651,4431,658,4438,664,4444,670,4451,676,4457,683,4464,689,4470,695,4476,701,4483,707,4489,713,4495,719,4502,726,4508,732,4515,738,4521,744,4528,750,4534,756,4540,762,4547,768,4553,774,4560,779,4566,785,4572,791,4579,797,4585,802,4592,808,4598,814,4605,819,4611,825,4617,831,4624,836,4630,842,4636,847,4643,852,4649,858,4656,863,4662,868,4669,873,4675,878,4681,884,4713,908,4720,913,4726,918,4733,923,4739,927,4771,950,4778,954,4784,958,4790,962,4797,967,4803,971,4810,975,4816,979,4822,983,4829,987,4835,990,4842,994,4848,998,4854,1002,4861,1005,4867,1009,4874,1012,4880,1016,4887,1019,4893,1023,4899,1026,4906,1029,4912,1032,4919,1036,4925,1039,4931,1042,4938,1045,4944,1048,4989,1067,4995,1070,5002,1072,5008,1075,5015,1077,5021,1079,5060,1093,5066,1095,5072,1097,5079,1099,5085,1101,5092,1103,5098,1105,5104,1106,5111,1108,5117,1110,5124,1112,5130,1113,5137,1115,5143,1117,5149,1118,5156,1120,5162,1121,5169,1123,5175,1124,5181,1126,5188,1127,5194,1128,5201,1130,5207,1131,5213,1132,5220,1133,5226,1135,5233,1136,5239,1137,5278,1143,5284,1144,5290,1145,5297,1146,5303,1147,5310,1148,5316,1148,5322,1149,5329,1150,5335,1151,5342,1151,5348,1152,5354,1153,5361,1154,5367,1154,5374,1155,5380,1156,5386,1156,5393,1157,5399,1157,5406,1158,5412,1159,5419,1159,5425,1160,5431,1160,5438,1161,5444,1161,5451,1161,5457,1162,5463,1162,5470,1163,5476,1163,5483,1164,5489,1164,5495,1164,5502,1165,5508,1165e" filled="false" stroked="true" strokeweight=".371318pt" strokecolor="#ff00ff">
                <v:path arrowok="t"/>
              </v:shape>
            </v:group>
            <v:group style="position:absolute;left:3871;top:1175;width:2;height:62" coordorigin="3871,1175" coordsize="2,62">
              <v:shape style="position:absolute;left:3871;top:1175;width:2;height:62" coordorigin="3871,1175" coordsize="0,62" path="m3871,1175l3871,1236e" filled="false" stroked="true" strokeweight=".371777pt" strokecolor="#006400">
                <v:path arrowok="t"/>
              </v:shape>
            </v:group>
            <v:group style="position:absolute;left:2233;top:299;width:3276;height:866" coordorigin="2233,299" coordsize="3276,866">
              <v:shape style="position:absolute;left:2233;top:299;width:3276;height:866" coordorigin="2233,299" coordsize="3276,866" path="m2233,1165l2239,1165,2246,1164,2252,1164,2258,1164,2265,1163,2271,1163,2278,1162,2284,1162,2291,1161,2297,1161,2303,1161,2310,1160,2316,1160,2323,1159,2329,1159,2335,1158,2342,1157,2348,1157,2355,1156,2361,1156,2367,1155,2374,1154,2380,1154,2387,1153,2393,1152,2399,1151,2406,1151,2412,1150,2419,1149,2425,1148,2432,1148,2438,1147,2444,1146,2451,1145,2457,1144,2464,1143,2470,1142,2476,1141,2483,1140,2489,1139,2496,1138,2502,1137,2508,1136,2515,1135,2521,1133,2528,1132,2534,1131,2540,1130,2547,1128,2553,1127,2560,1126,2566,1124,2573,1123,2579,1121,2585,1120,2592,1118,2598,1117,2605,1115,2611,1113,2617,1112,2624,1110,2630,1108,2637,1106,2643,1105,2649,1103,2656,1101,2662,1099,2669,1097,2675,1095,2681,1093,2688,1091,2694,1089,2701,1086,2707,1084,2714,1082,2720,1079,2726,1077,2733,1075,2739,1072,2746,1070,2752,1067,2758,1064,2765,1062,2771,1059,2778,1056,2784,1054,2791,1051,2797,1048,2803,1045,2810,1042,2816,1039,2823,1036,2829,1032,2835,1029,2842,1026,2848,1023,2855,1019,2861,1016,2867,1012,2874,1009,2880,1005,2887,1002,2893,998,2899,994,2906,990,2912,987,2919,983,2925,979,2932,975,2938,971,2944,967,2951,962,2957,958,2964,954,2970,950,2976,945,2983,941,2989,936,2996,932,3002,927,3008,923,3015,918,3021,913,3053,889,3060,884,3066,878,3073,873,3079,868,3085,863,3092,858,3098,852,3105,847,3111,842,3117,836,3156,802,3162,797,3169,791,3175,785,3182,779,3188,774,3194,768,3201,762,3207,756,3214,750,3220,744,3226,738,3233,732,3239,726,3246,719,3252,713,3258,707,3265,701,3271,695,3278,689,3284,683,3290,676,3297,670,3303,664,3310,658,3316,651,3323,645,3329,639,3335,633,3342,626,3348,620,3355,614,3361,608,3367,602,3374,595,3380,589,3387,583,3393,577,3399,571,3406,565,3412,559,3419,553,3425,547,3431,541,3438,535,3444,529,3451,523,3457,517,3464,511,3470,505,3476,500,3483,494,3489,488,3496,483,3502,477,3508,472,3515,466,3521,461,3528,456,3534,450,3540,445,3547,440,3553,435,3560,430,3566,425,3572,420,3579,415,3585,411,3592,406,3598,402,3649,368,3662,361,3669,357,3675,353,3681,350,3688,347,3746,322,3765,315,3771,313,3778,312,3784,310,3790,309,3822,303,3829,302,3867,299,3874,299,3880,299,3887,300,3893,300,3899,300,3906,301,3912,302,3919,303,3925,303,3976,315,3983,317,4040,340,4047,344,4053,347,4060,350,4066,353,4072,357,4079,361,4085,364,4092,368,4098,372,4104,376,4111,380,4117,384,4124,388,4130,393,4137,397,4143,402,4149,406,4156,411,4162,415,4169,420,4175,425,4181,430,4188,435,4194,440,4201,445,4207,450,4213,456,4220,461,4226,466,4233,472,4239,477,4246,483,4252,488,4258,494,4265,500,4271,505,4278,511,4284,517,4290,523,4297,529,4303,535,4310,541,4316,547,4322,553,4329,559,4335,565,4342,571,4348,577,4354,583,4361,589,4367,595,4374,602,4380,608,4387,614,4393,620,4399,626,4406,633,4412,639,4419,645,4425,651,4431,658,4438,664,4444,670,4451,676,4457,683,4464,689,4470,695,4476,701,4483,707,4489,713,4495,719,4502,726,4508,732,4515,738,4521,744,4528,750,4534,756,4540,762,4547,768,4553,774,4560,779,4566,785,4572,791,4579,797,4585,802,4592,808,4598,814,4605,819,4611,825,4617,831,4624,836,4630,842,4636,847,4643,852,4649,858,4656,863,4662,868,4669,873,4675,878,4681,884,4713,908,4720,913,4726,918,4733,923,4739,927,4771,950,4778,954,4784,958,4790,962,4797,967,4803,971,4810,975,4816,979,4822,983,4829,987,4835,990,4842,994,4848,998,4854,1002,4861,1005,4867,1009,4874,1012,4880,1016,4887,1019,4893,1023,4899,1026,4906,1029,4912,1032,4919,1036,4925,1039,4931,1042,4938,1045,4944,1048,4989,1067,4995,1070,5002,1072,5008,1075,5015,1077,5021,1079,5060,1093,5066,1095,5072,1097,5079,1099,5085,1101,5092,1103,5098,1105,5104,1106,5111,1108,5117,1110,5124,1112,5130,1113,5137,1115,5143,1117,5149,1118,5156,1120,5162,1121,5169,1123,5175,1124,5181,1126,5188,1127,5194,1128,5201,1130,5207,1131,5213,1132,5220,1133,5226,1135,5233,1136,5239,1137,5278,1143,5284,1144,5290,1145,5297,1146,5303,1147,5310,1148,5316,1148,5322,1149,5329,1150,5335,1151,5342,1151,5348,1152,5354,1153,5361,1154,5367,1154,5374,1155,5380,1156,5386,1156,5393,1157,5399,1157,5406,1158,5412,1159,5419,1159,5425,1160,5431,1160,5438,1161,5444,1161,5451,1161,5457,1162,5463,1162,5470,1163,5476,1163,5483,1164,5489,1164,5495,1164,5502,1165,5508,1165e" filled="false" stroked="true" strokeweight=".371318pt" strokecolor="#006400">
                <v:path arrowok="t"/>
              </v:shape>
            </v:group>
            <v:group style="position:absolute;left:2004;top:238;width:3734;height:999" coordorigin="2004,238" coordsize="3734,999">
              <v:shape style="position:absolute;left:2004;top:238;width:3734;height:999" coordorigin="2004,238" coordsize="3734,999" path="m2004,1236l5737,1236,5737,238,2004,238,2004,1236xe" filled="false" stroked="true" strokeweight=".371318pt" strokecolor="#000000">
                <v:path arrowok="t"/>
              </v:shape>
            </v:group>
            <v:group style="position:absolute;left:1861;top:238;width:143;height:999" coordorigin="1861,238" coordsize="143,999">
              <v:shape style="position:absolute;left:1861;top:238;width:143;height:999" coordorigin="1861,238" coordsize="143,999" path="m1861,1236l2004,1236,2004,238,1861,238,1861,1236xe" filled="true" fillcolor="#87ceeb" stroked="false">
                <v:path arrowok="t"/>
                <v:fill type="solid"/>
              </v:shape>
            </v:group>
            <v:group style="position:absolute;left:1861;top:238;width:143;height:999" coordorigin="1861,238" coordsize="143,999">
              <v:shape style="position:absolute;left:1861;top:238;width:143;height:999" coordorigin="1861,238" coordsize="143,999" path="m1861,1236l2004,1236,2004,238,1861,238,1861,1236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82.424873pt;margin-top:15.234087pt;width:6.95pt;height:48pt;mso-position-horizontal-relative:page;mso-position-vertical-relative:paragraph;z-index:258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0.2</w:t>
                  </w:r>
                  <w:r>
                    <w:rPr>
                      <w:rFonts w:ascii="Arial"/>
                      <w:sz w:val="10"/>
                    </w:rPr>
                    <w:t>   </w:t>
                  </w:r>
                  <w:r>
                    <w:rPr>
                      <w:rFonts w:ascii="Arial"/>
                      <w:spacing w:val="11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0.3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2.930374pt;margin-top:26.112206pt;width:7.95pt;height:21.5pt;mso-position-horizontal-relative:page;mso-position-vertical-relative:paragraph;z-index:2632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model1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tabs>
          <w:tab w:pos="1424" w:val="left" w:leader="none"/>
          <w:tab w:pos="2156" w:val="left" w:leader="none"/>
          <w:tab w:pos="2915" w:val="left" w:leader="none"/>
          <w:tab w:pos="3674" w:val="left" w:leader="none"/>
        </w:tabs>
        <w:spacing w:before="88"/>
        <w:ind w:left="66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295.862122pt;margin-top:11.71144pt;width:197.05pt;height:53.1pt;mso-position-horizontal-relative:page;mso-position-vertical-relative:paragraph;z-index:2440" coordorigin="5917,234" coordsize="3941,1062">
            <v:group style="position:absolute;left:5921;top:1175;width:57;height:2" coordorigin="5921,1175" coordsize="57,2">
              <v:shape style="position:absolute;left:5921;top:1175;width:57;height:2" coordorigin="5921,1175" coordsize="57,0" path="m5977,1175l5921,1175e" filled="false" stroked="true" strokeweight=".371318pt" strokecolor="#000000">
                <v:path arrowok="t"/>
              </v:shape>
            </v:group>
            <v:group style="position:absolute;left:5921;top:897;width:57;height:2" coordorigin="5921,897" coordsize="57,2">
              <v:shape style="position:absolute;left:5921;top:897;width:57;height:2" coordorigin="5921,897" coordsize="57,0" path="m5977,897l5921,897e" filled="false" stroked="true" strokeweight=".371318pt" strokecolor="#000000">
                <v:path arrowok="t"/>
              </v:shape>
            </v:group>
            <v:group style="position:absolute;left:5921;top:618;width:57;height:2" coordorigin="5921,618" coordsize="57,2">
              <v:shape style="position:absolute;left:5921;top:618;width:57;height:2" coordorigin="5921,618" coordsize="57,0" path="m5977,618l5921,618e" filled="false" stroked="true" strokeweight=".371318pt" strokecolor="#000000">
                <v:path arrowok="t"/>
              </v:shape>
            </v:group>
            <v:group style="position:absolute;left:5921;top:340;width:57;height:2" coordorigin="5921,340" coordsize="57,2">
              <v:shape style="position:absolute;left:5921;top:340;width:57;height:2" coordorigin="5921,340" coordsize="57,0" path="m5977,340l5921,340e" filled="false" stroked="true" strokeweight=".371318pt" strokecolor="#000000">
                <v:path arrowok="t"/>
              </v:shape>
            </v:group>
            <v:group style="position:absolute;left:6427;top:1236;width:2;height:57" coordorigin="6427,1236" coordsize="2,57">
              <v:shape style="position:absolute;left:6427;top:1236;width:2;height:57" coordorigin="6427,1236" coordsize="0,57" path="m6427,1236l6427,1292e" filled="false" stroked="true" strokeweight=".371318pt" strokecolor="#000000">
                <v:path arrowok="t"/>
              </v:shape>
              <v:shape style="position:absolute;left:6345;top:296;width:2833;height:1001" type="#_x0000_t75" stroked="false">
                <v:imagedata r:id="rId36" o:title=""/>
              </v:shape>
            </v:group>
            <v:group style="position:absolute;left:8867;top:1236;width:2;height:57" coordorigin="8867,1236" coordsize="2,57">
              <v:shape style="position:absolute;left:8867;top:1236;width:2;height:57" coordorigin="8867,1236" coordsize="0,57" path="m8867,1236l8867,1292e" filled="false" stroked="true" strokeweight=".371318pt" strokecolor="#000000">
                <v:path arrowok="t"/>
              </v:shape>
            </v:group>
            <v:group style="position:absolute;left:9476;top:1236;width:2;height:57" coordorigin="9476,1236" coordsize="2,57">
              <v:shape style="position:absolute;left:9476;top:1236;width:2;height:57" coordorigin="9476,1236" coordsize="0,57" path="m9476,1236l9476,1292e" filled="false" stroked="true" strokeweight=".371318pt" strokecolor="#000000">
                <v:path arrowok="t"/>
              </v:shape>
            </v:group>
            <v:group style="position:absolute;left:9398;top:1175;width:2;height:62" coordorigin="9398,1175" coordsize="2,62">
              <v:shape style="position:absolute;left:9398;top:1175;width:2;height:62" coordorigin="9398,1175" coordsize="0,62" path="m9398,1236l9398,1175e" filled="false" stroked="true" strokeweight=".371318pt" strokecolor="#ff00ff">
                <v:path arrowok="t"/>
              </v:shape>
            </v:group>
            <v:group style="position:absolute;left:6402;top:317;width:3223;height:858" coordorigin="6402,317" coordsize="3223,858">
              <v:shape style="position:absolute;left:6402;top:317;width:3223;height:858" coordorigin="6402,317" coordsize="3223,858" path="m6402,1175l6408,1175,6415,1175,6421,1175,6427,1175,6433,1175,6440,1175,6446,1175,6452,1174,6459,1174,6465,1174,6471,1174,6478,1174,6484,1173,6490,1173,6497,1173,6503,1172,6509,1172,6515,1171,6522,1171,6528,1170,6534,1169,6541,1168,6604,1148,6654,1112,6698,1063,6736,1012,6749,994,6755,984,6761,975,6768,965,6774,956,6805,904,6831,860,6837,849,6843,837,6850,825,6856,813,6862,801,6869,789,6875,777,6881,765,6887,752,6894,740,6925,681,6957,626,6995,571,7039,524,7064,503,7070,498,7121,457,7165,413,7171,405,7178,398,7184,391,7190,384,7197,377,7241,335,7285,317,7291,317,7348,350,7386,399,7417,451,7430,474,7436,486,7442,498,7449,510,7455,522,7461,534,7493,592,7524,643,7562,692,7613,737,7625,746,7632,750,7638,754,7644,759,7651,763,7701,800,7714,810,7720,815,7726,821,7732,826,7739,831,7745,836,7751,842,7758,847,7764,852,7770,857,7777,862,7783,867,7789,873,7796,878,7802,883,7808,888,7814,893,7821,898,7827,903,7833,908,7840,913,7846,918,7852,924,7859,929,7865,934,7871,939,7878,944,7884,949,7890,955,7896,960,7903,965,7909,970,7915,975,7922,980,7928,985,7934,990,7941,995,7947,1000,7953,1005,7960,1009,7966,1014,7972,1019,7978,1023,7985,1028,7991,1032,7997,1037,8004,1041,8010,1046,8016,1050,8023,1054,8029,1059,8035,1063,8042,1067,8048,1070,8054,1074,8060,1078,8067,1082,8073,1085,8079,1088,8124,1107,8130,1109,8136,1111,8142,1113,8149,1115,8155,1116,8161,1118,8168,1119,8174,1121,8180,1122,8187,1124,8193,1125,8199,1126,8205,1128,8212,1129,8218,1131,8224,1132,8231,1133,8237,1135,8243,1136,8250,1138,8256,1139,8262,1141,8269,1142,8275,1144,8281,1145,8287,1147,8294,1148,8300,1150,8332,1157,8338,1158,8344,1159,8351,1161,8357,1162,8363,1163,8369,1164,8433,1171,8445,1171,8451,1171,8458,1171,8464,1171,8470,1171,8477,1171,8483,1171,8489,1171,8496,1171,8502,1170,8508,1170,8515,1170,8521,1169,8527,1169,8533,1169,8540,1168,8546,1168,8552,1167,8559,1167,8565,1166,8571,1166,8578,1165,8584,1165,8590,1165,8597,1165,8603,1164,8609,1164,8615,1164,8622,1164,8628,1164,8634,1164,8641,1164,8647,1164,8653,1164,8659,1164,8666,1165,8672,1165,8678,1165,8685,1165,8691,1166,8697,1166,8704,1166,8710,1167,8716,1167,8723,1167,8729,1168,8735,1168,8741,1168,8748,1169,8754,1169,8760,1169,8767,1170,8773,1170,8779,1170,8786,1171,8792,1171,8798,1171,8805,1172,8811,1172,8817,1172,8823,1172,8830,1173,8836,1173,8842,1173,8849,1173,8855,1174,8861,1174,8868,1174,8874,1174,8880,1174,8887,1174,8893,1174,8899,1174,8905,1175,8912,1175,8918,1175,8924,1175,8931,1175,8937,1175,8943,1175,8950,1175,8956,1175,8994,1175,9000,1175,9145,1175,9151,1175,9196,1175,9202,1175,9208,1175,9214,1175,9221,1175,9227,1175,9233,1175,9240,1175,9246,1174,9252,1174,9259,1174,9265,1174,9271,1174,9278,1174,9284,1174,9290,1174,9296,1173,9303,1173,9309,1173,9315,1173,9322,1173,9328,1173,9334,1172,9341,1172,9347,1172,9353,1172,9360,1172,9366,1172,9372,1171,9378,1171,9385,1171,9391,1171,9397,1171,9404,1171,9410,1171,9416,1171,9423,1171,9429,1172,9435,1172,9442,1172,9448,1172,9454,1172,9460,1172,9467,1173,9473,1173,9479,1173,9486,1173,9492,1173,9498,1173,9505,1174,9511,1174,9517,1174,9523,1174,9530,1174,9536,1174,9542,1174,9549,1174,9555,1174,9561,1175,9568,1175,9574,1175,9580,1175,9587,1175,9593,1175,9599,1175,9605,1175,9612,1175,9618,1175,9624,1175e" filled="false" stroked="true" strokeweight=".371318pt" strokecolor="#ff00ff">
                <v:path arrowok="t"/>
              </v:shape>
              <v:shape style="position:absolute;left:6373;top:307;width:2858;height:934" type="#_x0000_t75" stroked="false">
                <v:imagedata r:id="rId37" o:title=""/>
              </v:shape>
            </v:group>
            <v:group style="position:absolute;left:6120;top:238;width:3734;height:999" coordorigin="6120,238" coordsize="3734,999">
              <v:shape style="position:absolute;left:6120;top:238;width:3734;height:999" coordorigin="6120,238" coordsize="3734,999" path="m6120,1236l9854,1236,9854,238,6120,238,6120,1236xe" filled="false" stroked="true" strokeweight=".371318pt" strokecolor="#000000">
                <v:path arrowok="t"/>
              </v:shape>
            </v:group>
            <v:group style="position:absolute;left:5977;top:238;width:143;height:999" coordorigin="5977,238" coordsize="143,999">
              <v:shape style="position:absolute;left:5977;top:238;width:143;height:999" coordorigin="5977,238" coordsize="143,999" path="m5977,1236l6120,1236,6120,238,5977,238,5977,1236xe" filled="true" fillcolor="#87ceeb" stroked="false">
                <v:path arrowok="t"/>
                <v:fill type="solid"/>
              </v:shape>
            </v:group>
            <v:group style="position:absolute;left:5977;top:238;width:143;height:999" coordorigin="5977,238" coordsize="143,999">
              <v:shape style="position:absolute;left:5977;top:238;width:143;height:999" coordorigin="5977,238" coordsize="143,999" path="m5977,1236l6120,1236,6120,238,5977,238,5977,1236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5.862122pt;margin-top:-50.17976pt;width:197.05pt;height:53.1pt;mso-position-horizontal-relative:page;mso-position-vertical-relative:paragraph;z-index:2488" coordorigin="5917,-1004" coordsize="3941,1062">
            <v:group style="position:absolute;left:5921;top:-63;width:57;height:2" coordorigin="5921,-63" coordsize="57,2">
              <v:shape style="position:absolute;left:5921;top:-63;width:57;height:2" coordorigin="5921,-63" coordsize="57,0" path="m5977,-63l5921,-63e" filled="false" stroked="true" strokeweight=".371318pt" strokecolor="#000000">
                <v:path arrowok="t"/>
              </v:shape>
            </v:group>
            <v:group style="position:absolute;left:5921;top:-304;width:57;height:2" coordorigin="5921,-304" coordsize="57,2">
              <v:shape style="position:absolute;left:5921;top:-304;width:57;height:2" coordorigin="5921,-304" coordsize="57,0" path="m5977,-304l5921,-304e" filled="false" stroked="true" strokeweight=".371318pt" strokecolor="#000000">
                <v:path arrowok="t"/>
              </v:shape>
            </v:group>
            <v:group style="position:absolute;left:5921;top:-545;width:57;height:2" coordorigin="5921,-545" coordsize="57,2">
              <v:shape style="position:absolute;left:5921;top:-545;width:57;height:2" coordorigin="5921,-545" coordsize="57,0" path="m5977,-545l5921,-545e" filled="false" stroked="true" strokeweight=".371318pt" strokecolor="#000000">
                <v:path arrowok="t"/>
              </v:shape>
            </v:group>
            <v:group style="position:absolute;left:5921;top:-786;width:57;height:2" coordorigin="5921,-786" coordsize="57,2">
              <v:shape style="position:absolute;left:5921;top:-786;width:57;height:2" coordorigin="5921,-786" coordsize="57,0" path="m5977,-786l5921,-786e" filled="false" stroked="true" strokeweight=".371318pt" strokecolor="#000000">
                <v:path arrowok="t"/>
              </v:shape>
            </v:group>
            <v:group style="position:absolute;left:6359;top:-2;width:2;height:57" coordorigin="6359,-2" coordsize="2,57">
              <v:shape style="position:absolute;left:6359;top:-2;width:2;height:57" coordorigin="6359,-2" coordsize="0,57" path="m6359,-2l6359,55e" filled="false" stroked="true" strokeweight=".371318pt" strokecolor="#000000">
                <v:path arrowok="t"/>
              </v:shape>
            </v:group>
            <v:group style="position:absolute;left:7118;top:-2;width:2;height:57" coordorigin="7118,-2" coordsize="2,57">
              <v:shape style="position:absolute;left:7118;top:-2;width:2;height:57" coordorigin="7118,-2" coordsize="0,57" path="m7118,-2l7118,55e" filled="false" stroked="true" strokeweight=".371318pt" strokecolor="#000000">
                <v:path arrowok="t"/>
              </v:shape>
            </v:group>
            <v:group style="position:absolute;left:7199;top:-63;width:2;height:62" coordorigin="7199,-63" coordsize="2,62">
              <v:shape style="position:absolute;left:7199;top:-63;width:2;height:62" coordorigin="7199,-63" coordsize="0,62" path="m7199,-63l7199,-2e" filled="false" stroked="true" strokeweight=".475274pt" strokecolor="#0080ff">
                <v:path arrowok="t"/>
              </v:shape>
            </v:group>
            <v:group style="position:absolute;left:7153;top:-63;width:2;height:62" coordorigin="7153,-63" coordsize="2,62">
              <v:shape style="position:absolute;left:7153;top:-63;width:2;height:62" coordorigin="7153,-63" coordsize="0,62" path="m7153,-63l7153,-2e" filled="false" stroked="true" strokeweight=".475292pt" strokecolor="#0080ff">
                <v:path arrowok="t"/>
              </v:shape>
            </v:group>
            <v:group style="position:absolute;left:7121;top:-63;width:2;height:62" coordorigin="7121,-63" coordsize="2,62">
              <v:shape style="position:absolute;left:7121;top:-63;width:2;height:62" coordorigin="7121,-63" coordsize="0,62" path="m7121,-63l7121,-2e" filled="false" stroked="true" strokeweight=".415894pt" strokecolor="#0080ff">
                <v:path arrowok="t"/>
              </v:shape>
            </v:group>
            <v:group style="position:absolute;left:7132;top:-63;width:2;height:62" coordorigin="7132,-63" coordsize="2,62">
              <v:shape style="position:absolute;left:7132;top:-63;width:2;height:62" coordorigin="7132,-63" coordsize="0,62" path="m7132,-2l7132,-63e" filled="false" stroked="true" strokeweight=".371318pt" strokecolor="#0080ff">
                <v:path arrowok="t"/>
              </v:shape>
            </v:group>
            <v:group style="position:absolute;left:7094;top:-63;width:2;height:62" coordorigin="7094,-63" coordsize="2,62">
              <v:shape style="position:absolute;left:7094;top:-63;width:2;height:62" coordorigin="7094,-63" coordsize="0,62" path="m7094,-63l7094,-2e" filled="false" stroked="true" strokeweight=".455483pt" strokecolor="#0080ff">
                <v:path arrowok="t"/>
              </v:shape>
            </v:group>
            <v:group style="position:absolute;left:7172;top:-63;width:2;height:62" coordorigin="7172,-63" coordsize="2,62">
              <v:shape style="position:absolute;left:7172;top:-63;width:2;height:62" coordorigin="7172,-63" coordsize="0,62" path="m7172,-63l7172,-2e" filled="false" stroked="true" strokeweight=".450532pt" strokecolor="#0080ff">
                <v:path arrowok="t"/>
              </v:shape>
            </v:group>
            <v:group style="position:absolute;left:6834;top:-63;width:2;height:62" coordorigin="6834,-63" coordsize="2,62">
              <v:shape style="position:absolute;left:6834;top:-63;width:2;height:62" coordorigin="6834,-63" coordsize="0,62" path="m6834,-63l6834,-2e" filled="false" stroked="true" strokeweight=".440642pt" strokecolor="#0080ff">
                <v:path arrowok="t"/>
              </v:shape>
            </v:group>
            <v:group style="position:absolute;left:6877;top:-63;width:2;height:62" coordorigin="6877,-63" coordsize="2,62">
              <v:shape style="position:absolute;left:6877;top:-63;width:2;height:62" coordorigin="6877,-63" coordsize="0,62" path="m6877,-63l6877,-2e" filled="false" stroked="true" strokeweight=".381219pt" strokecolor="#0080ff">
                <v:path arrowok="t"/>
              </v:shape>
            </v:group>
            <v:group style="position:absolute;left:6946;top:-63;width:2;height:62" coordorigin="6946,-63" coordsize="2,62">
              <v:shape style="position:absolute;left:6946;top:-63;width:2;height:62" coordorigin="6946,-63" coordsize="0,62" path="m6946,-63l6946,-2e" filled="false" stroked="true" strokeweight=".435679pt" strokecolor="#0080ff">
                <v:path arrowok="t"/>
              </v:shape>
            </v:group>
            <v:group style="position:absolute;left:6965;top:-63;width:2;height:62" coordorigin="6965,-63" coordsize="2,62">
              <v:shape style="position:absolute;left:6965;top:-63;width:2;height:62" coordorigin="6965,-63" coordsize="0,62" path="m6965,-63l6965,-2e" filled="false" stroked="true" strokeweight=".475265pt" strokecolor="#0080ff">
                <v:path arrowok="t"/>
              </v:shape>
            </v:group>
            <v:group style="position:absolute;left:6996;top:-63;width:2;height:62" coordorigin="6996,-63" coordsize="2,62">
              <v:shape style="position:absolute;left:6996;top:-63;width:2;height:62" coordorigin="6996,-63" coordsize="0,62" path="m6996,-63l6996,-2e" filled="false" stroked="true" strokeweight=".46043pt" strokecolor="#0080ff">
                <v:path arrowok="t"/>
              </v:shape>
            </v:group>
            <v:group style="position:absolute;left:6989;top:-63;width:2;height:62" coordorigin="6989,-63" coordsize="2,62">
              <v:shape style="position:absolute;left:6989;top:-63;width:2;height:62" coordorigin="6989,-63" coordsize="0,62" path="m6989,-63l6989,-2e" filled="false" stroked="true" strokeweight=".391121pt" strokecolor="#0080ff">
                <v:path arrowok="t"/>
              </v:shape>
            </v:group>
            <v:group style="position:absolute;left:7016;top:-63;width:2;height:62" coordorigin="7016,-63" coordsize="2,62">
              <v:shape style="position:absolute;left:7016;top:-63;width:2;height:62" coordorigin="7016,-63" coordsize="0,62" path="m7016,-63l7016,-2e" filled="false" stroked="true" strokeweight=".524777pt" strokecolor="#0080ff">
                <v:path arrowok="t"/>
              </v:shape>
            </v:group>
            <v:group style="position:absolute;left:7087;top:-63;width:2;height:62" coordorigin="7087,-63" coordsize="2,62">
              <v:shape style="position:absolute;left:7087;top:-63;width:2;height:62" coordorigin="7087,-63" coordsize="0,62" path="m7087,-63l7087,-2e" filled="false" stroked="true" strokeweight=".514875pt" strokecolor="#0080ff">
                <v:path arrowok="t"/>
              </v:shape>
            </v:group>
            <v:group style="position:absolute;left:7111;top:-63;width:2;height:62" coordorigin="7111,-63" coordsize="2,62">
              <v:shape style="position:absolute;left:7111;top:-63;width:2;height:62" coordorigin="7111,-63" coordsize="0,62" path="m7111,-63l7111,-2e" filled="false" stroked="true" strokeweight=".490143pt" strokecolor="#0080ff">
                <v:path arrowok="t"/>
              </v:shape>
            </v:group>
            <v:group style="position:absolute;left:7057;top:-63;width:2;height:62" coordorigin="7057,-63" coordsize="2,62">
              <v:shape style="position:absolute;left:7057;top:-63;width:2;height:62" coordorigin="7057,-63" coordsize="0,62" path="m7057,-63l7057,-2e" filled="false" stroked="true" strokeweight=".425765pt" strokecolor="#0080ff">
                <v:path arrowok="t"/>
              </v:shape>
            </v:group>
            <v:group style="position:absolute;left:7032;top:-63;width:2;height:62" coordorigin="7032,-63" coordsize="2,62">
              <v:shape style="position:absolute;left:7032;top:-63;width:2;height:62" coordorigin="7032,-63" coordsize="0,62" path="m7032,-63l7032,-2e" filled="false" stroked="true" strokeweight=".499981pt" strokecolor="#0080ff">
                <v:path arrowok="t"/>
              </v:shape>
            </v:group>
            <v:group style="position:absolute;left:6824;top:-63;width:2;height:62" coordorigin="6824,-63" coordsize="2,62">
              <v:shape style="position:absolute;left:6824;top:-63;width:2;height:62" coordorigin="6824,-63" coordsize="0,62" path="m6824,-2l6824,-63e" filled="false" stroked="true" strokeweight=".371318pt" strokecolor="#0080ff">
                <v:path arrowok="t"/>
              </v:shape>
            </v:group>
            <v:group style="position:absolute;left:7013;top:-63;width:2;height:62" coordorigin="7013,-63" coordsize="2,62">
              <v:shape style="position:absolute;left:7013;top:-63;width:2;height:62" coordorigin="7013,-63" coordsize="0,62" path="m7013,-63l7013,-2e" filled="false" stroked="true" strokeweight=".386169pt" strokecolor="#0080ff">
                <v:path arrowok="t"/>
              </v:shape>
            </v:group>
            <v:group style="position:absolute;left:7877;top:-2;width:2;height:57" coordorigin="7877,-2" coordsize="2,57">
              <v:shape style="position:absolute;left:7877;top:-2;width:2;height:57" coordorigin="7877,-2" coordsize="0,57" path="m7877,-2l7877,55e" filled="false" stroked="true" strokeweight=".371318pt" strokecolor="#000000">
                <v:path arrowok="t"/>
              </v:shape>
            </v:group>
            <v:group style="position:absolute;left:7913;top:-63;width:2;height:62" coordorigin="7913,-63" coordsize="2,62">
              <v:shape style="position:absolute;left:7913;top:-63;width:2;height:62" coordorigin="7913,-63" coordsize="0,62" path="m7913,-2l7913,-63e" filled="false" stroked="true" strokeweight=".371318pt" strokecolor="#0080ff">
                <v:path arrowok="t"/>
              </v:shape>
            </v:group>
            <v:group style="position:absolute;left:7974;top:-63;width:2;height:62" coordorigin="7974,-63" coordsize="2,62">
              <v:shape style="position:absolute;left:7974;top:-63;width:2;height:62" coordorigin="7974,-63" coordsize="0,62" path="m7974,-63l7974,-2e" filled="false" stroked="true" strokeweight=".425777pt" strokecolor="#0080ff">
                <v:path arrowok="t"/>
              </v:shape>
            </v:group>
            <v:group style="position:absolute;left:7994;top:-63;width:2;height:62" coordorigin="7994,-63" coordsize="2,62">
              <v:shape style="position:absolute;left:7994;top:-63;width:2;height:62" coordorigin="7994,-63" coordsize="0,62" path="m7994,-2l7994,-63e" filled="false" stroked="true" strokeweight=".371318pt" strokecolor="#0080ff">
                <v:path arrowok="t"/>
              </v:shape>
            </v:group>
            <v:group style="position:absolute;left:7979;top:-63;width:2;height:62" coordorigin="7979,-63" coordsize="2,62">
              <v:shape style="position:absolute;left:7979;top:-63;width:2;height:62" coordorigin="7979,-63" coordsize="0,62" path="m7979,-63l7979,-2e" filled="false" stroked="true" strokeweight=".450522pt" strokecolor="#0080ff">
                <v:path arrowok="t"/>
              </v:shape>
            </v:group>
            <v:group style="position:absolute;left:7796;top:-63;width:2;height:62" coordorigin="7796,-63" coordsize="2,62">
              <v:shape style="position:absolute;left:7796;top:-63;width:2;height:62" coordorigin="7796,-63" coordsize="0,62" path="m7796,-2l7796,-63e" filled="false" stroked="true" strokeweight=".371318pt" strokecolor="#0080ff">
                <v:path arrowok="t"/>
              </v:shape>
            </v:group>
            <v:group style="position:absolute;left:7844;top:-63;width:2;height:62" coordorigin="7844,-63" coordsize="2,62">
              <v:shape style="position:absolute;left:7844;top:-63;width:2;height:62" coordorigin="7844,-63" coordsize="0,62" path="m7844,-63l7844,-2e" filled="false" stroked="true" strokeweight=".401023pt" strokecolor="#0080ff">
                <v:path arrowok="t"/>
              </v:shape>
            </v:group>
            <v:group style="position:absolute;left:8056;top:-63;width:2;height:62" coordorigin="8056,-63" coordsize="2,62">
              <v:shape style="position:absolute;left:8056;top:-63;width:2;height:62" coordorigin="8056,-63" coordsize="0,62" path="m8056,-63l8056,-2e" filled="false" stroked="true" strokeweight=".391121pt" strokecolor="#0080ff">
                <v:path arrowok="t"/>
              </v:shape>
            </v:group>
            <v:group style="position:absolute;left:7837;top:-63;width:2;height:62" coordorigin="7837,-63" coordsize="2,62">
              <v:shape style="position:absolute;left:7837;top:-63;width:2;height:62" coordorigin="7837,-63" coordsize="0,62" path="m7837,-63l7837,-2e" filled="false" stroked="true" strokeweight=".470336pt" strokecolor="#0080ff">
                <v:path arrowok="t"/>
              </v:shape>
            </v:group>
            <v:group style="position:absolute;left:7801;top:-63;width:2;height:62" coordorigin="7801,-63" coordsize="2,62">
              <v:shape style="position:absolute;left:7801;top:-63;width:2;height:62" coordorigin="7801,-63" coordsize="0,62" path="m7801,-63l7801,-2e" filled="false" stroked="true" strokeweight=".445583pt" strokecolor="#0080ff">
                <v:path arrowok="t"/>
              </v:shape>
            </v:group>
            <v:group style="position:absolute;left:8072;top:-63;width:2;height:62" coordorigin="8072,-63" coordsize="2,62">
              <v:shape style="position:absolute;left:8072;top:-63;width:2;height:62" coordorigin="8072,-63" coordsize="0,62" path="m8072,-63l8072,-2e" filled="false" stroked="true" strokeweight=".410925pt" strokecolor="#0080ff">
                <v:path arrowok="t"/>
              </v:shape>
            </v:group>
            <v:group style="position:absolute;left:7773;top:-63;width:2;height:62" coordorigin="7773,-63" coordsize="2,62">
              <v:shape style="position:absolute;left:7773;top:-63;width:2;height:62" coordorigin="7773,-63" coordsize="0,62" path="m7773,-63l7773,-2e" filled="false" stroked="true" strokeweight=".435678pt" strokecolor="#0080ff">
                <v:path arrowok="t"/>
              </v:shape>
            </v:group>
            <v:group style="position:absolute;left:7426;top:-63;width:2;height:62" coordorigin="7426,-63" coordsize="2,62">
              <v:shape style="position:absolute;left:7426;top:-63;width:2;height:62" coordorigin="7426,-63" coordsize="0,62" path="m7426,-63l7426,-2e" filled="false" stroked="true" strokeweight=".43071pt" strokecolor="#0080ff">
                <v:path arrowok="t"/>
              </v:shape>
            </v:group>
            <v:group style="position:absolute;left:7438;top:-63;width:2;height:62" coordorigin="7438,-63" coordsize="2,62">
              <v:shape style="position:absolute;left:7438;top:-63;width:2;height:62" coordorigin="7438,-63" coordsize="0,62" path="m7438,-63l7438,-2e" filled="false" stroked="true" strokeweight=".460441pt" strokecolor="#0080ff">
                <v:path arrowok="t"/>
              </v:shape>
            </v:group>
            <v:group style="position:absolute;left:7339;top:-63;width:2;height:62" coordorigin="7339,-63" coordsize="2,62">
              <v:shape style="position:absolute;left:7339;top:-63;width:2;height:62" coordorigin="7339,-63" coordsize="0,62" path="m7339,-63l7339,-2e" filled="false" stroked="true" strokeweight=".415877pt" strokecolor="#0080ff">
                <v:path arrowok="t"/>
              </v:shape>
            </v:group>
            <v:group style="position:absolute;left:7333;top:-63;width:2;height:62" coordorigin="7333,-63" coordsize="2,62">
              <v:shape style="position:absolute;left:7333;top:-63;width:2;height:62" coordorigin="7333,-63" coordsize="0,62" path="m7333,-63l7333,-2e" filled="false" stroked="true" strokeweight=".514896pt" strokecolor="#0080ff">
                <v:path arrowok="t"/>
              </v:shape>
            </v:group>
            <v:group style="position:absolute;left:7409;top:-63;width:2;height:62" coordorigin="7409,-63" coordsize="2,62">
              <v:shape style="position:absolute;left:7409;top:-63;width:2;height:62" coordorigin="7409,-63" coordsize="0,62" path="m7409,-63l7409,-2e" filled="false" stroked="true" strokeweight=".470325pt" strokecolor="#0080ff">
                <v:path arrowok="t"/>
              </v:shape>
            </v:group>
            <v:group style="position:absolute;left:7293;top:-63;width:2;height:62" coordorigin="7293,-63" coordsize="2,62">
              <v:shape style="position:absolute;left:7293;top:-63;width:2;height:62" coordorigin="7293,-63" coordsize="0,62" path="m7293,-63l7293,-2e" filled="false" stroked="true" strokeweight=".460437pt" strokecolor="#0080ff">
                <v:path arrowok="t"/>
              </v:shape>
            </v:group>
            <v:group style="position:absolute;left:7518;top:-63;width:2;height:62" coordorigin="7518,-63" coordsize="2,62">
              <v:shape style="position:absolute;left:7518;top:-63;width:2;height:62" coordorigin="7518,-63" coordsize="0,62" path="m7518,-63l7518,-2e" filled="false" stroked="true" strokeweight=".490167pt" strokecolor="#0080ff">
                <v:path arrowok="t"/>
              </v:shape>
            </v:group>
            <v:group style="position:absolute;left:7486;top:-63;width:2;height:62" coordorigin="7486,-63" coordsize="2,62">
              <v:shape style="position:absolute;left:7486;top:-63;width:2;height:62" coordorigin="7486,-63" coordsize="0,62" path="m7486,-63l7486,-2e" filled="false" stroked="true" strokeweight=".425777pt" strokecolor="#0080ff">
                <v:path arrowok="t"/>
              </v:shape>
            </v:group>
            <v:group style="position:absolute;left:7618;top:-63;width:2;height:62" coordorigin="7618,-63" coordsize="2,62">
              <v:shape style="position:absolute;left:7618;top:-63;width:2;height:62" coordorigin="7618,-63" coordsize="0,62" path="m7618,-63l7618,-2e" filled="false" stroked="true" strokeweight=".455495pt" strokecolor="#0080ff">
                <v:path arrowok="t"/>
              </v:shape>
            </v:group>
            <v:group style="position:absolute;left:7569;top:-63;width:2;height:62" coordorigin="7569,-63" coordsize="2,62">
              <v:shape style="position:absolute;left:7569;top:-63;width:2;height:62" coordorigin="7569,-63" coordsize="0,62" path="m7569,-63l7569,-2e" filled="false" stroked="true" strokeweight=".430728pt" strokecolor="#0080ff">
                <v:path arrowok="t"/>
              </v:shape>
            </v:group>
            <v:group style="position:absolute;left:7372;top:-63;width:2;height:62" coordorigin="7372,-63" coordsize="2,62">
              <v:shape style="position:absolute;left:7372;top:-63;width:2;height:62" coordorigin="7372,-63" coordsize="0,62" path="m7372,-63l7372,-2e" filled="false" stroked="true" strokeweight=".460434pt" strokecolor="#0080ff">
                <v:path arrowok="t"/>
              </v:shape>
            </v:group>
            <v:group style="position:absolute;left:7669;top:-63;width:2;height:62" coordorigin="7669,-63" coordsize="2,62">
              <v:shape style="position:absolute;left:7669;top:-63;width:2;height:62" coordorigin="7669,-63" coordsize="0,62" path="m7669,-63l7669,-2e" filled="false" stroked="true" strokeweight=".430728pt" strokecolor="#0080ff">
                <v:path arrowok="t"/>
              </v:shape>
            </v:group>
            <v:group style="position:absolute;left:7326;top:-63;width:2;height:62" coordorigin="7326,-63" coordsize="2,62">
              <v:shape style="position:absolute;left:7326;top:-63;width:2;height:62" coordorigin="7326,-63" coordsize="0,62" path="m7326,-63l7326,-2e" filled="false" stroked="true" strokeweight=".534741pt" strokecolor="#0080ff">
                <v:path arrowok="t"/>
              </v:shape>
            </v:group>
            <v:group style="position:absolute;left:7644;top:-63;width:2;height:62" coordorigin="7644,-63" coordsize="2,62">
              <v:shape style="position:absolute;left:7644;top:-63;width:2;height:62" coordorigin="7644,-63" coordsize="0,62" path="m7644,-63l7644,-2e" filled="false" stroked="true" strokeweight=".504983pt" strokecolor="#0080ff">
                <v:path arrowok="t"/>
              </v:shape>
            </v:group>
            <v:group style="position:absolute;left:7553;top:-63;width:2;height:62" coordorigin="7553,-63" coordsize="2,62">
              <v:shape style="position:absolute;left:7553;top:-63;width:2;height:62" coordorigin="7553,-63" coordsize="0,62" path="m7553,-63l7553,-2e" filled="false" stroked="true" strokeweight=".495082pt" strokecolor="#0080ff">
                <v:path arrowok="t"/>
              </v:shape>
            </v:group>
            <v:group style="position:absolute;left:7723;top:-63;width:2;height:62" coordorigin="7723,-63" coordsize="2,62">
              <v:shape style="position:absolute;left:7723;top:-63;width:2;height:62" coordorigin="7723,-63" coordsize="0,62" path="m7723,-63l7723,-2e" filled="false" stroked="true" strokeweight=".500024pt" strokecolor="#0080ff">
                <v:path arrowok="t"/>
              </v:shape>
            </v:group>
            <v:group style="position:absolute;left:7467;top:-63;width:2;height:62" coordorigin="7467,-63" coordsize="2,62">
              <v:shape style="position:absolute;left:7467;top:-63;width:2;height:62" coordorigin="7467,-63" coordsize="0,62" path="m7467,-63l7467,-2e" filled="false" stroked="true" strokeweight=".430716pt" strokecolor="#0080ff">
                <v:path arrowok="t"/>
              </v:shape>
            </v:group>
            <v:group style="position:absolute;left:8006;top:-63;width:2;height:62" coordorigin="8006,-63" coordsize="2,62">
              <v:shape style="position:absolute;left:8006;top:-63;width:2;height:62" coordorigin="8006,-63" coordsize="0,62" path="m8006,-63l8006,-2e" filled="false" stroked="true" strokeweight=".415876pt" strokecolor="#0080ff">
                <v:path arrowok="t"/>
              </v:shape>
            </v:group>
            <v:group style="position:absolute;left:7416;top:-63;width:2;height:62" coordorigin="7416,-63" coordsize="2,62">
              <v:shape style="position:absolute;left:7416;top:-63;width:2;height:62" coordorigin="7416,-63" coordsize="0,62" path="m7416,-63l7416,-2e" filled="false" stroked="true" strokeweight=".495077pt" strokecolor="#0080ff">
                <v:path arrowok="t"/>
              </v:shape>
            </v:group>
            <v:group style="position:absolute;left:7329;top:-63;width:2;height:62" coordorigin="7329,-63" coordsize="2,62">
              <v:shape style="position:absolute;left:7329;top:-63;width:2;height:62" coordorigin="7329,-63" coordsize="0,62" path="m7329,-63l7329,-2e" filled="false" stroked="true" strokeweight=".480227pt" strokecolor="#0080ff">
                <v:path arrowok="t"/>
              </v:shape>
            </v:group>
            <v:group style="position:absolute;left:7435;top:-63;width:2;height:62" coordorigin="7435,-63" coordsize="2,62">
              <v:shape style="position:absolute;left:7435;top:-63;width:2;height:62" coordorigin="7435,-63" coordsize="0,62" path="m7435,-2l7435,-63e" filled="false" stroked="true" strokeweight=".371318pt" strokecolor="#0080ff">
                <v:path arrowok="t"/>
              </v:shape>
            </v:group>
            <v:group style="position:absolute;left:7522;top:-63;width:2;height:62" coordorigin="7522,-63" coordsize="2,62">
              <v:shape style="position:absolute;left:7522;top:-63;width:2;height:62" coordorigin="7522,-63" coordsize="0,62" path="m7522,-63l7522,-2e" filled="false" stroked="true" strokeweight=".514882pt" strokecolor="#0080ff">
                <v:path arrowok="t"/>
              </v:shape>
            </v:group>
            <v:group style="position:absolute;left:7534;top:-63;width:2;height:62" coordorigin="7534,-63" coordsize="2,62">
              <v:shape style="position:absolute;left:7534;top:-63;width:2;height:62" coordorigin="7534,-63" coordsize="0,62" path="m7534,-63l7534,-2e" filled="false" stroked="true" strokeweight=".465387pt" strokecolor="#0080ff">
                <v:path arrowok="t"/>
              </v:shape>
            </v:group>
            <v:group style="position:absolute;left:7246;top:-63;width:2;height:62" coordorigin="7246,-63" coordsize="2,62">
              <v:shape style="position:absolute;left:7246;top:-63;width:2;height:62" coordorigin="7246,-63" coordsize="0,62" path="m7246,-63l7246,-2e" filled="false" stroked="true" strokeweight=".460458pt" strokecolor="#0080ff">
                <v:path arrowok="t"/>
              </v:shape>
            </v:group>
            <v:group style="position:absolute;left:6932;top:-63;width:2;height:62" coordorigin="6932,-63" coordsize="2,62">
              <v:shape style="position:absolute;left:6932;top:-63;width:2;height:62" coordorigin="6932,-63" coordsize="0,62" path="m6932,-2l6932,-63e" filled="false" stroked="true" strokeweight=".371318pt" strokecolor="#0080ff">
                <v:path arrowok="t"/>
              </v:shape>
            </v:group>
            <v:group style="position:absolute;left:7688;top:-63;width:2;height:62" coordorigin="7688,-63" coordsize="2,62">
              <v:shape style="position:absolute;left:7688;top:-63;width:2;height:62" coordorigin="7688,-63" coordsize="0,62" path="m7688,-63l7688,-2e" filled="false" stroked="true" strokeweight=".44063pt" strokecolor="#0080ff">
                <v:path arrowok="t"/>
              </v:shape>
            </v:group>
            <v:group style="position:absolute;left:7699;top:-63;width:2;height:62" coordorigin="7699,-63" coordsize="2,62">
              <v:shape style="position:absolute;left:7699;top:-63;width:2;height:62" coordorigin="7699,-63" coordsize="0,62" path="m7699,-63l7699,-2e" filled="false" stroked="true" strokeweight=".490107pt" strokecolor="#0080ff">
                <v:path arrowok="t"/>
              </v:shape>
            </v:group>
            <v:group style="position:absolute;left:8086;top:-63;width:2;height:62" coordorigin="8086,-63" coordsize="2,62">
              <v:shape style="position:absolute;left:8086;top:-63;width:2;height:62" coordorigin="8086,-63" coordsize="0,62" path="m8086,-2l8086,-63e" filled="false" stroked="true" strokeweight=".371318pt" strokecolor="#0080ff">
                <v:path arrowok="t"/>
              </v:shape>
            </v:group>
            <v:group style="position:absolute;left:6921;top:-63;width:2;height:62" coordorigin="6921,-63" coordsize="2,62">
              <v:shape style="position:absolute;left:6921;top:-63;width:2;height:62" coordorigin="6921,-63" coordsize="0,62" path="m6921,-63l6921,-2e" filled="false" stroked="true" strokeweight=".440618pt" strokecolor="#0080ff">
                <v:path arrowok="t"/>
              </v:shape>
            </v:group>
            <v:group style="position:absolute;left:8102;top:-63;width:2;height:62" coordorigin="8102,-63" coordsize="2,62">
              <v:shape style="position:absolute;left:8102;top:-63;width:2;height:62" coordorigin="8102,-63" coordsize="0,62" path="m8102,-63l8102,-2e" filled="false" stroked="true" strokeweight=".396072pt" strokecolor="#0080ff">
                <v:path arrowok="t"/>
              </v:shape>
            </v:group>
            <v:group style="position:absolute;left:7212;top:-63;width:2;height:62" coordorigin="7212,-63" coordsize="2,62">
              <v:shape style="position:absolute;left:7212;top:-63;width:2;height:62" coordorigin="7212,-63" coordsize="0,62" path="m7212,-63l7212,-2e" filled="false" stroked="true" strokeweight=".47035pt" strokecolor="#0080ff">
                <v:path arrowok="t"/>
              </v:shape>
            </v:group>
            <v:group style="position:absolute;left:6891;top:-63;width:2;height:62" coordorigin="6891,-63" coordsize="2,62">
              <v:shape style="position:absolute;left:6891;top:-63;width:2;height:62" coordorigin="6891,-63" coordsize="0,62" path="m6891,-63l6891,-2e" filled="false" stroked="true" strokeweight=".445581pt" strokecolor="#0080ff">
                <v:path arrowok="t"/>
              </v:shape>
            </v:group>
            <v:group style="position:absolute;left:7654;top:-63;width:2;height:62" coordorigin="7654,-63" coordsize="2,62">
              <v:shape style="position:absolute;left:7654;top:-63;width:2;height:62" coordorigin="7654,-63" coordsize="0,62" path="m7654,-63l7654,-2e" filled="false" stroked="true" strokeweight=".514905pt" strokecolor="#0080ff">
                <v:path arrowok="t"/>
              </v:shape>
            </v:group>
            <v:group style="position:absolute;left:6985;top:-63;width:2;height:62" coordorigin="6985,-63" coordsize="2,62">
              <v:shape style="position:absolute;left:6985;top:-63;width:2;height:62" coordorigin="6985,-63" coordsize="0,62" path="m6985,-63l6985,-2e" filled="false" stroked="true" strokeweight=".475274pt" strokecolor="#0080ff">
                <v:path arrowok="t"/>
              </v:shape>
            </v:group>
            <v:group style="position:absolute;left:7903;top:-63;width:2;height:62" coordorigin="7903,-63" coordsize="2,62">
              <v:shape style="position:absolute;left:7903;top:-63;width:2;height:62" coordorigin="7903,-63" coordsize="0,62" path="m7903,-2l7903,-63e" filled="false" stroked="true" strokeweight=".371318pt" strokecolor="#0080ff">
                <v:path arrowok="t"/>
              </v:shape>
            </v:group>
            <v:group style="position:absolute;left:7432;top:-63;width:2;height:62" coordorigin="7432,-63" coordsize="2,62">
              <v:shape style="position:absolute;left:7432;top:-63;width:2;height:62" coordorigin="7432,-63" coordsize="0,62" path="m7432,-63l7432,-2e" filled="false" stroked="true" strokeweight=".495028pt" strokecolor="#0080ff">
                <v:path arrowok="t"/>
              </v:shape>
            </v:group>
            <v:group style="position:absolute;left:7470;top:-63;width:2;height:62" coordorigin="7470,-63" coordsize="2,62">
              <v:shape style="position:absolute;left:7470;top:-63;width:2;height:62" coordorigin="7470,-63" coordsize="0,62" path="m7470,-63l7470,-2e" filled="false" stroked="true" strokeweight=".465379pt" strokecolor="#0080ff">
                <v:path arrowok="t"/>
              </v:shape>
            </v:group>
            <v:group style="position:absolute;left:7919;top:-63;width:2;height:62" coordorigin="7919,-63" coordsize="2,62">
              <v:shape style="position:absolute;left:7919;top:-63;width:2;height:62" coordorigin="7919,-63" coordsize="0,62" path="m7919,-63l7919,-2e" filled="false" stroked="true" strokeweight=".500052pt" strokecolor="#0080ff">
                <v:path arrowok="t"/>
              </v:shape>
            </v:group>
            <v:group style="position:absolute;left:7725;top:-63;width:2;height:62" coordorigin="7725,-63" coordsize="2,62">
              <v:shape style="position:absolute;left:7725;top:-63;width:2;height:62" coordorigin="7725,-63" coordsize="0,62" path="m7725,-63l7725,-2e" filled="false" stroked="true" strokeweight=".371318pt" strokecolor="#0080ff">
                <v:path arrowok="t"/>
              </v:shape>
            </v:group>
            <v:group style="position:absolute;left:7227;top:-63;width:2;height:62" coordorigin="7227,-63" coordsize="2,62">
              <v:shape style="position:absolute;left:7227;top:-63;width:2;height:62" coordorigin="7227,-63" coordsize="0,62" path="m7227,-63l7227,-2e" filled="false" stroked="true" strokeweight=".430728pt" strokecolor="#0080ff">
                <v:path arrowok="t"/>
              </v:shape>
            </v:group>
            <v:group style="position:absolute;left:7741;top:-63;width:2;height:62" coordorigin="7741,-63" coordsize="2,62">
              <v:shape style="position:absolute;left:7741;top:-63;width:2;height:62" coordorigin="7741,-63" coordsize="0,62" path="m7741,-63l7741,-2e" filled="false" stroked="true" strokeweight=".455475pt" strokecolor="#0080ff">
                <v:path arrowok="t"/>
              </v:shape>
            </v:group>
            <v:group style="position:absolute;left:8115;top:-63;width:2;height:62" coordorigin="8115,-63" coordsize="2,62">
              <v:shape style="position:absolute;left:8115;top:-63;width:2;height:62" coordorigin="8115,-63" coordsize="0,62" path="m8115,-2l8115,-63e" filled="false" stroked="true" strokeweight=".371318pt" strokecolor="#0080ff">
                <v:path arrowok="t"/>
              </v:shape>
            </v:group>
            <v:group style="position:absolute;left:7786;top:-63;width:2;height:62" coordorigin="7786,-63" coordsize="2,62">
              <v:shape style="position:absolute;left:7786;top:-63;width:2;height:62" coordorigin="7786,-63" coordsize="0,62" path="m7786,-63l7786,-2e" filled="false" stroked="true" strokeweight=".450532pt" strokecolor="#0080ff">
                <v:path arrowok="t"/>
              </v:shape>
            </v:group>
            <v:group style="position:absolute;left:7464;top:-63;width:2;height:62" coordorigin="7464,-63" coordsize="2,62">
              <v:shape style="position:absolute;left:7464;top:-63;width:2;height:62" coordorigin="7464,-63" coordsize="0,62" path="m7464,-63l7464,-2e" filled="false" stroked="true" strokeweight=".514890pt" strokecolor="#0080ff">
                <v:path arrowok="t"/>
              </v:shape>
            </v:group>
            <v:group style="position:absolute;left:7397;top:-63;width:2;height:62" coordorigin="7397,-63" coordsize="2,62">
              <v:shape style="position:absolute;left:7397;top:-63;width:2;height:62" coordorigin="7397,-63" coordsize="0,62" path="m7397,-63l7397,-2e" filled="false" stroked="true" strokeweight=".504955pt" strokecolor="#0080ff">
                <v:path arrowok="t"/>
              </v:shape>
            </v:group>
            <v:group style="position:absolute;left:7766;top:-63;width:2;height:62" coordorigin="7766,-63" coordsize="2,62">
              <v:shape style="position:absolute;left:7766;top:-63;width:2;height:62" coordorigin="7766,-63" coordsize="0,62" path="m7766,-2l7766,-63e" filled="false" stroked="true" strokeweight=".371318pt" strokecolor="#0080ff">
                <v:path arrowok="t"/>
              </v:shape>
            </v:group>
            <v:group style="position:absolute;left:7302;top:-63;width:2;height:62" coordorigin="7302,-63" coordsize="2,62">
              <v:shape style="position:absolute;left:7302;top:-63;width:2;height:62" coordorigin="7302,-63" coordsize="0,62" path="m7302,-63l7302,-2e" filled="false" stroked="true" strokeweight=".480265pt" strokecolor="#0080ff">
                <v:path arrowok="t"/>
              </v:shape>
            </v:group>
            <v:group style="position:absolute;left:6831;top:-63;width:2;height:62" coordorigin="6831,-63" coordsize="2,62">
              <v:shape style="position:absolute;left:6831;top:-63;width:2;height:62" coordorigin="6831,-63" coordsize="0,62" path="m6831,-2l6831,-63e" filled="false" stroked="true" strokeweight=".371318pt" strokecolor="#0080ff">
                <v:path arrowok="t"/>
              </v:shape>
            </v:group>
            <v:group style="position:absolute;left:8023;top:-63;width:2;height:62" coordorigin="8023,-63" coordsize="2,62">
              <v:shape style="position:absolute;left:8023;top:-63;width:2;height:62" coordorigin="8023,-63" coordsize="0,62" path="m8023,-2l8023,-63e" filled="false" stroked="true" strokeweight=".371318pt" strokecolor="#0080ff">
                <v:path arrowok="t"/>
              </v:shape>
            </v:group>
            <v:group style="position:absolute;left:7412;top:-63;width:2;height:62" coordorigin="7412,-63" coordsize="2,62">
              <v:shape style="position:absolute;left:7412;top:-63;width:2;height:62" coordorigin="7412,-63" coordsize="0,62" path="m7412,-63l7412,-2e" filled="false" stroked="true" strokeweight=".490155pt" strokecolor="#0080ff">
                <v:path arrowok="t"/>
              </v:shape>
            </v:group>
            <v:group style="position:absolute;left:7401;top:-63;width:2;height:62" coordorigin="7401,-63" coordsize="2,62">
              <v:shape style="position:absolute;left:7401;top:-63;width:2;height:62" coordorigin="7401,-63" coordsize="0,62" path="m7401,-63l7401,-2e" filled="false" stroked="true" strokeweight=".475287pt" strokecolor="#0080ff">
                <v:path arrowok="t"/>
              </v:shape>
            </v:group>
            <v:group style="position:absolute;left:7977;top:-63;width:2;height:62" coordorigin="7977,-63" coordsize="2,62">
              <v:shape style="position:absolute;left:7977;top:-63;width:2;height:62" coordorigin="7977,-63" coordsize="0,62" path="m7977,-2l7977,-63e" filled="false" stroked="true" strokeweight=".371318pt" strokecolor="#0080ff">
                <v:path arrowok="t"/>
              </v:shape>
            </v:group>
            <v:group style="position:absolute;left:6894;top:-63;width:2;height:62" coordorigin="6894,-63" coordsize="2,62">
              <v:shape style="position:absolute;left:6894;top:-63;width:2;height:62" coordorigin="6894,-63" coordsize="0,62" path="m6894,-63l6894,-2e" filled="false" stroked="true" strokeweight=".401023pt" strokecolor="#0080ff">
                <v:path arrowok="t"/>
              </v:shape>
            </v:group>
            <v:group style="position:absolute;left:7074;top:-63;width:2;height:62" coordorigin="7074,-63" coordsize="2,62">
              <v:shape style="position:absolute;left:7074;top:-63;width:2;height:62" coordorigin="7074,-63" coordsize="0,62" path="m7074,-63l7074,-2e" filled="false" stroked="true" strokeweight=".396072pt" strokecolor="#0080ff">
                <v:path arrowok="t"/>
              </v:shape>
            </v:group>
            <v:group style="position:absolute;left:7870;top:-63;width:2;height:62" coordorigin="7870,-63" coordsize="2,62">
              <v:shape style="position:absolute;left:7870;top:-63;width:2;height:62" coordorigin="7870,-63" coordsize="0,62" path="m7870,-63l7870,-2e" filled="false" stroked="true" strokeweight=".435679pt" strokecolor="#0080ff">
                <v:path arrowok="t"/>
              </v:shape>
            </v:group>
            <v:group style="position:absolute;left:7360;top:-63;width:2;height:62" coordorigin="7360,-63" coordsize="2,62">
              <v:shape style="position:absolute;left:7360;top:-63;width:2;height:62" coordorigin="7360,-63" coordsize="0,62" path="m7360,-2l7360,-63e" filled="false" stroked="true" strokeweight=".371318pt" strokecolor="#0080ff">
                <v:path arrowok="t"/>
              </v:shape>
            </v:group>
            <v:group style="position:absolute;left:7583;top:-63;width:2;height:62" coordorigin="7583,-63" coordsize="2,62">
              <v:shape style="position:absolute;left:7583;top:-63;width:2;height:62" coordorigin="7583,-63" coordsize="0,62" path="m7583,-63l7583,-2e" filled="false" stroked="true" strokeweight=".500010pt" strokecolor="#0080ff">
                <v:path arrowok="t"/>
              </v:shape>
            </v:group>
            <v:group style="position:absolute;left:6973;top:-63;width:2;height:62" coordorigin="6973,-63" coordsize="2,62">
              <v:shape style="position:absolute;left:6973;top:-63;width:2;height:62" coordorigin="6973,-63" coordsize="0,62" path="m6973,-2l6973,-63e" filled="false" stroked="true" strokeweight=".371318pt" strokecolor="#0080ff">
                <v:path arrowok="t"/>
              </v:shape>
            </v:group>
            <v:group style="position:absolute;left:7562;top:-63;width:2;height:62" coordorigin="7562,-63" coordsize="2,62">
              <v:shape style="position:absolute;left:7562;top:-63;width:2;height:62" coordorigin="7562,-63" coordsize="0,62" path="m7562,-63l7562,-2e" filled="false" stroked="true" strokeweight=".405974pt" strokecolor="#0080ff">
                <v:path arrowok="t"/>
              </v:shape>
            </v:group>
            <v:group style="position:absolute;left:7177;top:-63;width:2;height:62" coordorigin="7177,-63" coordsize="2,62">
              <v:shape style="position:absolute;left:7177;top:-63;width:2;height:62" coordorigin="7177,-63" coordsize="0,62" path="m7177,-63l7177,-2e" filled="false" stroked="true" strokeweight=".509926pt" strokecolor="#0080ff">
                <v:path arrowok="t"/>
              </v:shape>
            </v:group>
            <v:group style="position:absolute;left:7492;top:-63;width:2;height:62" coordorigin="7492,-63" coordsize="2,62">
              <v:shape style="position:absolute;left:7492;top:-63;width:2;height:62" coordorigin="7492,-63" coordsize="0,62" path="m7492,-63l7492,-2e" filled="false" stroked="true" strokeweight=".450524pt" strokecolor="#0080ff">
                <v:path arrowok="t"/>
              </v:shape>
            </v:group>
            <v:group style="position:absolute;left:7532;top:-63;width:2;height:62" coordorigin="7532,-63" coordsize="2,62">
              <v:shape style="position:absolute;left:7532;top:-63;width:2;height:62" coordorigin="7532,-63" coordsize="0,62" path="m7532,-63l7532,-2e" filled="false" stroked="true" strokeweight=".435672pt" strokecolor="#0080ff">
                <v:path arrowok="t"/>
              </v:shape>
            </v:group>
            <v:group style="position:absolute;left:7495;top:-63;width:2;height:62" coordorigin="7495,-63" coordsize="2,62">
              <v:shape style="position:absolute;left:7495;top:-63;width:2;height:62" coordorigin="7495,-63" coordsize="0,62" path="m7495,-63l7495,-2e" filled="false" stroked="true" strokeweight=".38617pt" strokecolor="#0080ff">
                <v:path arrowok="t"/>
              </v:shape>
            </v:group>
            <v:group style="position:absolute;left:7842;top:-63;width:2;height:62" coordorigin="7842,-63" coordsize="2,62">
              <v:shape style="position:absolute;left:7842;top:-63;width:2;height:62" coordorigin="7842,-63" coordsize="0,62" path="m7842,-2l7842,-63e" filled="false" stroked="true" strokeweight=".371318pt" strokecolor="#0080ff">
                <v:path arrowok="t"/>
              </v:shape>
            </v:group>
            <v:group style="position:absolute;left:7718;top:-63;width:2;height:62" coordorigin="7718,-63" coordsize="2,62">
              <v:shape style="position:absolute;left:7718;top:-63;width:2;height:62" coordorigin="7718,-63" coordsize="0,62" path="m7718,-63l7718,-2e" filled="false" stroked="true" strokeweight=".371318pt" strokecolor="#0080ff">
                <v:path arrowok="t"/>
              </v:shape>
            </v:group>
            <v:group style="position:absolute;left:7364;top:-63;width:2;height:62" coordorigin="7364,-63" coordsize="2,62">
              <v:shape style="position:absolute;left:7364;top:-63;width:2;height:62" coordorigin="7364,-63" coordsize="0,62" path="m7364,-63l7364,-2e" filled="false" stroked="true" strokeweight=".420826pt" strokecolor="#0080ff">
                <v:path arrowok="t"/>
              </v:shape>
            </v:group>
            <v:group style="position:absolute;left:7040;top:-63;width:2;height:62" coordorigin="7040,-63" coordsize="2,62">
              <v:shape style="position:absolute;left:7040;top:-63;width:2;height:62" coordorigin="7040,-63" coordsize="0,62" path="m7040,-63l7040,-2e" filled="false" stroked="true" strokeweight=".44063pt" strokecolor="#0080ff">
                <v:path arrowok="t"/>
              </v:shape>
            </v:group>
            <v:group style="position:absolute;left:7098;top:-63;width:2;height:62" coordorigin="7098,-63" coordsize="2,62">
              <v:shape style="position:absolute;left:7098;top:-63;width:2;height:62" coordorigin="7098,-63" coordsize="0,62" path="m7098,-63l7098,-2e" filled="false" stroked="true" strokeweight=".485174pt" strokecolor="#0080ff">
                <v:path arrowok="t"/>
              </v:shape>
            </v:group>
            <v:group style="position:absolute;left:7142;top:-63;width:2;height:62" coordorigin="7142,-63" coordsize="2,62">
              <v:shape style="position:absolute;left:7142;top:-63;width:2;height:62" coordorigin="7142,-63" coordsize="0,62" path="m7142,-63l7142,-2e" filled="false" stroked="true" strokeweight=".430721pt" strokecolor="#0080ff">
                <v:path arrowok="t"/>
              </v:shape>
            </v:group>
            <v:group style="position:absolute;left:7829;top:-63;width:2;height:62" coordorigin="7829,-63" coordsize="2,62">
              <v:shape style="position:absolute;left:7829;top:-63;width:2;height:62" coordorigin="7829,-63" coordsize="0,62" path="m7829,-63l7829,-2e" filled="false" stroked="true" strokeweight=".381219pt" strokecolor="#0080ff">
                <v:path arrowok="t"/>
              </v:shape>
            </v:group>
            <v:group style="position:absolute;left:7264;top:-63;width:2;height:62" coordorigin="7264,-63" coordsize="2,62">
              <v:shape style="position:absolute;left:7264;top:-63;width:2;height:62" coordorigin="7264,-63" coordsize="0,62" path="m7264,-63l7264,-2e" filled="false" stroked="true" strokeweight=".480228pt" strokecolor="#0080ff">
                <v:path arrowok="t"/>
              </v:shape>
            </v:group>
            <v:group style="position:absolute;left:7319;top:-63;width:2;height:62" coordorigin="7319,-63" coordsize="2,62">
              <v:shape style="position:absolute;left:7319;top:-63;width:2;height:62" coordorigin="7319,-63" coordsize="0,62" path="m7319,-63l7319,-2e" filled="false" stroked="true" strokeweight=".529767pt" strokecolor="#0080ff">
                <v:path arrowok="t"/>
              </v:shape>
            </v:group>
            <v:group style="position:absolute;left:7081;top:-63;width:2;height:62" coordorigin="7081,-63" coordsize="2,62">
              <v:shape style="position:absolute;left:7081;top:-63;width:2;height:62" coordorigin="7081,-63" coordsize="0,62" path="m7081,-63l7081,-2e" filled="false" stroked="true" strokeweight=".430735pt" strokecolor="#0080ff">
                <v:path arrowok="t"/>
              </v:shape>
            </v:group>
            <v:group style="position:absolute;left:6838;top:-63;width:2;height:62" coordorigin="6838,-63" coordsize="2,62">
              <v:shape style="position:absolute;left:6838;top:-63;width:2;height:62" coordorigin="6838,-63" coordsize="0,62" path="m6838,-2l6838,-63e" filled="false" stroked="true" strokeweight=".371318pt" strokecolor="#0080ff">
                <v:path arrowok="t"/>
              </v:shape>
            </v:group>
            <v:group style="position:absolute;left:7515;top:-63;width:2;height:62" coordorigin="7515,-63" coordsize="2,62">
              <v:shape style="position:absolute;left:7515;top:-63;width:2;height:62" coordorigin="7515,-63" coordsize="0,62" path="m7515,-63l7515,-2e" filled="false" stroked="true" strokeweight=".455496pt" strokecolor="#0080ff">
                <v:path arrowok="t"/>
              </v:shape>
            </v:group>
            <v:group style="position:absolute;left:7006;top:-63;width:2;height:62" coordorigin="7006,-63" coordsize="2,62">
              <v:shape style="position:absolute;left:7006;top:-63;width:2;height:62" coordorigin="7006,-63" coordsize="0,62" path="m7006,-63l7006,-2e" filled="false" stroked="true" strokeweight=".401023pt" strokecolor="#0080ff">
                <v:path arrowok="t"/>
              </v:shape>
            </v:group>
            <v:group style="position:absolute;left:7379;top:-63;width:2;height:62" coordorigin="7379,-63" coordsize="2,62">
              <v:shape style="position:absolute;left:7379;top:-63;width:2;height:62" coordorigin="7379,-63" coordsize="0,62" path="m7379,-63l7379,-2e" filled="false" stroked="true" strokeweight=".44063pt" strokecolor="#0080ff">
                <v:path arrowok="t"/>
              </v:shape>
            </v:group>
            <v:group style="position:absolute;left:6728;top:-63;width:2;height:62" coordorigin="6728,-63" coordsize="2,62">
              <v:shape style="position:absolute;left:6728;top:-63;width:2;height:62" coordorigin="6728,-63" coordsize="0,62" path="m6728,-2l6728,-63e" filled="false" stroked="true" strokeweight=".371318pt" strokecolor="#0080ff">
                <v:path arrowok="t"/>
              </v:shape>
            </v:group>
            <v:group style="position:absolute;left:6662;top:-63;width:2;height:62" coordorigin="6662,-63" coordsize="2,62">
              <v:shape style="position:absolute;left:6662;top:-63;width:2;height:62" coordorigin="6662,-63" coordsize="0,62" path="m6662,-2l6662,-63e" filled="false" stroked="true" strokeweight=".371318pt" strokecolor="#0080ff">
                <v:path arrowok="t"/>
              </v:shape>
            </v:group>
            <v:group style="position:absolute;left:6732;top:-63;width:2;height:62" coordorigin="6732,-63" coordsize="2,62">
              <v:shape style="position:absolute;left:6732;top:-63;width:2;height:62" coordorigin="6732,-63" coordsize="0,62" path="m6732,-2l6732,-63e" filled="false" stroked="true" strokeweight=".371318pt" strokecolor="#0080ff">
                <v:path arrowok="t"/>
              </v:shape>
            </v:group>
            <v:group style="position:absolute;left:6753;top:-63;width:2;height:62" coordorigin="6753,-63" coordsize="2,62">
              <v:shape style="position:absolute;left:6753;top:-63;width:2;height:62" coordorigin="6753,-63" coordsize="0,62" path="m6753,-2l6753,-63e" filled="false" stroked="true" strokeweight=".371318pt" strokecolor="#0080ff">
                <v:path arrowok="t"/>
              </v:shape>
            </v:group>
            <v:group style="position:absolute;left:6819;top:-63;width:2;height:62" coordorigin="6819,-63" coordsize="2,62">
              <v:shape style="position:absolute;left:6819;top:-63;width:2;height:62" coordorigin="6819,-63" coordsize="0,62" path="m6819,-63l6819,-2e" filled="false" stroked="true" strokeweight=".495103pt" strokecolor="#0080ff">
                <v:path arrowok="t"/>
              </v:shape>
            </v:group>
            <v:group style="position:absolute;left:7190;top:-63;width:2;height:62" coordorigin="7190,-63" coordsize="2,62">
              <v:shape style="position:absolute;left:7190;top:-63;width:2;height:62" coordorigin="7190,-63" coordsize="0,62" path="m7190,-63l7190,-2e" filled="false" stroked="true" strokeweight=".406002pt" strokecolor="#0080ff">
                <v:path arrowok="t"/>
              </v:shape>
            </v:group>
            <v:group style="position:absolute;left:8118;top:-63;width:2;height:62" coordorigin="8118,-63" coordsize="2,62">
              <v:shape style="position:absolute;left:8118;top:-63;width:2;height:62" coordorigin="8118,-63" coordsize="0,62" path="m8118,-2l8118,-63e" filled="false" stroked="true" strokeweight=".371318pt" strokecolor="#0080ff">
                <v:path arrowok="t"/>
              </v:shape>
            </v:group>
            <v:group style="position:absolute;left:6794;top:-63;width:2;height:62" coordorigin="6794,-63" coordsize="2,62">
              <v:shape style="position:absolute;left:6794;top:-63;width:2;height:62" coordorigin="6794,-63" coordsize="0,62" path="m6794,-2l6794,-63e" filled="false" stroked="true" strokeweight=".371318pt" strokecolor="#0080ff">
                <v:path arrowok="t"/>
              </v:shape>
            </v:group>
            <v:group style="position:absolute;left:7880;top:-63;width:2;height:62" coordorigin="7880,-63" coordsize="2,62">
              <v:shape style="position:absolute;left:7880;top:-63;width:2;height:62" coordorigin="7880,-63" coordsize="0,62" path="m7880,-2l7880,-63e" filled="false" stroked="true" strokeweight=".371318pt" strokecolor="#0080ff">
                <v:path arrowok="t"/>
              </v:shape>
            </v:group>
            <v:group style="position:absolute;left:7289;top:-63;width:2;height:62" coordorigin="7289,-63" coordsize="2,62">
              <v:shape style="position:absolute;left:7289;top:-63;width:2;height:62" coordorigin="7289,-63" coordsize="0,62" path="m7289,-63l7289,-2e" filled="false" stroked="true" strokeweight=".490144pt" strokecolor="#0080ff">
                <v:path arrowok="t"/>
              </v:shape>
            </v:group>
            <v:group style="position:absolute;left:7460;top:-63;width:2;height:62" coordorigin="7460,-63" coordsize="2,62">
              <v:shape style="position:absolute;left:7460;top:-63;width:2;height:62" coordorigin="7460,-63" coordsize="0,62" path="m7460,-63l7460,-2e" filled="false" stroked="true" strokeweight=".450531pt" strokecolor="#0080ff">
                <v:path arrowok="t"/>
              </v:shape>
            </v:group>
            <v:group style="position:absolute;left:7299;top:-63;width:2;height:62" coordorigin="7299,-63" coordsize="2,62">
              <v:shape style="position:absolute;left:7299;top:-63;width:2;height:62" coordorigin="7299,-63" coordsize="0,62" path="m7299,-63l7299,-2e" filled="false" stroked="true" strokeweight=".509932pt" strokecolor="#0080ff">
                <v:path arrowok="t"/>
              </v:shape>
            </v:group>
            <v:group style="position:absolute;left:6955;top:-63;width:2;height:62" coordorigin="6955,-63" coordsize="2,62">
              <v:shape style="position:absolute;left:6955;top:-63;width:2;height:62" coordorigin="6955,-63" coordsize="0,62" path="m6955,-63l6955,-2e" filled="false" stroked="true" strokeweight=".376268pt" strokecolor="#0080ff">
                <v:path arrowok="t"/>
              </v:shape>
            </v:group>
            <v:group style="position:absolute;left:7271;top:-63;width:2;height:62" coordorigin="7271,-63" coordsize="2,62">
              <v:shape style="position:absolute;left:7271;top:-63;width:2;height:62" coordorigin="7271,-63" coordsize="0,62" path="m7271,-63l7271,-2e" filled="false" stroked="true" strokeweight=".50002pt" strokecolor="#0080ff">
                <v:path arrowok="t"/>
              </v:shape>
            </v:group>
            <v:group style="position:absolute;left:7274;top:-63;width:2;height:62" coordorigin="7274,-63" coordsize="2,62">
              <v:shape style="position:absolute;left:7274;top:-63;width:2;height:62" coordorigin="7274,-63" coordsize="0,62" path="m7274,-63l7274,-2e" filled="false" stroked="true" strokeweight=".376268pt" strokecolor="#0080ff">
                <v:path arrowok="t"/>
              </v:shape>
            </v:group>
            <v:group style="position:absolute;left:7102;top:-63;width:2;height:62" coordorigin="7102,-63" coordsize="2,62">
              <v:shape style="position:absolute;left:7102;top:-63;width:2;height:62" coordorigin="7102,-63" coordsize="0,62" path="m7102,-63l7102,-2e" filled="false" stroked="true" strokeweight=".509954pt" strokecolor="#0080ff">
                <v:path arrowok="t"/>
              </v:shape>
            </v:group>
            <v:group style="position:absolute;left:7550;top:-63;width:2;height:62" coordorigin="7550,-63" coordsize="2,62">
              <v:shape style="position:absolute;left:7550;top:-63;width:2;height:62" coordorigin="7550,-63" coordsize="0,62" path="m7550,-63l7550,-2e" filled="false" stroked="true" strokeweight=".44559pt" strokecolor="#0080ff">
                <v:path arrowok="t"/>
              </v:shape>
            </v:group>
            <v:group style="position:absolute;left:7528;top:-63;width:2;height:62" coordorigin="7528,-63" coordsize="2,62">
              <v:shape style="position:absolute;left:7528;top:-63;width:2;height:62" coordorigin="7528,-63" coordsize="0,62" path="m7528,-63l7528,-2e" filled="false" stroked="true" strokeweight=".396067pt" strokecolor="#0080ff">
                <v:path arrowok="t"/>
              </v:shape>
            </v:group>
            <v:group style="position:absolute;left:6978;top:-63;width:2;height:62" coordorigin="6978,-63" coordsize="2,62">
              <v:shape style="position:absolute;left:6978;top:-63;width:2;height:62" coordorigin="6978,-63" coordsize="0,62" path="m6978,-63l6978,-2e" filled="false" stroked="true" strokeweight=".401037pt" strokecolor="#0080ff">
                <v:path arrowok="t"/>
              </v:shape>
            </v:group>
            <v:group style="position:absolute;left:6703;top:-63;width:2;height:62" coordorigin="6703,-63" coordsize="2,62">
              <v:shape style="position:absolute;left:6703;top:-63;width:2;height:62" coordorigin="6703,-63" coordsize="0,62" path="m6703,-2l6703,-63e" filled="false" stroked="true" strokeweight=".371318pt" strokecolor="#0080ff">
                <v:path arrowok="t"/>
              </v:shape>
            </v:group>
            <v:group style="position:absolute;left:7260;top:-63;width:2;height:62" coordorigin="7260,-63" coordsize="2,62">
              <v:shape style="position:absolute;left:7260;top:-63;width:2;height:62" coordorigin="7260,-63" coordsize="0,62" path="m7260,-63l7260,-2e" filled="false" stroked="true" strokeweight=".480242pt" strokecolor="#0080ff">
                <v:path arrowok="t"/>
              </v:shape>
            </v:group>
            <v:group style="position:absolute;left:7503;top:-63;width:2;height:62" coordorigin="7503,-63" coordsize="2,62">
              <v:shape style="position:absolute;left:7503;top:-63;width:2;height:62" coordorigin="7503,-63" coordsize="0,62" path="m7503,-63l7503,-2e" filled="false" stroked="true" strokeweight=".470335pt" strokecolor="#0080ff">
                <v:path arrowok="t"/>
              </v:shape>
            </v:group>
            <v:group style="position:absolute;left:6761;top:-63;width:2;height:62" coordorigin="6761,-63" coordsize="2,62">
              <v:shape style="position:absolute;left:6761;top:-63;width:2;height:62" coordorigin="6761,-63" coordsize="0,62" path="m6761,-63l6761,-2e" filled="false" stroked="true" strokeweight=".425777pt" strokecolor="#0080ff">
                <v:path arrowok="t"/>
              </v:shape>
            </v:group>
            <v:group style="position:absolute;left:7639;top:-63;width:2;height:62" coordorigin="7639,-63" coordsize="2,62">
              <v:shape style="position:absolute;left:7639;top:-63;width:2;height:62" coordorigin="7639,-63" coordsize="0,62" path="m7639,-2l7639,-63e" filled="false" stroked="true" strokeweight=".371318pt" strokecolor="#0080ff">
                <v:path arrowok="t"/>
              </v:shape>
            </v:group>
            <v:group style="position:absolute;left:6693;top:-63;width:2;height:62" coordorigin="6693,-63" coordsize="2,62">
              <v:shape style="position:absolute;left:6693;top:-63;width:2;height:62" coordorigin="6693,-63" coordsize="0,62" path="m6693,-2l6693,-63e" filled="false" stroked="true" strokeweight=".371318pt" strokecolor="#0080ff">
                <v:path arrowok="t"/>
              </v:shape>
            </v:group>
            <v:group style="position:absolute;left:7252;top:-63;width:2;height:62" coordorigin="7252,-63" coordsize="2,62">
              <v:shape style="position:absolute;left:7252;top:-63;width:2;height:62" coordorigin="7252,-63" coordsize="0,62" path="m7252,-2l7252,-63e" filled="false" stroked="true" strokeweight=".371318pt" strokecolor="#0080ff">
                <v:path arrowok="t"/>
              </v:shape>
            </v:group>
            <v:group style="position:absolute;left:7715;top:-63;width:2;height:62" coordorigin="7715,-63" coordsize="2,62">
              <v:shape style="position:absolute;left:7715;top:-63;width:2;height:62" coordorigin="7715,-63" coordsize="0,62" path="m7715,-63l7715,-2e" filled="false" stroked="true" strokeweight=".455487pt" strokecolor="#0080ff">
                <v:path arrowok="t"/>
              </v:shape>
            </v:group>
            <v:group style="position:absolute;left:7684;top:-63;width:2;height:62" coordorigin="7684,-63" coordsize="2,62">
              <v:shape style="position:absolute;left:7684;top:-63;width:2;height:62" coordorigin="7684,-63" coordsize="0,62" path="m7684,-63l7684,-2e" filled="false" stroked="true" strokeweight=".485195pt" strokecolor="#0080ff">
                <v:path arrowok="t"/>
              </v:shape>
            </v:group>
            <v:group style="position:absolute;left:7077;top:-63;width:2;height:62" coordorigin="7077,-63" coordsize="2,62">
              <v:shape style="position:absolute;left:7077;top:-63;width:2;height:62" coordorigin="7077,-63" coordsize="0,62" path="m7077,-63l7077,-2e" filled="false" stroked="true" strokeweight=".420815pt" strokecolor="#0080ff">
                <v:path arrowok="t"/>
              </v:shape>
            </v:group>
            <v:group style="position:absolute;left:7511;top:-63;width:2;height:62" coordorigin="7511,-63" coordsize="2,62">
              <v:shape style="position:absolute;left:7511;top:-63;width:2;height:62" coordorigin="7511,-63" coordsize="0,62" path="m7511,-63l7511,-2e" filled="false" stroked="true" strokeweight=".49513pt" strokecolor="#0080ff">
                <v:path arrowok="t"/>
              </v:shape>
            </v:group>
            <v:group style="position:absolute;left:7059;top:-63;width:2;height:62" coordorigin="7059,-63" coordsize="2,62">
              <v:shape style="position:absolute;left:7059;top:-63;width:2;height:62" coordorigin="7059,-63" coordsize="0,62" path="m7059,-63l7059,-2e" filled="false" stroked="true" strokeweight=".4654pt" strokecolor="#0080ff">
                <v:path arrowok="t"/>
              </v:shape>
            </v:group>
            <v:group style="position:absolute;left:7186;top:-63;width:2;height:62" coordorigin="7186,-63" coordsize="2,62">
              <v:shape style="position:absolute;left:7186;top:-63;width:2;height:62" coordorigin="7186,-63" coordsize="0,62" path="m7186,-63l7186,-2e" filled="false" stroked="true" strokeweight=".430728pt" strokecolor="#0080ff">
                <v:path arrowok="t"/>
              </v:shape>
            </v:group>
            <v:group style="position:absolute;left:7477;top:-63;width:2;height:62" coordorigin="7477,-63" coordsize="2,62">
              <v:shape style="position:absolute;left:7477;top:-63;width:2;height:62" coordorigin="7477,-63" coordsize="0,62" path="m7477,-63l7477,-2e" filled="false" stroked="true" strokeweight=".49012pt" strokecolor="#0080ff">
                <v:path arrowok="t"/>
              </v:shape>
            </v:group>
            <v:group style="position:absolute;left:8049;top:-63;width:2;height:62" coordorigin="8049,-63" coordsize="2,62">
              <v:shape style="position:absolute;left:8049;top:-63;width:2;height:62" coordorigin="8049,-63" coordsize="0,62" path="m8049,-2l8049,-63e" filled="false" stroked="true" strokeweight=".371318pt" strokecolor="#0080ff">
                <v:path arrowok="t"/>
              </v:shape>
            </v:group>
            <v:group style="position:absolute;left:7616;top:-63;width:2;height:62" coordorigin="7616,-63" coordsize="2,62">
              <v:shape style="position:absolute;left:7616;top:-63;width:2;height:62" coordorigin="7616,-63" coordsize="0,62" path="m7616,-63l7616,-2e" filled="false" stroked="true" strokeweight=".450539pt" strokecolor="#0080ff">
                <v:path arrowok="t"/>
              </v:shape>
            </v:group>
            <v:group style="position:absolute;left:8062;top:-63;width:2;height:62" coordorigin="8062,-63" coordsize="2,62">
              <v:shape style="position:absolute;left:8062;top:-63;width:2;height:62" coordorigin="8062,-63" coordsize="0,62" path="m8062,-2l8062,-63e" filled="false" stroked="true" strokeweight=".371318pt" strokecolor="#0080ff">
                <v:path arrowok="t"/>
              </v:shape>
            </v:group>
            <v:group style="position:absolute;left:7135;top:-63;width:2;height:62" coordorigin="7135,-63" coordsize="2,62">
              <v:shape style="position:absolute;left:7135;top:-63;width:2;height:62" coordorigin="7135,-63" coordsize="0,62" path="m7135,-63l7135,-2e" filled="false" stroked="true" strokeweight=".44063pt" strokecolor="#0080ff">
                <v:path arrowok="t"/>
              </v:shape>
            </v:group>
            <v:group style="position:absolute;left:6908;top:-63;width:2;height:62" coordorigin="6908,-63" coordsize="2,62">
              <v:shape style="position:absolute;left:6908;top:-63;width:2;height:62" coordorigin="6908,-63" coordsize="0,62" path="m6908,-2l6908,-63e" filled="false" stroked="true" strokeweight=".371318pt" strokecolor="#0080ff">
                <v:path arrowok="t"/>
              </v:shape>
            </v:group>
            <v:group style="position:absolute;left:7375;top:-63;width:2;height:62" coordorigin="7375,-63" coordsize="2,62">
              <v:shape style="position:absolute;left:7375;top:-63;width:2;height:62" coordorigin="7375,-63" coordsize="0,62" path="m7375,-2l7375,-63e" filled="false" stroked="true" strokeweight=".371318pt" strokecolor="#0080ff">
                <v:path arrowok="t"/>
              </v:shape>
            </v:group>
            <v:group style="position:absolute;left:6772;top:-63;width:2;height:62" coordorigin="6772,-63" coordsize="2,62">
              <v:shape style="position:absolute;left:6772;top:-63;width:2;height:62" coordorigin="6772,-63" coordsize="0,62" path="m6772,-63l6772,-2e" filled="false" stroked="true" strokeweight=".371318pt" strokecolor="#0080ff">
                <v:path arrowok="t"/>
              </v:shape>
            </v:group>
            <v:group style="position:absolute;left:7587;top:-63;width:2;height:62" coordorigin="7587,-63" coordsize="2,62">
              <v:shape style="position:absolute;left:7587;top:-63;width:2;height:62" coordorigin="7587,-63" coordsize="0,62" path="m7587,-63l7587,-2e" filled="false" stroked="true" strokeweight=".519872pt" strokecolor="#0080ff">
                <v:path arrowok="t"/>
              </v:shape>
            </v:group>
            <v:group style="position:absolute;left:7782;top:-63;width:2;height:62" coordorigin="7782,-63" coordsize="2,62">
              <v:shape style="position:absolute;left:7782;top:-63;width:2;height:62" coordorigin="7782,-63" coordsize="0,62" path="m7782,-63l7782,-2e" filled="false" stroked="true" strokeweight=".405974pt" strokecolor="#0080ff">
                <v:path arrowok="t"/>
              </v:shape>
            </v:group>
            <v:group style="position:absolute;left:8078;top:-63;width:2;height:62" coordorigin="8078,-63" coordsize="2,62">
              <v:shape style="position:absolute;left:8078;top:-63;width:2;height:62" coordorigin="8078,-63" coordsize="0,62" path="m8078,-2l8078,-63e" filled="false" stroked="true" strokeweight=".371318pt" strokecolor="#0080ff">
                <v:path arrowok="t"/>
              </v:shape>
            </v:group>
            <v:group style="position:absolute;left:8091;top:-63;width:2;height:62" coordorigin="8091,-63" coordsize="2,62">
              <v:shape style="position:absolute;left:8091;top:-63;width:2;height:62" coordorigin="8091,-63" coordsize="0,62" path="m8091,-63l8091,-2e" filled="false" stroked="true" strokeweight=".42084pt" strokecolor="#0080ff">
                <v:path arrowok="t"/>
              </v:shape>
            </v:group>
            <v:group style="position:absolute;left:7565;top:-63;width:2;height:62" coordorigin="7565,-63" coordsize="2,62">
              <v:shape style="position:absolute;left:7565;top:-63;width:2;height:62" coordorigin="7565,-63" coordsize="0,62" path="m7565,-63l7565,-2e" filled="false" stroked="true" strokeweight=".455483pt" strokecolor="#0080ff">
                <v:path arrowok="t"/>
              </v:shape>
            </v:group>
            <v:group style="position:absolute;left:7863;top:-63;width:2;height:62" coordorigin="7863,-63" coordsize="2,62">
              <v:shape style="position:absolute;left:7863;top:-63;width:2;height:62" coordorigin="7863,-63" coordsize="0,62" path="m7863,-63l7863,-2e" filled="false" stroked="true" strokeweight=".460419pt" strokecolor="#0080ff">
                <v:path arrowok="t"/>
              </v:shape>
            </v:group>
            <v:group style="position:absolute;left:7116;top:-63;width:2;height:62" coordorigin="7116,-63" coordsize="2,62">
              <v:shape style="position:absolute;left:7116;top:-63;width:2;height:62" coordorigin="7116,-63" coordsize="0,62" path="m7116,-63l7116,-2e" filled="false" stroked="true" strokeweight=".450518pt" strokecolor="#0080ff">
                <v:path arrowok="t"/>
              </v:shape>
            </v:group>
            <v:group style="position:absolute;left:6992;top:-63;width:2;height:62" coordorigin="6992,-63" coordsize="2,62">
              <v:shape style="position:absolute;left:6992;top:-63;width:2;height:62" coordorigin="6992,-63" coordsize="0,62" path="m6992,-63l6992,-2e" filled="false" stroked="true" strokeweight=".480231pt" strokecolor="#0080ff">
                <v:path arrowok="t"/>
              </v:shape>
            </v:group>
            <v:group style="position:absolute;left:6844;top:-63;width:2;height:62" coordorigin="6844,-63" coordsize="2,62">
              <v:shape style="position:absolute;left:6844;top:-63;width:2;height:62" coordorigin="6844,-63" coordsize="0,62" path="m6844,-2l6844,-63e" filled="false" stroked="true" strokeweight=".371318pt" strokecolor="#0080ff">
                <v:path arrowok="t"/>
              </v:shape>
            </v:group>
            <v:group style="position:absolute;left:6854;top:-63;width:2;height:62" coordorigin="6854,-63" coordsize="2,62">
              <v:shape style="position:absolute;left:6854;top:-63;width:2;height:62" coordorigin="6854,-63" coordsize="0,62" path="m6854,-63l6854,-2e" filled="false" stroked="true" strokeweight=".440631pt" strokecolor="#0080ff">
                <v:path arrowok="t"/>
              </v:shape>
            </v:group>
            <v:group style="position:absolute;left:6863;top:-63;width:2;height:62" coordorigin="6863,-63" coordsize="2,62">
              <v:shape style="position:absolute;left:6863;top:-63;width:2;height:62" coordorigin="6863,-63" coordsize="0,62" path="m6863,-63l6863,-2e" filled="false" stroked="true" strokeweight=".420827pt" strokecolor="#0080ff">
                <v:path arrowok="t"/>
              </v:shape>
            </v:group>
            <v:group style="position:absolute;left:7382;top:-63;width:2;height:62" coordorigin="7382,-63" coordsize="2,62">
              <v:shape style="position:absolute;left:7382;top:-63;width:2;height:62" coordorigin="7382,-63" coordsize="0,62" path="m7382,-63l7382,-2e" filled="false" stroked="true" strokeweight=".430714pt" strokecolor="#0080ff">
                <v:path arrowok="t"/>
              </v:shape>
            </v:group>
            <v:group style="position:absolute;left:6901;top:-63;width:2;height:62" coordorigin="6901,-63" coordsize="2,62">
              <v:shape style="position:absolute;left:6901;top:-63;width:2;height:62" coordorigin="6901,-63" coordsize="0,62" path="m6901,-2l6901,-63e" filled="false" stroked="true" strokeweight=".371318pt" strokecolor="#0080ff">
                <v:path arrowok="t"/>
              </v:shape>
            </v:group>
            <v:group style="position:absolute;left:7851;top:-63;width:2;height:62" coordorigin="7851,-63" coordsize="2,62">
              <v:shape style="position:absolute;left:7851;top:-63;width:2;height:62" coordorigin="7851,-63" coordsize="0,62" path="m7851,-63l7851,-2e" filled="false" stroked="true" strokeweight=".470336pt" strokecolor="#0080ff">
                <v:path arrowok="t"/>
              </v:shape>
            </v:group>
            <v:group style="position:absolute;left:7755;top:-63;width:2;height:62" coordorigin="7755,-63" coordsize="2,62">
              <v:shape style="position:absolute;left:7755;top:-63;width:2;height:62" coordorigin="7755,-63" coordsize="0,62" path="m7755,-63l7755,-2e" filled="false" stroked="true" strokeweight=".524824pt" strokecolor="#0080ff">
                <v:path arrowok="t"/>
              </v:shape>
            </v:group>
            <v:group style="position:absolute;left:7070;top:-63;width:2;height:62" coordorigin="7070,-63" coordsize="2,62">
              <v:shape style="position:absolute;left:7070;top:-63;width:2;height:62" coordorigin="7070,-63" coordsize="0,62" path="m7070,-63l7070,-2e" filled="false" stroked="true" strokeweight=".460443pt" strokecolor="#0080ff">
                <v:path arrowok="t"/>
              </v:shape>
            </v:group>
            <v:group style="position:absolute;left:8226;top:-63;width:2;height:62" coordorigin="8226,-63" coordsize="2,62">
              <v:shape style="position:absolute;left:8226;top:-63;width:2;height:62" coordorigin="8226,-63" coordsize="0,62" path="m8226,-63l8226,-2e" filled="false" stroked="true" strokeweight=".391121pt" strokecolor="#0080ff">
                <v:path arrowok="t"/>
              </v:shape>
            </v:group>
            <v:group style="position:absolute;left:8200;top:-63;width:2;height:62" coordorigin="8200,-63" coordsize="2,62">
              <v:shape style="position:absolute;left:8200;top:-63;width:2;height:62" coordorigin="8200,-63" coordsize="0,62" path="m8200,-2l8200,-63e" filled="false" stroked="true" strokeweight=".371318pt" strokecolor="#0080ff">
                <v:path arrowok="t"/>
              </v:shape>
            </v:group>
            <v:group style="position:absolute;left:8252;top:-63;width:2;height:62" coordorigin="8252,-63" coordsize="2,62">
              <v:shape style="position:absolute;left:8252;top:-63;width:2;height:62" coordorigin="8252,-63" coordsize="0,62" path="m8252,-63l8252,-2e" filled="false" stroked="true" strokeweight=".396072pt" strokecolor="#0080ff">
                <v:path arrowok="t"/>
              </v:shape>
            </v:group>
            <v:group style="position:absolute;left:8283;top:-63;width:2;height:62" coordorigin="8283,-63" coordsize="2,62">
              <v:shape style="position:absolute;left:8283;top:-63;width:2;height:62" coordorigin="8283,-63" coordsize="0,62" path="m8283,-2l8283,-63e" filled="false" stroked="true" strokeweight=".371318pt" strokecolor="#0080ff">
                <v:path arrowok="t"/>
              </v:shape>
            </v:group>
            <v:group style="position:absolute;left:8159;top:-63;width:2;height:62" coordorigin="8159,-63" coordsize="2,62">
              <v:shape style="position:absolute;left:8159;top:-63;width:2;height:62" coordorigin="8159,-63" coordsize="0,62" path="m8159,-2l8159,-63e" filled="false" stroked="true" strokeweight=".371318pt" strokecolor="#0080ff">
                <v:path arrowok="t"/>
              </v:shape>
            </v:group>
            <v:group style="position:absolute;left:7705;top:-63;width:2;height:62" coordorigin="7705,-63" coordsize="2,62">
              <v:shape style="position:absolute;left:7705;top:-63;width:2;height:62" coordorigin="7705,-63" coordsize="0,62" path="m7705,-63l7705,-2e" filled="false" stroked="true" strokeweight=".450532pt" strokecolor="#0080ff">
                <v:path arrowok="t"/>
              </v:shape>
            </v:group>
            <v:group style="position:absolute;left:7856;top:-63;width:2;height:62" coordorigin="7856,-63" coordsize="2,62">
              <v:shape style="position:absolute;left:7856;top:-63;width:2;height:62" coordorigin="7856,-63" coordsize="0,62" path="m7856,-63l7856,-2e" filled="false" stroked="true" strokeweight=".470327pt" strokecolor="#0080ff">
                <v:path arrowok="t"/>
              </v:shape>
            </v:group>
            <v:group style="position:absolute;left:7747;top:-63;width:2;height:62" coordorigin="7747,-63" coordsize="2,62">
              <v:shape style="position:absolute;left:7747;top:-63;width:2;height:62" coordorigin="7747,-63" coordsize="0,62" path="m7747,-63l7747,-2e" filled="false" stroked="true" strokeweight=".38617pt" strokecolor="#0080ff">
                <v:path arrowok="t"/>
              </v:shape>
            </v:group>
            <v:group style="position:absolute;left:7744;top:-63;width:2;height:62" coordorigin="7744,-63" coordsize="2,62">
              <v:shape style="position:absolute;left:7744;top:-63;width:2;height:62" coordorigin="7744,-63" coordsize="0,62" path="m7744,-2l7744,-63e" filled="false" stroked="true" strokeweight=".371318pt" strokecolor="#0080ff">
                <v:path arrowok="t"/>
              </v:shape>
            </v:group>
            <v:group style="position:absolute;left:7323;top:-63;width:2;height:62" coordorigin="7323,-63" coordsize="2,62">
              <v:shape style="position:absolute;left:7323;top:-63;width:2;height:62" coordorigin="7323,-63" coordsize="0,62" path="m7323,-63l7323,-2e" filled="false" stroked="true" strokeweight=".38617pt" strokecolor="#0080ff">
                <v:path arrowok="t"/>
              </v:shape>
            </v:group>
            <v:group style="position:absolute;left:8027;top:-63;width:2;height:62" coordorigin="8027,-63" coordsize="2,62">
              <v:shape style="position:absolute;left:8027;top:-63;width:2;height:62" coordorigin="8027,-63" coordsize="0,62" path="m8027,-2l8027,-63e" filled="false" stroked="true" strokeweight=".371318pt" strokecolor="#0080ff">
                <v:path arrowok="t"/>
              </v:shape>
            </v:group>
            <v:group style="position:absolute;left:7018;top:-63;width:2;height:62" coordorigin="7018,-63" coordsize="2,62">
              <v:shape style="position:absolute;left:7018;top:-63;width:2;height:62" coordorigin="7018,-63" coordsize="0,62" path="m7018,-63l7018,-2e" filled="false" stroked="true" strokeweight=".450527pt" strokecolor="#0080ff">
                <v:path arrowok="t"/>
              </v:shape>
            </v:group>
            <v:group style="position:absolute;left:6981;top:-63;width:2;height:62" coordorigin="6981,-63" coordsize="2,62">
              <v:shape style="position:absolute;left:6981;top:-63;width:2;height:62" coordorigin="6981,-63" coordsize="0,62" path="m6981,-63l6981,-2e" filled="false" stroked="true" strokeweight=".455482pt" strokecolor="#0080ff">
                <v:path arrowok="t"/>
              </v:shape>
            </v:group>
            <v:group style="position:absolute;left:7601;top:-63;width:2;height:62" coordorigin="7601,-63" coordsize="2,62">
              <v:shape style="position:absolute;left:7601;top:-63;width:2;height:62" coordorigin="7601,-63" coordsize="0,62" path="m7601,-63l7601,-2e" filled="false" stroked="true" strokeweight=".534703pt" strokecolor="#0080ff">
                <v:path arrowok="t"/>
              </v:shape>
            </v:group>
            <v:group style="position:absolute;left:7174;top:-63;width:2;height:62" coordorigin="7174,-63" coordsize="2,62">
              <v:shape style="position:absolute;left:7174;top:-63;width:2;height:62" coordorigin="7174,-63" coordsize="0,62" path="m7174,-63l7174,-2e" filled="false" stroked="true" strokeweight=".410925pt" strokecolor="#0080ff">
                <v:path arrowok="t"/>
              </v:shape>
            </v:group>
            <v:group style="position:absolute;left:8088;top:-63;width:2;height:62" coordorigin="8088,-63" coordsize="2,62">
              <v:shape style="position:absolute;left:8088;top:-63;width:2;height:62" coordorigin="8088,-63" coordsize="0,62" path="m8088,-2l8088,-63e" filled="false" stroked="true" strokeweight=".371318pt" strokecolor="#0080ff">
                <v:path arrowok="t"/>
              </v:shape>
            </v:group>
            <v:group style="position:absolute;left:6897;top:-63;width:2;height:62" coordorigin="6897,-63" coordsize="2,62">
              <v:shape style="position:absolute;left:6897;top:-63;width:2;height:62" coordorigin="6897,-63" coordsize="0,62" path="m6897,-63l6897,-2e" filled="false" stroked="true" strokeweight=".425777pt" strokecolor="#0080ff">
                <v:path arrowok="t"/>
              </v:shape>
            </v:group>
            <v:group style="position:absolute;left:7738;top:-63;width:2;height:62" coordorigin="7738,-63" coordsize="2,62">
              <v:shape style="position:absolute;left:7738;top:-63;width:2;height:62" coordorigin="7738,-63" coordsize="0,62" path="m7738,-63l7738,-2e" filled="false" stroked="true" strokeweight=".46537pt" strokecolor="#0080ff">
                <v:path arrowok="t"/>
              </v:shape>
            </v:group>
            <v:group style="position:absolute;left:6925;top:-63;width:2;height:62" coordorigin="6925,-63" coordsize="2,62">
              <v:shape style="position:absolute;left:6925;top:-63;width:2;height:62" coordorigin="6925,-63" coordsize="0,62" path="m6925,-63l6925,-2e" filled="false" stroked="true" strokeweight=".504993pt" strokecolor="#0080ff">
                <v:path arrowok="t"/>
              </v:shape>
            </v:group>
            <v:group style="position:absolute;left:7963;top:-63;width:2;height:62" coordorigin="7963,-63" coordsize="2,62">
              <v:shape style="position:absolute;left:7963;top:-63;width:2;height:62" coordorigin="7963,-63" coordsize="0,62" path="m7963,-63l7963,-2e" filled="false" stroked="true" strokeweight=".425777pt" strokecolor="#0080ff">
                <v:path arrowok="t"/>
              </v:shape>
            </v:group>
            <v:group style="position:absolute;left:7206;top:-63;width:2;height:62" coordorigin="7206,-63" coordsize="2,62">
              <v:shape style="position:absolute;left:7206;top:-63;width:2;height:62" coordorigin="7206,-63" coordsize="0,62" path="m7206,-63l7206,-2e" filled="false" stroked="true" strokeweight=".371318pt" strokecolor="#0080ff">
                <v:path arrowok="t"/>
              </v:shape>
            </v:group>
            <v:group style="position:absolute;left:7150;top:-63;width:2;height:62" coordorigin="7150,-63" coordsize="2,62">
              <v:shape style="position:absolute;left:7150;top:-63;width:2;height:62" coordorigin="7150,-63" coordsize="0,62" path="m7150,-63l7150,-2e" filled="false" stroked="true" strokeweight=".391121pt" strokecolor="#0080ff">
                <v:path arrowok="t"/>
              </v:shape>
            </v:group>
            <v:group style="position:absolute;left:7418;top:-63;width:2;height:62" coordorigin="7418,-63" coordsize="2,62">
              <v:shape style="position:absolute;left:7418;top:-63;width:2;height:62" coordorigin="7418,-63" coordsize="0,62" path="m7418,-63l7418,-2e" filled="false" stroked="true" strokeweight=".455483pt" strokecolor="#0080ff">
                <v:path arrowok="t"/>
              </v:shape>
            </v:group>
            <v:group style="position:absolute;left:7480;top:-63;width:2;height:62" coordorigin="7480,-63" coordsize="2,62">
              <v:shape style="position:absolute;left:7480;top:-63;width:2;height:62" coordorigin="7480,-63" coordsize="0,62" path="m7480,-63l7480,-2e" filled="false" stroked="true" strokeweight=".470344pt" strokecolor="#0080ff">
                <v:path arrowok="t"/>
              </v:shape>
            </v:group>
            <v:group style="position:absolute;left:7592;top:-63;width:2;height:62" coordorigin="7592,-63" coordsize="2,62">
              <v:shape style="position:absolute;left:7592;top:-63;width:2;height:62" coordorigin="7592,-63" coordsize="0,62" path="m7592,-63l7592,-2e" filled="false" stroked="true" strokeweight=".435679pt" strokecolor="#0080ff">
                <v:path arrowok="t"/>
              </v:shape>
            </v:group>
            <v:group style="position:absolute;left:7367;top:-63;width:2;height:62" coordorigin="7367,-63" coordsize="2,62">
              <v:shape style="position:absolute;left:7367;top:-63;width:2;height:62" coordorigin="7367,-63" coordsize="0,62" path="m7367,-2l7367,-63e" filled="false" stroked="true" strokeweight=".371318pt" strokecolor="#0080ff">
                <v:path arrowok="t"/>
              </v:shape>
            </v:group>
            <v:group style="position:absolute;left:7229;top:-63;width:2;height:62" coordorigin="7229,-63" coordsize="2,62">
              <v:shape style="position:absolute;left:7229;top:-63;width:2;height:62" coordorigin="7229,-63" coordsize="0,62" path="m7229,-63l7229,-2e" filled="false" stroked="true" strokeweight=".381215pt" strokecolor="#0080ff">
                <v:path arrowok="t"/>
              </v:shape>
            </v:group>
            <v:group style="position:absolute;left:7451;top:-63;width:2;height:62" coordorigin="7451,-63" coordsize="2,62">
              <v:shape style="position:absolute;left:7451;top:-63;width:2;height:62" coordorigin="7451,-63" coordsize="0,62" path="m7451,-63l7451,-2e" filled="false" stroked="true" strokeweight=".420847pt" strokecolor="#0080ff">
                <v:path arrowok="t"/>
              </v:shape>
            </v:group>
            <v:group style="position:absolute;left:7681;top:-63;width:2;height:62" coordorigin="7681,-63" coordsize="2,62">
              <v:shape style="position:absolute;left:7681;top:-63;width:2;height:62" coordorigin="7681,-63" coordsize="0,62" path="m7681,-2l7681,-63e" filled="false" stroked="true" strokeweight=".371318pt" strokecolor="#0080ff">
                <v:path arrowok="t"/>
              </v:shape>
            </v:group>
            <v:group style="position:absolute;left:6941;top:-63;width:2;height:62" coordorigin="6941,-63" coordsize="2,62">
              <v:shape style="position:absolute;left:6941;top:-63;width:2;height:62" coordorigin="6941,-63" coordsize="0,62" path="m6941,-63l6941,-2e" filled="false" stroked="true" strokeweight=".420827pt" strokecolor="#0080ff">
                <v:path arrowok="t"/>
              </v:shape>
            </v:group>
            <v:group style="position:absolute;left:7125;top:-63;width:2;height:62" coordorigin="7125,-63" coordsize="2,62">
              <v:shape style="position:absolute;left:7125;top:-63;width:2;height:62" coordorigin="7125,-63" coordsize="0,62" path="m7125,-63l7125,-2e" filled="false" stroked="true" strokeweight=".38617pt" strokecolor="#0080ff">
                <v:path arrowok="t"/>
              </v:shape>
            </v:group>
            <v:group style="position:absolute;left:7490;top:-63;width:2;height:62" coordorigin="7490,-63" coordsize="2,62">
              <v:shape style="position:absolute;left:7490;top:-63;width:2;height:62" coordorigin="7490,-63" coordsize="0,62" path="m7490,-63l7490,-2e" filled="false" stroked="true" strokeweight=".450537pt" strokecolor="#0080ff">
                <v:path arrowok="t"/>
              </v:shape>
            </v:group>
            <v:group style="position:absolute;left:7691;top:-63;width:2;height:62" coordorigin="7691,-63" coordsize="2,62">
              <v:shape style="position:absolute;left:7691;top:-63;width:2;height:62" coordorigin="7691,-63" coordsize="0,62" path="m7691,-2l7691,-63e" filled="false" stroked="true" strokeweight=".371318pt" strokecolor="#0080ff">
                <v:path arrowok="t"/>
              </v:shape>
            </v:group>
            <v:group style="position:absolute;left:7866;top:-63;width:2;height:62" coordorigin="7866,-63" coordsize="2,62">
              <v:shape style="position:absolute;left:7866;top:-63;width:2;height:62" coordorigin="7866,-63" coordsize="0,62" path="m7866,-63l7866,-2e" filled="false" stroked="true" strokeweight=".460434pt" strokecolor="#0080ff">
                <v:path arrowok="t"/>
              </v:shape>
            </v:group>
            <v:group style="position:absolute;left:7287;top:-63;width:2;height:62" coordorigin="7287,-63" coordsize="2,62">
              <v:shape style="position:absolute;left:7287;top:-63;width:2;height:62" coordorigin="7287,-63" coordsize="0,62" path="m7287,-2l7287,-63e" filled="false" stroked="true" strokeweight=".371318pt" strokecolor="#0080ff">
                <v:path arrowok="t"/>
              </v:shape>
            </v:group>
            <v:group style="position:absolute;left:7813;top:-63;width:2;height:62" coordorigin="7813,-63" coordsize="2,62">
              <v:shape style="position:absolute;left:7813;top:-63;width:2;height:62" coordorigin="7813,-63" coordsize="0,62" path="m7813,-2l7813,-63e" filled="false" stroked="true" strokeweight=".371318pt" strokecolor="#0080ff">
                <v:path arrowok="t"/>
              </v:shape>
            </v:group>
            <v:group style="position:absolute;left:7047;top:-63;width:2;height:62" coordorigin="7047,-63" coordsize="2,62">
              <v:shape style="position:absolute;left:7047;top:-63;width:2;height:62" coordorigin="7047,-63" coordsize="0,62" path="m7047,-2l7047,-63e" filled="false" stroked="true" strokeweight=".371318pt" strokecolor="#0080ff">
                <v:path arrowok="t"/>
              </v:shape>
            </v:group>
            <v:group style="position:absolute;left:7646;top:-63;width:2;height:62" coordorigin="7646,-63" coordsize="2,62">
              <v:shape style="position:absolute;left:7646;top:-63;width:2;height:62" coordorigin="7646,-63" coordsize="0,62" path="m7646,-2l7646,-63e" filled="false" stroked="true" strokeweight=".371318pt" strokecolor="#0080ff">
                <v:path arrowok="t"/>
              </v:shape>
            </v:group>
            <v:group style="position:absolute;left:7209;top:-63;width:2;height:62" coordorigin="7209,-63" coordsize="2,62">
              <v:shape style="position:absolute;left:7209;top:-63;width:2;height:62" coordorigin="7209,-63" coordsize="0,62" path="m7209,-63l7209,-2e" filled="false" stroked="true" strokeweight=".470314pt" strokecolor="#0080ff">
                <v:path arrowok="t"/>
              </v:shape>
            </v:group>
            <v:group style="position:absolute;left:7605;top:-63;width:2;height:62" coordorigin="7605,-63" coordsize="2,62">
              <v:shape style="position:absolute;left:7605;top:-63;width:2;height:62" coordorigin="7605,-63" coordsize="0,62" path="m7605,-63l7605,-2e" filled="false" stroked="true" strokeweight=".381219pt" strokecolor="#0080ff">
                <v:path arrowok="t"/>
              </v:shape>
            </v:group>
            <v:group style="position:absolute;left:7952;top:-63;width:2;height:62" coordorigin="7952,-63" coordsize="2,62">
              <v:shape style="position:absolute;left:7952;top:-63;width:2;height:62" coordorigin="7952,-63" coordsize="0,62" path="m7952,-63l7952,-2e" filled="false" stroked="true" strokeweight=".465385pt" strokecolor="#0080ff">
                <v:path arrowok="t"/>
              </v:shape>
            </v:group>
            <v:group style="position:absolute;left:6886;top:-63;width:2;height:62" coordorigin="6886,-63" coordsize="2,62">
              <v:shape style="position:absolute;left:6886;top:-63;width:2;height:62" coordorigin="6886,-63" coordsize="0,62" path="m6886,-63l6886,-2e" filled="false" stroked="true" strokeweight=".401023pt" strokecolor="#0080ff">
                <v:path arrowok="t"/>
              </v:shape>
            </v:group>
            <v:group style="position:absolute;left:7803;top:-63;width:2;height:62" coordorigin="7803,-63" coordsize="2,62">
              <v:shape style="position:absolute;left:7803;top:-63;width:2;height:62" coordorigin="7803,-63" coordsize="0,62" path="m7803,-2l7803,-63e" filled="false" stroked="true" strokeweight=".371318pt" strokecolor="#0080ff">
                <v:path arrowok="t"/>
              </v:shape>
            </v:group>
            <v:group style="position:absolute;left:6658;top:-63;width:2;height:62" coordorigin="6658,-63" coordsize="2,62">
              <v:shape style="position:absolute;left:6658;top:-63;width:2;height:62" coordorigin="6658,-63" coordsize="0,62" path="m6658,-2l6658,-63e" filled="false" stroked="true" strokeweight=".371318pt" strokecolor="#0080ff">
                <v:path arrowok="t"/>
              </v:shape>
            </v:group>
            <v:group style="position:absolute;left:7054;top:-63;width:2;height:62" coordorigin="7054,-63" coordsize="2,62">
              <v:shape style="position:absolute;left:7054;top:-63;width:2;height:62" coordorigin="7054,-63" coordsize="0,62" path="m7054,-63l7054,-2e" filled="false" stroked="true" strokeweight=".435669pt" strokecolor="#0080ff">
                <v:path arrowok="t"/>
              </v:shape>
            </v:group>
            <v:group style="position:absolute;left:6927;top:-63;width:2;height:62" coordorigin="6927,-63" coordsize="2,62">
              <v:shape style="position:absolute;left:6927;top:-63;width:2;height:62" coordorigin="6927,-63" coordsize="0,62" path="m6927,-63l6927,-2e" filled="false" stroked="true" strokeweight=".401023pt" strokecolor="#0080ff">
                <v:path arrowok="t"/>
              </v:shape>
            </v:group>
            <v:group style="position:absolute;left:8204;top:-63;width:2;height:62" coordorigin="8204,-63" coordsize="2,62">
              <v:shape style="position:absolute;left:8204;top:-63;width:2;height:62" coordorigin="8204,-63" coordsize="0,62" path="m8204,-63l8204,-2e" filled="false" stroked="true" strokeweight=".475301pt" strokecolor="#0080ff">
                <v:path arrowok="t"/>
              </v:shape>
            </v:group>
            <v:group style="position:absolute;left:8164;top:-63;width:2;height:62" coordorigin="8164,-63" coordsize="2,62">
              <v:shape style="position:absolute;left:8164;top:-63;width:2;height:62" coordorigin="8164,-63" coordsize="0,62" path="m8164,-2l8164,-63e" filled="false" stroked="true" strokeweight=".371318pt" strokecolor="#0080ff">
                <v:path arrowok="t"/>
              </v:shape>
            </v:group>
            <v:group style="position:absolute;left:7612;top:-63;width:2;height:62" coordorigin="7612,-63" coordsize="2,62">
              <v:shape style="position:absolute;left:7612;top:-63;width:2;height:62" coordorigin="7612,-63" coordsize="0,62" path="m7612,-63l7612,-2e" filled="false" stroked="true" strokeweight=".430719pt" strokecolor="#0080ff">
                <v:path arrowok="t"/>
              </v:shape>
            </v:group>
            <v:group style="position:absolute;left:7594;top:-63;width:2;height:62" coordorigin="7594,-63" coordsize="2,62">
              <v:shape style="position:absolute;left:7594;top:-63;width:2;height:62" coordorigin="7594,-63" coordsize="0,62" path="m7594,-63l7594,-2e" filled="false" stroked="true" strokeweight=".470338pt" strokecolor="#0080ff">
                <v:path arrowok="t"/>
              </v:shape>
            </v:group>
            <v:group style="position:absolute;left:8185;top:-63;width:2;height:62" coordorigin="8185,-63" coordsize="2,62">
              <v:shape style="position:absolute;left:8185;top:-63;width:2;height:62" coordorigin="8185,-63" coordsize="0,62" path="m8185,-63l8185,-2e" filled="false" stroked="true" strokeweight=".381219pt" strokecolor="#0080ff">
                <v:path arrowok="t"/>
              </v:shape>
            </v:group>
            <v:group style="position:absolute;left:8172;top:-63;width:2;height:62" coordorigin="8172,-63" coordsize="2,62">
              <v:shape style="position:absolute;left:8172;top:-63;width:2;height:62" coordorigin="8172,-63" coordsize="0,62" path="m8172,-2l8172,-63e" filled="false" stroked="true" strokeweight=".371318pt" strokecolor="#0080ff">
                <v:path arrowok="t"/>
              </v:shape>
            </v:group>
            <v:group style="position:absolute;left:7091;top:-63;width:2;height:62" coordorigin="7091,-63" coordsize="2,62">
              <v:shape style="position:absolute;left:7091;top:-63;width:2;height:62" coordorigin="7091,-63" coordsize="0,62" path="m7091,-63l7091,-2e" filled="false" stroked="true" strokeweight=".425777pt" strokecolor="#0080ff">
                <v:path arrowok="t"/>
              </v:shape>
            </v:group>
            <v:group style="position:absolute;left:7575;top:-63;width:2;height:62" coordorigin="7575,-63" coordsize="2,62">
              <v:shape style="position:absolute;left:7575;top:-63;width:2;height:62" coordorigin="7575,-63" coordsize="0,62" path="m7575,-63l7575,-2e" filled="false" stroked="true" strokeweight=".470336pt" strokecolor="#0080ff">
                <v:path arrowok="t"/>
              </v:shape>
            </v:group>
            <v:group style="position:absolute;left:7388;top:-63;width:2;height:62" coordorigin="7388,-63" coordsize="2,62">
              <v:shape style="position:absolute;left:7388;top:-63;width:2;height:62" coordorigin="7388,-63" coordsize="0,62" path="m7388,-63l7388,-2e" filled="false" stroked="true" strokeweight=".465385pt" strokecolor="#0080ff">
                <v:path arrowok="t"/>
              </v:shape>
            </v:group>
            <v:group style="position:absolute;left:7297;top:-63;width:2;height:62" coordorigin="7297,-63" coordsize="2,62">
              <v:shape style="position:absolute;left:7297;top:-63;width:2;height:62" coordorigin="7297,-63" coordsize="0,62" path="m7297,-2l7297,-63e" filled="false" stroked="true" strokeweight=".371318pt" strokecolor="#0080ff">
                <v:path arrowok="t"/>
              </v:shape>
            </v:group>
            <v:group style="position:absolute;left:8231;top:-63;width:2;height:62" coordorigin="8231,-63" coordsize="2,62">
              <v:shape style="position:absolute;left:8231;top:-63;width:2;height:62" coordorigin="8231,-63" coordsize="0,62" path="m8231,-2l8231,-63e" filled="false" stroked="true" strokeweight=".371318pt" strokecolor="#0080ff">
                <v:path arrowok="t"/>
              </v:shape>
            </v:group>
            <v:group style="position:absolute;left:7659;top:-63;width:2;height:62" coordorigin="7659,-63" coordsize="2,62">
              <v:shape style="position:absolute;left:7659;top:-63;width:2;height:62" coordorigin="7659,-63" coordsize="0,62" path="m7659,-63l7659,-2e" filled="false" stroked="true" strokeweight=".391121pt" strokecolor="#0080ff">
                <v:path arrowok="t"/>
              </v:shape>
            </v:group>
            <v:group style="position:absolute;left:7147;top:-63;width:2;height:62" coordorigin="7147,-63" coordsize="2,62">
              <v:shape style="position:absolute;left:7147;top:-63;width:2;height:62" coordorigin="7147,-63" coordsize="0,62" path="m7147,-63l7147,-2e" filled="false" stroked="true" strokeweight=".450523pt" strokecolor="#0080ff">
                <v:path arrowok="t"/>
              </v:shape>
            </v:group>
            <v:group style="position:absolute;left:7063;top:-63;width:2;height:62" coordorigin="7063,-63" coordsize="2,62">
              <v:shape style="position:absolute;left:7063;top:-63;width:2;height:62" coordorigin="7063,-63" coordsize="0,62" path="m7063,-63l7063,-2e" filled="false" stroked="true" strokeweight=".500028pt" strokecolor="#0080ff">
                <v:path arrowok="t"/>
              </v:shape>
            </v:group>
            <v:group style="position:absolute;left:7310;top:-63;width:2;height:62" coordorigin="7310,-63" coordsize="2,62">
              <v:shape style="position:absolute;left:7310;top:-63;width:2;height:62" coordorigin="7310,-63" coordsize="0,62" path="m7310,-63l7310,-2e" filled="false" stroked="true" strokeweight=".50005pt" strokecolor="#0080ff">
                <v:path arrowok="t"/>
              </v:shape>
            </v:group>
            <v:group style="position:absolute;left:7243;top:-63;width:2;height:62" coordorigin="7243,-63" coordsize="2,62">
              <v:shape style="position:absolute;left:7243;top:-63;width:2;height:62" coordorigin="7243,-63" coordsize="0,62" path="m7243,-63l7243,-2e" filled="false" stroked="true" strokeweight=".445581pt" strokecolor="#0080ff">
                <v:path arrowok="t"/>
              </v:shape>
            </v:group>
            <v:group style="position:absolute;left:7278;top:-63;width:2;height:62" coordorigin="7278,-63" coordsize="2,62">
              <v:shape style="position:absolute;left:7278;top:-63;width:2;height:62" coordorigin="7278,-63" coordsize="0,62" path="m7278,-2l7278,-63e" filled="false" stroked="true" strokeweight=".371318pt" strokecolor="#0080ff">
                <v:path arrowok="t"/>
              </v:shape>
            </v:group>
            <v:group style="position:absolute;left:7632;top:-63;width:2;height:62" coordorigin="7632,-63" coordsize="2,62">
              <v:shape style="position:absolute;left:7632;top:-63;width:2;height:62" coordorigin="7632,-63" coordsize="0,62" path="m7632,-63l7632,-2e" filled="false" stroked="true" strokeweight=".425765pt" strokecolor="#0080ff">
                <v:path arrowok="t"/>
              </v:shape>
            </v:group>
            <v:group style="position:absolute;left:7889;top:-63;width:2;height:62" coordorigin="7889,-63" coordsize="2,62">
              <v:shape style="position:absolute;left:7889;top:-63;width:2;height:62" coordorigin="7889,-63" coordsize="0,62" path="m7889,-63l7889,-2e" filled="false" stroked="true" strokeweight=".376268pt" strokecolor="#0080ff">
                <v:path arrowok="t"/>
              </v:shape>
            </v:group>
            <v:group style="position:absolute;left:7955;top:-63;width:2;height:62" coordorigin="7955,-63" coordsize="2,62">
              <v:shape style="position:absolute;left:7955;top:-63;width:2;height:62" coordorigin="7955,-63" coordsize="0,62" path="m7955,-2l7955,-63e" filled="false" stroked="true" strokeweight=".371318pt" strokecolor="#0080ff">
                <v:path arrowok="t"/>
              </v:shape>
            </v:group>
            <v:group style="position:absolute;left:7001;top:-63;width:2;height:62" coordorigin="7001,-63" coordsize="2,62">
              <v:shape style="position:absolute;left:7001;top:-63;width:2;height:62" coordorigin="7001,-63" coordsize="0,62" path="m7001,-2l7001,-63e" filled="false" stroked="true" strokeweight=".371318pt" strokecolor="#0080ff">
                <v:path arrowok="t"/>
              </v:shape>
            </v:group>
            <v:group style="position:absolute;left:7445;top:-63;width:2;height:62" coordorigin="7445,-63" coordsize="2,62">
              <v:shape style="position:absolute;left:7445;top:-63;width:2;height:62" coordorigin="7445,-63" coordsize="0,62" path="m7445,-2l7445,-63e" filled="false" stroked="true" strokeweight=".371318pt" strokecolor="#0080ff">
                <v:path arrowok="t"/>
              </v:shape>
            </v:group>
            <v:group style="position:absolute;left:7539;top:-63;width:2;height:62" coordorigin="7539,-63" coordsize="2,62">
              <v:shape style="position:absolute;left:7539;top:-63;width:2;height:62" coordorigin="7539,-63" coordsize="0,62" path="m7539,-63l7539,-2e" filled="false" stroked="true" strokeweight=".450518pt" strokecolor="#0080ff">
                <v:path arrowok="t"/>
              </v:shape>
            </v:group>
            <v:group style="position:absolute;left:7181;top:-63;width:2;height:62" coordorigin="7181,-63" coordsize="2,62">
              <v:shape style="position:absolute;left:7181;top:-63;width:2;height:62" coordorigin="7181,-63" coordsize="0,62" path="m7181,-63l7181,-2e" filled="false" stroked="true" strokeweight=".485182pt" strokecolor="#0080ff">
                <v:path arrowok="t"/>
              </v:shape>
            </v:group>
            <v:group style="position:absolute;left:7346;top:-63;width:2;height:62" coordorigin="7346,-63" coordsize="2,62">
              <v:shape style="position:absolute;left:7346;top:-63;width:2;height:62" coordorigin="7346,-63" coordsize="0,62" path="m7346,-63l7346,-2e" filled="false" stroked="true" strokeweight=".455493pt" strokecolor="#0080ff">
                <v:path arrowok="t"/>
              </v:shape>
            </v:group>
            <v:group style="position:absolute;left:7999;top:-63;width:2;height:62" coordorigin="7999,-63" coordsize="2,62">
              <v:shape style="position:absolute;left:7999;top:-63;width:2;height:62" coordorigin="7999,-63" coordsize="0,62" path="m7999,-63l7999,-2e" filled="false" stroked="true" strokeweight=".460434pt" strokecolor="#0080ff">
                <v:path arrowok="t"/>
              </v:shape>
            </v:group>
            <v:group style="position:absolute;left:7044;top:-63;width:2;height:62" coordorigin="7044,-63" coordsize="2,62">
              <v:shape style="position:absolute;left:7044;top:-63;width:2;height:62" coordorigin="7044,-63" coordsize="0,62" path="m7044,-63l7044,-2e" filled="false" stroked="true" strokeweight=".410925pt" strokecolor="#0080ff">
                <v:path arrowok="t"/>
              </v:shape>
            </v:group>
            <v:group style="position:absolute;left:7624;top:-63;width:2;height:62" coordorigin="7624,-63" coordsize="2,62">
              <v:shape style="position:absolute;left:7624;top:-63;width:2;height:62" coordorigin="7624,-63" coordsize="0,62" path="m7624,-63l7624,-2e" filled="false" stroked="true" strokeweight=".401028pt" strokecolor="#0080ff">
                <v:path arrowok="t"/>
              </v:shape>
            </v:group>
            <v:group style="position:absolute;left:7541;top:-63;width:2;height:62" coordorigin="7541,-63" coordsize="2,62">
              <v:shape style="position:absolute;left:7541;top:-63;width:2;height:62" coordorigin="7541,-63" coordsize="0,62" path="m7541,-63l7541,-2e" filled="false" stroked="true" strokeweight=".38121pt" strokecolor="#0080ff">
                <v:path arrowok="t"/>
              </v:shape>
            </v:group>
            <v:group style="position:absolute;left:8155;top:-63;width:2;height:62" coordorigin="8155,-63" coordsize="2,62">
              <v:shape style="position:absolute;left:8155;top:-63;width:2;height:62" coordorigin="8155,-63" coordsize="0,62" path="m8155,-63l8155,-2e" filled="false" stroked="true" strokeweight=".39606pt" strokecolor="#0080ff">
                <v:path arrowok="t"/>
              </v:shape>
            </v:group>
            <v:group style="position:absolute;left:7029;top:-63;width:2;height:62" coordorigin="7029,-63" coordsize="2,62">
              <v:shape style="position:absolute;left:7029;top:-63;width:2;height:62" coordorigin="7029,-63" coordsize="0,62" path="m7029,-63l7029,-2e" filled="false" stroked="true" strokeweight=".386167pt" strokecolor="#0080ff">
                <v:path arrowok="t"/>
              </v:shape>
            </v:group>
            <v:group style="position:absolute;left:7556;top:-63;width:2;height:62" coordorigin="7556,-63" coordsize="2,62">
              <v:shape style="position:absolute;left:7556;top:-63;width:2;height:62" coordorigin="7556,-63" coordsize="0,62" path="m7556,-63l7556,-2e" filled="false" stroked="true" strokeweight=".371318pt" strokecolor="#0080ff">
                <v:path arrowok="t"/>
              </v:shape>
            </v:group>
            <v:group style="position:absolute;left:7989;top:-63;width:2;height:62" coordorigin="7989,-63" coordsize="2,62">
              <v:shape style="position:absolute;left:7989;top:-63;width:2;height:62" coordorigin="7989,-63" coordsize="0,62" path="m7989,-63l7989,-2e" filled="false" stroked="true" strokeweight=".376268pt" strokecolor="#0080ff">
                <v:path arrowok="t"/>
              </v:shape>
            </v:group>
            <v:group style="position:absolute;left:6742;top:-63;width:2;height:62" coordorigin="6742,-63" coordsize="2,62">
              <v:shape style="position:absolute;left:6742;top:-63;width:2;height:62" coordorigin="6742,-63" coordsize="0,62" path="m6742,-2l6742,-63e" filled="false" stroked="true" strokeweight=".371318pt" strokecolor="#0080ff">
                <v:path arrowok="t"/>
              </v:shape>
            </v:group>
            <v:group style="position:absolute;left:7429;top:-63;width:2;height:62" coordorigin="7429,-63" coordsize="2,62">
              <v:shape style="position:absolute;left:7429;top:-63;width:2;height:62" coordorigin="7429,-63" coordsize="0,62" path="m7429,-63l7429,-2e" filled="false" stroked="true" strokeweight=".376268pt" strokecolor="#0080ff">
                <v:path arrowok="t"/>
              </v:shape>
            </v:group>
            <v:group style="position:absolute;left:7457;top:-63;width:2;height:62" coordorigin="7457,-63" coordsize="2,62">
              <v:shape style="position:absolute;left:7457;top:-63;width:2;height:62" coordorigin="7457,-63" coordsize="0,62" path="m7457,-63l7457,-2e" filled="false" stroked="true" strokeweight=".391117pt" strokecolor="#0080ff">
                <v:path arrowok="t"/>
              </v:shape>
            </v:group>
            <v:group style="position:absolute;left:7474;top:-63;width:2;height:62" coordorigin="7474,-63" coordsize="2,62">
              <v:shape style="position:absolute;left:7474;top:-63;width:2;height:62" coordorigin="7474,-63" coordsize="0,62" path="m7474,-63l7474,-2e" filled="false" stroked="true" strokeweight=".376268pt" strokecolor="#0080ff">
                <v:path arrowok="t"/>
              </v:shape>
            </v:group>
            <v:group style="position:absolute;left:7807;top:-63;width:2;height:62" coordorigin="7807,-63" coordsize="2,62">
              <v:shape style="position:absolute;left:7807;top:-63;width:2;height:62" coordorigin="7807,-63" coordsize="0,62" path="m7807,-2l7807,-63e" filled="false" stroked="true" strokeweight=".371318pt" strokecolor="#0080ff">
                <v:path arrowok="t"/>
              </v:shape>
            </v:group>
            <v:group style="position:absolute;left:6969;top:-63;width:2;height:62" coordorigin="6969,-63" coordsize="2,62">
              <v:shape style="position:absolute;left:6969;top:-63;width:2;height:62" coordorigin="6969,-63" coordsize="0,62" path="m6969,-63l6969,-2e" filled="false" stroked="true" strokeweight=".415876pt" strokecolor="#0080ff">
                <v:path arrowok="t"/>
              </v:shape>
            </v:group>
            <v:group style="position:absolute;left:6917;top:-63;width:2;height:62" coordorigin="6917,-63" coordsize="2,62">
              <v:shape style="position:absolute;left:6917;top:-63;width:2;height:62" coordorigin="6917,-63" coordsize="0,62" path="m6917,-2l6917,-63e" filled="false" stroked="true" strokeweight=".371318pt" strokecolor="#0080ff">
                <v:path arrowok="t"/>
              </v:shape>
            </v:group>
            <v:group style="position:absolute;left:7789;top:-63;width:2;height:62" coordorigin="7789,-63" coordsize="2,62">
              <v:shape style="position:absolute;left:7789;top:-63;width:2;height:62" coordorigin="7789,-63" coordsize="0,62" path="m7789,-63l7789,-2e" filled="false" stroked="true" strokeweight=".425777pt" strokecolor="#0080ff">
                <v:path arrowok="t"/>
              </v:shape>
            </v:group>
            <v:group style="position:absolute;left:7219;top:-63;width:2;height:62" coordorigin="7219,-63" coordsize="2,62">
              <v:shape style="position:absolute;left:7219;top:-63;width:2;height:62" coordorigin="7219,-63" coordsize="0,62" path="m7219,-2l7219,-63e" filled="false" stroked="true" strokeweight=".371318pt" strokecolor="#0080ff">
                <v:path arrowok="t"/>
              </v:shape>
            </v:group>
            <v:group style="position:absolute;left:6961;top:-63;width:2;height:62" coordorigin="6961,-63" coordsize="2,62">
              <v:shape style="position:absolute;left:6961;top:-63;width:2;height:62" coordorigin="6961,-63" coordsize="0,62" path="m6961,-63l6961,-2e" filled="false" stroked="true" strokeweight=".460434pt" strokecolor="#0080ff">
                <v:path arrowok="t"/>
              </v:shape>
            </v:group>
            <v:group style="position:absolute;left:7107;top:-63;width:2;height:62" coordorigin="7107,-63" coordsize="2,62">
              <v:shape style="position:absolute;left:7107;top:-63;width:2;height:62" coordorigin="7107,-63" coordsize="0,62" path="m7107,-63l7107,-2e" filled="false" stroked="true" strokeweight=".440647pt" strokecolor="#0080ff">
                <v:path arrowok="t"/>
              </v:shape>
            </v:group>
            <v:group style="position:absolute;left:7597;top:-63;width:2;height:62" coordorigin="7597,-63" coordsize="2,62">
              <v:shape style="position:absolute;left:7597;top:-63;width:2;height:62" coordorigin="7597,-63" coordsize="0,62" path="m7597,-63l7597,-2e" filled="false" stroked="true" strokeweight=".425777pt" strokecolor="#0080ff">
                <v:path arrowok="t"/>
              </v:shape>
            </v:group>
            <v:group style="position:absolute;left:7352;top:-63;width:2;height:62" coordorigin="7352,-63" coordsize="2,62">
              <v:shape style="position:absolute;left:7352;top:-63;width:2;height:62" coordorigin="7352,-63" coordsize="0,62" path="m7352,-63l7352,-2e" filled="false" stroked="true" strokeweight=".475279pt" strokecolor="#0080ff">
                <v:path arrowok="t"/>
              </v:shape>
            </v:group>
            <v:group style="position:absolute;left:8020;top:-63;width:2;height:62" coordorigin="8020,-63" coordsize="2,62">
              <v:shape style="position:absolute;left:8020;top:-63;width:2;height:62" coordorigin="8020,-63" coordsize="0,62" path="m8020,-2l8020,-63e" filled="false" stroked="true" strokeweight=".371318pt" strokecolor="#0080ff">
                <v:path arrowok="t"/>
              </v:shape>
            </v:group>
            <v:group style="position:absolute;left:8207;top:-63;width:2;height:62" coordorigin="8207,-63" coordsize="2,62">
              <v:shape style="position:absolute;left:8207;top:-63;width:2;height:62" coordorigin="8207,-63" coordsize="0,62" path="m8207,-2l8207,-63e" filled="false" stroked="true" strokeweight=".371318pt" strokecolor="#0080ff">
                <v:path arrowok="t"/>
              </v:shape>
            </v:group>
            <v:group style="position:absolute;left:7991;top:-63;width:2;height:62" coordorigin="7991,-63" coordsize="2,62">
              <v:shape style="position:absolute;left:7991;top:-63;width:2;height:62" coordorigin="7991,-63" coordsize="0,62" path="m7991,-2l7991,-63e" filled="false" stroked="true" strokeweight=".371318pt" strokecolor="#0080ff">
                <v:path arrowok="t"/>
              </v:shape>
            </v:group>
            <v:group style="position:absolute;left:6722;top:-63;width:2;height:62" coordorigin="6722,-63" coordsize="2,62">
              <v:shape style="position:absolute;left:6722;top:-63;width:2;height:62" coordorigin="6722,-63" coordsize="0,62" path="m6722,-63l6722,-2e" filled="false" stroked="true" strokeweight=".435679pt" strokecolor="#0080ff">
                <v:path arrowok="t"/>
              </v:shape>
            </v:group>
            <v:group style="position:absolute;left:8139;top:-63;width:2;height:62" coordorigin="8139,-63" coordsize="2,62">
              <v:shape style="position:absolute;left:8139;top:-63;width:2;height:62" coordorigin="8139,-63" coordsize="0,62" path="m8139,-2l8139,-63e" filled="false" stroked="true" strokeweight=".371318pt" strokecolor="#0080ff">
                <v:path arrowok="t"/>
              </v:shape>
            </v:group>
            <v:group style="position:absolute;left:6814;top:-63;width:2;height:62" coordorigin="6814,-63" coordsize="2,62">
              <v:shape style="position:absolute;left:6814;top:-63;width:2;height:62" coordorigin="6814,-63" coordsize="0,62" path="m6814,-2l6814,-63e" filled="false" stroked="true" strokeweight=".371318pt" strokecolor="#0080ff">
                <v:path arrowok="t"/>
              </v:shape>
            </v:group>
            <v:group style="position:absolute;left:7712;top:-63;width:2;height:62" coordorigin="7712,-63" coordsize="2,62">
              <v:shape style="position:absolute;left:7712;top:-63;width:2;height:62" coordorigin="7712,-63" coordsize="0,62" path="m7712,-63l7712,-2e" filled="false" stroked="true" strokeweight=".455506pt" strokecolor="#0080ff">
                <v:path arrowok="t"/>
              </v:shape>
            </v:group>
            <v:group style="position:absolute;left:7819;top:-63;width:2;height:62" coordorigin="7819,-63" coordsize="2,62">
              <v:shape style="position:absolute;left:7819;top:-63;width:2;height:62" coordorigin="7819,-63" coordsize="0,62" path="m7819,-2l7819,-63e" filled="false" stroked="true" strokeweight=".371318pt" strokecolor="#0080ff">
                <v:path arrowok="t"/>
              </v:shape>
            </v:group>
            <v:group style="position:absolute;left:6849;top:-63;width:2;height:62" coordorigin="6849,-63" coordsize="2,62">
              <v:shape style="position:absolute;left:6849;top:-63;width:2;height:62" coordorigin="6849,-63" coordsize="0,62" path="m6849,-2l6849,-63e" filled="false" stroked="true" strokeweight=".371318pt" strokecolor="#0080ff">
                <v:path arrowok="t"/>
              </v:shape>
            </v:group>
            <v:group style="position:absolute;left:6740;top:-63;width:2;height:62" coordorigin="6740,-63" coordsize="2,62">
              <v:shape style="position:absolute;left:6740;top:-63;width:2;height:62" coordorigin="6740,-63" coordsize="0,62" path="m6740,-2l6740,-63e" filled="false" stroked="true" strokeweight=".371318pt" strokecolor="#0080ff">
                <v:path arrowok="t"/>
              </v:shape>
            </v:group>
            <v:group style="position:absolute;left:7777;top:-63;width:2;height:62" coordorigin="7777,-63" coordsize="2,62">
              <v:shape style="position:absolute;left:7777;top:-63;width:2;height:62" coordorigin="7777,-63" coordsize="0,62" path="m7777,-2l7777,-63e" filled="false" stroked="true" strokeweight=".371318pt" strokecolor="#0080ff">
                <v:path arrowok="t"/>
              </v:shape>
            </v:group>
            <v:group style="position:absolute;left:7886;top:-63;width:2;height:62" coordorigin="7886,-63" coordsize="2,62">
              <v:shape style="position:absolute;left:7886;top:-63;width:2;height:62" coordorigin="7886,-63" coordsize="0,62" path="m7886,-2l7886,-63e" filled="false" stroked="true" strokeweight=".371318pt" strokecolor="#0080ff">
                <v:path arrowok="t"/>
              </v:shape>
            </v:group>
            <v:group style="position:absolute;left:7959;top:-63;width:2;height:62" coordorigin="7959,-63" coordsize="2,62">
              <v:shape style="position:absolute;left:7959;top:-63;width:2;height:62" coordorigin="7959,-63" coordsize="0,62" path="m7959,-63l7959,-2e" filled="false" stroked="true" strokeweight=".435671pt" strokecolor="#0080ff">
                <v:path arrowok="t"/>
              </v:shape>
            </v:group>
            <v:group style="position:absolute;left:7650;top:-63;width:2;height:62" coordorigin="7650,-63" coordsize="2,62">
              <v:shape style="position:absolute;left:7650;top:-63;width:2;height:62" coordorigin="7650,-63" coordsize="0,62" path="m7650,-2l7650,-63e" filled="false" stroked="true" strokeweight=".371318pt" strokecolor="#0080ff">
                <v:path arrowok="t"/>
              </v:shape>
            </v:group>
            <v:group style="position:absolute;left:6951;top:-63;width:2;height:62" coordorigin="6951,-63" coordsize="2,62">
              <v:shape style="position:absolute;left:6951;top:-63;width:2;height:62" coordorigin="6951,-63" coordsize="0,62" path="m6951,-63l6951,-2e" filled="false" stroked="true" strokeweight=".465385pt" strokecolor="#0080ff">
                <v:path arrowok="t"/>
              </v:shape>
            </v:group>
            <v:group style="position:absolute;left:6840;top:-63;width:2;height:62" coordorigin="6840,-63" coordsize="2,62">
              <v:shape style="position:absolute;left:6840;top:-63;width:2;height:62" coordorigin="6840,-63" coordsize="0,62" path="m6840,-2l6840,-63e" filled="false" stroked="true" strokeweight=".371318pt" strokecolor="#0080ff">
                <v:path arrowok="t"/>
              </v:shape>
            </v:group>
            <v:group style="position:absolute;left:7875;top:-63;width:2;height:62" coordorigin="7875,-63" coordsize="2,62">
              <v:shape style="position:absolute;left:7875;top:-63;width:2;height:62" coordorigin="7875,-63" coordsize="0,62" path="m7875,-63l7875,-2e" filled="false" stroked="true" strokeweight=".381219pt" strokecolor="#0080ff">
                <v:path arrowok="t"/>
              </v:shape>
            </v:group>
            <v:group style="position:absolute;left:7924;top:-63;width:2;height:62" coordorigin="7924,-63" coordsize="2,62">
              <v:shape style="position:absolute;left:7924;top:-63;width:2;height:62" coordorigin="7924,-63" coordsize="0,62" path="m7924,-2l7924,-63e" filled="false" stroked="true" strokeweight=".371318pt" strokecolor="#0080ff">
                <v:path arrowok="t"/>
              </v:shape>
            </v:group>
            <v:group style="position:absolute;left:6750;top:-63;width:2;height:62" coordorigin="6750,-63" coordsize="2,62">
              <v:shape style="position:absolute;left:6750;top:-63;width:2;height:62" coordorigin="6750,-63" coordsize="0,62" path="m6750,-2l6750,-63e" filled="false" stroked="true" strokeweight=".371318pt" strokecolor="#0080ff">
                <v:path arrowok="t"/>
              </v:shape>
            </v:group>
            <v:group style="position:absolute;left:7138;top:-63;width:2;height:62" coordorigin="7138,-63" coordsize="2,62">
              <v:shape style="position:absolute;left:7138;top:-63;width:2;height:62" coordorigin="7138,-63" coordsize="0,62" path="m7138,-63l7138,-2e" filled="false" stroked="true" strokeweight=".465385pt" strokecolor="#0080ff">
                <v:path arrowok="t"/>
              </v:shape>
            </v:group>
            <v:group style="position:absolute;left:7256;top:-63;width:2;height:62" coordorigin="7256,-63" coordsize="2,62">
              <v:shape style="position:absolute;left:7256;top:-63;width:2;height:62" coordorigin="7256,-63" coordsize="0,62" path="m7256,-63l7256,-2e" filled="false" stroked="true" strokeweight=".410922pt" strokecolor="#0080ff">
                <v:path arrowok="t"/>
              </v:shape>
            </v:group>
            <v:group style="position:absolute;left:7021;top:-63;width:2;height:62" coordorigin="7021,-63" coordsize="2,62">
              <v:shape style="position:absolute;left:7021;top:-63;width:2;height:62" coordorigin="7021,-63" coordsize="0,62" path="m7021,-63l7021,-2e" filled="false" stroked="true" strokeweight=".401023pt" strokecolor="#0080ff">
                <v:path arrowok="t"/>
              </v:shape>
            </v:group>
            <v:group style="position:absolute;left:7038;top:-63;width:2;height:62" coordorigin="7038,-63" coordsize="2,62">
              <v:shape style="position:absolute;left:7038;top:-63;width:2;height:62" coordorigin="7038,-63" coordsize="0,62" path="m7038,-2l7038,-63e" filled="false" stroked="true" strokeweight=".371318pt" strokecolor="#0080ff">
                <v:path arrowok="t"/>
              </v:shape>
            </v:group>
            <v:group style="position:absolute;left:7276;top:-63;width:2;height:62" coordorigin="7276,-63" coordsize="2,62">
              <v:shape style="position:absolute;left:7276;top:-63;width:2;height:62" coordorigin="7276,-63" coordsize="0,62" path="m7276,-2l7276,-63e" filled="false" stroked="true" strokeweight=".371318pt" strokecolor="#0080ff">
                <v:path arrowok="t"/>
              </v:shape>
            </v:group>
            <v:group style="position:absolute;left:7734;top:-63;width:2;height:62" coordorigin="7734,-63" coordsize="2,62">
              <v:shape style="position:absolute;left:7734;top:-63;width:2;height:62" coordorigin="7734,-63" coordsize="0,62" path="m7734,-2l7734,-63e" filled="false" stroked="true" strokeweight=".371318pt" strokecolor="#0080ff">
                <v:path arrowok="t"/>
              </v:shape>
            </v:group>
            <v:group style="position:absolute;left:7357;top:-63;width:2;height:62" coordorigin="7357,-63" coordsize="2,62">
              <v:shape style="position:absolute;left:7357;top:-63;width:2;height:62" coordorigin="7357,-63" coordsize="0,62" path="m7357,-63l7357,-2e" filled="false" stroked="true" strokeweight=".465387pt" strokecolor="#0080ff">
                <v:path arrowok="t"/>
              </v:shape>
            </v:group>
            <v:group style="position:absolute;left:8065;top:-63;width:2;height:62" coordorigin="8065,-63" coordsize="2,62">
              <v:shape style="position:absolute;left:8065;top:-63;width:2;height:62" coordorigin="8065,-63" coordsize="0,62" path="m8065,-2l8065,-63e" filled="false" stroked="true" strokeweight=".371318pt" strokecolor="#0080ff">
                <v:path arrowok="t"/>
              </v:shape>
            </v:group>
            <v:group style="position:absolute;left:7405;top:-63;width:2;height:62" coordorigin="7405,-63" coordsize="2,62">
              <v:shape style="position:absolute;left:7405;top:-63;width:2;height:62" coordorigin="7405,-63" coordsize="0,62" path="m7405,-63l7405,-2e" filled="false" stroked="true" strokeweight=".381219pt" strokecolor="#0080ff">
                <v:path arrowok="t"/>
              </v:shape>
            </v:group>
            <v:group style="position:absolute;left:7249;top:-63;width:2;height:62" coordorigin="7249,-63" coordsize="2,62">
              <v:shape style="position:absolute;left:7249;top:-63;width:2;height:62" coordorigin="7249,-63" coordsize="0,62" path="m7249,-2l7249,-63e" filled="false" stroked="true" strokeweight=".371318pt" strokecolor="#0080ff">
                <v:path arrowok="t"/>
              </v:shape>
            </v:group>
            <v:group style="position:absolute;left:7900;top:-63;width:2;height:62" coordorigin="7900,-63" coordsize="2,62">
              <v:shape style="position:absolute;left:7900;top:-63;width:2;height:62" coordorigin="7900,-63" coordsize="0,62" path="m7900,-2l7900,-63e" filled="false" stroked="true" strokeweight=".371318pt" strokecolor="#0080ff">
                <v:path arrowok="t"/>
              </v:shape>
            </v:group>
            <v:group style="position:absolute;left:7622;top:-63;width:2;height:62" coordorigin="7622,-63" coordsize="2,62">
              <v:shape style="position:absolute;left:7622;top:-63;width:2;height:62" coordorigin="7622,-63" coordsize="0,62" path="m7622,-2l7622,-63e" filled="false" stroked="true" strokeweight=".371318pt" strokecolor="#0080ff">
                <v:path arrowok="t"/>
              </v:shape>
            </v:group>
            <v:group style="position:absolute;left:7508;top:-63;width:2;height:62" coordorigin="7508,-63" coordsize="2,62">
              <v:shape style="position:absolute;left:7508;top:-63;width:2;height:62" coordorigin="7508,-63" coordsize="0,62" path="m7508,-2l7508,-63e" filled="false" stroked="true" strokeweight=".371318pt" strokecolor="#0080ff">
                <v:path arrowok="t"/>
              </v:shape>
            </v:group>
            <v:group style="position:absolute;left:7316;top:-63;width:2;height:62" coordorigin="7316,-63" coordsize="2,62">
              <v:shape style="position:absolute;left:7316;top:-63;width:2;height:62" coordorigin="7316,-63" coordsize="0,62" path="m7316,-63l7316,-2e" filled="false" stroked="true" strokeweight=".465384pt" strokecolor="#0080ff">
                <v:path arrowok="t"/>
              </v:shape>
            </v:group>
            <v:group style="position:absolute;left:7677;top:-63;width:2;height:62" coordorigin="7677,-63" coordsize="2,62">
              <v:shape style="position:absolute;left:7677;top:-63;width:2;height:62" coordorigin="7677,-63" coordsize="0,62" path="m7677,-63l7677,-2e" filled="false" stroked="true" strokeweight=".371318pt" strokecolor="#0080ff">
                <v:path arrowok="t"/>
              </v:shape>
            </v:group>
            <v:group style="position:absolute;left:7158;top:-63;width:2;height:62" coordorigin="7158,-63" coordsize="2,62">
              <v:shape style="position:absolute;left:7158;top:-63;width:2;height:62" coordorigin="7158,-63" coordsize="0,62" path="m7158,-63l7158,-2e" filled="false" stroked="true" strokeweight=".415875pt" strokecolor="#0080ff">
                <v:path arrowok="t"/>
              </v:shape>
            </v:group>
            <v:group style="position:absolute;left:7811;top:-63;width:2;height:62" coordorigin="7811,-63" coordsize="2,62">
              <v:shape style="position:absolute;left:7811;top:-63;width:2;height:62" coordorigin="7811,-63" coordsize="0,62" path="m7811,-2l7811,-63e" filled="false" stroked="true" strokeweight=".371318pt" strokecolor="#0080ff">
                <v:path arrowok="t"/>
              </v:shape>
            </v:group>
            <v:group style="position:absolute;left:7009;top:-63;width:2;height:62" coordorigin="7009,-63" coordsize="2,62">
              <v:shape style="position:absolute;left:7009;top:-63;width:2;height:62" coordorigin="7009,-63" coordsize="0,62" path="m7009,-2l7009,-63e" filled="false" stroked="true" strokeweight=".371318pt" strokecolor="#0080ff">
                <v:path arrowok="t"/>
              </v:shape>
            </v:group>
            <v:group style="position:absolute;left:7203;top:-63;width:2;height:62" coordorigin="7203,-63" coordsize="2,62">
              <v:shape style="position:absolute;left:7203;top:-63;width:2;height:62" coordorigin="7203,-63" coordsize="0,62" path="m7203,-63l7203,-2e" filled="false" stroked="true" strokeweight=".445575pt" strokecolor="#0080ff">
                <v:path arrowok="t"/>
              </v:shape>
            </v:group>
            <v:group style="position:absolute;left:7421;top:-63;width:2;height:62" coordorigin="7421,-63" coordsize="2,62">
              <v:shape style="position:absolute;left:7421;top:-63;width:2;height:62" coordorigin="7421,-63" coordsize="0,62" path="m7421,-63l7421,-2e" filled="false" stroked="true" strokeweight=".401023pt" strokecolor="#0080ff">
                <v:path arrowok="t"/>
              </v:shape>
            </v:group>
            <v:group style="position:absolute;left:7267;top:-63;width:2;height:62" coordorigin="7267,-63" coordsize="2,62">
              <v:shape style="position:absolute;left:7267;top:-63;width:2;height:62" coordorigin="7267,-63" coordsize="0,62" path="m7267,-2l7267,-63e" filled="false" stroked="true" strokeweight=".371318pt" strokecolor="#0080ff">
                <v:path arrowok="t"/>
              </v:shape>
            </v:group>
            <v:group style="position:absolute;left:7892;top:-63;width:2;height:62" coordorigin="7892,-63" coordsize="2,62">
              <v:shape style="position:absolute;left:7892;top:-63;width:2;height:62" coordorigin="7892,-63" coordsize="0,62" path="m7892,-2l7892,-63e" filled="false" stroked="true" strokeweight=".371318pt" strokecolor="#0080ff">
                <v:path arrowok="t"/>
              </v:shape>
            </v:group>
            <v:group style="position:absolute;left:7184;top:-63;width:2;height:62" coordorigin="7184,-63" coordsize="2,62">
              <v:shape style="position:absolute;left:7184;top:-63;width:2;height:62" coordorigin="7184,-63" coordsize="0,62" path="m7184,-63l7184,-2e" filled="false" stroked="true" strokeweight=".435676pt" strokecolor="#0080ff">
                <v:path arrowok="t"/>
              </v:shape>
            </v:group>
            <v:group style="position:absolute;left:7236;top:-63;width:2;height:62" coordorigin="7236,-63" coordsize="2,62">
              <v:shape style="position:absolute;left:7236;top:-63;width:2;height:62" coordorigin="7236,-63" coordsize="0,62" path="m7236,-63l7236,-2e" filled="false" stroked="true" strokeweight=".371318pt" strokecolor="#0080ff">
                <v:path arrowok="t"/>
              </v:shape>
            </v:group>
            <v:group style="position:absolute;left:7281;top:-63;width:2;height:62" coordorigin="7281,-63" coordsize="2,62">
              <v:shape style="position:absolute;left:7281;top:-63;width:2;height:62" coordorigin="7281,-63" coordsize="0,62" path="m7281,-63l7281,-2e" filled="false" stroked="true" strokeweight=".430728pt" strokecolor="#0080ff">
                <v:path arrowok="t"/>
              </v:shape>
            </v:group>
            <v:group style="position:absolute;left:7394;top:-63;width:2;height:62" coordorigin="7394,-63" coordsize="2,62">
              <v:shape style="position:absolute;left:7394;top:-63;width:2;height:62" coordorigin="7394,-63" coordsize="0,62" path="m7394,-63l7394,-2e" filled="false" stroked="true" strokeweight=".391121pt" strokecolor="#0080ff">
                <v:path arrowok="t"/>
              </v:shape>
            </v:group>
            <v:group style="position:absolute;left:8179;top:-63;width:2;height:62" coordorigin="8179,-63" coordsize="2,62">
              <v:shape style="position:absolute;left:8179;top:-63;width:2;height:62" coordorigin="8179,-63" coordsize="0,62" path="m8179,-2l8179,-63e" filled="false" stroked="true" strokeweight=".371318pt" strokecolor="#0080ff">
                <v:path arrowok="t"/>
              </v:shape>
            </v:group>
            <v:group style="position:absolute;left:6913;top:-63;width:2;height:62" coordorigin="6913,-63" coordsize="2,62">
              <v:shape style="position:absolute;left:6913;top:-63;width:2;height:62" coordorigin="6913,-63" coordsize="0,62" path="m6913,-2l6913,-63e" filled="false" stroked="true" strokeweight=".371318pt" strokecolor="#0080ff">
                <v:path arrowok="t"/>
              </v:shape>
            </v:group>
            <v:group style="position:absolute;left:8015;top:-63;width:2;height:62" coordorigin="8015,-63" coordsize="2,62">
              <v:shape style="position:absolute;left:8015;top:-63;width:2;height:62" coordorigin="8015,-63" coordsize="0,62" path="m8015,-2l8015,-63e" filled="false" stroked="true" strokeweight=".371318pt" strokecolor="#0080ff">
                <v:path arrowok="t"/>
              </v:shape>
            </v:group>
            <v:group style="position:absolute;left:6797;top:-63;width:2;height:62" coordorigin="6797,-63" coordsize="2,62">
              <v:shape style="position:absolute;left:6797;top:-63;width:2;height:62" coordorigin="6797,-63" coordsize="0,62" path="m6797,-2l6797,-63e" filled="false" stroked="true" strokeweight=".371318pt" strokecolor="#0080ff">
                <v:path arrowok="t"/>
              </v:shape>
            </v:group>
            <v:group style="position:absolute;left:7349;top:-63;width:2;height:62" coordorigin="7349,-63" coordsize="2,62">
              <v:shape style="position:absolute;left:7349;top:-63;width:2;height:62" coordorigin="7349,-63" coordsize="0,62" path="m7349,-63l7349,-2e" filled="false" stroked="true" strokeweight=".371318pt" strokecolor="#0080ff">
                <v:path arrowok="t"/>
              </v:shape>
            </v:group>
            <v:group style="position:absolute;left:7637;top:-63;width:2;height:62" coordorigin="7637,-63" coordsize="2,62">
              <v:shape style="position:absolute;left:7637;top:-63;width:2;height:62" coordorigin="7637,-63" coordsize="0,62" path="m7637,-2l7637,-63e" filled="false" stroked="true" strokeweight=".371318pt" strokecolor="#0080ff">
                <v:path arrowok="t"/>
              </v:shape>
            </v:group>
            <v:group style="position:absolute;left:7883;top:-63;width:2;height:62" coordorigin="7883,-63" coordsize="2,62">
              <v:shape style="position:absolute;left:7883;top:-63;width:2;height:62" coordorigin="7883,-63" coordsize="0,62" path="m7883,-2l7883,-63e" filled="false" stroked="true" strokeweight=".371318pt" strokecolor="#0080ff">
                <v:path arrowok="t"/>
              </v:shape>
            </v:group>
            <v:group style="position:absolute;left:7663;top:-63;width:2;height:62" coordorigin="7663,-63" coordsize="2,62">
              <v:shape style="position:absolute;left:7663;top:-63;width:2;height:62" coordorigin="7663,-63" coordsize="0,62" path="m7663,-63l7663,-2e" filled="false" stroked="true" strokeweight=".376268pt" strokecolor="#0080ff">
                <v:path arrowok="t"/>
              </v:shape>
            </v:group>
            <v:group style="position:absolute;left:7608;top:-63;width:2;height:62" coordorigin="7608,-63" coordsize="2,62">
              <v:shape style="position:absolute;left:7608;top:-63;width:2;height:62" coordorigin="7608,-63" coordsize="0,62" path="m7608,-2l7608,-63e" filled="false" stroked="true" strokeweight=".371318pt" strokecolor="#0080ff">
                <v:path arrowok="t"/>
              </v:shape>
            </v:group>
            <v:group style="position:absolute;left:8449;top:-63;width:2;height:62" coordorigin="8449,-63" coordsize="2,62">
              <v:shape style="position:absolute;left:8449;top:-63;width:2;height:62" coordorigin="8449,-63" coordsize="0,62" path="m8449,-2l8449,-63e" filled="false" stroked="true" strokeweight=".371318pt" strokecolor="#0080ff">
                <v:path arrowok="t"/>
              </v:shape>
            </v:group>
            <v:group style="position:absolute;left:8386;top:-63;width:2;height:62" coordorigin="8386,-63" coordsize="2,62">
              <v:shape style="position:absolute;left:8386;top:-63;width:2;height:62" coordorigin="8386,-63" coordsize="0,62" path="m8386,-2l8386,-63e" filled="false" stroked="true" strokeweight=".371318pt" strokecolor="#0080ff">
                <v:path arrowok="t"/>
              </v:shape>
            </v:group>
            <v:group style="position:absolute;left:8555;top:-63;width:2;height:62" coordorigin="8555,-63" coordsize="2,62">
              <v:shape style="position:absolute;left:8555;top:-63;width:2;height:62" coordorigin="8555,-63" coordsize="0,62" path="m8555,-2l8555,-63e" filled="false" stroked="true" strokeweight=".371318pt" strokecolor="#0080ff">
                <v:path arrowok="t"/>
              </v:shape>
            </v:group>
            <v:group style="position:absolute;left:8509;top:-63;width:2;height:62" coordorigin="8509,-63" coordsize="2,62">
              <v:shape style="position:absolute;left:8509;top:-63;width:2;height:62" coordorigin="8509,-63" coordsize="0,62" path="m8509,-2l8509,-63e" filled="false" stroked="true" strokeweight=".371318pt" strokecolor="#0080ff">
                <v:path arrowok="t"/>
              </v:shape>
            </v:group>
            <v:group style="position:absolute;left:8318;top:-63;width:2;height:62" coordorigin="8318,-63" coordsize="2,62">
              <v:shape style="position:absolute;left:8318;top:-63;width:2;height:62" coordorigin="8318,-63" coordsize="0,62" path="m8318,-2l8318,-63e" filled="false" stroked="true" strokeweight=".371318pt" strokecolor="#0080ff">
                <v:path arrowok="t"/>
              </v:shape>
            </v:group>
            <v:group style="position:absolute;left:7500;top:-63;width:2;height:62" coordorigin="7500,-63" coordsize="2,62">
              <v:shape style="position:absolute;left:7500;top:-63;width:2;height:62" coordorigin="7500,-63" coordsize="0,62" path="m7500,-2l7500,-63e" filled="false" stroked="true" strokeweight=".371318pt" strokecolor="#0080ff">
                <v:path arrowok="t"/>
              </v:shape>
            </v:group>
            <v:group style="position:absolute;left:7100;top:-63;width:2;height:62" coordorigin="7100,-63" coordsize="2,62">
              <v:shape style="position:absolute;left:7100;top:-63;width:2;height:62" coordorigin="7100,-63" coordsize="0,62" path="m7100,-2l7100,-63e" filled="false" stroked="true" strokeweight=".371318pt" strokecolor="#0080ff">
                <v:path arrowok="t"/>
              </v:shape>
            </v:group>
            <v:group style="position:absolute;left:7573;top:-63;width:2;height:62" coordorigin="7573,-63" coordsize="2,62">
              <v:shape style="position:absolute;left:7573;top:-63;width:2;height:62" coordorigin="7573,-63" coordsize="0,62" path="m7573,-63l7573,-2e" filled="false" stroked="true" strokeweight=".396072pt" strokecolor="#0080ff">
                <v:path arrowok="t"/>
              </v:shape>
            </v:group>
            <v:group style="position:absolute;left:6938;top:-63;width:2;height:62" coordorigin="6938,-63" coordsize="2,62">
              <v:shape style="position:absolute;left:6938;top:-63;width:2;height:62" coordorigin="6938,-63" coordsize="0,62" path="m6938,-2l6938,-63e" filled="false" stroked="true" strokeweight=".371318pt" strokecolor="#0080ff">
                <v:path arrowok="t"/>
              </v:shape>
            </v:group>
            <v:group style="position:absolute;left:7065;top:-63;width:2;height:62" coordorigin="7065,-63" coordsize="2,62">
              <v:shape style="position:absolute;left:7065;top:-63;width:2;height:62" coordorigin="7065,-63" coordsize="0,62" path="m7065,-63l7065,-2e" filled="false" stroked="true" strokeweight=".40597pt" strokecolor="#0080ff">
                <v:path arrowok="t"/>
              </v:shape>
            </v:group>
            <v:group style="position:absolute;left:7343;top:-63;width:2;height:62" coordorigin="7343,-63" coordsize="2,62">
              <v:shape style="position:absolute;left:7343;top:-63;width:2;height:62" coordorigin="7343,-63" coordsize="0,62" path="m7343,-2l7343,-63e" filled="false" stroked="true" strokeweight=".371318pt" strokecolor="#0080ff">
                <v:path arrowok="t"/>
              </v:shape>
            </v:group>
            <v:group style="position:absolute;left:6860;top:-63;width:2;height:62" coordorigin="6860,-63" coordsize="2,62">
              <v:shape style="position:absolute;left:6860;top:-63;width:2;height:62" coordorigin="6860,-63" coordsize="0,62" path="m6860,-63l6860,-2e" filled="false" stroked="true" strokeweight=".401023pt" strokecolor="#0080ff">
                <v:path arrowok="t"/>
              </v:shape>
            </v:group>
            <v:group style="position:absolute;left:7559;top:-63;width:2;height:62" coordorigin="7559,-63" coordsize="2,62">
              <v:shape style="position:absolute;left:7559;top:-63;width:2;height:62" coordorigin="7559,-63" coordsize="0,62" path="m7559,-63l7559,-2e" filled="false" stroked="true" strokeweight=".420827pt" strokecolor="#0080ff">
                <v:path arrowok="t"/>
              </v:shape>
            </v:group>
            <v:group style="position:absolute;left:8196;top:-63;width:2;height:62" coordorigin="8196,-63" coordsize="2,62">
              <v:shape style="position:absolute;left:8196;top:-63;width:2;height:62" coordorigin="8196,-63" coordsize="0,62" path="m8196,-2l8196,-63e" filled="false" stroked="true" strokeweight=".371318pt" strokecolor="#0080ff">
                <v:path arrowok="t"/>
              </v:shape>
            </v:group>
            <v:group style="position:absolute;left:7160;top:-63;width:2;height:62" coordorigin="7160,-63" coordsize="2,62">
              <v:shape style="position:absolute;left:7160;top:-63;width:2;height:62" coordorigin="7160,-63" coordsize="0,62" path="m7160,-63l7160,-2e" filled="false" stroked="true" strokeweight=".410925pt" strokecolor="#0080ff">
                <v:path arrowok="t"/>
              </v:shape>
            </v:group>
            <v:group style="position:absolute;left:7424;top:-63;width:2;height:62" coordorigin="7424,-63" coordsize="2,62">
              <v:shape style="position:absolute;left:7424;top:-63;width:2;height:62" coordorigin="7424,-63" coordsize="0,62" path="m7424,-2l7424,-63e" filled="false" stroked="true" strokeweight=".371318pt" strokecolor="#0080ff">
                <v:path arrowok="t"/>
              </v:shape>
            </v:group>
            <v:group style="position:absolute;left:6881;top:-63;width:2;height:62" coordorigin="6881,-63" coordsize="2,62">
              <v:shape style="position:absolute;left:6881;top:-63;width:2;height:62" coordorigin="6881,-63" coordsize="0,62" path="m6881,-63l6881,-2e" filled="false" stroked="true" strokeweight=".470336pt" strokecolor="#0080ff">
                <v:path arrowok="t"/>
              </v:shape>
            </v:group>
            <v:group style="position:absolute;left:8133;top:-63;width:2;height:62" coordorigin="8133,-63" coordsize="2,62">
              <v:shape style="position:absolute;left:8133;top:-63;width:2;height:62" coordorigin="8133,-63" coordsize="0,62" path="m8133,-63l8133,-2e" filled="false" stroked="true" strokeweight=".38617pt" strokecolor="#0080ff">
                <v:path arrowok="t"/>
              </v:shape>
            </v:group>
            <v:group style="position:absolute;left:7833;top:-63;width:2;height:62" coordorigin="7833,-63" coordsize="2,62">
              <v:shape style="position:absolute;left:7833;top:-63;width:2;height:62" coordorigin="7833,-63" coordsize="0,62" path="m7833,-2l7833,-63e" filled="false" stroked="true" strokeweight=".371318pt" strokecolor="#0080ff">
                <v:path arrowok="t"/>
              </v:shape>
            </v:group>
            <v:group style="position:absolute;left:8076;top:-63;width:2;height:62" coordorigin="8076,-63" coordsize="2,62">
              <v:shape style="position:absolute;left:8076;top:-63;width:2;height:62" coordorigin="8076,-63" coordsize="0,62" path="m8076,-2l8076,-63e" filled="false" stroked="true" strokeweight=".371318pt" strokecolor="#0080ff">
                <v:path arrowok="t"/>
              </v:shape>
            </v:group>
            <v:group style="position:absolute;left:7165;top:-63;width:2;height:62" coordorigin="7165,-63" coordsize="2,62">
              <v:shape style="position:absolute;left:7165;top:-63;width:2;height:62" coordorigin="7165,-63" coordsize="0,62" path="m7165,-63l7165,-2e" filled="false" stroked="true" strokeweight=".430728pt" strokecolor="#0080ff">
                <v:path arrowok="t"/>
              </v:shape>
            </v:group>
            <v:group style="position:absolute;left:7505;top:-63;width:2;height:62" coordorigin="7505,-63" coordsize="2,62">
              <v:shape style="position:absolute;left:7505;top:-63;width:2;height:62" coordorigin="7505,-63" coordsize="0,62" path="m7505,-2l7505,-63e" filled="false" stroked="true" strokeweight=".371318pt" strokecolor="#0080ff">
                <v:path arrowok="t"/>
              </v:shape>
            </v:group>
            <v:group style="position:absolute;left:7547;top:-63;width:2;height:62" coordorigin="7547,-63" coordsize="2,62">
              <v:shape style="position:absolute;left:7547;top:-63;width:2;height:62" coordorigin="7547,-63" coordsize="0,62" path="m7547,-2l7547,-63e" filled="false" stroked="true" strokeweight=".371318pt" strokecolor="#0080ff">
                <v:path arrowok="t"/>
              </v:shape>
            </v:group>
            <v:group style="position:absolute;left:7758;top:-63;width:2;height:62" coordorigin="7758,-63" coordsize="2,62">
              <v:shape style="position:absolute;left:7758;top:-63;width:2;height:62" coordorigin="7758,-63" coordsize="0,62" path="m7758,-2l7758,-63e" filled="false" stroked="true" strokeweight=".371318pt" strokecolor="#0080ff">
                <v:path arrowok="t"/>
              </v:shape>
            </v:group>
            <v:group style="position:absolute;left:7696;top:-63;width:2;height:62" coordorigin="7696,-63" coordsize="2,62">
              <v:shape style="position:absolute;left:7696;top:-63;width:2;height:62" coordorigin="7696,-63" coordsize="0,62" path="m7696,-2l7696,-63e" filled="false" stroked="true" strokeweight=".371318pt" strokecolor="#0080ff">
                <v:path arrowok="t"/>
              </v:shape>
            </v:group>
            <v:group style="position:absolute;left:7578;top:-63;width:2;height:62" coordorigin="7578,-63" coordsize="2,62">
              <v:shape style="position:absolute;left:7578;top:-63;width:2;height:62" coordorigin="7578,-63" coordsize="0,62" path="m7578,-2l7578,-63e" filled="false" stroked="true" strokeweight=".371318pt" strokecolor="#0080ff">
                <v:path arrowok="t"/>
              </v:shape>
            </v:group>
            <v:group style="position:absolute;left:6888;top:-63;width:2;height:62" coordorigin="6888,-63" coordsize="2,62">
              <v:shape style="position:absolute;left:6888;top:-63;width:2;height:62" coordorigin="6888,-63" coordsize="0,62" path="m6888,-63l6888,-2e" filled="false" stroked="true" strokeweight=".425777pt" strokecolor="#0080ff">
                <v:path arrowok="t"/>
              </v:shape>
            </v:group>
            <v:group style="position:absolute;left:7284;top:-63;width:2;height:62" coordorigin="7284,-63" coordsize="2,62">
              <v:shape style="position:absolute;left:7284;top:-63;width:2;height:62" coordorigin="7284,-63" coordsize="0,62" path="m7284,-2l7284,-63e" filled="false" stroked="true" strokeweight=".371318pt" strokecolor="#0080ff">
                <v:path arrowok="t"/>
              </v:shape>
            </v:group>
            <v:group style="position:absolute;left:7897;top:-63;width:2;height:62" coordorigin="7897,-63" coordsize="2,62">
              <v:shape style="position:absolute;left:7897;top:-63;width:2;height:62" coordorigin="7897,-63" coordsize="0,62" path="m7897,-2l7897,-63e" filled="false" stroked="true" strokeweight=".371318pt" strokecolor="#0080ff">
                <v:path arrowok="t"/>
              </v:shape>
            </v:group>
            <v:group style="position:absolute;left:7194;top:-63;width:2;height:62" coordorigin="7194,-63" coordsize="2,62">
              <v:shape style="position:absolute;left:7194;top:-63;width:2;height:62" coordorigin="7194,-63" coordsize="0,62" path="m7194,-63l7194,-2e" filled="false" stroked="true" strokeweight=".376282pt" strokecolor="#0080ff">
                <v:path arrowok="t"/>
              </v:shape>
            </v:group>
            <v:group style="position:absolute;left:7934;top:-63;width:2;height:62" coordorigin="7934,-63" coordsize="2,62">
              <v:shape style="position:absolute;left:7934;top:-63;width:2;height:62" coordorigin="7934,-63" coordsize="0,62" path="m7934,-63l7934,-2e" filled="false" stroked="true" strokeweight=".420827pt" strokecolor="#0080ff">
                <v:path arrowok="t"/>
              </v:shape>
            </v:group>
            <v:group style="position:absolute;left:7910;top:-63;width:2;height:62" coordorigin="7910,-63" coordsize="2,62">
              <v:shape style="position:absolute;left:7910;top:-63;width:2;height:62" coordorigin="7910,-63" coordsize="0,62" path="m7910,-2l7910,-63e" filled="false" stroked="true" strokeweight=".371318pt" strokecolor="#0080ff">
                <v:path arrowok="t"/>
              </v:shape>
            </v:group>
            <v:group style="position:absolute;left:8121;top:-63;width:2;height:62" coordorigin="8121,-63" coordsize="2,62">
              <v:shape style="position:absolute;left:8121;top:-63;width:2;height:62" coordorigin="8121,-63" coordsize="0,62" path="m8121,-2l8121,-63e" filled="false" stroked="true" strokeweight=".371318pt" strokecolor="#0080ff">
                <v:path arrowok="t"/>
              </v:shape>
            </v:group>
            <v:group style="position:absolute;left:8247;top:-63;width:2;height:62" coordorigin="8247,-63" coordsize="2,62">
              <v:shape style="position:absolute;left:8247;top:-63;width:2;height:62" coordorigin="8247,-63" coordsize="0,62" path="m8247,-2l8247,-63e" filled="false" stroked="true" strokeweight=".371318pt" strokecolor="#0080ff">
                <v:path arrowok="t"/>
              </v:shape>
            </v:group>
            <v:group style="position:absolute;left:6790;top:-63;width:2;height:62" coordorigin="6790,-63" coordsize="2,62">
              <v:shape style="position:absolute;left:6790;top:-63;width:2;height:62" coordorigin="6790,-63" coordsize="0,62" path="m6790,-2l6790,-63e" filled="false" stroked="true" strokeweight=".371318pt" strokecolor="#0080ff">
                <v:path arrowok="t"/>
              </v:shape>
            </v:group>
            <v:group style="position:absolute;left:7024;top:-63;width:2;height:62" coordorigin="7024,-63" coordsize="2,62">
              <v:shape style="position:absolute;left:7024;top:-63;width:2;height:62" coordorigin="7024,-63" coordsize="0,62" path="m7024,-2l7024,-63e" filled="false" stroked="true" strokeweight=".371318pt" strokecolor="#0080ff">
                <v:path arrowok="t"/>
              </v:shape>
            </v:group>
            <v:group style="position:absolute;left:7771;top:-63;width:2;height:62" coordorigin="7771,-63" coordsize="2,62">
              <v:shape style="position:absolute;left:7771;top:-63;width:2;height:62" coordorigin="7771,-63" coordsize="0,62" path="m7771,-2l7771,-63e" filled="false" stroked="true" strokeweight=".371318pt" strokecolor="#0080ff">
                <v:path arrowok="t"/>
              </v:shape>
            </v:group>
            <v:group style="position:absolute;left:7671;top:-63;width:2;height:62" coordorigin="7671,-63" coordsize="2,62">
              <v:shape style="position:absolute;left:7671;top:-63;width:2;height:62" coordorigin="7671,-63" coordsize="0,62" path="m7671,-2l7671,-63e" filled="false" stroked="true" strokeweight=".371318pt" strokecolor="#0080ff">
                <v:path arrowok="t"/>
              </v:shape>
            </v:group>
            <v:group style="position:absolute;left:7764;top:-63;width:2;height:62" coordorigin="7764,-63" coordsize="2,62">
              <v:shape style="position:absolute;left:7764;top:-63;width:2;height:62" coordorigin="7764,-63" coordsize="0,62" path="m7764,-2l7764,-63e" filled="false" stroked="true" strokeweight=".371318pt" strokecolor="#0080ff">
                <v:path arrowok="t"/>
              </v:shape>
            </v:group>
            <v:group style="position:absolute;left:7331;top:-63;width:2;height:62" coordorigin="7331,-63" coordsize="2,62">
              <v:shape style="position:absolute;left:7331;top:-63;width:2;height:62" coordorigin="7331,-63" coordsize="0,62" path="m7331,-63l7331,-2e" filled="false" stroked="true" strokeweight=".371318pt" strokecolor="#0080ff">
                <v:path arrowok="t"/>
              </v:shape>
            </v:group>
            <v:group style="position:absolute;left:8218;top:-63;width:2;height:62" coordorigin="8218,-63" coordsize="2,62">
              <v:shape style="position:absolute;left:8218;top:-63;width:2;height:62" coordorigin="8218,-63" coordsize="0,62" path="m8218,-63l8218,-2e" filled="false" stroked="true" strokeweight=".455483pt" strokecolor="#0080ff">
                <v:path arrowok="t"/>
              </v:shape>
            </v:group>
            <v:group style="position:absolute;left:7927;top:-63;width:2;height:62" coordorigin="7927,-63" coordsize="2,62">
              <v:shape style="position:absolute;left:7927;top:-63;width:2;height:62" coordorigin="7927,-63" coordsize="0,62" path="m7927,-2l7927,-63e" filled="false" stroked="true" strokeweight=".371318pt" strokecolor="#0080ff">
                <v:path arrowok="t"/>
              </v:shape>
            </v:group>
            <v:group style="position:absolute;left:7441;top:-63;width:2;height:62" coordorigin="7441,-63" coordsize="2,62">
              <v:shape style="position:absolute;left:7441;top:-63;width:2;height:62" coordorigin="7441,-63" coordsize="0,62" path="m7441,-63l7441,-2e" filled="false" stroked="true" strokeweight=".410925pt" strokecolor="#0080ff">
                <v:path arrowok="t"/>
              </v:shape>
            </v:group>
            <v:group style="position:absolute;left:6778;top:-63;width:2;height:62" coordorigin="6778,-63" coordsize="2,62">
              <v:shape style="position:absolute;left:6778;top:-63;width:2;height:62" coordorigin="6778,-63" coordsize="0,62" path="m6778,-2l6778,-63e" filled="false" stroked="true" strokeweight=".371318pt" strokecolor="#0080ff">
                <v:path arrowok="t"/>
              </v:shape>
            </v:group>
            <v:group style="position:absolute;left:7196;top:-63;width:2;height:62" coordorigin="7196,-63" coordsize="2,62">
              <v:shape style="position:absolute;left:7196;top:-63;width:2;height:62" coordorigin="7196,-63" coordsize="0,62" path="m7196,-2l7196,-63e" filled="false" stroked="true" strokeweight=".371318pt" strokecolor="#0080ff">
                <v:path arrowok="t"/>
              </v:shape>
            </v:group>
            <v:group style="position:absolute;left:7168;top:-63;width:2;height:62" coordorigin="7168,-63" coordsize="2,62">
              <v:shape style="position:absolute;left:7168;top:-63;width:2;height:62" coordorigin="7168,-63" coordsize="0,62" path="m7168,-2l7168,-63e" filled="false" stroked="true" strokeweight=".371318pt" strokecolor="#0080ff">
                <v:path arrowok="t"/>
              </v:shape>
            </v:group>
            <v:group style="position:absolute;left:7751;top:-63;width:2;height:62" coordorigin="7751,-63" coordsize="2,62">
              <v:shape style="position:absolute;left:7751;top:-63;width:2;height:62" coordorigin="7751,-63" coordsize="0,62" path="m7751,-2l7751,-63e" filled="false" stroked="true" strokeweight=".371318pt" strokecolor="#0080ff">
                <v:path arrowok="t"/>
              </v:shape>
            </v:group>
            <v:group style="position:absolute;left:7449;top:-63;width:2;height:62" coordorigin="7449,-63" coordsize="2,62">
              <v:shape style="position:absolute;left:7449;top:-63;width:2;height:62" coordorigin="7449,-63" coordsize="0,62" path="m7449,-2l7449,-63e" filled="false" stroked="true" strokeweight=".371318pt" strokecolor="#0080ff">
                <v:path arrowok="t"/>
              </v:shape>
            </v:group>
            <v:group style="position:absolute;left:7313;top:-63;width:2;height:62" coordorigin="7313,-63" coordsize="2,62">
              <v:shape style="position:absolute;left:7313;top:-63;width:2;height:62" coordorigin="7313,-63" coordsize="0,62" path="m7313,-2l7313,-63e" filled="false" stroked="true" strokeweight=".371318pt" strokecolor="#0080ff">
                <v:path arrowok="t"/>
              </v:shape>
            </v:group>
            <v:group style="position:absolute;left:7721;top:-63;width:2;height:62" coordorigin="7721,-63" coordsize="2,62">
              <v:shape style="position:absolute;left:7721;top:-63;width:2;height:62" coordorigin="7721,-63" coordsize="0,62" path="m7721,-2l7721,-63e" filled="false" stroked="true" strokeweight=".371318pt" strokecolor="#0080ff">
                <v:path arrowok="t"/>
              </v:shape>
            </v:group>
            <v:group style="position:absolute;left:8551;top:-63;width:2;height:62" coordorigin="8551,-63" coordsize="2,62">
              <v:shape style="position:absolute;left:8551;top:-63;width:2;height:62" coordorigin="8551,-63" coordsize="0,62" path="m8551,-2l8551,-63e" filled="false" stroked="true" strokeweight=".371318pt" strokecolor="#0080ff">
                <v:path arrowok="t"/>
              </v:shape>
            </v:group>
            <v:group style="position:absolute;left:7050;top:-63;width:2;height:62" coordorigin="7050,-63" coordsize="2,62">
              <v:shape style="position:absolute;left:7050;top:-63;width:2;height:62" coordorigin="7050,-63" coordsize="0,62" path="m7050,-63l7050,-2e" filled="false" stroked="true" strokeweight=".38617pt" strokecolor="#0080ff">
                <v:path arrowok="t"/>
              </v:shape>
            </v:group>
            <v:group style="position:absolute;left:7084;top:-63;width:2;height:62" coordorigin="7084,-63" coordsize="2,62">
              <v:shape style="position:absolute;left:7084;top:-63;width:2;height:62" coordorigin="7084,-63" coordsize="0,62" path="m7084,-2l7084,-63e" filled="false" stroked="true" strokeweight=".371318pt" strokecolor="#0080ff">
                <v:path arrowok="t"/>
              </v:shape>
            </v:group>
            <v:group style="position:absolute;left:7140;top:-63;width:2;height:62" coordorigin="7140,-63" coordsize="2,62">
              <v:shape style="position:absolute;left:7140;top:-63;width:2;height:62" coordorigin="7140,-63" coordsize="0,62" path="m7140,-2l7140,-63e" filled="false" stroked="true" strokeweight=".371318pt" strokecolor="#0080ff">
                <v:path arrowok="t"/>
              </v:shape>
            </v:group>
            <v:group style="position:absolute;left:8286;top:-63;width:2;height:62" coordorigin="8286,-63" coordsize="2,62">
              <v:shape style="position:absolute;left:8286;top:-63;width:2;height:62" coordorigin="8286,-63" coordsize="0,62" path="m8286,-2l8286,-63e" filled="false" stroked="true" strokeweight=".371318pt" strokecolor="#0080ff">
                <v:path arrowok="t"/>
              </v:shape>
            </v:group>
            <v:group style="position:absolute;left:7709;top:-63;width:2;height:62" coordorigin="7709,-63" coordsize="2,62">
              <v:shape style="position:absolute;left:7709;top:-63;width:2;height:62" coordorigin="7709,-63" coordsize="0,62" path="m7709,-2l7709,-63e" filled="false" stroked="true" strokeweight=".371318pt" strokecolor="#0080ff">
                <v:path arrowok="t"/>
              </v:shape>
            </v:group>
            <v:group style="position:absolute;left:8636;top:-2;width:2;height:57" coordorigin="8636,-2" coordsize="2,57">
              <v:shape style="position:absolute;left:8636;top:-2;width:2;height:57" coordorigin="8636,-2" coordsize="0,57" path="m8636,-2l8636,55e" filled="false" stroked="true" strokeweight=".371318pt" strokecolor="#000000">
                <v:path arrowok="t"/>
              </v:shape>
            </v:group>
            <v:group style="position:absolute;left:9395;top:-2;width:2;height:57" coordorigin="9395,-2" coordsize="2,57">
              <v:shape style="position:absolute;left:9395;top:-2;width:2;height:57" coordorigin="9395,-2" coordsize="0,57" path="m9395,-2l9395,55e" filled="false" stroked="true" strokeweight=".371318pt" strokecolor="#000000">
                <v:path arrowok="t"/>
              </v:shape>
            </v:group>
            <v:group style="position:absolute;left:9382;top:-63;width:2;height:62" coordorigin="9382,-63" coordsize="2,62">
              <v:shape style="position:absolute;left:9382;top:-63;width:2;height:62" coordorigin="9382,-63" coordsize="0,62" path="m9382,-2l9382,-63e" filled="false" stroked="true" strokeweight=".371318pt" strokecolor="#0080ff">
                <v:path arrowok="t"/>
              </v:shape>
            </v:group>
            <v:group style="position:absolute;left:8927;top:-63;width:2;height:62" coordorigin="8927,-63" coordsize="2,62">
              <v:shape style="position:absolute;left:8927;top:-63;width:2;height:62" coordorigin="8927,-63" coordsize="0,62" path="m8927,-2l8927,-63e" filled="false" stroked="true" strokeweight=".371318pt" strokecolor="#0080ff">
                <v:path arrowok="t"/>
              </v:shape>
            </v:group>
            <v:group style="position:absolute;left:6415;top:-866;width:3210;height:803" coordorigin="6415,-866" coordsize="3210,803">
              <v:shape style="position:absolute;left:6415;top:-866;width:3210;height:803" coordorigin="6415,-866" coordsize="3210,803" path="m6415,-63l6422,-63,6428,-63,6434,-63,6440,-63,6447,-63,6453,-63,6459,-63,6466,-64,6472,-64,6478,-64,6484,-64,6491,-64,6497,-65,6503,-65,6510,-66,6516,-66,6579,-77,6635,-101,6685,-137,6729,-179,6754,-206,6761,-214,6798,-261,6817,-287,6824,-296,6861,-355,6893,-410,6924,-472,6949,-526,6955,-540,6962,-554,6968,-568,6974,-582,6980,-596,6987,-609,6993,-623,7024,-686,7062,-744,7106,-785,7163,-814,7169,-817,7175,-819,7181,-822,7188,-824,7194,-827,7200,-829,7207,-832,7213,-834,7219,-837,7225,-839,7232,-842,7238,-844,7244,-846,7251,-848,7257,-850,7263,-852,7269,-854,7332,-865,7345,-866,7351,-866,7414,-854,7470,-819,7514,-776,7546,-738,7552,-730,7558,-722,7565,-714,7571,-705,7577,-697,7583,-688,7590,-680,7596,-671,7602,-663,7609,-654,7615,-646,7621,-637,7627,-629,7634,-620,7640,-612,7646,-603,7652,-595,7659,-587,7665,-578,7671,-570,7678,-562,7684,-553,7690,-545,7696,-537,7703,-528,7709,-520,7715,-511,7721,-503,7728,-494,7734,-486,7740,-478,7747,-469,7753,-461,7759,-453,7765,-445,7772,-437,7778,-429,7784,-421,7828,-374,7879,-335,7885,-331,7891,-327,7897,-323,7904,-319,7910,-315,7916,-312,7923,-308,7929,-304,7935,-301,7941,-297,7948,-293,7954,-290,7960,-286,7966,-282,7973,-279,7979,-275,7985,-272,7992,-269,7998,-265,8004,-262,8010,-259,8067,-236,8086,-230,8092,-228,8098,-226,8105,-224,8111,-222,8117,-220,8123,-219,8130,-217,8186,-194,8224,-172,8230,-168,8236,-164,8243,-160,8249,-155,8255,-151,8262,-146,8268,-142,8324,-107,8381,-86,8444,-78,8463,-78,8469,-78,8475,-78,8481,-78,8488,-78,8494,-77,8500,-77,8507,-77,8513,-77,8519,-77,8525,-77,8532,-76,8538,-76,8544,-76,8550,-75,8557,-75,8563,-75,8569,-74,8576,-74,8582,-73,8588,-73,8594,-72,8601,-72,8607,-71,8613,-70,8620,-70,8626,-69,8632,-69,8638,-68,8645,-68,8651,-67,8657,-67,8664,-66,8670,-66,8676,-66,8682,-65,8689,-65,8695,-65,8701,-65,8708,-64,8714,-64,8720,-64,8726,-64,8733,-64,8739,-64,8745,-64,8751,-64,8758,-64,8764,-64,8770,-64,8777,-64,8783,-64,8789,-64,8795,-64,8802,-64,8808,-64,8814,-64,8820,-64,8827,-65,8833,-65,8839,-65,8846,-65,8852,-65,8858,-65,8864,-66,8871,-66,8877,-66,8883,-66,8890,-66,8896,-66,8902,-66,8908,-66,8915,-66,8921,-67,8927,-67,8934,-67,8940,-66,8946,-66,8952,-66,8959,-66,8965,-66,8971,-66,8978,-66,8984,-66,8990,-66,8996,-65,9003,-65,9009,-65,9015,-65,9022,-65,9028,-65,9034,-64,9040,-64,9047,-64,9053,-64,9059,-64,9065,-64,9072,-64,9078,-64,9084,-63,9091,-63,9097,-63,9103,-63,9109,-63,9116,-63,9122,-63,9128,-63,9134,-63,9185,-63,9191,-63,9197,-63,9204,-63,9210,-63,9216,-63,9222,-63,9229,-64,9235,-64,9241,-64,9248,-64,9254,-64,9260,-64,9266,-64,9273,-64,9279,-65,9285,-65,9292,-65,9298,-65,9304,-65,9310,-65,9317,-66,9323,-66,9329,-66,9335,-66,9342,-66,9348,-66,9354,-66,9361,-66,9367,-66,9373,-67,9379,-67,9386,-67,9392,-67,9398,-66,9405,-66,9411,-66,9417,-66,9423,-66,9430,-66,9436,-66,9442,-66,9449,-65,9455,-65,9461,-65,9467,-65,9474,-65,9480,-65,9486,-64,9493,-64,9499,-64,9505,-64,9511,-64,9518,-64,9524,-64,9530,-64,9536,-63,9543,-63,9549,-63,9555,-63,9562,-63,9568,-63,9574,-63,9580,-63,9587,-63,9593,-63,9599,-63,9606,-63,9612,-63,9618,-63,9624,-63e" filled="false" stroked="true" strokeweight=".371318pt" strokecolor="#0080ff">
                <v:path arrowok="t"/>
              </v:shape>
              <v:shape style="position:absolute;left:6345;top:-920;width:2990;height:924" type="#_x0000_t75" stroked="false">
                <v:imagedata r:id="rId38" o:title=""/>
              </v:shape>
            </v:group>
            <v:group style="position:absolute;left:6385;top:-939;width:3176;height:876" coordorigin="6385,-939" coordsize="3176,876">
              <v:shape style="position:absolute;left:6385;top:-939;width:3176;height:876" coordorigin="6385,-939" coordsize="3176,876" path="m6385,-63l6391,-63,6397,-63,6403,-63,6409,-63,6416,-63,6422,-63,6428,-63,6434,-63,6441,-64,6447,-64,6453,-64,6459,-64,6465,-64,6472,-65,6478,-65,6484,-65,6546,-73,6552,-74,6614,-95,6670,-127,6720,-168,6764,-216,6801,-269,6820,-297,6826,-307,6832,-317,6838,-328,6844,-338,6851,-348,6857,-359,6863,-369,6869,-379,6875,-390,6882,-400,6888,-411,6894,-421,6931,-480,6969,-533,6994,-564,7000,-572,7006,-579,7012,-586,7018,-593,7025,-600,7031,-608,7037,-615,7081,-670,7118,-725,7137,-754,7143,-764,7149,-774,7155,-784,7161,-794,7199,-849,7242,-899,7292,-934,7317,-939,7323,-939,7379,-912,7422,-865,7460,-814,7466,-806,7472,-797,7478,-788,7485,-779,7491,-771,7497,-762,7503,-754,7509,-745,7516,-737,7553,-688,7559,-681,7565,-673,7571,-665,7578,-657,7584,-649,7590,-642,7596,-634,7603,-626,7609,-619,7615,-611,7621,-603,7627,-596,7634,-588,7640,-580,7646,-573,7652,-565,7659,-558,7665,-551,7671,-543,7677,-536,7683,-529,7690,-522,7696,-515,7702,-508,7708,-501,7714,-494,7721,-487,7727,-480,7733,-473,7739,-466,7745,-459,7752,-452,7758,-444,7764,-437,7770,-430,7777,-423,7783,-415,7789,-408,7795,-401,7801,-394,7808,-387,7814,-380,7820,-373,7870,-329,7920,-306,7926,-304,7932,-303,7938,-301,7944,-299,8000,-273,8050,-234,8056,-228,8106,-191,8162,-168,8224,-162,8230,-162,8236,-162,8243,-162,8249,-162,8255,-162,8261,-162,8267,-161,8274,-161,8280,-161,8286,-161,8292,-160,8299,-160,8305,-159,8311,-158,8317,-157,8367,-146,8373,-145,8379,-143,8386,-141,8392,-139,8398,-137,8404,-135,8410,-132,8417,-130,8423,-128,8429,-126,8435,-124,8441,-122,8448,-120,8485,-108,8491,-106,8497,-104,8504,-102,8510,-101,8516,-99,8522,-97,8528,-96,8535,-94,8541,-93,8547,-91,8553,-90,8560,-89,8566,-87,8572,-86,8578,-85,8584,-84,8591,-83,8597,-82,8603,-81,8609,-80,8615,-79,8622,-79,8628,-78,8634,-77,8640,-76,8647,-76,8653,-75,8659,-75,8665,-74,8671,-74,8678,-73,8684,-73,8690,-72,8696,-72,8702,-71,8709,-71,8715,-71,8721,-71,8727,-71,8734,-70,8740,-70,8746,-70,8752,-70,8758,-70,8765,-70,8771,-71,8777,-71,8783,-71,8790,-71,8796,-72,8802,-72,8808,-72,8814,-73,8821,-73,8827,-73,8833,-74,8839,-74,8845,-74,8852,-75,8858,-75,8864,-75,8870,-75,8876,-75,8883,-76,8889,-76,8895,-76,8901,-76,8908,-76,8914,-75,8951,-74,8957,-73,8963,-73,8970,-72,8976,-72,8982,-71,8988,-71,8995,-70,9001,-70,9007,-69,9013,-69,9019,-68,9026,-68,9032,-67,9038,-67,9044,-66,9051,-66,9057,-66,9063,-65,9069,-65,9075,-65,9082,-65,9088,-64,9094,-64,9100,-64,9106,-64,9113,-64,9119,-64,9125,-64,9131,-64,9137,-63,9144,-63,9150,-63,9156,-63,9162,-63,9169,-64,9175,-64,9181,-64,9187,-64,9193,-64,9200,-64,9206,-64,9212,-64,9218,-64,9224,-65,9231,-65,9237,-65,9243,-65,9249,-65,9256,-65,9262,-66,9268,-66,9274,-66,9280,-66,9287,-66,9293,-66,9299,-66,9305,-67,9311,-67,9318,-67,9324,-67,9330,-67,9336,-67,9343,-67,9349,-66,9355,-66,9361,-66,9367,-66,9374,-66,9380,-66,9386,-66,9392,-66,9398,-65,9405,-65,9411,-65,9417,-65,9423,-65,9430,-64,9436,-64,9442,-64,9448,-64,9454,-64,9461,-64,9467,-64,9473,-64,9479,-63,9486,-63,9492,-63,9498,-63,9504,-63,9510,-63,9516,-63,9523,-63,9529,-63,9535,-63,9541,-63,9548,-63,9554,-63,9560,-63e" filled="false" stroked="true" strokeweight=".371318pt" strokecolor="#006400">
                <v:path arrowok="t"/>
              </v:shape>
            </v:group>
            <v:group style="position:absolute;left:6120;top:-1000;width:3734;height:999" coordorigin="6120,-1000" coordsize="3734,999">
              <v:shape style="position:absolute;left:6120;top:-1000;width:3734;height:999" coordorigin="6120,-1000" coordsize="3734,999" path="m6120,-2l9854,-2,9854,-1000,6120,-1000,6120,-2xe" filled="false" stroked="true" strokeweight=".371318pt" strokecolor="#000000">
                <v:path arrowok="t"/>
              </v:shape>
            </v:group>
            <v:group style="position:absolute;left:5977;top:-1000;width:143;height:999" coordorigin="5977,-1000" coordsize="143,999">
              <v:shape style="position:absolute;left:5977;top:-1000;width:143;height:999" coordorigin="5977,-1000" coordsize="143,999" path="m5977,-2l6120,-2,6120,-1000,5977,-1000,5977,-2xe" filled="true" fillcolor="#87ceeb" stroked="false">
                <v:path arrowok="t"/>
                <v:fill type="solid"/>
              </v:shape>
            </v:group>
            <v:group style="position:absolute;left:5977;top:-1000;width:143;height:999" coordorigin="5977,-1000" coordsize="143,999">
              <v:shape style="position:absolute;left:5977;top:-1000;width:143;height:999" coordorigin="5977,-1000" coordsize="143,999" path="m5977,-2l6120,-2,6120,-1000,5977,-1000,5977,-2xe" filled="false" stroked="true" strokeweight=".371318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88.228821pt;margin-top:11.169397pt;width:6.95pt;height:53.4pt;mso-position-horizontal-relative:page;mso-position-vertical-relative:paragraph;z-index:2704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 </w:t>
                  </w:r>
                  <w:r>
                    <w:rPr>
                      <w:rFonts w:ascii="Arial"/>
                      <w:spacing w:val="2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228821pt;margin-top:-45.132236pt;width:6.95pt;height:47.85pt;mso-position-horizontal-relative:page;mso-position-vertical-relative:paragraph;z-index:2728" type="#_x0000_t202" filled="false" stroked="false">
            <v:textbox inset="0,0,0,0" style="layout-flow:vertical;mso-layout-flow-alt:bottom-to-top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0.00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spacing w:val="-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0.05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spacing w:val="-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0.10</w:t>
                  </w:r>
                  <w:r>
                    <w:rPr>
                      <w:rFonts w:ascii="Arial"/>
                      <w:sz w:val="10"/>
                    </w:rPr>
                    <w:t> </w:t>
                  </w:r>
                  <w:r>
                    <w:rPr>
                      <w:rFonts w:ascii="Arial"/>
                      <w:spacing w:val="-8"/>
                      <w:sz w:val="10"/>
                    </w:rPr>
                    <w:t> </w:t>
                  </w:r>
                  <w:r>
                    <w:rPr>
                      <w:rFonts w:ascii="Arial"/>
                      <w:w w:val="99"/>
                      <w:sz w:val="10"/>
                    </w:rPr>
                    <w:t>0.15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8.734344pt;margin-top:26.112206pt;width:7.95pt;height:21.5pt;mso-position-horizontal-relative:page;mso-position-vertical-relative:paragraph;z-index:2776" type="#_x0000_t202" filled="false" stroked="false">
            <v:textbox inset="0,0,0,0" style="layout-flow:vertical;mso-layout-flow-alt:bottom-to-top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w w:val="99"/>
                      <w:sz w:val="12"/>
                    </w:rPr>
                    <w:t>model2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</w:r>
      <w:r>
        <w:rPr>
          <w:rFonts w:ascii="Arial"/>
          <w:sz w:val="10"/>
        </w:rPr>
        <w:t>20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300" w:right="1720"/>
          <w:cols w:num="2" w:equalWidth="0">
            <w:col w:w="4326" w:space="40"/>
            <w:col w:w="485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2240" w:h="15840"/>
          <w:pgMar w:top="1500" w:bottom="940" w:left="1300" w:right="1720"/>
        </w:sect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tabs>
          <w:tab w:pos="1968" w:val="left" w:leader="none"/>
          <w:tab w:pos="2889" w:val="left" w:leader="none"/>
          <w:tab w:pos="3809" w:val="left" w:leader="none"/>
        </w:tabs>
        <w:spacing w:before="88"/>
        <w:ind w:left="104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2</w:t>
        <w:tab/>
        <w:t>4</w:t>
        <w:tab/>
        <w:t>6</w:t>
        <w:tab/>
      </w:r>
      <w:r>
        <w:rPr>
          <w:rFonts w:ascii="Arial"/>
          <w:sz w:val="10"/>
        </w:rPr>
        <w:t>8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tabs>
          <w:tab w:pos="1658" w:val="left" w:leader="none"/>
          <w:tab w:pos="2240" w:val="left" w:leader="none"/>
          <w:tab w:pos="2850" w:val="left" w:leader="none"/>
          <w:tab w:pos="3460" w:val="left" w:leader="none"/>
          <w:tab w:pos="4070" w:val="left" w:leader="none"/>
        </w:tabs>
        <w:spacing w:before="88"/>
        <w:ind w:left="1048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0</w:t>
        <w:tab/>
        <w:t>5</w:t>
        <w:tab/>
        <w:t>10</w:t>
        <w:tab/>
        <w:t>15</w:t>
        <w:tab/>
        <w:t>20</w:t>
        <w:tab/>
      </w:r>
      <w:r>
        <w:rPr>
          <w:rFonts w:ascii="Arial"/>
          <w:sz w:val="10"/>
        </w:rPr>
        <w:t>25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300" w:right="1720"/>
          <w:cols w:num="2" w:equalWidth="0">
            <w:col w:w="3865" w:space="186"/>
            <w:col w:w="516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240" w:lineRule="auto" w:before="59"/>
        <w:ind w:right="0"/>
        <w:jc w:val="left"/>
      </w:pPr>
      <w:r>
        <w:rPr>
          <w:w w:val="95"/>
        </w:rPr>
        <w:t>Figure</w:t>
      </w:r>
      <w:r>
        <w:rPr>
          <w:spacing w:val="-5"/>
          <w:w w:val="95"/>
        </w:rPr>
        <w:t> </w:t>
      </w:r>
      <w:r>
        <w:rPr>
          <w:w w:val="95"/>
        </w:rPr>
        <w:t>2.8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4"/>
        <w:rPr>
          <w:rFonts w:ascii="Georgia" w:hAnsi="Georgia" w:cs="Georgia" w:eastAsia="Georgia"/>
          <w:sz w:val="25"/>
          <w:szCs w:val="25"/>
        </w:rPr>
      </w:pPr>
    </w:p>
    <w:p>
      <w:pPr>
        <w:spacing w:after="0" w:line="240" w:lineRule="auto"/>
        <w:rPr>
          <w:rFonts w:ascii="Georgia" w:hAnsi="Georgia" w:cs="Georgia" w:eastAsia="Georgia"/>
          <w:sz w:val="25"/>
          <w:szCs w:val="25"/>
        </w:rPr>
        <w:sectPr>
          <w:headerReference w:type="even" r:id="rId39"/>
          <w:footerReference w:type="even" r:id="rId40"/>
          <w:pgSz w:w="15840" w:h="12240" w:orient="landscape"/>
          <w:pgMar w:header="0" w:footer="0" w:top="0" w:bottom="280" w:left="2140" w:right="1140"/>
        </w:sectPr>
      </w:pPr>
    </w:p>
    <w:p>
      <w:pPr>
        <w:spacing w:before="86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729.71228pt;margin-top:76.801659pt;width:14pt;height:84.4pt;mso-position-horizontal-relative:page;mso-position-vertical-relative:paragraph;z-index:2992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2" w:lineRule="exact"/>
                    <w:ind w:left="20" w:right="0"/>
                    <w:jc w:val="left"/>
                  </w:pPr>
                  <w:r>
                    <w:rPr>
                      <w:spacing w:val="-2"/>
                      <w:w w:val="96"/>
                    </w:rPr>
                    <w:t>SIMUL</w:t>
                  </w:r>
                  <w:r>
                    <w:rPr>
                      <w:spacing w:val="-2"/>
                      <w:w w:val="108"/>
                    </w:rPr>
                    <w:t>A</w:t>
                  </w:r>
                  <w:r>
                    <w:rPr>
                      <w:spacing w:val="-2"/>
                    </w:rPr>
                    <w:t>TIONS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64032pt;margin-top:82.793083pt;width:6.95pt;height:13.05pt;mso-position-horizontal-relative:page;mso-position-vertical-relative:paragraph;z-index:3064" type="#_x0000_t202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2000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509308pt;margin-top:55.99752pt;width:14pt;height:264.1pt;mso-position-horizontal-relative:page;mso-position-vertical-relative:paragraph;z-index:3208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2" w:lineRule="exact"/>
                    <w:ind w:left="20" w:right="0"/>
                    <w:jc w:val="left"/>
                  </w:pPr>
                  <w:r>
                    <w:rPr>
                      <w:spacing w:val="-4"/>
                      <w:w w:val="113"/>
                    </w:rPr>
                    <w:t>T</w:t>
                  </w:r>
                  <w:r>
                    <w:rPr>
                      <w:spacing w:val="-4"/>
                      <w:w w:val="93"/>
                    </w:rPr>
                    <w:t>race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6"/>
                    </w:rPr>
                    <w:t>plot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1"/>
                    </w:rPr>
                    <w:t>for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6"/>
                    </w:rPr>
                    <w:t>category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9"/>
                    </w:rPr>
                    <w:t>total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0"/>
                    </w:rPr>
                    <w:t>of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spacing w:val="1"/>
                      <w:w w:val="91"/>
                    </w:rPr>
                    <w:t>mo</w:t>
                  </w:r>
                  <w:r>
                    <w:rPr>
                      <w:spacing w:val="1"/>
                      <w:w w:val="92"/>
                    </w:rPr>
                    <w:t>del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113"/>
                    </w:rPr>
                    <w:t>1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7"/>
                    </w:rPr>
                    <w:t>to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spacing w:val="1"/>
                      <w:w w:val="91"/>
                    </w:rPr>
                    <w:t>mo</w:t>
                  </w:r>
                  <w:r>
                    <w:rPr>
                      <w:spacing w:val="1"/>
                      <w:w w:val="92"/>
                    </w:rPr>
                    <w:t>del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86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01535pt;margin-top:82.793083pt;width:6.95pt;height:13.05pt;mso-position-horizontal-relative:page;mso-position-vertical-relative:paragraph;z-index:3232" type="#_x0000_t202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2000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7.884293pt;margin-top:-4.313054pt;width:14pt;height:314.95pt;mso-position-horizontal-relative:page;mso-position-vertical-relative:paragraph;z-index:3352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2" w:lineRule="exact"/>
                    <w:ind w:left="20" w:right="0"/>
                    <w:jc w:val="left"/>
                  </w:pPr>
                  <w:r>
                    <w:rPr>
                      <w:w w:val="95"/>
                    </w:rPr>
                    <w:t>Figure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1"/>
                    </w:rPr>
                    <w:t>2.10:</w:t>
                  </w:r>
                  <w:r>
                    <w:rPr/>
                    <w:t> </w:t>
                  </w:r>
                  <w:r>
                    <w:rPr>
                      <w:spacing w:val="-12"/>
                    </w:rPr>
                    <w:t> </w:t>
                  </w:r>
                  <w:r>
                    <w:rPr>
                      <w:spacing w:val="-4"/>
                      <w:w w:val="113"/>
                    </w:rPr>
                    <w:t>T</w:t>
                  </w:r>
                  <w:r>
                    <w:rPr>
                      <w:spacing w:val="-4"/>
                      <w:w w:val="93"/>
                    </w:rPr>
                    <w:t>race</w:t>
                  </w:r>
                  <w:r>
                    <w:rPr>
                      <w:spacing w:val="19"/>
                    </w:rPr>
                    <w:t> </w:t>
                  </w:r>
                  <w:r>
                    <w:rPr>
                      <w:w w:val="96"/>
                    </w:rPr>
                    <w:t>plot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1"/>
                    </w:rPr>
                    <w:t>for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6"/>
                    </w:rPr>
                    <w:t>category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108"/>
                    </w:rPr>
                    <w:t>A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0"/>
                    </w:rPr>
                    <w:t>of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spacing w:val="1"/>
                      <w:w w:val="91"/>
                    </w:rPr>
                    <w:t>mo</w:t>
                  </w:r>
                  <w:r>
                    <w:rPr>
                      <w:spacing w:val="1"/>
                      <w:w w:val="92"/>
                    </w:rPr>
                    <w:t>del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113"/>
                    </w:rPr>
                    <w:t>1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7"/>
                    </w:rPr>
                    <w:t>to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spacing w:val="1"/>
                      <w:w w:val="91"/>
                    </w:rPr>
                    <w:t>mo</w:t>
                  </w:r>
                  <w:r>
                    <w:rPr>
                      <w:spacing w:val="1"/>
                      <w:w w:val="92"/>
                    </w:rPr>
                    <w:t>del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86"/>
                    </w:rPr>
                    <w:t>6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>
          <w:rFonts w:ascii="Arial"/>
          <w:sz w:val="10"/>
        </w:rPr>
        <w:t>10.2</w:t>
      </w:r>
      <w:r>
        <w:rPr>
          <w:rFonts w:ascii="Arial"/>
          <w:spacing w:val="7"/>
          <w:sz w:val="10"/>
        </w:rPr>
        <w:t> </w:t>
      </w:r>
      <w:r>
        <w:rPr>
          <w:rFonts w:ascii="Arial"/>
          <w:sz w:val="10"/>
        </w:rPr>
        <w:t>10.6</w:t>
      </w:r>
      <w:r>
        <w:rPr>
          <w:rFonts w:ascii="Arial"/>
          <w:spacing w:val="7"/>
          <w:sz w:val="10"/>
        </w:rPr>
        <w:t> </w:t>
      </w:r>
      <w:r>
        <w:rPr>
          <w:rFonts w:ascii="Arial"/>
          <w:spacing w:val="-5"/>
          <w:sz w:val="10"/>
        </w:rPr>
        <w:t>11.05</w:t>
      </w:r>
      <w:r>
        <w:rPr>
          <w:rFonts w:ascii="Arial"/>
          <w:spacing w:val="-15"/>
          <w:sz w:val="10"/>
        </w:rPr>
        <w:t> </w:t>
      </w:r>
      <w:r>
        <w:rPr>
          <w:rFonts w:ascii="Arial"/>
          <w:sz w:val="10"/>
        </w:rPr>
        <w:t>10 </w:t>
      </w:r>
      <w:r>
        <w:rPr>
          <w:rFonts w:ascii="Arial"/>
          <w:spacing w:val="24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z w:val="10"/>
        </w:rPr>
      </w:r>
    </w:p>
    <w:p>
      <w:pPr>
        <w:spacing w:before="86"/>
        <w:ind w:left="13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  <w:t>5</w:t>
      </w:r>
      <w:r>
        <w:rPr>
          <w:rFonts w:ascii="Arial"/>
          <w:spacing w:val="-10"/>
          <w:sz w:val="10"/>
        </w:rPr>
        <w:t> </w:t>
      </w:r>
      <w:r>
        <w:rPr>
          <w:rFonts w:ascii="Arial"/>
          <w:sz w:val="10"/>
        </w:rPr>
        <w:t>10  </w:t>
      </w:r>
      <w:r>
        <w:rPr>
          <w:rFonts w:ascii="Arial"/>
          <w:spacing w:val="8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z w:val="10"/>
        </w:rPr>
      </w:r>
    </w:p>
    <w:p>
      <w:pPr>
        <w:spacing w:before="86"/>
        <w:ind w:left="160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  <w:t>5</w:t>
      </w:r>
      <w:r>
        <w:rPr>
          <w:rFonts w:ascii="Arial"/>
          <w:spacing w:val="-2"/>
          <w:sz w:val="10"/>
        </w:rPr>
        <w:t> </w:t>
      </w:r>
      <w:r>
        <w:rPr>
          <w:rFonts w:ascii="Arial"/>
          <w:sz w:val="10"/>
        </w:rPr>
        <w:t>10  </w:t>
      </w:r>
      <w:r>
        <w:rPr>
          <w:rFonts w:ascii="Arial"/>
          <w:spacing w:val="24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z w:val="10"/>
        </w:rPr>
      </w:r>
    </w:p>
    <w:p>
      <w:pPr>
        <w:spacing w:before="86"/>
        <w:ind w:left="130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  <w:t>5</w:t>
      </w:r>
      <w:r>
        <w:rPr>
          <w:rFonts w:ascii="Arial"/>
          <w:spacing w:val="-11"/>
          <w:sz w:val="10"/>
        </w:rPr>
        <w:t> </w:t>
      </w:r>
      <w:r>
        <w:rPr>
          <w:rFonts w:ascii="Arial"/>
          <w:sz w:val="10"/>
        </w:rPr>
        <w:t>10  </w:t>
      </w:r>
      <w:r>
        <w:rPr>
          <w:rFonts w:ascii="Arial"/>
          <w:spacing w:val="5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z w:val="10"/>
        </w:rPr>
      </w:r>
    </w:p>
    <w:p>
      <w:pPr>
        <w:spacing w:before="86"/>
        <w:ind w:left="113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  <w:t>5</w:t>
      </w:r>
      <w:r>
        <w:rPr>
          <w:rFonts w:ascii="Arial"/>
          <w:spacing w:val="-9"/>
          <w:sz w:val="10"/>
        </w:rPr>
        <w:t> </w:t>
      </w:r>
      <w:r>
        <w:rPr>
          <w:rFonts w:ascii="Arial"/>
          <w:sz w:val="10"/>
        </w:rPr>
        <w:t>10  </w:t>
      </w:r>
      <w:r>
        <w:rPr>
          <w:rFonts w:ascii="Arial"/>
          <w:spacing w:val="10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z w:val="10"/>
        </w:rPr>
      </w:r>
    </w:p>
    <w:p>
      <w:pPr>
        <w:spacing w:before="86"/>
        <w:ind w:left="196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  <w:t>20.6</w:t>
      </w:r>
      <w:r>
        <w:rPr>
          <w:rFonts w:ascii="Arial"/>
          <w:spacing w:val="5"/>
          <w:sz w:val="10"/>
        </w:rPr>
        <w:t> </w:t>
      </w:r>
      <w:r>
        <w:rPr>
          <w:rFonts w:ascii="Arial"/>
          <w:sz w:val="10"/>
        </w:rPr>
        <w:t>21.0</w:t>
      </w:r>
      <w:r>
        <w:rPr>
          <w:rFonts w:ascii="Arial"/>
          <w:spacing w:val="6"/>
          <w:sz w:val="10"/>
        </w:rPr>
        <w:t> </w:t>
      </w:r>
      <w:r>
        <w:rPr>
          <w:rFonts w:ascii="Arial"/>
          <w:sz w:val="10"/>
        </w:rPr>
        <w:t>21.</w:t>
      </w:r>
      <w:r>
        <w:rPr>
          <w:rFonts w:ascii="Arial"/>
          <w:spacing w:val="-39"/>
          <w:sz w:val="10"/>
        </w:rPr>
        <w:t>4</w:t>
      </w:r>
      <w:r>
        <w:rPr>
          <w:rFonts w:ascii="Arial"/>
          <w:sz w:val="10"/>
        </w:rPr>
        <w:t>10</w:t>
      </w:r>
      <w:r>
        <w:rPr>
          <w:rFonts w:ascii="Arial"/>
          <w:spacing w:val="-1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pacing w:val="-1"/>
          <w:sz w:val="10"/>
        </w:rPr>
        <w:t> </w:t>
      </w:r>
      <w:r>
        <w:rPr>
          <w:rFonts w:ascii="Arial"/>
          <w:sz w:val="10"/>
        </w:rPr>
        <w:t>30</w:t>
      </w:r>
      <w:r>
        <w:rPr>
          <w:rFonts w:ascii="Arial"/>
          <w:spacing w:val="-1"/>
          <w:sz w:val="10"/>
        </w:rPr>
        <w:t> </w:t>
      </w:r>
      <w:r>
        <w:rPr>
          <w:rFonts w:ascii="Arial"/>
          <w:sz w:val="10"/>
        </w:rPr>
        <w:t>40</w:t>
      </w:r>
      <w:r>
        <w:rPr>
          <w:rFonts w:ascii="Arial"/>
          <w:spacing w:val="10"/>
          <w:sz w:val="10"/>
        </w:rPr>
        <w:t> </w:t>
      </w:r>
      <w:r>
        <w:rPr>
          <w:rFonts w:ascii="Arial"/>
          <w:sz w:val="10"/>
        </w:rPr>
        <w:t>10</w:t>
      </w:r>
      <w:r>
        <w:rPr>
          <w:rFonts w:ascii="Arial"/>
          <w:spacing w:val="10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pacing w:val="11"/>
          <w:sz w:val="10"/>
        </w:rPr>
        <w:t> </w:t>
      </w:r>
      <w:r>
        <w:rPr>
          <w:rFonts w:ascii="Arial"/>
          <w:sz w:val="10"/>
        </w:rPr>
        <w:t>30</w:t>
      </w:r>
      <w:r>
        <w:rPr>
          <w:rFonts w:ascii="Arial"/>
          <w:spacing w:val="10"/>
          <w:sz w:val="10"/>
        </w:rPr>
        <w:t> </w:t>
      </w:r>
      <w:r>
        <w:rPr>
          <w:rFonts w:ascii="Arial"/>
          <w:sz w:val="10"/>
        </w:rPr>
        <w:t>40</w:t>
      </w:r>
      <w:r>
        <w:rPr>
          <w:rFonts w:ascii="Arial"/>
          <w:spacing w:val="-10"/>
          <w:sz w:val="10"/>
        </w:rPr>
        <w:t> </w:t>
      </w:r>
      <w:r>
        <w:rPr>
          <w:rFonts w:ascii="Arial"/>
          <w:sz w:val="10"/>
        </w:rPr>
        <w:t>10</w:t>
      </w:r>
      <w:r>
        <w:rPr>
          <w:rFonts w:ascii="Arial"/>
          <w:spacing w:val="6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pacing w:val="7"/>
          <w:sz w:val="10"/>
        </w:rPr>
        <w:t> </w:t>
      </w:r>
      <w:r>
        <w:rPr>
          <w:rFonts w:ascii="Arial"/>
          <w:sz w:val="10"/>
        </w:rPr>
        <w:t>30</w:t>
      </w:r>
      <w:r>
        <w:rPr>
          <w:rFonts w:ascii="Arial"/>
          <w:spacing w:val="6"/>
          <w:sz w:val="10"/>
        </w:rPr>
        <w:t> </w:t>
      </w:r>
      <w:r>
        <w:rPr>
          <w:rFonts w:ascii="Arial"/>
          <w:sz w:val="10"/>
        </w:rPr>
        <w:t>40</w:t>
      </w:r>
      <w:r>
        <w:rPr>
          <w:rFonts w:ascii="Arial"/>
          <w:spacing w:val="-3"/>
          <w:sz w:val="10"/>
        </w:rPr>
        <w:t> </w:t>
      </w:r>
      <w:r>
        <w:rPr>
          <w:rFonts w:ascii="Arial"/>
          <w:sz w:val="10"/>
        </w:rPr>
        <w:t>10</w:t>
      </w:r>
      <w:r>
        <w:rPr>
          <w:rFonts w:ascii="Arial"/>
          <w:spacing w:val="-14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pacing w:val="-13"/>
          <w:sz w:val="10"/>
        </w:rPr>
        <w:t> </w:t>
      </w:r>
      <w:r>
        <w:rPr>
          <w:rFonts w:ascii="Arial"/>
          <w:sz w:val="10"/>
        </w:rPr>
        <w:t>30</w:t>
      </w:r>
      <w:r>
        <w:rPr>
          <w:rFonts w:ascii="Arial"/>
          <w:spacing w:val="-14"/>
          <w:sz w:val="10"/>
        </w:rPr>
        <w:t> </w:t>
      </w:r>
      <w:r>
        <w:rPr>
          <w:rFonts w:ascii="Arial"/>
          <w:sz w:val="10"/>
        </w:rPr>
        <w:t>40</w:t>
      </w:r>
      <w:r>
        <w:rPr>
          <w:rFonts w:ascii="Arial"/>
          <w:spacing w:val="-13"/>
          <w:sz w:val="10"/>
        </w:rPr>
        <w:t> </w:t>
      </w:r>
      <w:r>
        <w:rPr>
          <w:rFonts w:ascii="Arial"/>
          <w:spacing w:val="-2"/>
          <w:sz w:val="10"/>
        </w:rPr>
        <w:t>5</w:t>
      </w:r>
      <w:r>
        <w:rPr>
          <w:rFonts w:ascii="Arial"/>
          <w:spacing w:val="-55"/>
          <w:sz w:val="10"/>
        </w:rPr>
        <w:t>1</w:t>
      </w:r>
      <w:r>
        <w:rPr>
          <w:rFonts w:ascii="Arial"/>
          <w:spacing w:val="-2"/>
          <w:sz w:val="10"/>
        </w:rPr>
        <w:t>0</w:t>
      </w:r>
      <w:r>
        <w:rPr>
          <w:rFonts w:ascii="Arial"/>
          <w:sz w:val="10"/>
        </w:rPr>
        <w:t>0</w:t>
      </w:r>
      <w:r>
        <w:rPr>
          <w:rFonts w:ascii="Arial"/>
          <w:spacing w:val="2"/>
          <w:sz w:val="10"/>
        </w:rPr>
        <w:t> </w:t>
      </w:r>
      <w:r>
        <w:rPr>
          <w:rFonts w:ascii="Arial"/>
          <w:sz w:val="10"/>
        </w:rPr>
        <w:t>20</w:t>
      </w:r>
      <w:r>
        <w:rPr>
          <w:rFonts w:ascii="Arial"/>
          <w:spacing w:val="3"/>
          <w:sz w:val="10"/>
        </w:rPr>
        <w:t> </w:t>
      </w:r>
      <w:r>
        <w:rPr>
          <w:rFonts w:ascii="Arial"/>
          <w:sz w:val="10"/>
        </w:rPr>
        <w:t>30</w:t>
      </w:r>
      <w:r>
        <w:rPr>
          <w:rFonts w:ascii="Arial"/>
          <w:spacing w:val="2"/>
          <w:sz w:val="10"/>
        </w:rPr>
        <w:t> </w:t>
      </w:r>
      <w:r>
        <w:rPr>
          <w:rFonts w:ascii="Arial"/>
          <w:sz w:val="10"/>
        </w:rPr>
        <w:t>40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5840" w:h="12240" w:orient="landscape"/>
          <w:pgMar w:top="1500" w:bottom="940" w:left="2140" w:right="1140"/>
          <w:cols w:num="6" w:equalWidth="0">
            <w:col w:w="3818" w:space="40"/>
            <w:col w:w="524" w:space="40"/>
            <w:col w:w="573" w:space="40"/>
            <w:col w:w="515" w:space="40"/>
            <w:col w:w="506" w:space="40"/>
            <w:col w:w="6424"/>
          </w:cols>
        </w:sectPr>
      </w:pPr>
    </w:p>
    <w:p>
      <w:pPr>
        <w:spacing w:line="240" w:lineRule="auto" w:before="8"/>
        <w:rPr>
          <w:rFonts w:ascii="Arial" w:hAnsi="Arial" w:cs="Arial" w:eastAsia="Arial"/>
          <w:sz w:val="2"/>
          <w:szCs w:val="2"/>
        </w:rPr>
      </w:pPr>
      <w:r>
        <w:rPr/>
        <w:pict>
          <v:group style="position:absolute;margin-left:729.177002pt;margin-top:113.386002pt;width:.1pt;height:427.75pt;mso-position-horizontal-relative:page;mso-position-vertical-relative:page;z-index:2944" coordorigin="14584,2268" coordsize="2,8555">
            <v:shape style="position:absolute;left:14584;top:2268;width:2;height:8555" coordorigin="14584,2268" coordsize="0,8555" path="m14584,2268l14584,10823e" filled="false" stroked="true" strokeweight=".398pt" strokecolor="#000000">
              <v:path arrowok="t"/>
            </v:shape>
            <w10:wrap type="none"/>
          </v:group>
        </w:pict>
      </w:r>
      <w:r>
        <w:rPr/>
        <w:pict>
          <v:shape style="position:absolute;margin-left:729.71228pt;margin-top:112.386002pt;width:14pt;height:74pt;mso-position-horizontal-relative:page;mso-position-vertical-relative:page;z-index:2968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2" w:lineRule="exact"/>
                    <w:ind w:left="20" w:right="0"/>
                    <w:jc w:val="left"/>
                  </w:pPr>
                  <w:r>
                    <w:rPr>
                      <w:w w:val="104"/>
                    </w:rPr>
                    <w:t>CHAPTER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1"/>
                    </w:rPr>
                    <w:t>2.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9.71228pt;margin-top:307.529877pt;width:14pt;height:118.25pt;mso-position-horizontal-relative:page;mso-position-vertical-relative:page;z-index:3016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2" w:lineRule="exact"/>
                    <w:ind w:left="20" w:right="0"/>
                    <w:jc w:val="left"/>
                  </w:pPr>
                  <w:r>
                    <w:rPr>
                      <w:w w:val="91"/>
                    </w:rPr>
                    <w:t>2.3.</w:t>
                  </w:r>
                  <w:r>
                    <w:rPr/>
                    <w:t>  </w:t>
                  </w:r>
                  <w:r>
                    <w:rPr>
                      <w:spacing w:val="8"/>
                    </w:rPr>
                    <w:t> </w:t>
                  </w:r>
                  <w:r>
                    <w:rPr>
                      <w:spacing w:val="-3"/>
                      <w:w w:val="96"/>
                    </w:rPr>
                    <w:t>SIMUL</w:t>
                  </w:r>
                  <w:r>
                    <w:rPr>
                      <w:spacing w:val="-3"/>
                      <w:w w:val="108"/>
                    </w:rPr>
                    <w:t>A</w:t>
                  </w:r>
                  <w:r>
                    <w:rPr>
                      <w:spacing w:val="-3"/>
                      <w:w w:val="101"/>
                    </w:rPr>
                    <w:t>TION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101"/>
                    </w:rPr>
                    <w:t>1: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9.71228pt;margin-top:428.944794pt;width:14pt;height:113.2pt;mso-position-horizontal-relative:page;mso-position-vertical-relative:page;z-index:3040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2" w:lineRule="exact"/>
                    <w:ind w:left="20" w:right="0"/>
                    <w:jc w:val="left"/>
                  </w:pPr>
                  <w:r>
                    <w:rPr>
                      <w:w w:val="101"/>
                    </w:rPr>
                    <w:t>PRIOR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96"/>
                    </w:rPr>
                    <w:t>S</w:t>
                  </w:r>
                  <w:r>
                    <w:rPr>
                      <w:w w:val="102"/>
                    </w:rPr>
                    <w:t>ELECTION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64032pt;margin-top:286.588379pt;width:6.95pt;height:13.05pt;mso-position-horizontal-relative:page;mso-position-vertical-relative:page;z-index:3088" type="#_x0000_t202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3000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64032pt;margin-top:373.684601pt;width:6.95pt;height:13.05pt;mso-position-horizontal-relative:page;mso-position-vertical-relative:page;z-index:3112" type="#_x0000_t202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4000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04.64032pt;margin-top:460.785797pt;width:6.95pt;height:13.05pt;mso-position-horizontal-relative:page;mso-position-vertical-relative:page;z-index:3136" type="#_x0000_t202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5000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4.407135pt;margin-top:314.249054pt;width:7.95pt;height:45.15pt;mso-position-horizontal-relative:page;mso-position-vertical-relative:page;z-index:3160" type="#_x0000_t202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spacing w:val="-1"/>
                      <w:w w:val="99"/>
                      <w:sz w:val="12"/>
                    </w:rPr>
                    <w:t>Iteration</w:t>
                  </w:r>
                  <w:r>
                    <w:rPr>
                      <w:rFonts w:ascii="Arial"/>
                      <w:spacing w:val="-1"/>
                      <w:sz w:val="12"/>
                    </w:rPr>
                    <w:t> </w:t>
                  </w:r>
                  <w:r>
                    <w:rPr>
                      <w:rFonts w:ascii="Arial"/>
                      <w:spacing w:val="-1"/>
                      <w:w w:val="99"/>
                      <w:sz w:val="12"/>
                    </w:rPr>
                    <w:t>number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5.509308pt;margin-top:112.386002pt;width:14pt;height:57.1pt;mso-position-horizontal-relative:page;mso-position-vertical-relative:page;z-index:3184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2" w:lineRule="exact"/>
                    <w:ind w:left="20" w:right="0"/>
                    <w:jc w:val="left"/>
                  </w:pPr>
                  <w:r>
                    <w:rPr>
                      <w:w w:val="95"/>
                    </w:rPr>
                    <w:t>Figure</w:t>
                  </w:r>
                  <w:r>
                    <w:rPr>
                      <w:spacing w:val="20"/>
                    </w:rPr>
                    <w:t> </w:t>
                  </w:r>
                  <w:r>
                    <w:rPr>
                      <w:w w:val="88"/>
                    </w:rPr>
                    <w:t>2.9: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01535pt;margin-top:286.588379pt;width:6.95pt;height:13.05pt;mso-position-horizontal-relative:page;mso-position-vertical-relative:page;z-index:3256" type="#_x0000_t202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3000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01535pt;margin-top:373.684601pt;width:6.95pt;height:13.05pt;mso-position-horizontal-relative:page;mso-position-vertical-relative:page;z-index:3280" type="#_x0000_t202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4000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01535pt;margin-top:460.785797pt;width:6.95pt;height:13.05pt;mso-position-horizontal-relative:page;mso-position-vertical-relative:page;z-index:3304" type="#_x0000_t202" filled="false" stroked="false">
            <v:textbox inset="0,0,0,0" style="layout-flow:vertical">
              <w:txbxContent>
                <w:p>
                  <w:pPr>
                    <w:spacing w:before="6"/>
                    <w:ind w:left="2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/>
                      <w:w w:val="99"/>
                      <w:sz w:val="10"/>
                    </w:rPr>
                    <w:t>5000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6.78215pt;margin-top:314.249054pt;width:7.95pt;height:45.15pt;mso-position-horizontal-relative:page;mso-position-vertical-relative:page;z-index:3328" type="#_x0000_t202" filled="false" stroked="false">
            <v:textbox inset="0,0,0,0" style="layout-flow:vertical">
              <w:txbxContent>
                <w:p>
                  <w:pPr>
                    <w:spacing w:before="3"/>
                    <w:ind w:left="20" w:right="0" w:firstLine="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>
                    <w:rPr>
                      <w:rFonts w:ascii="Arial"/>
                      <w:spacing w:val="-1"/>
                      <w:w w:val="99"/>
                      <w:sz w:val="12"/>
                    </w:rPr>
                    <w:t>Iteration</w:t>
                  </w:r>
                  <w:r>
                    <w:rPr>
                      <w:rFonts w:ascii="Arial"/>
                      <w:spacing w:val="-1"/>
                      <w:sz w:val="12"/>
                    </w:rPr>
                    <w:t> </w:t>
                  </w:r>
                  <w:r>
                    <w:rPr>
                      <w:rFonts w:ascii="Arial"/>
                      <w:spacing w:val="-1"/>
                      <w:w w:val="99"/>
                      <w:sz w:val="12"/>
                    </w:rPr>
                    <w:t>number</w:t>
                  </w:r>
                  <w:r>
                    <w:rPr>
                      <w:rFonts w:ascii="Arial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.490292pt;margin-top:320.260986pt;width:14pt;height:13.75pt;mso-position-horizontal-relative:page;mso-position-vertical-relative:page;z-index:3376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line="252" w:lineRule="exact"/>
                    <w:ind w:left="20" w:right="0"/>
                    <w:jc w:val="left"/>
                  </w:pPr>
                  <w:r>
                    <w:rPr>
                      <w:w w:val="92"/>
                    </w:rPr>
                    <w:t>37</w:t>
                  </w:r>
                  <w:r>
                    <w:rPr/>
                  </w:r>
                </w:p>
              </w:txbxContent>
            </v:textbox>
            <w10:wrap type="none"/>
          </v:shape>
        </w:pict>
      </w:r>
    </w:p>
    <w:p>
      <w:pPr>
        <w:tabs>
          <w:tab w:pos="8115" w:val="left" w:leader="none"/>
        </w:tabs>
        <w:spacing w:line="200" w:lineRule="atLeast"/>
        <w:ind w:left="276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sz w:val="20"/>
        </w:rPr>
        <w:pict>
          <v:group style="width:177.4pt;height:407.1pt;mso-position-horizontal-relative:char;mso-position-vertical-relative:line" coordorigin="0,0" coordsize="3548,8142">
            <v:group style="position:absolute;left:148;top:4;width:2;height:57" coordorigin="148,4" coordsize="2,57">
              <v:shape style="position:absolute;left:148;top:4;width:2;height:57" coordorigin="148,4" coordsize="0,57" path="m148,60l148,4e" filled="false" stroked="true" strokeweight=".371318pt" strokecolor="#000000">
                <v:path arrowok="t"/>
              </v:shape>
            </v:group>
            <v:group style="position:absolute;left:262;top:4;width:2;height:57" coordorigin="262,4" coordsize="2,57">
              <v:shape style="position:absolute;left:262;top:4;width:2;height:57" coordorigin="262,4" coordsize="0,57" path="m262,60l262,4e" filled="false" stroked="true" strokeweight=".371318pt" strokecolor="#000000">
                <v:path arrowok="t"/>
              </v:shape>
            </v:group>
            <v:group style="position:absolute;left:376;top:4;width:2;height:57" coordorigin="376,4" coordsize="2,57">
              <v:shape style="position:absolute;left:376;top:4;width:2;height:57" coordorigin="376,4" coordsize="0,57" path="m376,60l376,4e" filled="false" stroked="true" strokeweight=".371318pt" strokecolor="#000000">
                <v:path arrowok="t"/>
              </v:shape>
            </v:group>
            <v:group style="position:absolute;left:490;top:4;width:2;height:57" coordorigin="490,4" coordsize="2,57">
              <v:shape style="position:absolute;left:490;top:4;width:2;height:57" coordorigin="490,4" coordsize="0,57" path="m490,60l490,4e" filled="false" stroked="true" strokeweight=".371318pt" strokecolor="#000000">
                <v:path arrowok="t"/>
              </v:shape>
            </v:group>
            <v:group style="position:absolute;left:605;top:4;width:2;height:57" coordorigin="605,4" coordsize="2,57">
              <v:shape style="position:absolute;left:605;top:4;width:2;height:57" coordorigin="605,4" coordsize="0,57" path="m605,60l605,4e" filled="false" stroked="true" strokeweight=".371318pt" strokecolor="#000000">
                <v:path arrowok="t"/>
              </v:shape>
            </v:group>
            <v:group style="position:absolute;left:4;top:1554;width:57;height:2" coordorigin="4,1554" coordsize="57,2">
              <v:shape style="position:absolute;left:4;top:1554;width:57;height:2" coordorigin="4,1554" coordsize="57,0" path="m60,1554l4,1554e" filled="false" stroked="true" strokeweight=".371318pt" strokecolor="#000000">
                <v:path arrowok="t"/>
              </v:shape>
            </v:group>
            <v:group style="position:absolute;left:4;top:3296;width:57;height:2" coordorigin="4,3296" coordsize="57,2">
              <v:shape style="position:absolute;left:4;top:3296;width:57;height:2" coordorigin="4,3296" coordsize="57,0" path="m60,3296l4,3296e" filled="false" stroked="true" strokeweight=".371318pt" strokecolor="#000000">
                <v:path arrowok="t"/>
              </v:shape>
            </v:group>
            <v:group style="position:absolute;left:4;top:5038;width:57;height:2" coordorigin="4,5038" coordsize="57,2">
              <v:shape style="position:absolute;left:4;top:5038;width:57;height:2" coordorigin="4,5038" coordsize="57,0" path="m60,5038l4,5038e" filled="false" stroked="true" strokeweight=".371318pt" strokecolor="#000000">
                <v:path arrowok="t"/>
              </v:shape>
            </v:group>
            <v:group style="position:absolute;left:4;top:6780;width:57;height:2" coordorigin="4,6780" coordsize="57,2">
              <v:shape style="position:absolute;left:4;top:6780;width:57;height:2" coordorigin="4,6780" coordsize="57,0" path="m60,6780l4,6780e" filled="false" stroked="true" strokeweight=".371318pt" strokecolor="#000000">
                <v:path arrowok="t"/>
              </v:shape>
            </v:group>
            <v:group style="position:absolute;left:346;top:690;width:2;height:6961" coordorigin="346,690" coordsize="2,6961">
              <v:shape style="position:absolute;left:346;top:690;width:2;height:6961" coordorigin="346,690" coordsize="0,6961" path="m346,690l346,7651e" filled="false" stroked="true" strokeweight=".371318pt" strokecolor="#0080ff">
                <v:path arrowok="t"/>
              </v:shape>
            </v:group>
            <v:group style="position:absolute;left:346;top:690;width:2;height:6961" coordorigin="346,690" coordsize="2,6961">
              <v:shape style="position:absolute;left:346;top:690;width:2;height:6961" coordorigin="346,690" coordsize="0,6961" path="m346,690l346,7651e" filled="false" stroked="true" strokeweight=".371318pt" strokecolor="#ff00ff">
                <v:path arrowok="t"/>
              </v:shape>
            </v:group>
            <v:group style="position:absolute;left:346;top:690;width:2;height:6961" coordorigin="346,690" coordsize="2,6961">
              <v:shape style="position:absolute;left:346;top:690;width:2;height:6961" coordorigin="346,690" coordsize="0,6961" path="m346,690l346,7651e" filled="false" stroked="true" strokeweight=".371318pt" strokecolor="#006400">
                <v:path arrowok="t"/>
              </v:shape>
            </v:group>
            <v:group style="position:absolute;left:60;top:202;width:572;height:7936" coordorigin="60,202" coordsize="572,7936">
              <v:shape style="position:absolute;left:60;top:202;width:572;height:7936" coordorigin="60,202" coordsize="572,7936" path="m60,202l60,8138,631,8138,631,202,60,202xe" filled="false" stroked="true" strokeweight=".371318pt" strokecolor="#000000">
                <v:path arrowok="t"/>
              </v:shape>
            </v:group>
            <v:group style="position:absolute;left:60;top:60;width:572;height:143" coordorigin="60,60" coordsize="572,143">
              <v:shape style="position:absolute;left:60;top:60;width:572;height:143" coordorigin="60,60" coordsize="572,143" path="m60,60l60,202,631,202,631,60,60,60xe" filled="true" fillcolor="#87ceeb" stroked="false">
                <v:path arrowok="t"/>
                <v:fill type="solid"/>
              </v:shape>
            </v:group>
            <v:group style="position:absolute;left:60;top:60;width:572;height:143" coordorigin="60,60" coordsize="572,143">
              <v:shape style="position:absolute;left:60;top:60;width:572;height:143" coordorigin="60,60" coordsize="572,143" path="m60,60l60,202,631,202,631,60,60,60xe" filled="false" stroked="true" strokeweight=".371318pt" strokecolor="#000000">
                <v:path arrowok="t"/>
              </v:shape>
            </v:group>
            <v:group style="position:absolute;left:683;top:690;width:456;height:6961" coordorigin="683,690" coordsize="456,6961">
              <v:shape style="position:absolute;left:683;top:690;width:456;height:6961" coordorigin="683,690" coordsize="456,6961" path="m815,690l781,697,879,704,845,711,848,718,873,725,760,731,803,738,884,745,919,752,872,759,855,766,804,773,881,780,847,787,845,794,853,801,742,808,831,815,861,822,814,829,731,836,827,843,834,850,782,857,796,864,909,871,810,878,797,885,817,892,914,899,796,906,982,913,863,920,970,927,725,934,758,941,894,947,912,954,866,961,718,968,868,975,858,982,922,989,859,996,921,1003,780,1010,771,1017,866,1024,904,1031,780,1038,913,1045,825,1052,847,1059,818,1066,865,1073,858,1080,794,1087,851,1094,846,1101,832,1108,801,1115,771,1122,844,1129,774,1136,847,1143,870,1150,848,1157,785,1164,726,1170,894,1177,860,1184,829,1191,808,1198,938,1205,868,1212,840,1219,844,1226,771,1233,873,1240,829,1247,855,1254,833,1261,978,1268,882,1275,749,1282,840,1289,786,1296,953,1303,763,1310,939,1317,804,1324,957,1331,867,1338,743,1345,947,1352,855,1359,829,1366,890,1373,800,1379,1009,1386,803,1393,843,1400,972,1407,721,1414,785,1421,829,1428,811,1435,856,1442,865,1449,982,1456,1066,1463,911,1470,779,1477,850,1484,912,1491,825,1498,833,1505,995,1512,888,1519,903,1526,803,1533,798,1540,756,1547,886,1554,801,1561,912,1568,806,1575,796,1582,893,1588,825,1596,882,1602,771,1609,904,1616,848,1623,832,1630,847,1637,795,1644,972,1651,1008,1658,809,1665,841,1672,919,1679,755,1686,966,1693,908,1700,937,1707,864,1714,827,1721,763,1728,823,1735,781,1742,822,1749,913,1756,900,1763,852,1770,795,1777,862,1784,884,1791,893,1798,820,1805,948,1811,981,1819,893,1825,978,1832,847,1839,836,1846,782,1853,842,1860,772,1867,838,1874,800,1881,731,1888,859,1895,988,1902,767,1909,738,1916,818,1923,884,1930,842,1937,853,1944,889,1951,893,1958,828,1965,856,1972,850,1979,1040,1986,918,1993,747,2000,840,2007,863,2014,891,2021,742,2028,776,2034,836,2041,846,2048,791,2055,812,2062,830,2069,906,2076,975,2083,913,2090,862,2097,792,2104,753,2111,936,2118,779,2125,751,2132,753,2139,807,2146,826,2153,936,2160,727,2167,813,2174,912,2181,853,2188,925,2195,940,2202,813,2209,812,2216,752,2223,799,2230,889,2237,840,2244,791,2251,770,2257,957,2264,802,2271,900,2278,820,2285,838,2292,908,2299,799,2306,822,2313,809,2320,824,2327,848,2334,834,2341,795,2348,781,2355,896,2362,894,2369,1003,2376,880,2383,868,2390,856,2397,904,2404,945,2411,898,2418,860,2425,969,2432,808,2439,930,2446,783,2453,935,2460,873,2466,833,2473,1089,2480,925,2487,833,2494,906,2501,963,2508,824,2515,1047,2522,824,2529,793,2536,786,2543,896,2550,804,2557,707,2564,985,2571,761,2578,1106,2585,837,2592,805,2599,872,2606,813,2613,985,2620,898,2627,817,2634,930,2641,754,2648,826,2655,757,2662,722,2669,749,2676,856,2682,940,2689,820,2696,870,2703,863,2710,785,2717,850,2724,933,2731,842,2738,820,2745,819,2752,773,2759,926,2766,888,2773,841,2780,789,2787,909,2794,788,2801,961,2808,913,2815,853,2822,832,2829,898,2836,883,2843,832,2850,941,2857,861,2864,755,2871,880,2878,788,2885,743,2892,839,2899,753,2905,856,2912,926,2919,867,2926,845,2933,751,2940,884,2947,957,2954,772,2961,782,2968,826,2975,909,2982,748,2989,867,2996,830,3003,744,3010,917,3017,901,3024,769,3031,871,3038,846,3045,802,3052,816,3059,794,3066,895,3073,821,3080,845,3087,738,3094,817,3101,791,3108,811,3114,862,3121,831,3128,802,3135,848,3142,837,3149,752,3156,820,3163,859,3170,900,3177,871,3184,931,3191,925,3198,834,3205,850,3212,836,3219,855,3226,834,3233,791,3240,890,3247,753,3254,823,3261,748,3268,861,3275,946,3282,788,3289,858,3296,876,3303,879,3310,891,3317,794,3323,863,3331,865,3337,908,3344,874,3351,766,3358,797,3365,879,3372,869,3379,951,3386,773,3393,752,3400,837,3407,920,3414,861,3421,851,3428,857,3435,802,3442,792,3449,800,3456,765,3463,795,3470,864,3477,1060,3484,827,3491,881,3498,881,3505,896,3512,876,3519,879,3526,1032,3533,889,3540,825,3546,859,3554,840,3560,791,3567,913,3574,888,3581,832,3588,914,3595,903,3602,831,3609,703,3616,886,3623,865,3630,806,3637,914,3644,795,3651,778,3658,797,3665,850,3672,845,3679,874,3686,809,3693,847,3700,817,3707,917,3714,799,3721,967,3728,839,3735,825,3742,865,3749,916,3756,824,3763,823,3769,770,3776,875,3783,883,3790,870,3797,799,3804,763,3811,908,3818,721,3825,839,3832,815,3839,851,3846,855,3853,860,3860,807,3867,885,3874,822,3881,942,3888,878,3895,811,3902,959,3909,954,3916,1004,3923,942,3930,928,3937,777,3944,809,3951,937,3958,928,3965,848,3972,887,3978,824,3986,835,3992,926,3999,859,4006,812,4013,905,4020,1015,4027,893,4034,984,4041,925,4048,921,4055,883,4062,853,4069,880,4076,942,4083,896,4090,931,4097,785,4104,871,4111,859,4118,854,4125,836,4132,870,4139,787,4146,913,4153,914,4160,886,4167,890,4174,905,4181,895,4188,798,4195,946,4201,783,4208,825,4215,810,4222,782,4229,814,4236,817,4243,873,4250,907,4257,828,4264,873,4271,895,4278,962,4285,917,4292,911,4299,829,4306,989,4313,907,4320,783,4327,785,4334,849,4341,881,4348,869,4355,792,4362,928,4369,980,4376,828,4383,933,4390,867,4397,794,4404,822,4411,815,4418,805,4424,927,4431,847,4438,790,4445,904,4452,750,4459,807,4466,910,4473,753,4480,785,4487,771,4494,943,4501,920,4508,741,4515,977,4522,812,4529,937,4536,918,4543,844,4550,935,4557,863,4564,775,4571,848,4578,819,4585,833,4592,766,4599,825,4606,903,4613,768,4620,843,4627,973,4633,959,4640,896,4647,785,4654,882,4661,879,4668,810,4675,800,4682,834,4689,901,4696,741,4703,898,4710,759,4717,842,4724,864,4731,925,4738,821,4745,854,4752,829,4759,791,4766,782,4773,1053,4780,874,4787,799,4794,766,4801,943,4808,822,4815,780,4822,748,4829,796,4836,799,4843,913,4849,744,4856,788,4863,932,4870,922,4877,777,4884,844,4891,849,4898,790,4905,883,4912,843,4919,770,4926,899,4933,913,4940,757,4947,753,4954,788,4961,842,4968,764,4975,768,4982,866,4989,802,4996,1060,5003,872,5010,772,5017,809,5024,833,5031,851,5038,817,5045,830,5052,820,5059,796,5066,912,5072,862,5079,933,5086,916,5093,938,5100,1064,5107,771,5114,812,5121,1139,5128,853,5135,868,5142,872,5149,815,5156,730,5163,1095,5170,870,5177,879,5184,759,5191,870,5198,873,5205,924,5212,887,5219,798,5226,822,5233,965,5240,879,5247,1000,5254,930,5261,851,5268,823,5275,797,5281,781,5289,957,5295,784,5302,736,5309,894,5316,740,5323,974,5330,851,5337,756,5344,909,5351,976,5358,815,5365,852,5372,790,5379,938,5386,904,5393,785,5400,794,5407,857,5414,849,5421,931,5428,859,5435,701,5442,877,5449,781,5456,1009,5463,824,5470,856,5477,862,5484,1073,5490,1010,5498,834,5504,789,5511,890,5518,759,5525,860,5532,803,5539,820,5546,845,5553,801,5560,865,5567,750,5574,882,5581,831,5588,804,5595,828,5602,873,5609,798,5616,819,5623,882,5630,885,5637,822,5644,897,5651,852,5658,768,5665,803,5672,883,5679,965,5686,786,5693,754,5700,996,5707,834,5713,893,5721,921,5727,859,5734,894,5741,688,5748,862,5755,886,5762,877,5769,821,5776,857,5783,892,5790,885,5797,868,5804,741,5811,806,5818,810,5825,905,5832,836,5839,825,5846,953,5853,879,5860,844,5867,766,5874,808,5881,888,5888,947,5895,814,5902,791,5909,776,5916,851,5923,839,5930,818,5936,908,5943,857,5950,820,5957,873,5964,905,5971,904,5978,878,5985,966,5992,817,5999,835,6006,939,6013,926,6020,760,6027,1024,6034,735,6041,887,6048,790,6055,877,6062,807,6069,863,6076,720,6083,798,6090,898,6097,837,6104,885,6111,818,6118,793,6125,830,6132,683,6139,810,6146,745,6153,792,6159,945,6166,861,6173,985,6180,731,6187,775,6194,862,6201,815,6208,825,6215,850,6222,761,6229,820,6236,796,6243,789,6250,797,6257,920,6264,832,6271,827,6278,919,6285,805,6292,846,6299,798,6306,1014,6313,819,6320,832,6327,858,6334,994,6341,924,6348,828,6355,855,6362,905,6368,933,6375,939,6382,824,6389,807,6396,884,6403,816,6410,837,6417,890,6424,822,6431,826,6438,837,6445,843,6452,817,6459,938,6466,895,6473,746,6480,821,6487,847,6494,856,6501,785,6508,775,6515,795,6522,773,6529,804,6536,913,6543,863,6550,859,6557,788,6564,753,6571,873,6578,775,6584,865,6591,885,6598,794,6605,1008,6612,997,6619,966,6626,944,6633,760,6640,888,6647,745,6654,762,6661,875,6668,925,6675,825,6682,725,6689,839,6696,899,6703,829,6710,856,6717,776,6724,853,6731,762,6738,914,6745,810,6752,915,6759,825,6766,928,6773,866,6780,846,6787,925,6794,793,6801,840,6807,892,6814,946,6821,803,6828,953,6835,890,6842,842,6849,736,6856,948,6863,987,6870,867,6877,880,6884,827,6891,862,6898,872,6905,834,6912,749,6919,869,6926,794,6933,820,6940,912,6947,790,6954,903,6961,918,6968,937,6975,772,6982,830,6989,722,6996,757,7003,816,7010,883,7016,884,7023,924,7030,777,7037,927,7044,854,7051,1103,7058,865,7065,921,7072,845,7079,931,7086,766,7093,782,7100,959,7107,810,7114,808,7121,742,7128,881,7135,905,7142,970,7149,835,7156,939,7163,804,7170,822,7177,937,7184,837,7191,825,7198,806,7205,797,7212,960,7219,902,7225,865,7233,905,7239,806,7246,853,7253,772,7260,781,7267,935,7274,780,7281,904,7288,801,7295,792,7302,822,7309,779,7316,820,7323,1012,7330,771,7337,870,7344,873,7351,873,7358,821,7365,995,7372,893,7379,830,7386,807,7393,708,7400,822,7407,897,7414,863,7421,767,7428,931,7435,943,7442,890,7448,886,7456,805,7462,749,7469,900,7476,814,7483,758,7490,801,7497,930,7504,813,7511,868,7518,796,7525,1022,7532,758,7539,921,7546,843,7553,854,7560,858,7567,901,7574,730,7581,888,7588,758,7595,848,7602,837,7609,756,7616,757,7623,829,7630,806,7637,794,7644,938,7651e" filled="false" stroked="true" strokeweight=".371318pt" strokecolor="#0080ff">
                <v:path arrowok="t"/>
              </v:shape>
            </v:group>
            <v:group style="position:absolute;left:666;top:690;width:502;height:6961" coordorigin="666,690" coordsize="502,6961">
              <v:shape style="position:absolute;left:666;top:690;width:502;height:6961" coordorigin="666,690" coordsize="502,6961" path="m810,690l847,697,852,704,963,711,806,718,855,725,914,731,955,738,802,745,916,752,895,759,816,766,830,773,769,780,742,787,742,794,964,801,844,808,782,815,837,822,815,829,850,836,874,843,775,850,877,857,801,864,883,871,774,878,792,885,904,892,903,899,851,906,932,913,840,920,910,927,878,934,778,941,776,947,787,954,766,961,888,968,833,975,881,982,934,989,824,996,837,1003,854,1010,754,1017,918,1024,942,1031,932,1038,856,1045,857,1052,948,1059,842,1066,893,1073,864,1080,921,1087,795,1094,869,1101,878,1108,844,1115,946,1122,739,1129,891,1136,781,1143,862,1150,792,1157,901,1164,858,1170,1106,1177,894,1184,798,1191,856,1198,917,1205,798,1212,887,1219,914,1226,892,1233,861,1240,812,1247,875,1254,897,1261,854,1268,842,1275,810,1282,1076,1289,824,1296,804,1303,775,1310,881,1317,870,1324,835,1331,871,1338,726,1345,829,1352,923,1359,802,1366,835,1373,898,1379,706,1386,984,1393,795,1400,905,1407,731,1414,847,1421,812,1428,929,1435,807,1442,886,1449,829,1456,960,1463,911,1470,905,1477,770,1484,878,1491,730,1498,969,1505,804,1512,889,1519,750,1526,832,1533,813,1540,828,1547,917,1554,878,1561,747,1568,980,1575,706,1582,871,1588,805,1596,767,1602,821,1609,952,1616,868,1623,730,1630,893,1637,874,1644,971,1651,937,1658,797,1665,789,1672,886,1679,935,1686,861,1693,883,1700,823,1707,830,1714,806,1721,855,1728,825,1735,846,1742,826,1749,860,1756,792,1763,860,1770,978,1777,751,1784,899,1791,753,1798,851,1805,935,1811,807,1819,931,1825,812,1832,838,1839,743,1846,821,1853,852,1860,881,1867,839,1874,944,1881,900,1888,784,1895,875,1902,890,1909,788,1916,813,1923,849,1930,863,1937,855,1944,839,1951,1006,1958,974,1965,819,1972,732,1979,754,1986,884,1993,753,2000,729,2007,753,2014,998,2021,843,2028,849,2034,808,2041,757,2048,888,2055,853,2062,909,2069,810,2076,806,2083,866,2090,858,2097,1029,2104,798,2111,909,2118,830,2125,773,2132,921,2139,999,2146,771,2153,992,2160,794,2167,908,2174,918,2181,854,2188,914,2195,849,2202,814,2209,933,2216,903,2223,837,2230,915,2237,864,2244,795,2251,774,2257,838,2264,760,2271,828,2278,870,2285,877,2292,887,2299,862,2306,812,2313,938,2320,925,2327,901,2334,891,2341,942,2348,951,2355,1013,2362,764,2369,935,2376,827,2383,877,2390,881,2397,862,2404,867,2411,803,2418,954,2425,825,2432,845,2439,841,2446,852,2453,898,2460,918,2466,851,2473,822,2480,913,2487,838,2494,825,2501,788,2508,862,2515,823,2522,827,2529,905,2536,758,2543,860,2550,921,2557,873,2564,768,2571,856,2578,920,2585,925,2592,844,2599,864,2606,880,2613,787,2620,819,2627,910,2634,782,2641,849,2648,770,2655,832,2662,804,2669,753,2676,785,2682,986,2689,832,2696,862,2703,976,2710,763,2717,881,2724,741,2731,779,2738,848,2745,815,2752,916,2759,920,2766,843,2773,764,2780,891,2787,923,2794,824,2801,864,2808,941,2815,820,2822,895,2829,861,2836,794,2843,789,2850,937,2857,848,2864,862,2871,904,2878,886,2885,930,2892,764,2899,775,2905,842,2912,743,2919,930,2926,1035,2933,875,2940,892,2947,910,2954,699,2961,760,2968,802,2975,899,2982,861,2989,863,2996,909,3003,960,3010,1008,3017,780,3024,796,3031,933,3038,666,3045,849,3052,872,3059,782,3066,832,3073,932,3080,866,3087,805,3094,757,3101,784,3108,784,3114,800,3121,904,3128,736,3135,946,3142,857,3149,984,3156,821,3163,951,3170,830,3177,844,3184,859,3191,839,3198,913,3205,815,3212,887,3219,899,3226,849,3233,825,3240,836,3247,765,3254,817,3261,784,3268,828,3275,970,3282,774,3289,911,3296,750,3303,853,3310,805,3317,824,3323,856,3331,867,3337,873,3344,955,3351,810,3358,760,3365,799,3372,865,3379,791,3386,985,3393,760,3400,824,3407,886,3414,975,3421,904,3428,867,3435,865,3442,901,3449,908,3456,946,3463,848,3470,814,3477,828,3484,943,3491,897,3498,883,3505,778,3512,921,3519,905,3526,872,3533,963,3540,849,3546,831,3554,868,3560,841,3567,932,3574,827,3581,794,3588,876,3595,823,3602,800,3609,771,3616,859,3623,812,3630,859,3637,817,3644,882,3651,886,3658,868,3665,741,3672,870,3679,823,3686,865,3693,921,3700,762,3707,809,3714,841,3721,849,3728,913,3735,955,3742,898,3749,827,3756,972,3763,901,3769,801,3776,842,3783,849,3790,832,3797,785,3804,984,3811,845,3818,806,3825,801,3832,880,3839,831,3846,852,3853,870,3860,935,3867,812,3874,777,3881,952,3888,871,3895,856,3902,951,3909,826,3916,759,3923,883,3930,875,3937,943,3944,871,3951,783,3958,789,3965,778,3972,818,3978,812,3986,760,3992,895,3999,842,4006,727,4013,957,4020,773,4027,747,4034,960,4041,874,4048,725,4055,865,4062,997,4069,845,4076,722,4083,837,4090,827,4097,886,4104,842,4111,717,4118,808,4125,921,4132,860,4139,919,4146,897,4153,872,4160,852,4167,872,4174,840,4181,874,4188,989,4195,785,4201,863,4208,830,4215,744,4222,825,4229,723,4236,770,4243,972,4250,894,4257,807,4264,853,4271,980,4278,888,4285,815,4292,787,4299,790,4306,811,4313,994,4320,896,4327,815,4334,867,4341,736,4348,890,4355,854,4362,856,4369,915,4376,774,4383,756,4390,789,4397,799,4404,834,4411,1048,4418,896,4424,859,4431,876,4438,838,4445,895,4452,831,4459,856,4466,871,4473,864,4480,919,4487,795,4494,950,4501,905,4508,845,4515,822,4522,880,4529,941,4536,803,4543,896,4550,797,4557,855,4564,782,4571,767,4578,841,4585,942,4592,811,4599,906,4606,820,4613,824,4620,900,4627,790,4633,809,4640,843,4647,902,4654,838,4661,795,4668,805,4675,813,4682,752,4689,893,4696,780,4703,782,4710,957,4717,881,4724,930,4731,906,4738,869,4745,913,4752,954,4759,819,4766,887,4773,990,4780,740,4787,819,4794,1073,4801,983,4808,875,4815,932,4822,983,4829,752,4836,812,4843,683,4849,929,4856,874,4863,815,4870,957,4877,822,4884,1003,4891,845,4898,771,4905,819,4912,1003,4919,896,4926,806,4933,972,4940,809,4947,806,4954,952,4961,849,4968,875,4975,810,4982,945,4989,763,4996,863,5003,925,5010,948,5017,826,5024,905,5031,766,5038,815,5045,796,5052,897,5059,818,5066,793,5072,832,5079,853,5086,742,5093,876,5100,857,5107,799,5114,799,5121,862,5128,904,5135,758,5142,941,5149,867,5156,946,5163,887,5170,830,5177,744,5184,883,5191,803,5198,895,5205,912,5212,798,5219,880,5226,743,5233,771,5240,962,5247,810,5254,931,5261,825,5268,842,5275,789,5281,906,5289,743,5295,885,5302,877,5309,748,5316,951,5323,843,5330,834,5337,854,5344,773,5351,906,5358,818,5365,883,5372,723,5379,752,5386,833,5393,813,5400,899,5407,882,5414,776,5421,841,5428,829,5435,943,5442,952,5449,839,5456,806,5463,842,5470,981,5477,926,5484,814,5490,741,5498,863,5504,819,5511,794,5518,856,5525,924,5532,936,5539,802,5546,797,5553,938,5560,841,5567,940,5574,834,5581,870,5588,930,5595,850,5602,936,5609,895,5616,837,5623,841,5630,882,5637,798,5644,950,5651,817,5658,862,5665,858,5672,819,5679,798,5686,775,5693,874,5700,761,5707,901,5713,969,5721,805,5727,868,5734,805,5741,721,5748,912,5755,835,5762,837,5769,914,5776,880,5783,936,5790,856,5797,871,5804,916,5811,826,5818,800,5825,937,5832,774,5839,823,5846,919,5853,768,5860,756,5867,977,5874,828,5881,935,5888,751,5895,812,5902,778,5909,757,5916,877,5923,843,5930,931,5936,888,5943,947,5950,854,5957,984,5964,919,5971,813,5978,879,5985,872,5992,820,5999,862,6006,822,6013,748,6020,801,6027,900,6034,793,6041,838,6048,815,6055,807,6062,829,6069,970,6076,850,6083,789,6090,812,6097,960,6104,764,6111,738,6118,832,6125,786,6132,929,6139,941,6146,1167,6153,853,6159,823,6166,794,6173,1014,6180,1035,6187,781,6194,843,6201,850,6208,951,6215,926,6222,885,6229,876,6236,858,6243,859,6250,797,6257,922,6264,852,6271,836,6278,850,6285,872,6292,770,6299,873,6306,915,6313,898,6320,897,6327,851,6334,878,6341,795,6348,961,6355,903,6362,755,6368,914,6375,789,6382,788,6389,868,6396,839,6403,963,6410,838,6417,801,6424,932,6431,1015,6438,781,6445,849,6452,919,6459,779,6466,911,6473,883,6480,968,6487,842,6494,769,6501,911,6508,859,6515,926,6522,894,6529,772,6536,889,6543,859,6550,790,6557,856,6564,924,6571,909,6578,917,6584,948,6591,923,6598,833,6605,848,6612,965,6619,843,6626,870,6633,767,6640,796,6647,770,6654,738,6661,727,6668,774,6675,892,6682,876,6689,777,6696,878,6703,932,6710,768,6717,993,6724,883,6731,753,6738,952,6745,773,6752,799,6759,855,6766,891,6773,814,6780,907,6787,858,6794,776,6801,892,6807,845,6814,856,6821,795,6828,854,6835,897,6842,977,6849,836,6856,805,6863,767,6870,854,6877,888,6884,762,6891,765,6898,927,6905,862,6912,749,6919,911,6926,802,6933,858,6940,845,6947,812,6954,934,6961,805,6968,831,6975,895,6982,834,6989,774,6996,857,7003,838,7010,756,7016,868,7023,895,7030,839,7037,860,7044,782,7051,897,7058,906,7065,861,7072,933,7079,1076,7086,816,7093,970,7100,827,7107,773,7114,818,7121,876,7128,890,7135,1008,7142,911,7149,856,7156,811,7163,694,7170,778,7177,831,7184,853,7191,873,7198,755,7205,790,7212,827,7219,894,7225,769,7233,873,7239,845,7246,804,7253,794,7260,906,7267,841,7274,807,7281,891,7288,739,7295,846,7302,939,7309,997,7316,972,7323,864,7330,888,7337,954,7344,811,7351,709,7358,964,7365,802,7372,857,7379,883,7386,798,7393,782,7400,859,7407,808,7414,761,7421,788,7428,834,7435,854,7442,790,7448,909,7456,1035,7462,848,7469,783,7476,833,7483,892,7490,1003,7497,993,7504,1021,7511,866,7518,913,7525,937,7532,900,7539,791,7546,722,7553,760,7560,817,7567,925,7574,767,7581,828,7588,952,7595,794,7602,804,7609,898,7616,842,7623,849,7630,763,7637,842,7644,907,7651e" filled="false" stroked="true" strokeweight=".371318pt" strokecolor="#ff00ff">
                <v:path arrowok="t"/>
              </v:shape>
            </v:group>
            <v:group style="position:absolute;left:684;top:690;width:415;height:6961" coordorigin="684,690" coordsize="415,6961">
              <v:shape style="position:absolute;left:684;top:690;width:415;height:6961" coordorigin="684,690" coordsize="415,6961" path="m796,690l796,697,791,704,774,711,803,718,854,725,821,731,960,738,814,745,911,752,907,759,870,766,929,773,907,780,838,787,756,794,953,801,929,808,803,815,847,822,741,829,884,836,841,843,822,850,910,857,859,864,876,871,881,878,912,885,952,892,889,899,781,906,813,913,875,920,852,927,939,934,771,941,820,947,863,954,893,961,843,968,941,975,860,982,831,989,912,996,830,1003,813,1010,774,1017,885,1024,836,1031,881,1038,785,1045,755,1052,845,1059,905,1066,850,1073,743,1080,812,1087,883,1094,900,1101,817,1108,865,1115,908,1122,854,1129,838,1136,915,1143,781,1150,769,1157,744,1164,881,1170,986,1177,838,1184,1032,1191,905,1198,822,1205,782,1212,807,1219,784,1226,907,1233,809,1240,855,1247,780,1254,790,1261,825,1268,945,1275,989,1282,1017,1289,896,1296,932,1303,883,1310,878,1317,772,1324,797,1331,796,1338,853,1345,861,1352,821,1359,979,1366,774,1373,858,1379,851,1386,918,1393,804,1400,819,1407,805,1414,1057,1421,933,1428,758,1435,955,1442,970,1449,1051,1456,930,1463,866,1470,787,1477,938,1484,850,1491,832,1498,819,1505,770,1512,922,1519,811,1526,871,1533,774,1540,792,1547,844,1554,952,1561,796,1568,790,1575,826,1582,887,1588,852,1596,772,1602,922,1609,773,1616,845,1623,872,1630,938,1637,814,1644,839,1651,879,1658,1063,1665,888,1672,864,1679,903,1686,810,1693,940,1700,844,1707,792,1714,819,1721,892,1728,886,1735,745,1742,858,1749,813,1756,848,1763,955,1770,902,1777,779,1784,806,1791,940,1798,849,1805,824,1811,956,1819,837,1825,875,1832,804,1839,853,1846,902,1853,836,1860,884,1867,922,1874,779,1881,751,1888,761,1895,753,1902,862,1909,834,1916,831,1923,812,1930,857,1937,754,1944,851,1951,795,1958,792,1965,914,1972,863,1979,833,1986,782,1993,796,2000,893,2007,837,2014,859,2021,963,2028,857,2034,841,2041,816,2048,793,2055,843,2062,787,2069,925,2076,803,2083,763,2090,920,2097,751,2104,684,2111,817,2118,849,2125,844,2132,857,2139,922,2146,865,2153,778,2160,789,2167,856,2174,817,2181,825,2188,762,2195,977,2202,779,2209,967,2216,754,2223,753,2230,868,2237,980,2244,849,2251,770,2257,774,2264,812,2271,817,2278,862,2285,772,2292,772,2299,885,2306,781,2313,1065,2320,860,2327,753,2334,769,2341,872,2348,841,2355,798,2362,931,2369,898,2376,961,2383,929,2390,873,2397,949,2404,858,2411,860,2418,863,2425,871,2432,886,2439,782,2446,811,2453,895,2460,859,2466,902,2473,819,2480,847,2487,798,2494,814,2501,864,2508,849,2515,767,2522,859,2529,884,2536,820,2543,875,2550,857,2557,881,2564,917,2571,806,2578,779,2585,917,2592,875,2599,998,2606,764,2613,839,2620,955,2627,872,2634,805,2641,811,2648,812,2655,833,2662,768,2669,817,2676,733,2682,913,2689,943,2696,884,2703,910,2710,849,2717,790,2724,838,2731,929,2738,840,2745,812,2752,801,2759,793,2766,866,2773,837,2780,778,2787,711,2794,846,2801,740,2808,943,2815,847,2822,1036,2829,795,2836,793,2843,861,2850,817,2857,912,2864,981,2871,805,2878,823,2885,875,2892,796,2899,892,2905,852,2912,831,2919,840,2926,934,2933,764,2940,1071,2947,947,2954,944,2961,830,2968,802,2975,820,2982,782,2989,757,2996,922,3003,832,3010,828,3017,882,3024,933,3031,823,3038,941,3045,973,3052,807,3059,981,3066,856,3073,905,3080,882,3087,910,3094,947,3101,819,3108,796,3114,769,3121,810,3128,802,3135,810,3142,817,3149,778,3156,919,3163,878,3170,855,3177,722,3184,822,3191,900,3198,869,3205,832,3212,816,3219,822,3226,806,3233,802,3240,776,3247,884,3254,884,3261,846,3268,896,3275,928,3282,1002,3289,796,3296,824,3303,783,3310,843,3317,878,3323,779,3331,770,3337,860,3344,798,3351,758,3358,707,3365,907,3372,894,3379,729,3386,983,3393,982,3400,838,3407,822,3414,803,3421,876,3428,834,3435,886,3442,839,3449,869,3456,810,3463,911,3470,832,3477,875,3484,852,3491,887,3498,800,3505,809,3512,864,3519,797,3526,806,3533,848,3540,927,3546,887,3554,788,3560,833,3567,791,3574,878,3581,961,3588,927,3595,846,3602,929,3609,901,3616,772,3623,963,3630,804,3637,869,3644,853,3651,787,3658,853,3665,776,3672,748,3679,764,3686,972,3693,819,3700,781,3707,837,3714,975,3721,738,3728,935,3735,882,3742,887,3749,799,3756,767,3763,798,3769,852,3776,817,3783,850,3790,844,3797,796,3804,848,3811,872,3818,831,3825,828,3832,857,3839,842,3846,761,3853,815,3860,847,3867,846,3874,885,3881,979,3888,905,3895,821,3902,902,3909,842,3916,829,3923,803,3930,823,3937,804,3944,889,3951,757,3958,888,3965,926,3972,722,3978,885,3986,844,3992,887,3999,814,4006,830,4013,800,4020,785,4027,866,4034,810,4041,878,4048,767,4055,871,4062,1053,4069,802,4076,879,4083,830,4090,882,4097,835,4104,822,4111,758,4118,808,4125,865,4132,963,4139,962,4146,824,4153,840,4160,799,4167,761,4174,765,4181,842,4188,863,4195,824,4201,841,4208,903,4215,900,4222,867,4229,935,4236,851,4243,857,4250,919,4257,908,4264,1062,4271,884,4278,868,4285,784,4292,823,4299,815,4306,879,4313,783,4320,822,4327,826,4334,897,4341,852,4348,890,4355,805,4362,709,4369,757,4376,908,4383,842,4390,923,4397,765,4404,796,4411,897,4418,880,4424,816,4431,777,4438,808,4445,779,4452,842,4459,844,4466,933,4473,946,4480,908,4487,881,4494,902,4501,856,4508,853,4515,915,4522,831,4529,743,4536,885,4543,953,4550,811,4557,844,4564,843,4571,857,4578,763,4585,948,4592,811,4599,902,4606,823,4613,833,4620,789,4627,1098,4633,937,4640,806,4647,860,4654,822,4661,804,4668,807,4675,814,4682,727,4689,987,4696,861,4703,824,4710,913,4717,790,4724,781,4731,845,4738,765,4745,773,4752,878,4759,769,4766,810,4773,766,4780,873,4787,843,4794,822,4801,863,4808,949,4815,760,4822,917,4829,744,4836,791,4843,811,4849,900,4856,828,4863,880,4870,912,4877,825,4884,842,4891,801,4898,894,4905,789,4912,882,4919,861,4926,874,4933,855,4940,879,4947,808,4954,809,4961,895,4968,788,4975,895,4982,794,4989,936,4996,807,5003,835,5010,826,5017,832,5024,822,5031,983,5038,790,5045,829,5052,735,5059,793,5066,833,5072,807,5079,838,5086,837,5093,877,5100,881,5107,874,5114,847,5121,834,5128,836,5135,828,5142,770,5149,823,5156,813,5163,926,5170,842,5177,899,5184,895,5191,763,5198,810,5205,862,5212,813,5219,822,5226,819,5233,800,5240,777,5247,845,5254,837,5261,775,5268,763,5275,847,5281,822,5289,843,5295,809,5302,812,5309,816,5316,879,5323,909,5330,916,5337,850,5344,787,5351,786,5358,986,5365,995,5372,873,5379,857,5386,793,5393,880,5400,948,5407,901,5414,756,5421,881,5428,801,5435,893,5442,934,5449,862,5456,738,5463,956,5470,923,5477,927,5484,959,5490,773,5498,856,5504,826,5511,909,5518,799,5525,861,5532,745,5539,803,5546,784,5553,823,5560,757,5567,797,5574,824,5581,1029,5588,846,5595,869,5602,803,5609,806,5616,826,5623,798,5630,966,5637,896,5644,957,5651,791,5658,828,5665,859,5672,916,5679,804,5686,906,5693,868,5700,973,5707,1030,5713,866,5721,831,5727,803,5734,919,5741,945,5748,785,5755,974,5762,861,5769,863,5776,889,5783,905,5790,833,5797,826,5804,887,5811,797,5818,926,5825,884,5832,830,5839,756,5846,853,5853,852,5860,771,5867,932,5874,999,5881,767,5888,883,5895,860,5902,1016,5909,804,5916,872,5923,831,5930,865,5936,920,5943,914,5950,816,5957,785,5964,828,5971,829,5978,747,5985,903,5992,765,5999,925,6006,932,6013,905,6020,769,6027,786,6034,789,6041,958,6048,889,6055,992,6062,817,6069,901,6076,861,6083,874,6090,832,6097,820,6104,862,6111,829,6118,861,6125,844,6132,851,6139,808,6146,831,6153,812,6159,798,6166,816,6173,889,6180,793,6187,897,6194,917,6201,775,6208,842,6215,865,6222,867,6229,899,6236,834,6243,774,6250,862,6257,975,6264,919,6271,838,6278,883,6285,797,6292,908,6299,799,6306,782,6313,1073,6320,932,6327,835,6334,832,6341,725,6348,743,6355,917,6362,846,6368,909,6375,858,6382,785,6389,814,6396,813,6403,815,6410,869,6417,733,6424,732,6431,835,6438,809,6445,818,6452,784,6459,722,6466,897,6473,920,6480,930,6487,944,6494,738,6501,816,6508,834,6515,854,6522,736,6529,918,6536,973,6543,933,6550,907,6557,867,6564,781,6571,850,6578,764,6584,829,6591,794,6598,741,6605,839,6612,769,6619,977,6626,887,6633,807,6640,831,6647,759,6654,872,6661,843,6668,916,6675,796,6682,747,6689,890,6696,875,6703,865,6710,873,6717,847,6724,816,6731,827,6738,726,6745,860,6752,863,6759,905,6766,828,6773,818,6780,889,6787,785,6794,791,6801,807,6807,847,6814,933,6821,803,6828,810,6835,851,6842,709,6849,816,6856,792,6863,811,6870,960,6877,1087,6884,892,6891,901,6898,857,6905,857,6912,886,6919,850,6926,891,6933,1036,6940,855,6947,774,6954,919,6961,873,6968,855,6975,783,6982,787,6989,832,6996,865,7003,790,7010,836,7016,799,7023,963,7030,838,7037,809,7044,776,7051,885,7058,840,7065,864,7072,807,7079,928,7086,895,7093,847,7100,876,7107,846,7114,966,7121,810,7128,779,7135,819,7142,742,7149,882,7156,945,7163,947,7170,874,7177,1045,7184,852,7191,912,7198,862,7205,738,7212,796,7219,879,7225,978,7233,832,7239,862,7246,922,7253,939,7260,775,7267,914,7274,769,7281,908,7288,718,7295,795,7302,800,7309,874,7316,943,7323,833,7330,931,7337,895,7344,804,7351,764,7358,813,7365,858,7372,932,7379,983,7386,824,7393,817,7400,786,7407,786,7414,895,7421,992,7428,881,7435,851,7442,898,7448,769,7456,845,7462,782,7469,912,7476,791,7483,808,7490,791,7497,987,7504,911,7511,839,7518,760,7525,834,7532,852,7539,831,7546,768,7553,915,7560,864,7567,816,7574,938,7581,780,7588,1047,7595,918,7602,772,7609,861,7616,899,7623,859,7630,902,7637,988,7644,888,7651e" filled="false" stroked="true" strokeweight=".371318pt" strokecolor="#006400">
                <v:path arrowok="t"/>
              </v:shape>
            </v:group>
            <v:group style="position:absolute;left:631;top:202;width:572;height:7936" coordorigin="631,202" coordsize="572,7936">
              <v:shape style="position:absolute;left:631;top:202;width:572;height:7936" coordorigin="631,202" coordsize="572,7936" path="m631,202l631,8138,1203,8138,1203,202,631,202xe" filled="false" stroked="true" strokeweight=".371318pt" strokecolor="#000000">
                <v:path arrowok="t"/>
              </v:shape>
            </v:group>
            <v:group style="position:absolute;left:711;top:4;width:2;height:57" coordorigin="711,4" coordsize="2,57">
              <v:shape style="position:absolute;left:711;top:4;width:2;height:57" coordorigin="711,4" coordsize="0,57" path="m711,60l711,4e" filled="false" stroked="true" strokeweight=".371318pt" strokecolor="#000000">
                <v:path arrowok="t"/>
              </v:shape>
            </v:group>
            <v:group style="position:absolute;left:807;top:4;width:2;height:57" coordorigin="807,4" coordsize="2,57">
              <v:shape style="position:absolute;left:807;top:4;width:2;height:57" coordorigin="807,4" coordsize="0,57" path="m807,60l807,4e" filled="false" stroked="true" strokeweight=".371318pt" strokecolor="#000000">
                <v:path arrowok="t"/>
              </v:shape>
            </v:group>
            <v:group style="position:absolute;left:903;top:4;width:2;height:57" coordorigin="903,4" coordsize="2,57">
              <v:shape style="position:absolute;left:903;top:4;width:2;height:57" coordorigin="903,4" coordsize="0,57" path="m903,60l903,4e" filled="false" stroked="true" strokeweight=".371318pt" strokecolor="#000000">
                <v:path arrowok="t"/>
              </v:shape>
            </v:group>
            <v:group style="position:absolute;left:999;top:4;width:2;height:57" coordorigin="999,4" coordsize="2,57">
              <v:shape style="position:absolute;left:999;top:4;width:2;height:57" coordorigin="999,4" coordsize="0,57" path="m999,60l999,4e" filled="false" stroked="true" strokeweight=".371318pt" strokecolor="#000000">
                <v:path arrowok="t"/>
              </v:shape>
            </v:group>
            <v:group style="position:absolute;left:1095;top:4;width:2;height:57" coordorigin="1095,4" coordsize="2,57">
              <v:shape style="position:absolute;left:1095;top:4;width:2;height:57" coordorigin="1095,4" coordsize="0,57" path="m1095,60l1095,4e" filled="false" stroked="true" strokeweight=".371318pt" strokecolor="#000000">
                <v:path arrowok="t"/>
              </v:shape>
            </v:group>
            <v:group style="position:absolute;left:1192;top:4;width:2;height:57" coordorigin="1192,4" coordsize="2,57">
              <v:shape style="position:absolute;left:1192;top:4;width:2;height:57" coordorigin="1192,4" coordsize="0,57" path="m1192,60l1192,4e" filled="false" stroked="true" strokeweight=".371318pt" strokecolor="#000000">
                <v:path arrowok="t"/>
              </v:shape>
            </v:group>
            <v:group style="position:absolute;left:631;top:60;width:572;height:143" coordorigin="631,60" coordsize="572,143">
              <v:shape style="position:absolute;left:631;top:60;width:572;height:143" coordorigin="631,60" coordsize="572,143" path="m631,60l631,202,1203,202,1203,60,631,60xe" filled="true" fillcolor="#87ceeb" stroked="false">
                <v:path arrowok="t"/>
                <v:fill type="solid"/>
              </v:shape>
            </v:group>
            <v:group style="position:absolute;left:631;top:60;width:572;height:143" coordorigin="631,60" coordsize="572,143">
              <v:shape style="position:absolute;left:631;top:60;width:572;height:143" coordorigin="631,60" coordsize="572,143" path="m631,60l631,202,1203,202,1203,60,631,60xe" filled="false" stroked="true" strokeweight=".371318pt" strokecolor="#000000">
                <v:path arrowok="t"/>
              </v:shape>
            </v:group>
            <v:group style="position:absolute;left:1257;top:4;width:2;height:57" coordorigin="1257,4" coordsize="2,57">
              <v:shape style="position:absolute;left:1257;top:4;width:2;height:57" coordorigin="1257,4" coordsize="0,57" path="m1257,60l1257,4e" filled="false" stroked="true" strokeweight=".371318pt" strokecolor="#000000">
                <v:path arrowok="t"/>
              </v:shape>
            </v:group>
            <v:group style="position:absolute;left:1238;top:690;width:502;height:6961" coordorigin="1238,690" coordsize="502,6961">
              <v:shape style="position:absolute;left:1238;top:690;width:502;height:6961" coordorigin="1238,690" coordsize="502,6961" path="m1522,690l1418,697,1392,704,1416,711,1370,718,1434,725,1481,731,1461,738,1311,745,1337,752,1324,759,1506,766,1327,773,1360,780,1413,787,1360,794,1381,801,1400,808,1597,815,1346,822,1373,829,1439,836,1469,843,1352,850,1380,857,1467,864,1598,871,1379,878,1346,885,1507,892,1414,899,1348,906,1400,913,1365,920,1424,927,1374,934,1398,941,1488,947,1426,954,1398,961,1574,968,1296,975,1580,982,1342,989,1449,996,1492,1003,1510,1010,1356,1017,1329,1024,1377,1031,1386,1038,1414,1045,1424,1052,1329,1059,1377,1066,1461,1073,1501,1080,1338,1087,1278,1094,1279,1101,1441,1108,1318,1115,1391,1122,1413,1129,1322,1136,1380,1143,1279,1150,1454,1157,1481,1164,1432,1170,1430,1177,1372,1184,1355,1191,1377,1198,1470,1205,1335,1212,1399,1219,1454,1226,1464,1233,1424,1240,1394,1247,1315,1254,1379,1261,1346,1268,1295,1275,1624,1282,1409,1289,1351,1296,1421,1303,1476,1310,1546,1317,1345,1324,1412,1331,1433,1338,1317,1345,1488,1352,1628,1359,1354,1366,1450,1373,1441,1379,1399,1386,1435,1393,1360,1400,1439,1407,1471,1414,1435,1421,1328,1428,1370,1435,1429,1442,1339,1449,1349,1456,1273,1463,1321,1470,1351,1477,1360,1484,1305,1491,1390,1498,1396,1505,1368,1512,1489,1519,1289,1526,1345,1533,1425,1540,1400,1547,1395,1554,1377,1561,1444,1568,1395,1575,1447,1582,1422,1588,1388,1596,1420,1602,1338,1609,1436,1616,1456,1623,1424,1630,1432,1637,1414,1644,1314,1651,1506,1658,1322,1665,1330,1672,1419,1679,1274,1686,1354,1693,1417,1700,1440,1707,1394,1714,1483,1721,1315,1728,1316,1735,1560,1742,1353,1749,1410,1756,1479,1763,1494,1770,1391,1777,1373,1784,1611,1791,1392,1798,1523,1805,1490,1811,1520,1819,1399,1825,1373,1832,1364,1839,1430,1846,1330,1853,1450,1860,1314,1867,1453,1874,1364,1881,1452,1888,1345,1895,1318,1902,1356,1909,1283,1916,1548,1923,1489,1930,1375,1937,1413,1944,1431,1951,1444,1958,1382,1965,1427,1972,1430,1979,1279,1986,1293,1993,1444,2000,1477,2007,1409,2014,1358,2021,1338,2028,1353,2034,1350,2041,1500,2048,1393,2055,1397,2062,1507,2069,1367,2076,1427,2083,1471,2090,1371,2097,1396,2104,1370,2111,1388,2118,1327,2125,1399,2132,1359,2139,1410,2146,1613,2153,1593,2160,1362,2167,1348,2174,1361,2181,1522,2188,1390,2195,1476,2202,1580,2209,1521,2216,1276,2223,1444,2230,1426,2237,1351,2244,1447,2251,1401,2257,1446,2264,1403,2271,1420,2278,1518,2285,1312,2292,1426,2299,1431,2306,1438,2313,1356,2320,1407,2327,1441,2334,1385,2341,1345,2348,1518,2355,1381,2362,1345,2369,1431,2376,1292,2383,1292,2390,1434,2397,1458,2404,1387,2411,1358,2418,1333,2425,1318,2432,1356,2439,1278,2446,1316,2453,1327,2460,1414,2466,1475,2473,1452,2480,1326,2487,1316,2494,1424,2501,1401,2508,1370,2515,1418,2522,1465,2529,1391,2536,1469,2543,1357,2550,1470,2557,1443,2564,1459,2571,1325,2578,1429,2585,1426,2592,1389,2599,1360,2606,1476,2613,1404,2620,1397,2627,1382,2634,1417,2641,1388,2648,1341,2655,1366,2662,1403,2669,1389,2676,1370,2682,1443,2689,1492,2696,1617,2703,1433,2710,1447,2717,1457,2724,1337,2731,1386,2738,1289,2745,1407,2752,1394,2759,1369,2766,1473,2773,1363,2780,1266,2787,1365,2794,1402,2801,1266,2808,1364,2815,1402,2822,1450,2829,1341,2836,1417,2843,1481,2850,1350,2857,1369,2864,1369,2871,1451,2878,1423,2885,1379,2892,1390,2899,1434,2905,1392,2912,1363,2919,1433,2926,1578,2933,1497,2940,1424,2947,1317,2954,1332,2961,1423,2968,1348,2975,1332,2982,1442,2989,1304,2996,1400,3003,1617,3010,1430,3017,1395,3024,1518,3031,1469,3038,1320,3045,1411,3052,1407,3059,1476,3066,1421,3073,1360,3080,1344,3087,1398,3094,1337,3101,1355,3108,1309,3114,1472,3121,1478,3128,1301,3135,1438,3142,1381,3149,1475,3156,1399,3163,1385,3170,1472,3177,1409,3184,1331,3191,1520,3198,1418,3205,1336,3212,1401,3219,1365,3226,1342,3233,1539,3240,1400,3247,1428,3254,1345,3261,1419,3268,1339,3275,1412,3282,1422,3289,1426,3296,1329,3303,1349,3310,1433,3317,1377,3323,1467,3331,1327,3337,1656,3344,1511,3351,1478,3358,1392,3365,1474,3372,1332,3379,1380,3386,1489,3393,1538,3400,1441,3407,1408,3414,1437,3421,1298,3428,1445,3435,1377,3442,1465,3449,1370,3456,1399,3463,1377,3470,1455,3477,1383,3484,1301,3491,1413,3498,1309,3505,1248,3512,1391,3519,1478,3526,1331,3533,1447,3540,1576,3546,1371,3554,1478,3560,1471,3567,1450,3574,1489,3581,1379,3588,1257,3595,1398,3602,1362,3609,1490,3616,1452,3623,1435,3630,1460,3637,1330,3644,1529,3651,1343,3658,1394,3665,1337,3672,1286,3679,1315,3686,1451,3693,1435,3700,1353,3707,1275,3714,1353,3721,1463,3728,1540,3735,1392,3742,1380,3749,1343,3756,1452,3763,1437,3769,1519,3776,1344,3783,1363,3790,1280,3797,1558,3804,1453,3811,1305,3818,1350,3825,1404,3832,1511,3839,1295,3846,1359,3853,1571,3860,1430,3867,1482,3874,1490,3881,1398,3888,1348,3895,1409,3902,1447,3909,1320,3916,1288,3923,1399,3930,1321,3937,1423,3944,1417,3951,1418,3958,1403,3965,1526,3972,1334,3978,1395,3986,1403,3992,1404,3999,1358,4006,1413,4013,1406,4020,1272,4027,1399,4034,1348,4041,1397,4048,1437,4055,1533,4062,1420,4069,1494,4076,1382,4083,1445,4090,1354,4097,1303,4104,1429,4111,1468,4118,1431,4125,1297,4132,1364,4139,1418,4146,1355,4153,1352,4160,1380,4167,1559,4174,1355,4181,1395,4188,1285,4195,1392,4201,1456,4208,1520,4215,1344,4222,1299,4229,1463,4236,1479,4243,1456,4250,1511,4257,1375,4264,1407,4271,1507,4278,1442,4285,1386,4292,1306,4299,1334,4306,1459,4313,1299,4320,1284,4327,1310,4334,1395,4341,1397,4348,1559,4355,1493,4362,1475,4369,1272,4376,1409,4383,1385,4390,1365,4397,1458,4404,1389,4411,1378,4418,1543,4424,1452,4431,1339,4438,1375,4445,1383,4452,1542,4459,1498,4466,1551,4473,1309,4480,1457,4487,1434,4494,1571,4501,1288,4508,1346,4515,1310,4522,1369,4529,1496,4536,1487,4543,1382,4550,1390,4557,1507,4564,1527,4571,1412,4578,1359,4585,1406,4592,1354,4599,1316,4606,1441,4613,1338,4620,1327,4627,1430,4633,1331,4640,1457,4647,1416,4654,1360,4661,1367,4668,1374,4675,1446,4682,1326,4689,1433,4696,1491,4703,1443,4710,1433,4717,1459,4724,1494,4731,1440,4738,1336,4745,1407,4752,1541,4759,1478,4766,1358,4773,1470,4780,1391,4787,1470,4794,1498,4801,1381,4808,1347,4815,1440,4822,1330,4829,1378,4836,1393,4843,1476,4849,1285,4856,1357,4863,1297,4870,1417,4877,1405,4884,1327,4891,1326,4898,1422,4905,1428,4912,1457,4919,1357,4926,1519,4933,1434,4940,1381,4947,1370,4954,1291,4961,1335,4968,1412,4975,1434,4982,1449,4989,1374,4996,1305,5003,1377,5010,1377,5017,1486,5024,1359,5031,1351,5038,1501,5045,1428,5052,1361,5059,1353,5066,1562,5072,1414,5079,1338,5086,1408,5093,1356,5100,1361,5107,1558,5114,1371,5121,1400,5128,1432,5135,1427,5142,1399,5149,1453,5156,1366,5163,1492,5170,1525,5177,1528,5184,1409,5191,1366,5198,1268,5205,1377,5212,1383,5219,1325,5226,1506,5233,1354,5240,1348,5247,1378,5254,1380,5261,1402,5268,1322,5275,1455,5281,1566,5289,1388,5295,1308,5302,1354,5309,1413,5316,1403,5323,1407,5330,1238,5337,1398,5344,1432,5351,1336,5358,1296,5365,1365,5372,1575,5379,1476,5386,1376,5393,1367,5400,1370,5407,1590,5414,1311,5421,1304,5428,1311,5435,1498,5442,1305,5449,1449,5456,1422,5463,1468,5470,1399,5477,1420,5484,1373,5490,1316,5498,1357,5504,1503,5511,1580,5518,1369,5525,1372,5532,1335,5539,1460,5546,1405,5553,1471,5560,1470,5567,1367,5574,1594,5581,1410,5588,1329,5595,1457,5602,1377,5609,1499,5616,1285,5623,1354,5630,1452,5637,1392,5644,1250,5651,1466,5658,1387,5665,1408,5672,1399,5679,1380,5686,1390,5693,1340,5700,1392,5707,1488,5713,1441,5721,1383,5727,1370,5734,1350,5741,1319,5748,1385,5755,1452,5762,1511,5769,1406,5776,1387,5783,1370,5790,1439,5797,1352,5804,1351,5811,1284,5818,1368,5825,1345,5832,1491,5839,1343,5846,1325,5853,1327,5860,1323,5867,1457,5874,1375,5881,1447,5888,1462,5895,1446,5902,1395,5909,1367,5916,1412,5923,1415,5930,1497,5936,1425,5943,1370,5950,1312,5957,1388,5964,1287,5971,1556,5978,1415,5985,1377,5992,1310,5999,1380,6006,1410,6013,1462,6020,1336,6027,1391,6034,1302,6041,1438,6048,1505,6055,1416,6062,1414,6069,1408,6076,1394,6083,1400,6090,1352,6097,1322,6104,1378,6111,1409,6118,1306,6125,1437,6132,1353,6139,1388,6146,1400,6153,1275,6159,1398,6166,1302,6173,1375,6180,1435,6187,1312,6194,1618,6201,1364,6208,1313,6215,1428,6222,1469,6229,1546,6236,1533,6243,1369,6250,1394,6257,1425,6264,1565,6271,1383,6278,1385,6285,1318,6292,1319,6299,1293,6306,1451,6313,1442,6320,1357,6327,1367,6334,1348,6341,1383,6348,1306,6355,1338,6362,1355,6368,1420,6375,1460,6382,1334,6389,1405,6396,1480,6403,1485,6410,1443,6417,1287,6424,1378,6431,1477,6438,1300,6445,1346,6452,1387,6459,1413,6466,1504,6473,1297,6480,1351,6487,1349,6494,1328,6501,1378,6508,1403,6515,1428,6522,1301,6529,1311,6536,1397,6543,1427,6550,1454,6557,1342,6564,1495,6571,1260,6578,1484,6584,1295,6591,1337,6598,1460,6605,1288,6612,1362,6619,1375,6626,1504,6633,1509,6640,1446,6647,1402,6654,1399,6661,1423,6668,1338,6675,1358,6682,1404,6689,1346,6696,1579,6703,1259,6710,1502,6717,1390,6724,1492,6731,1467,6738,1415,6745,1450,6752,1551,6759,1412,6766,1353,6773,1326,6780,1442,6787,1386,6794,1314,6801,1377,6807,1544,6814,1408,6821,1380,6828,1447,6835,1554,6842,1409,6849,1338,6856,1325,6863,1515,6870,1319,6877,1338,6884,1466,6891,1400,6898,1421,6905,1368,6912,1306,6919,1400,6926,1428,6933,1338,6940,1434,6947,1315,6954,1453,6961,1397,6968,1449,6975,1542,6982,1318,6989,1426,6996,1446,7003,1355,7010,1321,7016,1342,7023,1307,7030,1494,7037,1345,7044,1314,7051,1382,7058,1386,7065,1400,7072,1398,7079,1493,7086,1403,7093,1461,7100,1318,7107,1477,7114,1341,7121,1375,7128,1529,7135,1447,7142,1528,7149,1363,7156,1315,7163,1428,7170,1321,7177,1430,7184,1475,7191,1430,7198,1447,7205,1491,7212,1308,7219,1553,7225,1739,7233,1331,7239,1396,7246,1330,7253,1428,7260,1402,7267,1402,7274,1355,7281,1409,7288,1439,7295,1406,7302,1346,7309,1355,7316,1405,7323,1351,7330,1407,7337,1395,7344,1264,7351,1448,7358,1441,7365,1357,7372,1321,7379,1358,7386,1478,7393,1336,7400,1447,7407,1460,7414,1392,7421,1357,7428,1430,7435,1399,7442,1335,7448,1383,7456,1515,7462,1312,7469,1482,7476,1301,7483,1489,7490,1376,7497,1327,7504,1339,7511,1396,7518,1425,7525,1352,7532,1372,7539,1359,7546,1413,7553,1359,7560,1303,7567,1455,7574,1333,7581,1331,7588,1559,7595,1350,7602,1418,7609,1275,7616,1435,7623,1481,7630,1341,7637,1347,7644,1406,7651e" filled="false" stroked="true" strokeweight=".371318pt" strokecolor="#0080ff">
                <v:path arrowok="t"/>
              </v:shape>
            </v:group>
            <v:group style="position:absolute;left:1254;top:690;width:456;height:6961" coordorigin="1254,690" coordsize="456,6961">
              <v:shape style="position:absolute;left:1254;top:690;width:456;height:6961" coordorigin="1254,690" coordsize="456,6961" path="m1334,690l1413,697,1506,704,1543,711,1353,718,1413,725,1399,731,1290,738,1390,745,1329,752,1470,759,1425,766,1469,773,1425,780,1339,787,1288,794,1423,801,1487,808,1357,815,1292,822,1346,829,1457,836,1379,843,1449,850,1472,857,1671,864,1338,871,1454,878,1369,885,1310,892,1431,899,1463,906,1500,913,1363,920,1417,927,1369,934,1400,941,1256,947,1495,954,1403,961,1340,968,1454,975,1387,982,1402,989,1404,996,1345,1003,1416,1010,1374,1017,1525,1024,1296,1031,1409,1038,1377,1045,1336,1052,1364,1059,1296,1066,1322,1073,1537,1080,1493,1087,1413,1094,1417,1101,1368,1108,1508,1115,1453,1122,1512,1129,1321,1136,1437,1143,1300,1150,1359,1157,1390,1164,1408,1170,1325,1177,1380,1184,1371,1191,1309,1198,1468,1205,1423,1212,1395,1219,1361,1226,1482,1233,1501,1240,1420,1247,1308,1254,1476,1261,1430,1268,1397,1275,1376,1282,1351,1289,1486,1296,1505,1303,1441,1310,1479,1317,1524,1324,1366,1331,1481,1338,1441,1345,1456,1352,1553,1359,1461,1366,1456,1373,1571,1379,1384,1386,1480,1393,1417,1400,1673,1407,1407,1414,1328,1421,1355,1428,1326,1435,1433,1442,1496,1449,1522,1456,1309,1463,1397,1470,1359,1477,1300,1484,1343,1491,1506,1498,1442,1505,1440,1512,1549,1519,1435,1526,1570,1533,1481,1540,1461,1547,1370,1554,1471,1561,1312,1568,1371,1575,1461,1582,1464,1588,1312,1596,1378,1602,1323,1609,1373,1616,1358,1623,1347,1630,1402,1637,1343,1644,1314,1651,1603,1658,1419,1665,1448,1672,1307,1679,1523,1686,1255,1693,1335,1700,1337,1707,1350,1714,1531,1721,1344,1728,1449,1735,1429,1742,1400,1749,1373,1756,1384,1763,1371,1770,1447,1777,1350,1784,1393,1791,1423,1798,1273,1805,1331,1811,1475,1819,1350,1825,1377,1832,1352,1839,1463,1846,1416,1853,1421,1860,1340,1867,1409,1874,1297,1881,1417,1888,1357,1895,1302,1902,1492,1909,1447,1916,1421,1923,1585,1930,1389,1937,1397,1944,1401,1951,1439,1958,1387,1965,1447,1972,1398,1979,1350,1986,1355,1993,1368,2000,1372,2007,1321,2014,1414,2021,1336,2028,1384,2034,1364,2041,1491,2048,1399,2055,1374,2062,1402,2069,1390,2076,1317,2083,1401,2090,1376,2097,1370,2104,1351,2111,1468,2118,1401,2125,1373,2132,1539,2139,1356,2146,1448,2153,1330,2160,1383,2167,1601,2174,1472,2181,1624,2188,1684,2195,1531,2202,1381,2209,1374,2216,1448,2223,1391,2230,1357,2237,1313,2244,1531,2251,1273,2257,1412,2264,1407,2271,1317,2278,1538,2285,1328,2292,1455,2299,1369,2306,1470,2313,1411,2320,1475,2327,1360,2334,1426,2341,1271,2348,1312,2355,1452,2362,1390,2369,1284,2376,1476,2383,1363,2390,1406,2397,1408,2404,1454,2411,1395,2418,1393,2425,1357,2432,1375,2439,1418,2446,1370,2453,1275,2460,1417,2466,1508,2473,1588,2480,1528,2487,1509,2494,1709,2501,1485,2508,1458,2515,1360,2522,1372,2529,1401,2536,1350,2543,1403,2550,1548,2557,1336,2564,1489,2571,1361,2578,1394,2585,1454,2592,1342,2599,1404,2606,1393,2613,1509,2620,1343,2627,1469,2634,1444,2641,1364,2648,1412,2655,1417,2662,1370,2669,1485,2676,1444,2682,1412,2689,1364,2696,1347,2703,1328,2710,1445,2717,1500,2724,1365,2731,1410,2738,1352,2745,1473,2752,1362,2759,1456,2766,1309,2773,1412,2780,1496,2787,1495,2794,1325,2801,1428,2808,1350,2815,1399,2822,1592,2829,1559,2836,1345,2843,1361,2850,1454,2857,1361,2864,1448,2871,1322,2878,1275,2885,1367,2892,1465,2899,1510,2905,1336,2912,1386,2919,1470,2926,1387,2933,1454,2940,1438,2947,1369,2954,1420,2961,1322,2968,1397,2975,1449,2982,1503,2989,1399,2996,1421,3003,1475,3010,1399,3017,1408,3024,1437,3031,1327,3038,1341,3045,1390,3052,1477,3059,1316,3066,1389,3073,1376,3080,1404,3087,1438,3094,1354,3101,1563,3108,1368,3114,1381,3121,1462,3128,1430,3135,1369,3142,1504,3149,1358,3156,1527,3163,1491,3170,1596,3177,1312,3184,1355,3191,1390,3198,1346,3205,1412,3212,1358,3219,1367,3226,1383,3233,1302,3240,1658,3247,1346,3254,1462,3261,1503,3268,1505,3275,1483,3282,1439,3289,1427,3296,1371,3303,1281,3310,1373,3317,1360,3323,1354,3331,1328,3337,1350,3344,1395,3351,1357,3358,1587,3365,1339,3372,1392,3379,1402,3386,1304,3393,1392,3400,1393,3407,1374,3414,1461,3421,1427,3428,1314,3435,1385,3442,1503,3449,1337,3456,1447,3463,1315,3470,1506,3477,1382,3484,1283,3491,1282,3498,1489,3505,1374,3512,1451,3519,1399,3526,1430,3533,1335,3540,1440,3546,1486,3554,1351,3560,1460,3567,1489,3574,1507,3581,1410,3588,1339,3595,1343,3602,1276,3609,1373,3616,1331,3623,1431,3630,1389,3637,1550,3644,1454,3651,1498,3658,1316,3665,1544,3672,1378,3679,1355,3686,1489,3693,1362,3700,1415,3707,1424,3714,1316,3721,1512,3728,1397,3735,1371,3742,1539,3749,1382,3756,1350,3763,1363,3769,1375,3776,1402,3783,1395,3790,1280,3797,1487,3804,1434,3811,1480,3818,1319,3825,1326,3832,1357,3839,1326,3846,1346,3853,1316,3860,1254,3867,1281,3874,1373,3881,1467,3888,1412,3895,1390,3902,1385,3909,1380,3916,1310,3923,1269,3930,1341,3937,1448,3944,1388,3951,1372,3958,1479,3965,1399,3972,1407,3978,1417,3986,1419,3992,1429,3999,1272,4006,1308,4013,1359,4020,1410,4027,1444,4034,1401,4041,1347,4048,1349,4055,1420,4062,1388,4069,1555,4076,1293,4083,1398,4090,1322,4097,1360,4104,1379,4111,1450,4118,1398,4125,1375,4132,1274,4139,1331,4146,1399,4153,1347,4160,1304,4167,1518,4174,1328,4181,1382,4188,1421,4195,1336,4201,1503,4208,1388,4215,1426,4222,1372,4229,1315,4236,1355,4243,1489,4250,1425,4257,1344,4264,1350,4271,1383,4278,1426,4285,1390,4292,1400,4299,1329,4306,1453,4313,1431,4320,1284,4327,1368,4334,1482,4341,1571,4348,1401,4355,1508,4362,1339,4369,1451,4376,1451,4383,1378,4390,1298,4397,1398,4404,1428,4411,1399,4418,1290,4424,1381,4431,1459,4438,1443,4445,1356,4452,1396,4459,1345,4466,1384,4473,1465,4480,1318,4487,1558,4494,1542,4501,1526,4508,1406,4515,1376,4522,1451,4529,1385,4536,1427,4543,1431,4550,1364,4557,1361,4564,1437,4571,1356,4578,1397,4585,1439,4592,1379,4599,1323,4606,1428,4613,1418,4620,1364,4627,1427,4633,1490,4640,1530,4647,1324,4654,1328,4661,1387,4668,1403,4675,1437,4682,1457,4689,1524,4696,1378,4703,1394,4710,1340,4717,1441,4724,1399,4731,1257,4738,1499,4745,1452,4752,1288,4759,1444,4766,1382,4773,1406,4780,1382,4787,1330,4794,1488,4801,1371,4808,1385,4815,1396,4822,1447,4829,1355,4836,1370,4843,1371,4849,1400,4856,1518,4863,1465,4870,1437,4877,1588,4884,1439,4891,1485,4898,1389,4905,1288,4912,1480,4919,1282,4926,1462,4933,1383,4940,1457,4947,1403,4954,1502,4961,1343,4968,1357,4975,1552,4982,1256,4989,1401,4996,1324,5003,1426,5010,1428,5017,1309,5024,1399,5031,1269,5038,1318,5045,1354,5052,1548,5059,1303,5066,1301,5072,1591,5079,1539,5086,1404,5093,1492,5100,1453,5107,1325,5114,1347,5121,1430,5128,1355,5135,1300,5142,1395,5149,1465,5156,1438,5163,1430,5170,1402,5177,1311,5184,1397,5191,1329,5198,1320,5205,1421,5212,1616,5219,1497,5226,1442,5233,1337,5240,1348,5247,1271,5254,1435,5261,1429,5268,1323,5275,1375,5281,1359,5289,1507,5295,1465,5302,1452,5309,1400,5316,1433,5323,1382,5330,1454,5337,1441,5344,1397,5351,1454,5358,1553,5365,1458,5372,1402,5379,1402,5386,1471,5393,1300,5400,1458,5407,1427,5414,1408,5421,1386,5428,1450,5435,1307,5442,1372,5449,1428,5456,1419,5463,1347,5470,1307,5477,1350,5484,1304,5490,1426,5498,1446,5504,1457,5511,1400,5518,1413,5525,1546,5532,1445,5539,1501,5546,1428,5553,1351,5560,1349,5567,1508,5574,1369,5581,1369,5588,1390,5595,1488,5602,1506,5609,1569,5616,1459,5623,1359,5630,1385,5637,1398,5644,1415,5651,1507,5658,1343,5665,1507,5672,1472,5679,1435,5686,1598,5693,1384,5700,1324,5707,1387,5713,1352,5721,1476,5727,1331,5734,1340,5741,1511,5748,1396,5755,1438,5762,1270,5769,1454,5776,1481,5783,1331,5790,1393,5797,1468,5804,1422,5811,1556,5818,1327,5825,1496,5832,1444,5839,1400,5846,1403,5853,1349,5860,1483,5867,1436,5874,1386,5881,1435,5888,1349,5895,1363,5902,1312,5909,1428,5916,1337,5923,1299,5930,1429,5936,1420,5943,1388,5950,1501,5957,1329,5964,1293,5971,1336,5978,1462,5985,1550,5992,1478,5999,1379,6006,1429,6013,1305,6020,1408,6027,1528,6034,1444,6041,1313,6048,1338,6055,1331,6062,1366,6069,1357,6076,1332,6083,1430,6090,1398,6097,1425,6104,1386,6111,1333,6118,1277,6125,1292,6132,1466,6139,1465,6146,1468,6153,1301,6159,1473,6166,1275,6173,1294,6180,1360,6187,1503,6194,1397,6201,1266,6208,1362,6215,1435,6222,1344,6229,1486,6236,1401,6243,1476,6250,1404,6257,1465,6264,1392,6271,1315,6278,1437,6285,1359,6292,1386,6299,1438,6306,1420,6313,1384,6320,1337,6327,1415,6334,1479,6341,1397,6348,1442,6355,1352,6362,1302,6368,1486,6375,1399,6382,1372,6389,1438,6396,1403,6403,1397,6410,1326,6417,1360,6424,1426,6431,1342,6438,1447,6445,1316,6452,1452,6459,1414,6466,1458,6473,1550,6480,1483,6487,1431,6494,1426,6501,1484,6508,1327,6515,1308,6522,1298,6529,1376,6536,1379,6543,1432,6550,1600,6557,1294,6564,1337,6571,1439,6578,1414,6584,1396,6591,1406,6598,1330,6605,1407,6612,1455,6619,1337,6626,1370,6633,1430,6640,1388,6647,1432,6654,1392,6661,1354,6668,1349,6675,1504,6682,1336,6689,1412,6696,1361,6703,1322,6710,1325,6717,1381,6724,1363,6731,1376,6738,1475,6745,1293,6752,1439,6759,1392,6766,1344,6773,1355,6780,1431,6787,1634,6794,1459,6801,1357,6807,1499,6814,1387,6821,1325,6828,1401,6835,1402,6842,1382,6849,1534,6856,1518,6863,1456,6870,1516,6877,1473,6884,1486,6891,1357,6898,1441,6905,1422,6912,1482,6919,1344,6926,1327,6933,1296,6940,1323,6947,1471,6954,1510,6961,1349,6968,1307,6975,1422,6982,1383,6989,1364,6996,1338,7003,1470,7010,1453,7016,1448,7023,1394,7030,1382,7037,1442,7044,1404,7051,1270,7058,1396,7065,1442,7072,1336,7079,1435,7086,1354,7093,1478,7100,1534,7107,1366,7114,1383,7121,1394,7128,1454,7135,1521,7142,1548,7149,1404,7156,1357,7163,1428,7170,1352,7177,1349,7184,1629,7191,1506,7198,1353,7205,1372,7212,1424,7219,1397,7225,1391,7233,1418,7239,1365,7246,1591,7253,1408,7260,1366,7267,1365,7274,1391,7281,1382,7288,1331,7295,1493,7302,1410,7309,1403,7316,1507,7323,1329,7330,1480,7337,1393,7344,1437,7351,1459,7358,1418,7365,1396,7372,1346,7379,1287,7386,1366,7393,1417,7400,1347,7407,1419,7414,1431,7421,1387,7428,1343,7435,1382,7442,1528,7448,1358,7456,1330,7462,1540,7469,1442,7476,1440,7483,1336,7490,1400,7497,1397,7504,1397,7511,1393,7518,1280,7525,1361,7532,1415,7539,1339,7546,1405,7553,1383,7560,1483,7567,1357,7574,1504,7581,1424,7588,1431,7595,1362,7602,1484,7609,1536,7616,1387,7623,1398,7630,1492,7637,1314,7644,1439,7651e" filled="false" stroked="true" strokeweight=".371318pt" strokecolor="#ff00ff">
                <v:path arrowok="t"/>
              </v:shape>
            </v:group>
            <v:group style="position:absolute;left:1243;top:690;width:478;height:6961" coordorigin="1243,690" coordsize="478,6961">
              <v:shape style="position:absolute;left:1243;top:690;width:478;height:6961" coordorigin="1243,690" coordsize="478,6961" path="m1443,690l1386,697,1400,704,1365,711,1456,718,1315,725,1349,731,1346,738,1338,745,1315,752,1589,759,1576,766,1436,773,1539,780,1405,787,1396,794,1472,801,1460,808,1389,815,1410,822,1399,829,1411,836,1402,843,1352,850,1331,857,1416,864,1365,871,1461,878,1460,885,1464,892,1386,899,1444,906,1507,913,1416,920,1397,927,1439,934,1447,941,1400,947,1377,954,1511,961,1456,968,1464,975,1324,982,1311,989,1367,996,1388,1003,1368,1010,1408,1017,1455,1024,1392,1031,1398,1038,1331,1045,1487,1052,1435,1059,1321,1066,1345,1073,1389,1080,1324,1087,1348,1094,1435,1101,1398,1108,1330,1115,1481,1122,1567,1129,1418,1136,1424,1143,1410,1150,1331,1157,1345,1164,1417,1170,1474,1177,1330,1184,1390,1191,1305,1198,1575,1205,1409,1212,1359,1219,1510,1226,1292,1233,1342,1240,1340,1247,1312,1254,1599,1261,1544,1268,1403,1275,1339,1282,1434,1289,1441,1296,1392,1303,1400,1310,1319,1317,1347,1324,1385,1331,1434,1338,1410,1345,1404,1352,1404,1359,1395,1366,1289,1373,1338,1379,1376,1386,1423,1393,1366,1400,1403,1407,1514,1414,1375,1421,1350,1428,1328,1435,1369,1442,1436,1449,1489,1456,1327,1463,1360,1470,1546,1477,1389,1484,1377,1491,1416,1498,1378,1505,1334,1512,1481,1519,1283,1526,1455,1533,1338,1540,1620,1547,1455,1554,1371,1561,1443,1568,1399,1575,1385,1582,1415,1588,1428,1596,1399,1602,1485,1609,1419,1616,1448,1623,1415,1630,1378,1637,1399,1644,1488,1651,1633,1658,1432,1665,1344,1672,1366,1679,1325,1686,1394,1693,1447,1700,1554,1707,1381,1714,1389,1721,1334,1728,1433,1735,1582,1742,1420,1749,1434,1756,1428,1763,1499,1770,1334,1777,1277,1784,1339,1791,1374,1798,1326,1805,1403,1811,1425,1819,1447,1825,1489,1832,1432,1839,1356,1846,1343,1853,1370,1860,1466,1867,1528,1874,1468,1881,1509,1888,1325,1895,1372,1902,1446,1909,1334,1916,1400,1923,1434,1930,1491,1937,1422,1944,1331,1951,1428,1958,1442,1965,1397,1972,1322,1979,1365,1986,1381,1993,1388,2000,1437,2007,1463,2014,1358,2021,1299,2028,1328,2034,1308,2041,1431,2048,1506,2055,1379,2062,1287,2069,1404,2076,1383,2083,1392,2090,1507,2097,1358,2104,1333,2111,1363,2118,1459,2125,1447,2132,1437,2139,1380,2146,1279,2153,1484,2160,1422,2167,1487,2174,1415,2181,1447,2188,1501,2195,1406,2202,1458,2209,1317,2216,1290,2223,1497,2230,1415,2237,1366,2244,1340,2251,1427,2257,1394,2264,1433,2271,1407,2278,1579,2285,1338,2292,1380,2299,1317,2306,1358,2313,1440,2320,1301,2327,1366,2334,1470,2341,1274,2348,1383,2355,1436,2362,1374,2369,1448,2376,1346,2383,1436,2390,1487,2397,1394,2404,1436,2411,1445,2418,1357,2425,1296,2432,1358,2439,1352,2446,1368,2453,1433,2460,1396,2466,1347,2473,1431,2480,1324,2487,1384,2494,1332,2501,1341,2508,1413,2515,1361,2522,1348,2529,1341,2536,1342,2543,1431,2550,1487,2557,1476,2564,1371,2571,1438,2578,1425,2585,1404,2592,1477,2599,1389,2606,1368,2613,1431,2620,1383,2627,1400,2634,1544,2641,1452,2648,1540,2655,1486,2662,1453,2669,1427,2676,1518,2682,1510,2689,1332,2696,1383,2703,1565,2710,1554,2717,1376,2724,1381,2731,1357,2738,1385,2745,1352,2752,1415,2759,1520,2766,1416,2773,1420,2780,1424,2787,1331,2794,1347,2801,1387,2808,1332,2815,1515,2822,1433,2829,1311,2836,1326,2843,1390,2850,1352,2857,1389,2864,1342,2871,1526,2878,1437,2885,1374,2892,1410,2899,1257,2905,1521,2912,1351,2919,1479,2926,1553,2933,1277,2940,1379,2947,1388,2954,1387,2961,1429,2968,1375,2975,1353,2982,1405,2989,1389,2996,1342,3003,1401,3010,1450,3017,1593,3024,1362,3031,1559,3038,1454,3045,1521,3052,1346,3059,1285,3066,1367,3073,1395,3080,1375,3087,1383,3094,1319,3101,1423,3108,1541,3114,1365,3121,1427,3128,1460,3135,1516,3142,1463,3149,1479,3156,1389,3163,1312,3170,1263,3177,1620,3184,1386,3191,1409,3198,1424,3205,1345,3212,1484,3219,1287,3226,1267,3233,1525,3240,1404,3247,1335,3254,1422,3261,1339,3268,1416,3275,1352,3282,1426,3289,1414,3296,1381,3303,1436,3310,1389,3317,1274,3323,1419,3331,1462,3337,1311,3344,1300,3351,1379,3358,1308,3365,1417,3372,1359,3379,1330,3386,1532,3393,1345,3400,1502,3407,1403,3414,1363,3421,1338,3428,1407,3435,1460,3442,1458,3449,1412,3456,1388,3463,1317,3470,1415,3477,1473,3484,1427,3491,1365,3498,1307,3505,1472,3512,1349,3519,1325,3526,1397,3533,1437,3540,1398,3546,1480,3554,1459,3560,1386,3567,1286,3574,1445,3581,1348,3588,1409,3595,1453,3602,1437,3609,1406,3616,1411,3623,1480,3630,1408,3637,1510,3644,1438,3651,1357,3658,1303,3665,1430,3672,1443,3679,1447,3686,1461,3693,1336,3700,1343,3707,1452,3714,1326,3721,1379,3728,1419,3735,1472,3742,1345,3749,1332,3756,1389,3763,1456,3769,1427,3776,1344,3783,1422,3790,1357,3797,1446,3804,1459,3811,1359,3818,1373,3825,1348,3832,1307,3839,1466,3846,1304,3853,1352,3860,1465,3867,1352,3874,1460,3881,1416,3888,1435,3895,1477,3902,1328,3909,1402,3916,1368,3923,1331,3930,1309,3937,1476,3944,1483,3951,1488,3958,1392,3965,1406,3972,1330,3978,1338,3986,1370,3992,1421,3999,1461,4006,1454,4013,1388,4020,1403,4027,1400,4034,1368,4041,1364,4048,1441,4055,1467,4062,1479,4069,1343,4076,1328,4083,1330,4090,1374,4097,1614,4104,1333,4111,1494,4118,1391,4125,1544,4132,1382,4139,1404,4146,1422,4153,1351,4160,1319,4167,1639,4174,1303,4181,1329,4188,1350,4195,1308,4201,1472,4208,1378,4215,1381,4222,1401,4229,1278,4236,1464,4243,1428,4250,1322,4257,1310,4264,1406,4271,1346,4278,1720,4285,1333,4292,1380,4299,1430,4306,1452,4313,1430,4320,1375,4327,1425,4334,1405,4341,1404,4348,1482,4355,1456,4362,1378,4369,1472,4376,1423,4383,1634,4390,1535,4397,1355,4404,1576,4411,1423,4418,1316,4424,1357,4431,1426,4438,1380,4445,1495,4452,1548,4459,1343,4466,1416,4473,1419,4480,1320,4487,1455,4494,1348,4501,1395,4508,1335,4515,1346,4522,1420,4529,1489,4536,1406,4543,1419,4550,1450,4557,1365,4564,1309,4571,1549,4578,1433,4585,1386,4592,1403,4599,1380,4606,1460,4613,1378,4620,1261,4627,1422,4633,1335,4640,1387,4647,1304,4654,1365,4661,1378,4668,1379,4675,1448,4682,1373,4689,1569,4696,1425,4703,1326,4710,1530,4717,1530,4724,1397,4731,1502,4738,1292,4745,1541,4752,1366,4759,1543,4766,1462,4773,1355,4780,1375,4787,1377,4794,1384,4801,1572,4808,1448,4815,1473,4822,1471,4829,1476,4836,1436,4843,1457,4849,1409,4856,1494,4863,1523,4870,1410,4877,1444,4884,1339,4891,1243,4898,1425,4905,1525,4912,1370,4919,1396,4926,1403,4933,1461,4940,1306,4947,1314,4954,1441,4961,1457,4968,1596,4975,1296,4982,1419,4989,1382,4996,1316,5003,1413,5010,1464,5017,1339,5024,1360,5031,1296,5038,1347,5045,1451,5052,1366,5059,1394,5066,1395,5072,1480,5079,1447,5086,1450,5093,1364,5100,1426,5107,1404,5114,1467,5121,1353,5128,1467,5135,1438,5142,1297,5149,1416,5156,1399,5163,1356,5170,1518,5177,1570,5184,1396,5191,1628,5198,1357,5205,1401,5212,1367,5219,1426,5226,1424,5233,1325,5240,1435,5247,1436,5254,1467,5261,1411,5268,1513,5275,1497,5281,1341,5289,1456,5295,1294,5302,1419,5309,1403,5316,1378,5323,1400,5330,1387,5337,1437,5344,1282,5351,1308,5358,1447,5365,1513,5372,1384,5379,1427,5386,1334,5393,1476,5400,1349,5407,1452,5414,1293,5421,1359,5428,1469,5435,1403,5442,1466,5449,1374,5456,1397,5463,1392,5470,1359,5477,1421,5484,1428,5490,1496,5498,1375,5504,1367,5511,1429,5518,1459,5525,1330,5532,1461,5539,1309,5546,1460,5553,1347,5560,1346,5567,1341,5574,1399,5581,1481,5588,1475,5595,1426,5602,1482,5609,1370,5616,1378,5623,1303,5630,1388,5637,1437,5644,1451,5651,1357,5658,1378,5665,1445,5672,1445,5679,1364,5686,1453,5693,1327,5700,1467,5707,1397,5713,1417,5721,1423,5727,1345,5734,1474,5741,1476,5748,1421,5755,1450,5762,1437,5769,1582,5776,1395,5783,1430,5790,1417,5797,1585,5804,1495,5811,1438,5818,1313,5825,1325,5832,1306,5839,1564,5846,1509,5853,1443,5860,1448,5867,1372,5874,1452,5881,1434,5888,1354,5895,1446,5902,1348,5909,1363,5916,1298,5923,1272,5930,1328,5936,1416,5943,1409,5950,1436,5957,1433,5964,1306,5971,1263,5978,1410,5985,1400,5992,1509,5999,1486,6006,1422,6013,1480,6020,1493,6027,1301,6034,1328,6041,1298,6048,1406,6055,1288,6062,1327,6069,1416,6076,1430,6083,1291,6090,1357,6097,1428,6104,1341,6111,1413,6118,1308,6125,1483,6132,1291,6139,1482,6146,1384,6153,1412,6159,1370,6166,1461,6173,1410,6180,1498,6187,1366,6194,1339,6201,1421,6208,1363,6215,1521,6222,1395,6229,1376,6236,1378,6243,1447,6250,1580,6257,1407,6264,1441,6271,1346,6278,1402,6285,1427,6292,1520,6299,1373,6306,1277,6313,1377,6320,1376,6327,1348,6334,1426,6341,1461,6348,1337,6355,1341,6362,1345,6368,1342,6375,1412,6382,1392,6389,1460,6396,1410,6403,1347,6410,1309,6417,1358,6424,1454,6431,1506,6438,1473,6445,1407,6452,1375,6459,1492,6466,1420,6473,1425,6480,1405,6487,1365,6494,1383,6501,1557,6508,1398,6515,1307,6522,1493,6529,1357,6536,1308,6543,1399,6550,1397,6557,1477,6564,1413,6571,1410,6578,1453,6584,1398,6591,1435,6598,1509,6605,1340,6612,1396,6619,1434,6626,1387,6633,1513,6640,1499,6647,1387,6654,1499,6661,1383,6668,1520,6675,1490,6682,1413,6689,1388,6696,1391,6703,1453,6710,1456,6717,1413,6724,1417,6731,1349,6738,1351,6745,1504,6752,1333,6759,1379,6766,1394,6773,1467,6780,1433,6787,1470,6794,1313,6801,1339,6807,1285,6814,1511,6821,1327,6828,1351,6835,1441,6842,1492,6849,1356,6856,1450,6863,1395,6870,1405,6877,1395,6884,1362,6891,1461,6898,1463,6905,1416,6912,1453,6919,1384,6926,1365,6933,1563,6940,1407,6947,1319,6954,1534,6961,1392,6968,1399,6975,1297,6982,1434,6989,1410,6996,1556,7003,1334,7010,1282,7016,1310,7023,1387,7030,1381,7037,1381,7044,1281,7051,1407,7058,1338,7065,1459,7072,1395,7079,1471,7086,1397,7093,1337,7100,1398,7107,1378,7114,1416,7121,1411,7128,1544,7135,1432,7142,1365,7149,1246,7156,1373,7163,1461,7170,1306,7177,1590,7184,1286,7191,1496,7198,1369,7205,1424,7212,1364,7219,1417,7225,1397,7233,1329,7239,1366,7246,1410,7253,1406,7260,1356,7267,1285,7274,1354,7281,1350,7288,1336,7295,1674,7302,1408,7309,1331,7316,1279,7323,1323,7330,1345,7337,1410,7344,1511,7351,1422,7358,1372,7365,1373,7372,1424,7379,1344,7386,1471,7393,1303,7400,1374,7407,1322,7414,1331,7421,1454,7428,1305,7435,1312,7442,1510,7448,1389,7456,1352,7462,1335,7469,1471,7476,1465,7483,1350,7490,1450,7497,1475,7504,1303,7511,1408,7518,1479,7525,1528,7532,1448,7539,1353,7546,1380,7553,1428,7560,1397,7567,1427,7574,1459,7581,1515,7588,1332,7595,1506,7602,1399,7609,1403,7616,1354,7623,1490,7630,1459,7637,1343,7644,1334,7651e" filled="false" stroked="true" strokeweight=".371318pt" strokecolor="#006400">
                <v:path arrowok="t"/>
              </v:shape>
            </v:group>
            <v:group style="position:absolute;left:1203;top:202;width:572;height:7936" coordorigin="1203,202" coordsize="572,7936">
              <v:shape style="position:absolute;left:1203;top:202;width:572;height:7936" coordorigin="1203,202" coordsize="572,7936" path="m1203,202l1203,8138,1774,8138,1774,202,1203,202xe" filled="false" stroked="true" strokeweight=".371318pt" strokecolor="#000000">
                <v:path arrowok="t"/>
              </v:shape>
            </v:group>
            <v:group style="position:absolute;left:1359;top:4;width:2;height:57" coordorigin="1359,4" coordsize="2,57">
              <v:shape style="position:absolute;left:1359;top:4;width:2;height:57" coordorigin="1359,4" coordsize="0,57" path="m1359,60l1359,4e" filled="false" stroked="true" strokeweight=".371318pt" strokecolor="#000000">
                <v:path arrowok="t"/>
              </v:shape>
            </v:group>
            <v:group style="position:absolute;left:1461;top:4;width:2;height:57" coordorigin="1461,4" coordsize="2,57">
              <v:shape style="position:absolute;left:1461;top:4;width:2;height:57" coordorigin="1461,4" coordsize="0,57" path="m1461,60l1461,4e" filled="false" stroked="true" strokeweight=".371318pt" strokecolor="#000000">
                <v:path arrowok="t"/>
              </v:shape>
            </v:group>
            <v:group style="position:absolute;left:1563;top:4;width:2;height:57" coordorigin="1563,4" coordsize="2,57">
              <v:shape style="position:absolute;left:1563;top:4;width:2;height:57" coordorigin="1563,4" coordsize="0,57" path="m1563,60l1563,4e" filled="false" stroked="true" strokeweight=".371318pt" strokecolor="#000000">
                <v:path arrowok="t"/>
              </v:shape>
            </v:group>
            <v:group style="position:absolute;left:1666;top:4;width:2;height:57" coordorigin="1666,4" coordsize="2,57">
              <v:shape style="position:absolute;left:1666;top:4;width:2;height:57" coordorigin="1666,4" coordsize="0,57" path="m1666,60l1666,4e" filled="false" stroked="true" strokeweight=".371318pt" strokecolor="#000000">
                <v:path arrowok="t"/>
              </v:shape>
            </v:group>
            <v:group style="position:absolute;left:1768;top:4;width:2;height:57" coordorigin="1768,4" coordsize="2,57">
              <v:shape style="position:absolute;left:1768;top:4;width:2;height:57" coordorigin="1768,4" coordsize="0,57" path="m1768,60l1768,4e" filled="false" stroked="true" strokeweight=".371318pt" strokecolor="#000000">
                <v:path arrowok="t"/>
              </v:shape>
            </v:group>
            <v:group style="position:absolute;left:1203;top:60;width:572;height:143" coordorigin="1203,60" coordsize="572,143">
              <v:shape style="position:absolute;left:1203;top:60;width:572;height:143" coordorigin="1203,60" coordsize="572,143" path="m1203,60l1203,202,1774,202,1774,60,1203,60xe" filled="true" fillcolor="#87ceeb" stroked="false">
                <v:path arrowok="t"/>
                <v:fill type="solid"/>
              </v:shape>
            </v:group>
            <v:group style="position:absolute;left:1203;top:60;width:572;height:143" coordorigin="1203,60" coordsize="572,143">
              <v:shape style="position:absolute;left:1203;top:60;width:572;height:143" coordorigin="1203,60" coordsize="572,143" path="m1203,60l1203,202,1774,202,1774,60,1203,60xe" filled="false" stroked="true" strokeweight=".371318pt" strokecolor="#000000">
                <v:path arrowok="t"/>
              </v:shape>
            </v:group>
            <v:group style="position:absolute;left:1846;top:4;width:2;height:57" coordorigin="1846,4" coordsize="2,57">
              <v:shape style="position:absolute;left:1846;top:4;width:2;height:57" coordorigin="1846,4" coordsize="0,57" path="m1846,60l1846,4e" filled="false" stroked="true" strokeweight=".371318pt" strokecolor="#000000">
                <v:path arrowok="t"/>
              </v:shape>
            </v:group>
            <v:group style="position:absolute;left:1809;top:690;width:461;height:6961" coordorigin="1809,690" coordsize="461,6961">
              <v:shape style="position:absolute;left:1809;top:690;width:461;height:6961" coordorigin="1809,690" coordsize="461,6961" path="m2094,690l1971,697,1929,704,2027,711,2062,718,1996,725,2062,731,1984,738,1941,745,2202,752,2054,759,1978,766,1982,773,1977,780,2058,787,2064,794,2017,801,1981,808,1960,815,2051,822,1836,829,1886,836,2001,843,1922,850,1935,857,1935,864,2064,871,2080,878,1891,885,1953,892,1960,899,2026,906,1904,913,1917,920,1954,927,2014,934,2000,941,1962,947,1968,954,1982,961,2056,968,1978,975,1966,982,1970,989,1844,996,1976,1003,1944,1010,1994,1017,2101,1024,1974,1031,2009,1038,1946,1045,2108,1052,2003,1059,1903,1066,1979,1073,1966,1080,1993,1087,2009,1094,1960,1101,1914,1108,2018,1115,2091,1122,2103,1129,2002,1136,2028,1143,2035,1150,1931,1157,1855,1164,1979,1170,2120,1177,1952,1184,2011,1191,2073,1198,1927,1205,2016,1212,2191,1219,2041,1226,1943,1233,1958,1240,1930,1247,1947,1254,2023,1261,1864,1268,1899,1275,2081,1282,2004,1289,1905,1296,1934,1303,2012,1310,2023,1317,1914,1324,2006,1331,1967,1338,2012,1345,1888,1352,2008,1359,1955,1366,2033,1373,1896,1379,2118,1386,2076,1393,1977,1400,1958,1407,1955,1414,1981,1421,2055,1428,1946,1435,1885,1442,1956,1449,2002,1456,1979,1463,1967,1470,2175,1477,2114,1484,1988,1491,1974,1498,2062,1505,1987,1512,1959,1519,1888,1526,1984,1533,1948,1540,2015,1547,1990,1554,1944,1561,2136,1568,1943,1575,1967,1582,2015,1588,2038,1596,1929,1602,1926,1609,2015,1616,2152,1623,2005,1630,1920,1637,1913,1644,1873,1651,1942,1658,1945,1665,2048,1672,1877,1679,2068,1686,2046,1693,2013,1700,1912,1707,2035,1714,1898,1721,2034,1728,2012,1735,2059,1742,1957,1749,2013,1756,1903,1763,1945,1770,2057,1777,2006,1784,1980,1791,1965,1798,2007,1805,2001,1811,1933,1819,2083,1825,2045,1832,1910,1839,2025,1846,2010,1853,1971,1860,2158,1867,2029,1874,1977,1881,2023,1888,2067,1895,1890,1902,1973,1909,2039,1916,2043,1923,1956,1930,1902,1937,1951,1944,1898,1951,2057,1958,1975,1965,1934,1972,1974,1979,2038,1986,2078,1993,2022,2000,2094,2007,2013,2014,1981,2021,1992,2028,2042,2034,1986,2041,2041,2048,1928,2055,2009,2062,1971,2069,1982,2076,1971,2083,2080,2090,1864,2097,1865,2104,1939,2111,1931,2118,1949,2125,2025,2132,2011,2139,1978,2146,1981,2153,2116,2160,1969,2167,1972,2174,1955,2181,1983,2188,2056,2195,2069,2202,2004,2209,2008,2216,2046,2223,2119,2230,2015,2237,1990,2244,2059,2251,2008,2257,1972,2264,2021,2271,1959,2278,1878,2285,1914,2292,1986,2299,1968,2306,2116,2313,1996,2320,1936,2327,2068,2334,1937,2341,2033,2348,1944,2355,2008,2362,1907,2369,1973,2376,2008,2383,2210,2390,1944,2397,1946,2404,2010,2411,2109,2418,1981,2425,2002,2432,1926,2439,1949,2446,1963,2453,2048,2460,1989,2466,2074,2473,1947,2480,2024,2487,2053,2494,1972,2501,2210,2508,2032,2515,1982,2522,1996,2529,2086,2536,1985,2543,2005,2550,2013,2557,1927,2564,2006,2571,1898,2578,1945,2585,1908,2592,1920,2599,2051,2606,1964,2613,1971,2620,1945,2627,2044,2634,1969,2641,2045,2648,1969,2655,2039,2662,1918,2669,2037,2676,1934,2682,1947,2689,1896,2696,1956,2703,2148,2710,2033,2717,2106,2724,2119,2731,1862,2738,2189,2745,1942,2752,1940,2759,1954,2766,2053,2773,2002,2780,1956,2787,2054,2794,1967,2801,1976,2808,1931,2815,2158,2822,2030,2829,2038,2836,2019,2843,1933,2850,2004,2857,1925,2864,1870,2871,2045,2878,1993,2885,2003,2892,1967,2899,1992,2905,1865,2912,2072,2919,1928,2926,1932,2933,1983,2940,1941,2947,1987,2954,1952,2961,1923,2968,2070,2975,2070,2982,1965,2989,2092,2996,1966,3003,2003,3010,2170,3017,1927,3024,2054,3031,1939,3038,1962,3045,2155,3052,1962,3059,1912,3066,2043,3073,1988,3080,2002,3087,2037,3094,2038,3101,2073,3108,2097,3114,1940,3121,2052,3128,1980,3135,2069,3142,2012,3149,2122,3156,1924,3163,2063,3170,2013,3177,2041,3184,1923,3191,2139,3198,2005,3205,1904,3212,1963,3219,1983,3226,1915,3233,2025,3240,1969,3247,2050,3254,1905,3261,1922,3268,2016,3275,2063,3282,1997,3289,2081,3296,1979,3303,2032,3310,2110,3317,2065,3323,2080,3331,1989,3337,2013,3344,2022,3351,1868,3358,2100,3365,1963,3372,1971,3379,1989,3386,2047,3393,1927,3400,1951,3407,1986,3414,1958,3421,1926,3428,2046,3435,1898,3442,2006,3449,1951,3456,1960,3463,1994,3470,2080,3477,2116,3484,2025,3491,1931,3498,2012,3505,2262,3512,2007,3519,2027,3526,1956,3533,1957,3540,1882,3546,1984,3554,1975,3560,2119,3567,1890,3574,1963,3581,1937,3588,1984,3595,2041,3602,2096,3609,2023,3616,1880,3623,2073,3630,2131,3637,2047,3644,1932,3651,2031,3658,1916,3665,1989,3672,1918,3679,2049,3686,2016,3693,1931,3700,2068,3707,1969,3714,2045,3721,2020,3728,1913,3735,1945,3742,2110,3749,2087,3756,1975,3763,1917,3769,1924,3776,1933,3783,2030,3790,1945,3797,2118,3804,2119,3811,1989,3818,1927,3825,1987,3832,2050,3839,1876,3846,2010,3853,1987,3860,2006,3867,1947,3874,1900,3881,1967,3888,2152,3895,2018,3902,1952,3909,1942,3916,1922,3923,2002,3930,1993,3937,2005,3944,2087,3951,2000,3958,2047,3965,1993,3972,1978,3978,1915,3986,1978,3992,1956,3999,1996,4006,1936,4013,1944,4020,2017,4027,1876,4034,1962,4041,2102,4048,2085,4055,2087,4062,2067,4069,2070,4076,1993,4083,1978,4090,2155,4097,1997,4104,1952,4111,1840,4118,2033,4125,2026,4132,2098,4139,2000,4146,1936,4153,1981,4160,2097,4167,1958,4174,1904,4181,2042,4188,2033,4195,1969,4201,1990,4208,1959,4215,2008,4222,2025,4229,1941,4236,1921,4243,1918,4250,1993,4257,1997,4264,1923,4271,2086,4278,1871,4285,1939,4292,2000,4299,1950,4306,1895,4313,1994,4320,1915,4327,2055,4334,1947,4341,1991,4348,2069,4355,1976,4362,2022,4369,2073,4376,2245,4383,2035,4390,2017,4397,1998,4404,1830,4411,1896,4418,2068,4424,1913,4431,1998,4438,2030,4445,2006,4452,2102,4459,1906,4466,2080,4473,1966,4480,2092,4487,1910,4494,2126,4501,1966,4508,2007,4515,1959,4522,1932,4529,2083,4536,2128,4543,1998,4550,1981,4557,1970,4564,1997,4571,1999,4578,2028,4585,2027,4592,2079,4599,2008,4606,2084,4613,2095,4620,2025,4627,2041,4633,1860,4640,1934,4647,2017,4654,2016,4661,1941,4668,1984,4675,1917,4682,2120,4689,2052,4696,2005,4703,2046,4710,1895,4717,2042,4724,1956,4731,1992,4738,1903,4745,2029,4752,1879,4759,1918,4766,1943,4773,2114,4780,1930,4787,2135,4794,1975,4801,1960,4808,2119,4815,2104,4822,1999,4829,2185,4836,2010,4843,2000,4849,2038,4856,1903,4863,1999,4870,1921,4877,1970,4884,1991,4891,1943,4898,1959,4905,2056,4912,2056,4919,2059,4926,2012,4933,2033,4940,1932,4947,2045,4954,1964,4961,2117,4968,1887,4975,1971,4982,1957,4989,1949,4996,2002,5003,1918,5010,1895,5017,2001,5024,2002,5031,1953,5038,1986,5045,1985,5052,2027,5059,1950,5066,2042,5072,2072,5079,1931,5086,1970,5093,2049,5100,1993,5107,2197,5114,2084,5121,1921,5128,2269,5135,1906,5142,1969,5149,1950,5156,2102,5163,1945,5170,1957,5177,2102,5184,1970,5191,1978,5198,1990,5205,1954,5212,2005,5219,1942,5226,1943,5233,1902,5240,1940,5247,1976,5254,1989,5261,1956,5268,1944,5275,1926,5281,1911,5289,1900,5295,2012,5302,2107,5309,1979,5316,1912,5323,2027,5330,2211,5337,1998,5344,1982,5351,1968,5358,1924,5365,2102,5372,1991,5379,1977,5386,1941,5393,1943,5400,1896,5407,1964,5414,1938,5421,1972,5428,2051,5435,2120,5442,1994,5449,1910,5456,1911,5463,2004,5470,1949,5477,1940,5484,2027,5490,2011,5498,2129,5504,2046,5511,2028,5518,1924,5525,2006,5532,2016,5539,1874,5546,1929,5553,1971,5560,1973,5567,2025,5574,1952,5581,2069,5588,2014,5595,2011,5602,1981,5609,2097,5616,2004,5623,1968,5630,2016,5637,1996,5644,2009,5651,2082,5658,1942,5665,2038,5672,1882,5679,2057,5686,1980,5693,2004,5700,1952,5707,1954,5713,2092,5721,2021,5727,1961,5734,2029,5741,2039,5748,2021,5755,2061,5762,1957,5769,1937,5776,1930,5783,1945,5790,2165,5797,2046,5804,2038,5811,2042,5818,1991,5825,2038,5832,2107,5839,1915,5846,1975,5853,1951,5860,1968,5867,1909,5874,1891,5881,1982,5888,1969,5895,2000,5902,1934,5909,1884,5916,1967,5923,2029,5930,2055,5936,2031,5943,2018,5950,1948,5957,2001,5964,1972,5971,2121,5978,2054,5985,1878,5992,2112,5999,2131,6006,2053,6013,1948,6020,1956,6027,1967,6034,2001,6041,1935,6048,2048,6055,1996,6062,1971,6069,1971,6076,1933,6083,1936,6090,2000,6097,1985,6104,2078,6111,2075,6118,1920,6125,1906,6132,2057,6139,2159,6146,2087,6153,2091,6159,1967,6166,1984,6173,1952,6180,1877,6187,1914,6194,2054,6201,2014,6208,2074,6215,1969,6222,1925,6229,1971,6236,2012,6243,2025,6250,2007,6257,2012,6264,2231,6271,1976,6278,2057,6285,2115,6292,1809,6299,1969,6306,2036,6313,1969,6320,2015,6327,1940,6334,1954,6341,2044,6348,1906,6355,2044,6362,2097,6368,2024,6375,1981,6382,1973,6389,1987,6396,2088,6403,1968,6410,1897,6417,2077,6424,2059,6431,1921,6438,1867,6445,2112,6452,2170,6459,2023,6466,2034,6473,2140,6480,2038,6487,1964,6494,2018,6501,1992,6508,2048,6515,2051,6522,1987,6529,2008,6536,2096,6543,2010,6550,1977,6557,1982,6564,1972,6571,2011,6578,1993,6584,1985,6591,2064,6598,1931,6605,1943,6612,1949,6619,1995,6626,1994,6633,2046,6640,2038,6647,2110,6654,2029,6661,1961,6668,1987,6675,1929,6682,2117,6689,2007,6696,1974,6703,2043,6710,1906,6717,1957,6724,2073,6731,1890,6738,1944,6745,1900,6752,2087,6759,1965,6766,1975,6773,2036,6780,1896,6787,2031,6794,2041,6801,1974,6807,2049,6814,1975,6821,2074,6828,2036,6835,2015,6842,2134,6849,1931,6856,2016,6863,1997,6870,1900,6877,2029,6884,2115,6891,2053,6898,2013,6905,2020,6912,1952,6919,1857,6926,1966,6933,2035,6940,1971,6947,2003,6954,1931,6961,2002,6968,1936,6975,2027,6982,2027,6989,2122,6996,1953,7003,2011,7010,1998,7016,1988,7023,1868,7030,1947,7037,2061,7044,2044,7051,1988,7058,2031,7065,2004,7072,2067,7079,2035,7086,1956,7093,1981,7100,1948,7107,2004,7114,2009,7121,2025,7128,1884,7135,2001,7142,1948,7149,1944,7156,1892,7163,1966,7170,1961,7177,1880,7184,2068,7191,1976,7198,2101,7205,2087,7212,2072,7219,2122,7225,1931,7233,1888,7239,2196,7246,1933,7253,2137,7260,2072,7267,1878,7274,1877,7281,1905,7288,1983,7295,1904,7302,2009,7309,2053,7316,2161,7323,2035,7330,2026,7337,1872,7344,2062,7351,2095,7358,1927,7365,2032,7372,2001,7379,2059,7386,1997,7393,2037,7400,2030,7407,2080,7414,1950,7421,1939,7428,2054,7435,2023,7442,2111,7448,1945,7456,1995,7462,1986,7469,1950,7476,2063,7483,2037,7490,2265,7497,2149,7504,1927,7511,2052,7518,1928,7525,2077,7532,2021,7539,2143,7546,1995,7553,2044,7560,2086,7567,2100,7574,1999,7581,1866,7588,1922,7595,1932,7602,2067,7609,2042,7616,2019,7623,2038,7630,2029,7637,1961,7644,2100,7651e" filled="false" stroked="true" strokeweight=".371318pt" strokecolor="#0080ff">
                <v:path arrowok="t"/>
              </v:shape>
            </v:group>
            <v:group style="position:absolute;left:1832;top:690;width:461;height:6961" coordorigin="1832,690" coordsize="461,6961">
              <v:shape style="position:absolute;left:1832;top:690;width:461;height:6961" coordorigin="1832,690" coordsize="461,6961" path="m1914,690l1891,697,2026,704,2164,711,1947,718,2032,725,2004,731,1984,738,1943,745,1990,752,1972,759,2018,766,1901,773,2045,780,2005,787,2006,794,1932,801,1934,808,2113,815,2052,822,2035,829,1903,836,1957,843,1970,850,1977,857,1919,864,1948,871,1972,878,1960,885,1990,892,2074,899,1959,906,1991,913,1996,920,1973,927,1981,934,2126,941,1961,947,1938,954,2033,961,2047,968,1973,975,1911,982,2005,989,1914,996,2123,1003,1938,1010,1916,1017,1915,1024,2088,1031,2062,1038,1946,1045,1919,1052,1963,1059,1947,1066,2073,1073,2092,1080,1992,1087,2052,1094,2080,1101,1967,1108,2074,1115,2121,1122,1969,1129,1959,1136,2012,1143,1965,1150,2074,1157,1995,1164,1928,1170,2030,1177,1972,1184,2082,1191,2174,1198,1933,1205,1945,1212,1979,1219,1932,1226,1963,1233,1943,1240,1931,1247,2163,1254,2031,1261,2018,1268,2040,1275,2068,1282,2005,1289,2052,1296,2139,1303,2032,1310,1938,1317,2166,1324,1967,1331,1946,1338,1871,1345,2126,1352,1992,1359,1992,1366,2053,1373,2020,1379,1994,1386,1978,1393,1983,1400,2050,1407,2008,1414,2047,1421,2063,1428,2150,1435,1977,1442,1890,1449,2205,1456,2035,1463,2182,1470,2040,1477,2224,1484,1983,1491,2051,1498,2057,1505,1980,1512,2041,1519,2095,1526,2030,1533,2071,1540,2106,1547,2067,1554,1981,1561,2001,1568,1920,1575,1978,1582,1981,1588,2119,1596,1944,1602,2046,1609,2076,1616,2030,1623,1985,1630,1975,1637,2044,1644,2021,1651,2002,1658,1949,1665,1943,1672,1991,1679,2013,1686,1895,1693,2135,1700,1959,1707,1933,1714,1929,1721,1973,1728,2053,1735,1982,1742,2133,1749,1966,1756,1984,1763,1978,1770,1948,1777,1950,1784,1952,1791,2079,1798,1986,1805,2035,1811,2136,1819,2060,1825,1890,1832,2043,1839,1912,1846,2076,1853,1928,1860,2005,1867,2013,1874,2004,1881,2149,1888,2123,1895,1976,1902,2050,1909,1861,1916,2075,1923,2080,1930,2077,1937,2063,1944,2047,1951,2044,1958,2025,1965,2001,1972,2121,1979,2028,1986,2010,1993,2034,2000,1944,2007,2066,2014,2127,2021,2182,2028,1934,2034,2036,2041,2030,2048,1926,2055,2120,2062,2055,2069,2009,2076,1904,2083,2053,2090,2191,2097,2010,2104,1977,2111,1936,2118,2041,2125,2058,2132,1946,2139,2108,2146,2056,2153,1984,2160,1891,2167,2093,2174,1999,2181,2047,2188,1862,2195,1958,2202,2048,2209,2099,2216,2049,2223,2032,2230,1974,2237,1972,2244,2137,2251,2045,2257,2007,2264,1923,2271,2081,2278,1986,2285,1997,2292,2088,2299,1992,2306,2247,2313,2113,2320,2008,2327,2049,2334,1984,2341,1911,2348,1979,2355,2018,2362,2015,2369,1972,2376,1961,2383,1969,2390,2018,2397,2088,2404,1932,2411,2057,2418,2121,2425,1991,2432,2039,2439,1908,2446,2070,2453,1882,2460,1925,2466,1913,2473,1989,2480,2020,2487,2076,2494,1890,2501,2009,2508,1983,2515,1954,2522,2049,2529,1925,2536,1987,2543,2076,2550,1980,2557,1966,2564,1926,2571,2079,2578,2011,2585,2003,2592,2003,2599,1995,2606,1940,2613,1959,2620,2033,2627,2039,2634,1926,2641,2015,2648,2030,2655,2044,2662,1866,2669,1962,2676,1874,2682,1991,2689,1920,2696,2055,2703,2058,2710,1881,2717,1954,2724,2109,2731,2045,2738,2022,2745,1985,2752,1970,2759,1928,2766,1996,2773,2045,2780,2063,2787,2041,2794,2055,2801,2075,2808,2005,2815,2032,2822,1893,2829,1928,2836,1951,2843,1905,2850,2045,2857,1924,2864,1944,2871,1981,2878,1982,2885,1979,2892,2066,2899,2030,2905,2064,2912,1894,2919,1977,2926,1995,2933,2123,2940,1908,2947,1942,2954,1951,2961,2006,2968,1989,2975,2041,2982,2110,2989,2098,2996,1958,3003,1950,3010,2054,3017,1894,3024,2134,3031,1961,3038,1923,3045,1979,3052,1990,3059,2096,3066,2028,3073,2094,3080,2141,3087,1987,3094,1859,3101,2086,3108,1982,3114,1946,3121,1996,3128,2142,3135,2205,3142,1943,3149,2024,3156,1867,3163,2098,3170,2005,3177,1966,3184,1892,3191,2075,3198,1969,3205,1964,3212,1948,3219,2053,3226,2012,3233,2051,3240,2050,3247,2089,3254,2125,3261,2029,3268,2001,3275,1966,3282,2006,3289,1917,3296,2154,3303,2059,3310,2067,3317,1919,3323,1909,3331,1953,3337,1895,3344,2012,3351,1902,3358,1918,3365,2157,3372,2018,3379,2116,3386,1928,3393,1995,3400,1936,3407,2148,3414,2066,3421,2106,3428,1972,3435,2020,3442,1914,3449,1982,3456,1847,3463,1961,3470,2032,3477,2066,3484,2122,3491,2052,3498,1915,3505,1976,3512,1894,3519,1949,3526,1936,3533,2067,3540,1971,3546,2044,3554,2137,3560,1967,3567,1984,3574,1979,3581,2026,3588,1985,3595,1941,3602,2014,3609,2048,3616,2062,3623,1984,3630,1956,3637,1866,3644,2018,3651,1983,3658,1874,3665,1942,3672,1905,3679,1910,3686,2022,3693,2176,3700,1986,3707,2009,3714,1963,3721,2127,3728,2013,3735,2071,3742,2085,3749,1984,3756,2105,3763,2076,3769,1991,3776,1958,3783,1883,3790,1980,3797,1941,3804,1906,3811,2039,3818,2091,3825,2029,3832,1938,3839,2292,3846,1952,3853,2021,3860,1959,3867,2114,3874,2020,3881,2118,3888,1959,3895,1936,3902,2068,3909,1980,3916,2063,3923,2063,3930,1995,3937,1960,3944,1901,3951,2020,3958,2016,3965,2071,3972,2099,3978,1975,3986,1968,3992,2030,3999,1912,4006,2113,4013,2015,4020,1982,4027,2042,4034,2105,4041,1952,4048,2038,4055,2034,4062,1999,4069,2160,4076,1893,4083,2034,4090,1930,4097,1991,4104,1937,4111,2033,4118,1994,4125,2006,4132,1920,4139,2008,4146,2015,4153,1946,4160,2014,4167,2059,4174,2036,4181,1981,4188,1983,4195,2213,4201,2129,4208,2025,4215,1966,4222,1954,4229,2079,4236,1968,4243,1919,4250,1917,4257,2027,4264,1998,4271,1985,4278,2050,4285,2097,4292,2034,4299,1961,4306,1954,4313,2041,4320,1991,4327,1934,4334,1932,4341,1982,4348,1922,4355,1922,4362,2043,4369,1947,4376,2111,4383,2095,4390,1956,4397,2082,4404,1943,4411,2043,4418,2062,4424,1991,4431,2019,4438,1991,4445,2075,4452,2174,4459,2115,4466,1964,4473,1902,4480,2084,4487,1984,4494,1968,4501,2093,4508,2038,4515,2023,4522,2064,4529,1999,4536,1964,4543,1870,4550,1983,4557,2137,4564,2067,4571,1982,4578,2034,4585,1929,4592,1956,4599,1950,4606,1955,4613,1946,4620,1931,4627,1924,4633,1999,4640,1931,4647,1926,4654,2016,4661,2108,4668,1971,4675,2104,4682,1979,4689,2077,4696,2125,4703,1985,4710,2007,4717,1872,4724,1995,4731,2133,4738,2001,4745,2111,4752,1980,4759,2018,4766,1996,4773,2000,4780,1999,4787,2012,4794,2014,4801,1954,4808,2214,4815,1925,4822,1961,4829,2067,4836,2071,4843,1942,4849,1942,4856,2052,4863,1955,4870,1989,4877,1930,4884,2184,4891,1895,4898,2076,4905,2009,4912,2027,4919,1957,4926,2229,4933,2019,4940,1979,4947,2016,4954,1995,4961,2040,4968,2023,4975,2089,4982,2104,4989,1943,4996,2071,5003,2002,5010,1980,5017,1950,5024,1924,5031,2058,5038,1952,5045,1936,5052,2052,5059,1903,5066,2041,5072,1964,5079,2008,5086,2103,5093,1901,5100,1948,5107,2046,5114,2040,5121,2016,5128,1885,5135,2020,5142,1984,5149,2009,5156,1973,5163,2018,5170,1935,5177,1909,5184,1883,5191,1999,5198,2000,5205,2015,5212,1951,5219,1955,5226,2039,5233,1957,5240,1980,5247,1989,5254,2226,5261,2019,5268,2092,5275,1960,5281,1875,5289,1949,5295,2021,5302,1914,5309,1950,5316,1995,5323,2080,5330,1873,5337,2062,5344,2014,5351,2029,5358,2029,5365,1976,5372,2035,5379,1938,5386,2027,5393,1960,5400,1950,5407,2123,5414,1944,5421,2034,5428,1934,5435,2088,5442,1964,5449,2055,5456,1941,5463,1973,5470,2070,5477,1920,5484,1978,5490,2032,5498,1924,5504,2031,5511,1977,5518,1968,5525,1951,5532,2048,5539,1968,5546,1993,5553,1957,5560,2042,5567,2148,5574,2022,5581,1986,5588,2001,5595,1918,5602,1954,5609,2018,5616,2016,5623,2055,5630,2005,5637,1909,5644,1920,5651,2103,5658,1960,5665,2109,5672,1946,5679,2001,5686,1987,5693,1938,5700,1929,5707,2025,5713,2024,5721,2000,5727,1891,5734,2036,5741,2144,5748,1980,5755,2073,5762,2043,5769,2084,5776,1940,5783,2012,5790,1967,5797,2211,5804,2120,5811,2092,5818,1921,5825,2115,5832,1945,5839,2013,5846,1871,5853,1912,5860,1970,5867,1875,5874,1866,5881,1979,5888,2005,5895,1947,5902,1993,5909,2051,5916,1972,5923,1858,5930,1924,5936,2016,5943,1903,5950,2241,5957,1927,5964,1991,5971,2070,5978,1958,5985,2026,5992,1997,5999,1968,6006,2136,6013,1891,6020,1983,6027,2002,6034,2194,6041,1970,6048,1912,6055,2012,6062,2035,6069,1966,6076,2066,6083,1957,6090,1913,6097,2055,6104,2071,6111,1997,6118,1942,6125,1891,6132,1959,6139,1933,6146,1930,6153,1961,6159,2053,6166,2016,6173,1886,6180,2007,6187,2008,6194,2000,6201,2100,6208,1978,6215,1937,6222,1921,6229,2002,6236,1897,6243,1988,6250,1959,6257,1832,6264,1910,6271,2043,6278,2033,6285,1977,6292,1942,6299,2112,6306,1893,6313,1941,6320,1924,6327,2029,6334,1844,6341,2188,6348,2146,6355,1990,6362,2037,6368,1967,6375,1976,6382,1958,6389,1952,6396,1920,6403,2019,6410,2004,6417,1903,6424,2076,6431,2049,6438,1918,6445,2036,6452,1877,6459,2006,6466,2015,6473,1933,6480,1985,6487,1924,6494,2032,6501,2038,6508,2099,6515,1978,6522,1954,6529,1959,6536,1955,6543,1904,6550,1961,6557,1961,6564,1892,6571,1893,6578,2057,6584,1973,6591,2173,6598,1942,6605,2092,6612,2021,6619,2055,6626,1870,6633,1898,6640,2031,6647,1954,6654,2031,6661,1951,6668,2037,6675,1974,6682,2010,6689,2105,6696,1938,6703,1959,6710,1958,6717,1871,6724,2043,6731,2149,6738,2012,6745,2029,6752,2124,6759,2111,6766,2004,6773,2118,6780,2039,6787,1834,6794,1998,6801,2028,6807,1905,6814,2017,6821,1892,6828,2020,6835,1999,6842,1957,6849,2026,6856,1920,6863,1986,6870,1938,6877,2032,6884,2042,6891,2016,6898,1960,6905,1982,6912,1962,6919,1938,6926,2003,6933,1989,6940,1956,6947,2037,6954,1929,6961,2021,6968,2104,6975,1974,6982,2046,6989,1915,6996,1928,7003,1999,7010,1968,7016,2027,7023,2071,7030,1889,7037,2153,7044,2003,7051,1975,7058,2002,7065,2086,7072,2086,7079,1925,7086,2047,7093,2117,7100,1934,7107,2100,7114,2018,7121,2132,7128,1957,7135,1924,7142,2102,7149,2076,7156,2098,7163,2035,7170,1996,7177,1966,7184,1968,7191,2008,7198,1997,7205,1948,7212,2046,7219,2057,7225,1962,7233,1969,7239,1977,7246,1919,7253,1982,7260,1873,7267,2044,7274,1994,7281,1995,7288,1969,7295,2037,7302,1986,7309,2025,7316,1983,7323,2076,7330,2048,7337,2084,7344,2013,7351,2158,7358,2087,7365,1926,7372,2006,7379,1949,7386,1997,7393,2042,7400,2177,7407,1866,7414,2040,7421,1988,7428,1989,7435,1940,7442,2142,7448,2089,7456,1944,7462,1955,7469,1932,7476,1925,7483,2009,7490,2023,7497,2081,7504,2024,7511,2051,7518,1946,7525,2008,7532,2050,7539,2076,7546,1908,7553,2045,7560,1996,7567,2081,7574,1972,7581,1871,7588,1959,7595,1927,7602,1998,7609,1866,7616,1949,7623,1977,7630,1909,7637,2161,7644,1946,7651e" filled="false" stroked="true" strokeweight=".371318pt" strokecolor="#ff00ff">
                <v:path arrowok="t"/>
              </v:shape>
            </v:group>
            <v:group style="position:absolute;left:1842;top:690;width:468;height:6961" coordorigin="1842,690" coordsize="468,6961">
              <v:shape style="position:absolute;left:1842;top:690;width:468;height:6961" coordorigin="1842,690" coordsize="468,6961" path="m2101,690l1909,697,1889,704,1987,711,1906,718,1972,725,2037,731,1988,738,2114,745,2040,752,2049,759,2067,766,1917,773,2090,780,2166,787,1939,794,2141,801,2097,808,2068,815,1917,822,1988,829,2022,836,1943,843,1949,850,1930,857,1931,864,2014,871,1981,878,1935,885,2001,892,2059,899,1986,906,1948,913,2161,920,1996,927,2013,934,2127,941,1995,947,1918,954,2017,961,1975,968,2138,975,1899,982,2235,989,2095,996,1955,1003,2018,1010,1913,1017,1919,1024,2016,1031,2033,1038,2064,1045,2049,1052,2032,1059,1945,1066,1977,1073,1995,1080,1939,1087,1891,1094,2150,1101,2310,1108,1998,1115,1957,1122,2106,1129,2046,1136,2006,1143,1883,1150,1960,1157,1965,1164,2059,1170,1932,1177,2080,1184,2170,1191,1889,1198,2043,1205,1935,1212,1990,1219,1939,1226,1947,1233,1997,1240,2079,1247,1975,1254,2165,1261,2025,1268,1915,1275,2084,1282,1971,1289,2035,1296,1926,1303,2027,1310,2064,1317,2023,1324,1980,1331,2099,1338,1952,1345,1946,1352,1974,1359,1988,1366,2156,1373,1884,1379,1971,1386,2073,1393,1953,1400,2065,1407,2008,1414,2033,1421,2028,1428,1927,1435,1930,1442,1887,1449,2032,1456,1923,1463,2086,1470,1975,1477,2115,1484,2031,1491,2081,1498,2060,1505,1957,1512,2130,1519,1914,1526,1912,1533,2058,1540,1928,1547,2060,1554,1997,1561,2030,1568,2075,1575,1937,1582,2041,1588,2066,1596,1976,1602,2013,1609,2210,1616,1948,1623,2010,1630,2060,1637,2006,1644,2023,1651,2010,1658,1898,1665,1869,1672,1989,1679,1994,1686,1988,1693,1918,1700,2123,1707,2073,1714,2004,1721,1880,1728,1978,1735,1965,1742,2040,1749,1958,1756,1971,1763,2018,1770,2008,1777,2182,1784,2007,1791,2127,1798,2023,1805,1937,1811,2015,1819,1992,1825,1863,1832,1940,1839,1963,1846,2054,1853,1953,1860,2032,1867,1906,1874,2103,1881,2003,1888,2137,1895,2030,1902,1959,1909,1900,1916,1934,1923,2086,1930,1965,1937,2016,1944,2062,1951,1947,1958,1955,1965,2094,1972,2028,1979,1893,1986,1937,1993,1936,2000,2040,2007,1990,2014,2038,2021,1964,2028,2180,2034,2018,2041,2084,2048,2079,2055,1953,2062,2149,2069,1989,2076,1959,2083,1978,2090,1927,2097,1987,2104,2034,2111,2005,2118,1983,2125,2019,2132,2016,2139,1994,2146,2040,2153,2043,2160,1855,2167,1898,2174,2002,2181,1887,2188,1965,2195,2011,2202,2071,2209,2027,2216,1965,2223,2028,2230,1940,2237,1904,2244,1970,2251,1921,2257,2027,2264,1965,2271,1982,2278,2027,2285,2010,2292,1898,2299,1962,2306,1980,2313,2007,2320,1903,2327,2043,2334,1882,2341,2157,2348,1957,2355,2197,2362,2238,2369,1914,2376,1933,2383,1883,2390,2047,2397,1914,2404,1994,2411,2032,2418,1930,2425,1878,2432,2127,2439,1979,2446,1976,2453,1986,2460,1945,2466,2014,2473,1940,2480,1967,2487,2021,2494,2147,2501,1956,2508,2036,2515,2054,2522,2047,2529,2064,2536,2094,2543,1979,2550,1986,2557,1990,2564,1969,2571,1908,2578,2042,2585,2005,2592,1970,2599,1928,2606,1945,2613,2079,2620,2073,2627,1974,2634,2038,2641,1935,2648,2103,2655,2038,2662,2011,2669,2130,2676,1958,2682,2055,2689,2088,2696,2111,2703,1980,2710,1970,2717,1995,2724,1910,2731,2011,2738,1938,2745,1892,2752,1969,2759,1990,2766,2051,2773,2036,2780,1900,2787,1985,2794,1981,2801,1921,2808,2029,2815,2086,2822,1884,2829,1950,2836,2042,2843,1948,2850,2099,2857,1885,2864,1968,2871,1988,2878,1956,2885,1964,2892,1967,2899,2038,2905,2027,2912,2220,2919,2155,2926,2092,2933,2112,2940,2040,2947,2070,2954,1974,2961,1976,2968,1937,2975,1913,2982,1941,2989,1929,2996,1923,3003,1970,3010,2052,3017,2095,3024,2048,3031,2031,3038,2042,3045,1947,3052,1909,3059,1912,3066,1914,3073,1861,3080,2022,3087,2118,3094,2036,3101,1970,3108,1993,3114,1987,3121,1944,3128,1918,3135,2021,3142,2153,3149,2097,3156,2076,3163,2035,3170,1899,3177,2077,3184,2011,3191,1940,3198,1914,3205,1956,3212,2017,3219,1971,3226,1966,3233,2040,3240,2004,3247,1948,3254,1936,3261,1962,3268,2044,3275,1911,3282,2033,3289,2002,3296,1910,3303,1961,3310,2202,3317,2116,3323,1921,3331,2008,3337,2000,3344,2008,3351,1931,3358,1940,3365,2018,3372,1843,3379,1968,3386,2042,3393,1959,3400,1997,3407,1988,3414,1985,3421,2086,3428,1897,3435,2065,3442,1953,3449,1939,3456,1906,3463,2067,3470,1996,3477,1958,3484,1994,3491,2277,3498,1881,3505,1917,3512,1924,3519,1971,3526,1994,3533,1966,3540,1998,3546,1990,3554,2058,3560,2033,3567,2082,3574,1952,3581,2007,3588,2042,3595,1917,3602,1928,3609,2069,3616,2091,3623,1986,3630,1912,3637,2058,3644,1987,3651,2019,3658,1916,3665,1941,3672,1992,3679,1979,3686,1953,3693,2113,3700,2005,3707,2068,3714,2058,3721,1975,3728,2022,3735,2002,3742,2097,3749,2119,3756,1983,3763,2077,3769,1996,3776,1965,3783,2036,3790,1927,3797,2020,3804,2134,3811,2056,3818,1938,3825,1962,3832,1909,3839,2115,3846,1895,3853,2043,3860,1996,3867,1969,3874,2106,3881,2073,3888,1889,3895,1949,3902,1912,3909,2201,3916,2064,3923,1951,3930,1925,3937,1938,3944,1986,3951,1966,3958,1913,3965,1920,3972,1910,3978,2011,3986,1934,3992,2043,3999,2009,4006,2019,4013,2172,4020,1937,4027,1988,4034,1868,4041,2006,4048,1991,4055,1935,4062,1923,4069,1998,4076,1941,4083,2018,4090,1993,4097,1966,4104,2023,4111,2027,4118,2084,4125,1997,4132,1992,4139,2078,4146,2006,4153,1988,4160,1970,4167,2172,4174,2085,4181,1962,4188,1986,4195,1994,4201,2027,4208,1982,4215,1891,4222,2111,4229,2005,4236,1999,4243,1922,4250,1893,4257,2125,4264,1973,4271,1995,4278,2035,4285,2066,4292,1967,4299,1845,4306,1903,4313,2047,4320,1931,4327,1955,4334,1975,4341,2047,4348,2120,4355,1903,4362,1978,4369,2136,4376,1990,4383,2018,4390,2130,4397,2097,4404,1874,4411,1859,4418,1974,4424,1950,4431,1971,4438,2015,4445,2052,4452,2126,4459,1998,4466,1915,4473,1969,4480,1988,4487,1973,4494,2011,4501,1959,4508,2086,4515,2019,4522,1900,4529,2045,4536,2014,4543,2119,4550,2055,4557,1975,4564,1858,4571,1996,4578,1990,4585,1906,4592,2121,4599,1905,4606,2048,4613,1954,4620,1968,4627,2089,4633,1992,4640,1915,4647,1961,4654,1989,4661,1926,4668,1958,4675,1983,4682,2029,4689,1948,4696,1990,4703,1995,4710,1935,4717,1985,4724,1987,4731,1959,4738,2033,4745,1924,4752,1993,4759,1985,4766,2083,4773,2043,4780,1973,4787,1934,4794,1924,4801,1899,4808,1994,4815,2026,4822,2092,4829,2100,4836,1898,4843,2150,4849,1964,4856,2076,4863,1888,4870,2056,4877,2015,4884,2105,4891,1989,4898,2015,4905,1847,4912,1865,4919,2204,4926,1968,4933,1978,4940,1973,4947,2015,4954,2053,4961,1940,4968,1985,4975,2167,4982,2041,4989,1927,4996,1899,5003,2049,5010,1973,5017,1973,5024,1892,5031,2045,5038,1990,5045,2012,5052,1963,5059,2009,5066,1957,5072,1918,5079,1959,5086,2011,5093,2023,5100,2017,5107,2070,5114,2052,5121,1981,5128,1913,5135,2049,5142,1972,5149,1950,5156,1974,5163,2010,5170,2032,5177,2271,5184,2075,5191,2068,5198,2032,5205,2126,5212,2060,5219,1937,5226,2056,5233,1948,5240,1962,5247,2052,5254,2148,5261,2055,5268,1939,5275,1969,5281,2105,5289,1866,5295,2022,5302,2091,5309,1898,5316,1963,5323,1938,5330,2009,5337,1962,5344,1898,5351,1883,5358,1975,5365,1964,5372,2029,5379,1964,5386,1982,5393,1975,5400,2109,5407,2037,5414,2005,5421,1995,5428,1956,5435,1842,5442,2084,5449,2030,5456,1967,5463,1982,5470,1941,5477,2016,5484,2023,5490,1948,5498,2045,5504,2115,5511,2081,5518,2008,5525,1890,5532,1973,5539,2002,5546,2039,5553,2085,5560,2003,5567,1934,5574,1967,5581,2072,5588,1956,5595,2082,5602,1933,5609,2006,5616,1945,5623,2014,5630,1943,5637,1912,5644,1994,5651,2083,5658,2122,5665,2118,5672,1971,5679,2054,5686,2146,5693,1912,5700,2032,5707,2040,5713,1990,5721,1857,5727,1959,5734,2018,5741,2053,5748,1953,5755,2091,5762,1997,5769,1965,5776,2019,5783,2077,5790,2052,5797,1912,5804,1957,5811,1958,5818,1883,5825,2084,5832,1899,5839,2061,5846,2058,5853,1984,5860,2010,5867,1899,5874,1960,5881,2042,5888,2040,5895,2038,5902,1918,5909,1984,5916,1906,5923,1962,5930,2048,5936,1918,5943,2022,5950,1884,5957,2006,5964,2074,5971,2010,5978,1950,5985,1962,5992,1890,5999,1905,6006,2026,6013,2151,6020,2051,6027,1899,6034,1971,6041,1946,6048,2052,6055,2010,6062,1999,6069,1974,6076,1986,6083,1954,6090,1986,6097,1981,6104,2137,6111,1924,6118,1961,6125,2044,6132,2134,6139,2015,6146,1957,6153,1923,6159,1885,6166,2173,6173,2043,6180,2117,6187,1909,6194,1962,6201,2030,6208,1906,6215,1986,6222,1992,6229,2088,6236,2038,6243,2048,6250,1972,6257,2141,6264,1866,6271,2070,6278,1922,6285,2147,6292,1961,6299,2036,6306,2035,6313,1883,6320,2008,6327,1902,6334,2029,6341,1958,6348,2132,6355,1970,6362,1946,6368,2095,6375,2042,6382,1923,6389,2020,6396,2028,6403,2116,6410,1862,6417,1959,6424,1960,6431,1933,6438,1970,6445,2085,6452,1962,6459,1944,6466,1945,6473,2019,6480,2015,6487,2065,6494,1999,6501,1947,6508,1937,6515,2035,6522,2037,6529,2080,6536,1929,6543,1954,6550,2100,6557,2041,6564,2143,6571,2008,6578,2126,6584,2246,6591,1960,6598,2044,6605,2070,6612,2077,6619,2003,6626,1999,6633,2041,6640,2024,6647,2009,6654,1860,6661,1936,6668,1961,6675,1966,6682,2053,6689,2005,6696,1982,6703,2042,6710,1927,6717,2033,6724,2011,6731,2076,6738,2127,6745,1927,6752,2004,6759,1911,6766,2104,6773,1920,6780,1916,6787,1948,6794,2109,6801,2029,6807,2021,6814,1974,6821,2022,6828,1914,6835,1937,6842,1927,6849,1990,6856,2073,6863,2085,6870,1997,6877,2051,6884,1956,6891,1920,6898,2111,6905,2128,6912,2075,6919,1944,6926,1945,6933,1909,6940,1995,6947,2142,6954,1938,6961,2100,6968,2000,6975,2038,6982,1934,6989,2029,6996,1986,7003,1926,7010,2024,7016,1982,7023,1916,7030,1927,7037,1950,7044,1932,7051,1937,7058,1961,7065,1969,7072,2079,7079,1924,7086,2013,7093,1949,7100,1974,7107,1966,7114,2011,7121,2065,7128,2036,7135,2041,7142,1999,7149,1947,7156,2124,7163,1963,7170,1956,7177,1999,7184,1955,7191,2061,7198,1969,7205,2115,7212,1936,7219,1936,7225,1890,7233,1948,7239,2067,7246,2122,7253,1931,7260,2059,7267,1992,7274,2038,7281,1896,7288,2006,7295,2088,7302,1965,7309,2130,7316,1972,7323,2068,7330,2040,7337,2093,7344,1967,7351,1967,7358,1930,7365,1924,7372,2079,7379,1910,7386,1925,7393,2009,7400,1907,7407,2056,7414,1963,7421,1991,7428,2017,7435,1907,7442,1950,7448,2066,7456,2006,7462,2038,7469,2010,7476,2042,7483,2060,7490,2184,7497,1991,7504,1925,7511,1907,7518,1940,7525,1904,7532,1999,7539,1954,7546,1992,7553,2005,7560,2015,7567,2056,7574,2001,7581,2003,7588,1894,7595,1971,7602,2011,7609,1977,7616,2034,7623,2095,7630,1966,7637,1886,7644,1947,7651e" filled="false" stroked="true" strokeweight=".371318pt" strokecolor="#006400">
                <v:path arrowok="t"/>
              </v:shape>
            </v:group>
            <v:group style="position:absolute;left:1774;top:202;width:572;height:7936" coordorigin="1774,202" coordsize="572,7936">
              <v:shape style="position:absolute;left:1774;top:202;width:572;height:7936" coordorigin="1774,202" coordsize="572,7936" path="m1774,202l1774,8138,2345,8138,2345,202,1774,202xe" filled="false" stroked="true" strokeweight=".371318pt" strokecolor="#000000">
                <v:path arrowok="t"/>
              </v:shape>
            </v:group>
            <v:group style="position:absolute;left:1956;top:4;width:2;height:57" coordorigin="1956,4" coordsize="2,57">
              <v:shape style="position:absolute;left:1956;top:4;width:2;height:57" coordorigin="1956,4" coordsize="0,57" path="m1956,60l1956,4e" filled="false" stroked="true" strokeweight=".371318pt" strokecolor="#000000">
                <v:path arrowok="t"/>
              </v:shape>
            </v:group>
            <v:group style="position:absolute;left:2066;top:4;width:2;height:57" coordorigin="2066,4" coordsize="2,57">
              <v:shape style="position:absolute;left:2066;top:4;width:2;height:57" coordorigin="2066,4" coordsize="0,57" path="m2066,60l2066,4e" filled="false" stroked="true" strokeweight=".371318pt" strokecolor="#000000">
                <v:path arrowok="t"/>
              </v:shape>
            </v:group>
            <v:group style="position:absolute;left:2175;top:4;width:2;height:57" coordorigin="2175,4" coordsize="2,57">
              <v:shape style="position:absolute;left:2175;top:4;width:2;height:57" coordorigin="2175,4" coordsize="0,57" path="m2175,60l2175,4e" filled="false" stroked="true" strokeweight=".371318pt" strokecolor="#000000">
                <v:path arrowok="t"/>
              </v:shape>
            </v:group>
            <v:group style="position:absolute;left:2285;top:4;width:2;height:57" coordorigin="2285,4" coordsize="2,57">
              <v:shape style="position:absolute;left:2285;top:4;width:2;height:57" coordorigin="2285,4" coordsize="0,57" path="m2285,60l2285,4e" filled="false" stroked="true" strokeweight=".371318pt" strokecolor="#000000">
                <v:path arrowok="t"/>
              </v:shape>
            </v:group>
            <v:group style="position:absolute;left:1774;top:60;width:572;height:143" coordorigin="1774,60" coordsize="572,143">
              <v:shape style="position:absolute;left:1774;top:60;width:572;height:143" coordorigin="1774,60" coordsize="572,143" path="m1774,60l1774,202,2345,202,2345,60,1774,60xe" filled="true" fillcolor="#87ceeb" stroked="false">
                <v:path arrowok="t"/>
                <v:fill type="solid"/>
              </v:shape>
            </v:group>
            <v:group style="position:absolute;left:1774;top:60;width:572;height:143" coordorigin="1774,60" coordsize="572,143">
              <v:shape style="position:absolute;left:1774;top:60;width:572;height:143" coordorigin="1774,60" coordsize="572,143" path="m1774,60l1774,202,2345,202,2345,60,1774,60xe" filled="false" stroked="true" strokeweight=".371318pt" strokecolor="#000000">
                <v:path arrowok="t"/>
              </v:shape>
            </v:group>
            <v:group style="position:absolute;left:2407;top:690;width:475;height:6961" coordorigin="2407,690" coordsize="475,6961">
              <v:shape style="position:absolute;left:2407;top:690;width:475;height:6961" coordorigin="2407,690" coordsize="475,6961" path="m2493,690l2669,697,2556,704,2472,711,2720,718,2881,725,2492,731,2518,738,2502,745,2614,752,2607,759,2491,766,2597,773,2501,780,2637,787,2710,794,2533,801,2601,808,2669,815,2611,822,2584,829,2525,836,2559,843,2517,850,2519,857,2636,864,2499,871,2609,878,2682,885,2564,892,2498,899,2728,906,2573,913,2582,920,2563,927,2606,934,2570,941,2602,947,2433,954,2642,961,2582,968,2710,975,2454,982,2653,989,2596,996,2596,1003,2520,1010,2563,1017,2524,1024,2503,1031,2543,1038,2556,1045,2588,1052,2511,1059,2603,1066,2510,1073,2600,1080,2592,1087,2530,1094,2545,1101,2635,1108,2541,1115,2627,1122,2592,1129,2562,1136,2708,1143,2527,1150,2561,1157,2554,1164,2576,1170,2497,1177,2591,1184,2594,1191,2534,1198,2625,1205,2467,1212,2554,1219,2527,1226,2544,1233,2452,1240,2542,1247,2548,1254,2705,1261,2668,1268,2473,1275,2473,1282,2525,1289,2577,1296,2597,1303,2600,1310,2499,1317,2516,1324,2529,1331,2516,1338,2592,1345,2516,1352,2647,1359,2604,1366,2678,1373,2570,1379,2477,1386,2582,1393,2600,1400,2666,1407,2656,1414,2574,1421,2702,1428,2738,1435,2618,1442,2694,1449,2449,1456,2493,1463,2692,1470,2582,1477,2517,1484,2523,1491,2516,1498,2634,1505,2602,1512,2560,1519,2544,1526,2597,1533,2608,1540,2723,1547,2558,1554,2700,1561,2647,1568,2620,1575,2487,1582,2523,1588,2543,1596,2578,1602,2650,1609,2606,1616,2489,1623,2654,1630,2524,1637,2612,1644,2578,1651,2563,1658,2502,1665,2613,1672,2582,1679,2597,1686,2720,1693,2815,1700,2638,1707,2535,1714,2682,1721,2460,1728,2757,1735,2497,1742,2540,1749,2495,1756,2527,1763,2557,1770,2621,1777,2544,1784,2600,1791,2672,1798,2565,1805,2512,1811,2614,1819,2664,1825,2500,1832,2616,1839,2565,1846,2546,1853,2592,1860,2561,1867,2478,1874,2697,1881,2593,1888,2589,1895,2464,1902,2530,1909,2624,1916,2522,1923,2520,1930,2471,1937,2615,1944,2562,1951,2592,1958,2611,1965,2552,1972,2787,1979,2519,1986,2589,1993,2633,2000,2524,2007,2593,2014,2522,2021,2715,2028,2538,2034,2598,2041,2532,2048,2517,2055,2475,2062,2630,2069,2519,2076,2509,2083,2515,2090,2564,2097,2521,2104,2593,2111,2859,2118,2640,2125,2750,2132,2583,2139,2538,2146,2633,2153,2660,2160,2508,2167,2644,2174,2646,2181,2586,2188,2535,2195,2553,2202,2489,2209,2582,2216,2530,2223,2564,2230,2523,2237,2615,2244,2533,2251,2692,2257,2562,2264,2554,2271,2647,2278,2520,2285,2719,2292,2539,2299,2660,2306,2571,2313,2677,2320,2507,2327,2695,2334,2521,2341,2552,2348,2560,2355,2709,2362,2484,2369,2606,2376,2556,2383,2595,2390,2627,2397,2704,2404,2596,2411,2572,2418,2533,2425,2540,2432,2693,2439,2649,2446,2542,2453,2567,2460,2722,2466,2627,2473,2495,2480,2525,2487,2616,2494,2595,2501,2670,2508,2633,2515,2752,2522,2523,2529,2455,2536,2541,2543,2627,2550,2729,2557,2551,2564,2594,2571,2588,2578,2699,2585,2520,2592,2516,2599,2512,2606,2526,2613,2554,2620,2652,2627,2556,2634,2499,2641,2501,2648,2597,2655,2544,2662,2491,2669,2650,2676,2638,2682,2639,2689,2540,2696,2614,2703,2625,2710,2466,2717,2688,2724,2670,2731,2734,2738,2495,2745,2482,2752,2457,2759,2539,2766,2627,2773,2635,2780,2579,2787,2588,2794,2598,2801,2498,2808,2527,2815,2454,2822,2540,2829,2566,2836,2656,2843,2458,2850,2520,2857,2548,2864,2531,2871,2633,2878,2519,2885,2540,2892,2632,2899,2608,2905,2573,2912,2537,2919,2588,2926,2521,2933,2528,2940,2563,2947,2516,2954,2635,2961,2548,2968,2470,2975,2532,2982,2696,2989,2462,2996,2553,3003,2510,3010,2486,3017,2538,3024,2625,3031,2548,3038,2504,3045,2702,3052,2684,3059,2631,3066,2528,3073,2562,3080,2637,3087,2660,3094,2609,3101,2704,3108,2556,3114,2685,3121,2561,3128,2620,3135,2448,3142,2620,3149,2485,3156,2646,3163,2577,3170,2610,3177,2585,3184,2583,3191,2514,3198,2541,3205,2441,3212,2500,3219,2515,3226,2533,3233,2587,3240,2529,3247,2523,3254,2561,3261,2686,3268,2504,3275,2504,3282,2595,3289,2563,3296,2542,3303,2627,3310,2579,3317,2545,3323,2668,3331,2537,3337,2662,3344,2518,3351,2731,3358,2648,3365,2528,3372,2534,3379,2488,3386,2715,3393,2494,3400,2528,3407,2602,3414,2546,3421,2555,3428,2590,3435,2580,3442,2530,3449,2535,3456,2530,3463,2541,3470,2557,3477,2544,3484,2632,3491,2626,3498,2707,3505,2539,3512,2627,3519,2643,3526,2633,3533,2602,3540,2729,3546,2624,3554,2611,3560,2662,3567,2718,3574,2570,3581,2641,3588,2648,3595,2579,3602,2514,3609,2656,3616,2550,3623,2490,3630,2560,3637,2786,3644,2713,3651,2673,3658,2549,3665,2528,3672,2825,3679,2669,3686,2534,3693,2657,3700,2644,3707,2504,3714,2546,3721,2539,3728,2478,3735,2535,3742,2543,3749,2536,3756,2550,3763,2504,3769,2597,3776,2560,3783,2541,3790,2463,3797,2565,3804,2597,3811,2549,3818,2555,3825,2461,3832,2501,3839,2637,3846,2528,3853,2527,3860,2643,3867,2464,3874,2586,3881,2459,3888,2658,3895,2568,3902,2498,3909,2706,3916,2537,3923,2508,3930,2621,3937,2660,3944,2634,3951,2537,3958,2629,3965,2524,3972,2621,3978,2517,3986,2491,3992,2634,3999,2612,4006,2589,4013,2600,4020,2495,4027,2591,4034,2516,4041,2681,4048,2562,4055,2646,4062,2566,4069,2739,4076,2499,4083,2566,4090,2583,4097,2476,4104,2721,4111,2573,4118,2479,4125,2535,4132,2555,4139,2631,4146,2583,4153,2750,4160,2562,4167,2551,4174,2407,4181,2524,4188,2506,4195,2555,4201,2535,4208,2563,4215,2726,4222,2599,4229,2601,4236,2595,4243,2586,4250,2585,4257,2671,4264,2560,4271,2572,4278,2517,4285,2660,4292,2698,4299,2527,4306,2652,4313,2755,4320,2590,4327,2547,4334,2552,4341,2626,4348,2544,4355,2645,4362,2589,4369,2507,4376,2676,4383,2614,4390,2582,4397,2598,4404,2483,4411,2711,4418,2678,4424,2486,4431,2585,4438,2578,4445,2445,4452,2421,4459,2579,4466,2530,4473,2555,4480,2493,4487,2512,4494,2543,4501,2492,4508,2718,4515,2816,4522,2561,4529,2616,4536,2501,4543,2530,4550,2517,4557,2445,4564,2590,4571,2625,4578,2592,4585,2557,4592,2645,4599,2540,4606,2530,4613,2531,4620,2532,4627,2644,4633,2653,4640,2561,4647,2470,4654,2533,4661,2756,4668,2518,4675,2523,4682,2582,4689,2467,4696,2617,4703,2646,4710,2469,4717,2456,4724,2627,4731,2563,4738,2612,4745,2588,4752,2694,4759,2540,4766,2543,4773,2662,4780,2589,4787,2572,4794,2581,4801,2548,4808,2691,4815,2587,4822,2586,4829,2540,4836,2422,4843,2666,4849,2568,4856,2583,4863,2597,4870,2716,4877,2571,4884,2611,4891,2623,4898,2613,4905,2549,4912,2576,4919,2593,4926,2527,4933,2486,4940,2663,4947,2507,4954,2510,4961,2553,4968,2545,4975,2620,4982,2633,4989,2563,4996,2619,5003,2520,5010,2599,5017,2535,5024,2513,5031,2533,5038,2550,5045,2500,5052,2455,5059,2635,5066,2463,5072,2575,5079,2589,5086,2640,5093,2552,5100,2529,5107,2515,5114,2583,5121,2492,5128,2549,5135,2577,5142,2587,5149,2518,5156,2509,5163,2576,5170,2564,5177,2514,5184,2578,5191,2614,5198,2593,5205,2585,5212,2642,5219,2542,5226,2705,5233,2627,5240,2572,5247,2655,5254,2539,5261,2476,5268,2532,5275,2462,5281,2445,5289,2572,5295,2541,5302,2643,5309,2568,5316,2541,5323,2604,5330,2611,5337,2573,5344,2681,5351,2561,5358,2605,5365,2592,5372,2534,5379,2515,5386,2506,5393,2692,5400,2548,5407,2510,5414,2517,5421,2632,5428,2536,5435,2505,5442,2589,5449,2478,5456,2570,5463,2479,5470,2611,5477,2619,5484,2563,5490,2690,5498,2520,5504,2648,5511,2504,5518,2469,5525,2516,5532,2610,5539,2589,5546,2450,5553,2581,5560,2645,5567,2539,5574,2578,5581,2600,5588,2579,5595,2557,5602,2547,5609,2624,5616,2586,5623,2515,5630,2614,5637,2553,5644,2513,5651,2494,5658,2534,5665,2536,5672,2534,5679,2554,5686,2480,5693,2538,5700,2584,5707,2578,5713,2665,5721,2490,5727,2581,5734,2487,5741,2558,5748,2623,5755,2571,5762,2596,5769,2599,5776,2660,5783,2451,5790,2601,5797,2500,5804,2572,5811,2621,5818,2491,5825,2638,5832,2576,5839,2601,5846,2582,5853,2601,5860,2582,5867,2493,5874,2674,5881,2554,5888,2461,5895,2517,5902,2438,5909,2655,5916,2667,5923,2614,5930,2579,5936,2511,5943,2601,5950,2491,5957,2573,5964,2710,5971,2629,5978,2514,5985,2618,5992,2641,5999,2630,6006,2562,6013,2604,6020,2648,6027,2542,6034,2474,6041,2496,6048,2562,6055,2644,6062,2660,6069,2609,6076,2651,6083,2558,6090,2526,6097,2479,6104,2603,6111,2643,6118,2641,6125,2550,6132,2678,6139,2647,6146,2596,6153,2538,6159,2581,6166,2697,6173,2679,6180,2553,6187,2554,6194,2536,6201,2491,6208,2609,6215,2554,6222,2557,6229,2537,6236,2524,6243,2649,6250,2623,6257,2593,6264,2569,6271,2512,6278,2641,6285,2633,6292,2601,6299,2478,6306,2629,6313,2490,6320,2465,6327,2542,6334,2595,6341,2442,6348,2580,6355,2779,6362,2642,6368,2526,6375,2600,6382,2480,6389,2540,6396,2481,6403,2657,6410,2578,6417,2612,6424,2608,6431,2516,6438,2602,6445,2598,6452,2565,6459,2565,6466,2515,6473,2616,6480,2578,6487,2571,6494,2510,6501,2541,6508,2639,6515,2752,6522,2617,6529,2627,6536,2646,6543,2645,6550,2602,6557,2508,6564,2470,6571,2565,6578,2469,6584,2495,6591,2665,6598,2618,6605,2580,6612,2533,6619,2573,6626,2550,6633,2479,6640,2461,6647,2780,6654,2625,6661,2581,6668,2542,6675,2616,6682,2538,6689,2718,6696,2658,6703,2566,6710,2617,6717,2561,6724,2531,6731,2525,6738,2541,6745,2468,6752,2460,6759,2537,6766,2552,6773,2608,6780,2611,6787,2563,6794,2573,6801,2483,6807,2678,6814,2602,6821,2779,6828,2721,6835,2681,6842,2557,6849,2499,6856,2606,6863,2604,6870,2576,6877,2494,6884,2453,6891,2587,6898,2556,6905,2621,6912,2460,6919,2548,6926,2583,6933,2623,6940,2705,6947,2537,6954,2570,6961,2574,6968,2503,6975,2611,6982,2594,6989,2467,6996,2524,7003,2644,7010,2599,7016,2610,7023,2592,7030,2596,7037,2663,7044,2643,7051,2662,7058,2594,7065,2691,7072,2562,7079,2579,7086,2582,7093,2640,7100,2641,7107,2702,7114,2520,7121,2779,7128,2668,7135,2650,7142,2606,7149,2560,7156,2543,7163,2586,7170,2564,7177,2505,7184,2597,7191,2577,7198,2577,7205,2644,7212,2534,7219,2541,7225,2519,7233,2572,7239,2461,7246,2482,7253,2604,7260,2655,7267,2567,7274,2770,7281,2601,7288,2499,7295,2572,7302,2518,7309,2514,7316,2539,7323,2556,7330,2644,7337,2492,7344,2557,7351,2554,7358,2567,7365,2513,7372,2478,7379,2537,7386,2469,7393,2675,7400,2439,7407,2599,7414,2561,7421,2524,7428,2519,7435,2638,7442,2537,7448,2516,7456,2500,7462,2575,7469,2633,7476,2521,7483,2555,7490,2527,7497,2482,7504,2506,7511,2711,7518,2690,7525,2559,7532,2578,7539,2473,7546,2493,7553,2527,7560,2469,7567,2477,7574,2581,7581,2680,7588,2693,7595,2555,7602,2444,7609,2511,7616,2516,7623,2702,7630,2491,7637,2672,7644,2559,7651e" filled="false" stroked="true" strokeweight=".371318pt" strokecolor="#0080ff">
                <v:path arrowok="t"/>
              </v:shape>
            </v:group>
            <v:group style="position:absolute;left:2380;top:690;width:463;height:6961" coordorigin="2380,690" coordsize="463,6961">
              <v:shape style="position:absolute;left:2380;top:690;width:463;height:6961" coordorigin="2380,690" coordsize="463,6961" path="m2494,690l2542,697,2568,704,2490,711,2502,718,2476,725,2560,731,2561,738,2536,745,2628,752,2539,759,2554,766,2547,773,2515,780,2511,787,2625,794,2568,801,2619,808,2618,815,2647,822,2634,829,2599,836,2578,843,2613,850,2539,857,2463,864,2444,871,2506,878,2538,885,2506,892,2613,899,2652,906,2660,913,2676,920,2544,927,2613,934,2586,941,2491,947,2601,954,2635,961,2645,968,2548,975,2487,982,2538,989,2539,996,2529,1003,2562,1010,2617,1017,2541,1024,2583,1031,2588,1038,2506,1045,2562,1052,2546,1059,2582,1066,2632,1073,2563,1080,2480,1087,2544,1094,2571,1101,2467,1108,2604,1115,2659,1122,2596,1129,2595,1136,2664,1143,2564,1150,2546,1157,2711,1164,2501,1170,2490,1177,2590,1184,2522,1191,2522,1198,2719,1205,2544,1212,2554,1219,2548,1226,2641,1233,2658,1240,2617,1247,2612,1254,2580,1261,2612,1268,2516,1275,2629,1282,2563,1289,2492,1296,2694,1303,2479,1310,2645,1317,2564,1324,2547,1331,2597,1338,2588,1345,2537,1352,2603,1359,2620,1366,2580,1373,2635,1379,2460,1386,2562,1393,2561,1400,2596,1407,2788,1414,2529,1421,2567,1428,2545,1435,2714,1442,2526,1449,2553,1456,2516,1463,2702,1470,2657,1477,2614,1484,2632,1491,2543,1498,2615,1505,2517,1512,2598,1519,2576,1526,2572,1533,2489,1540,2526,1547,2506,1554,2529,1561,2486,1568,2464,1575,2498,1582,2510,1588,2551,1596,2477,1602,2618,1609,2644,1616,2504,1623,2552,1630,2550,1637,2545,1644,2519,1651,2582,1658,2603,1665,2523,1672,2562,1679,2588,1686,2572,1693,2450,1700,2516,1707,2593,1714,2547,1721,2527,1728,2648,1735,2507,1742,2745,1749,2508,1756,2667,1763,2665,1770,2657,1777,2597,1784,2726,1791,2541,1798,2568,1805,2591,1811,2560,1819,2582,1825,2542,1832,2541,1839,2576,1846,2563,1853,2569,1860,2521,1867,2584,1874,2579,1881,2642,1888,2546,1895,2515,1902,2500,1909,2610,1916,2549,1923,2482,1930,2706,1937,2705,1944,2732,1951,2638,1958,2720,1965,2578,1972,2569,1979,2477,1986,2547,1993,2591,2000,2559,2007,2637,2014,2548,2021,2577,2028,2748,2034,2510,2041,2478,2048,2523,2055,2568,2062,2564,2069,2483,2076,2598,2083,2541,2090,2617,2097,2569,2104,2585,2111,2822,2118,2640,2125,2523,2132,2520,2139,2561,2146,2536,2153,2627,2160,2520,2167,2518,2174,2572,2181,2547,2188,2536,2195,2535,2202,2545,2209,2617,2216,2501,2223,2565,2230,2786,2237,2579,2244,2570,2251,2645,2257,2465,2264,2567,2271,2525,2278,2621,2285,2614,2292,2545,2299,2505,2306,2578,2313,2535,2320,2570,2327,2667,2334,2454,2341,2590,2348,2537,2355,2522,2362,2477,2369,2493,2376,2624,2383,2600,2390,2516,2397,2586,2404,2621,2411,2470,2418,2513,2425,2545,2432,2525,2439,2643,2446,2553,2453,2646,2460,2533,2466,2512,2473,2542,2480,2506,2487,2659,2494,2524,2501,2594,2508,2608,2515,2735,2522,2551,2529,2677,2536,2514,2543,2624,2550,2541,2557,2609,2564,2594,2571,2603,2578,2495,2585,2501,2592,2554,2599,2625,2606,2591,2613,2548,2620,2597,2627,2562,2634,2431,2641,2598,2648,2566,2655,2500,2662,2495,2669,2547,2676,2555,2682,2648,2689,2472,2696,2569,2703,2637,2710,2843,2717,2619,2724,2701,2731,2616,2738,2473,2745,2501,2752,2512,2759,2650,2766,2518,2773,2576,2780,2639,2787,2497,2794,2538,2801,2566,2808,2534,2815,2539,2822,2462,2829,2657,2836,2649,2843,2609,2850,2755,2857,2541,2864,2489,2871,2460,2878,2503,2885,2514,2892,2659,2899,2548,2905,2524,2912,2439,2919,2523,2926,2536,2933,2581,2940,2493,2947,2533,2954,2686,2961,2597,2968,2530,2975,2556,2982,2478,2989,2583,2996,2518,3003,2663,3010,2514,3017,2646,3024,2578,3031,2551,3038,2557,3045,2762,3052,2601,3059,2579,3066,2789,3073,2542,3080,2616,3087,2641,3094,2581,3101,2572,3108,2710,3114,2707,3121,2544,3128,2639,3135,2451,3142,2557,3149,2483,3156,2557,3163,2517,3170,2610,3177,2665,3184,2793,3191,2520,3198,2668,3205,2505,3212,2547,3219,2480,3226,2509,3233,2622,3240,2578,3247,2515,3254,2616,3261,2531,3268,2505,3275,2532,3282,2626,3289,2635,3296,2514,3303,2598,3310,2556,3317,2593,3323,2686,3331,2500,3337,2674,3344,2571,3351,2564,3358,2609,3365,2533,3372,2605,3379,2578,3386,2578,3393,2534,3400,2569,3407,2520,3414,2537,3421,2644,3428,2701,3435,2487,3442,2721,3449,2650,3456,2689,3463,2576,3470,2526,3477,2538,3484,2521,3491,2600,3498,2561,3505,2549,3512,2474,3519,2517,3526,2472,3533,2646,3540,2611,3546,2558,3554,2585,3560,2583,3567,2525,3574,2472,3581,2628,3588,2623,3595,2680,3602,2582,3609,2556,3616,2619,3623,2538,3630,2626,3637,2568,3644,2507,3651,2634,3658,2524,3665,2510,3672,2729,3679,2589,3686,2598,3693,2653,3700,2541,3707,2555,3714,2630,3721,2573,3728,2630,3735,2641,3742,2574,3749,2515,3756,2606,3763,2587,3769,2552,3776,2620,3783,2583,3790,2472,3797,2624,3804,2592,3811,2596,3818,2490,3825,2495,3832,2561,3839,2673,3846,2745,3853,2688,3860,2676,3867,2759,3874,2636,3881,2622,3888,2652,3895,2706,3902,2612,3909,2588,3916,2516,3923,2538,3930,2448,3937,2459,3944,2610,3951,2545,3958,2592,3965,2623,3972,2665,3978,2574,3986,2572,3992,2538,3999,2554,4006,2528,4013,2488,4020,2452,4027,2403,4034,2540,4041,2512,4048,2635,4055,2520,4062,2487,4069,2497,4076,2586,4083,2610,4090,2540,4097,2627,4104,2607,4111,2541,4118,2545,4125,2516,4132,2598,4139,2525,4146,2553,4153,2553,4160,2544,4167,2530,4174,2486,4181,2654,4188,2645,4195,2480,4201,2779,4208,2587,4215,2488,4222,2555,4229,2501,4236,2521,4243,2520,4250,2603,4257,2618,4264,2569,4271,2503,4278,2483,4285,2698,4292,2672,4299,2663,4306,2554,4313,2536,4320,2518,4327,2526,4334,2563,4341,2730,4348,2550,4355,2613,4362,2506,4369,2488,4376,2619,4383,2758,4390,2660,4397,2463,4404,2582,4411,2505,4418,2555,4424,2571,4431,2646,4438,2741,4445,2470,4452,2549,4459,2572,4466,2641,4473,2577,4480,2598,4487,2596,4494,2705,4501,2675,4508,2594,4515,2583,4522,2552,4529,2595,4536,2583,4543,2540,4550,2532,4557,2511,4564,2653,4571,2563,4578,2546,4585,2546,4592,2605,4599,2587,4606,2453,4613,2669,4620,2584,4627,2499,4633,2469,4640,2587,4647,2596,4654,2518,4661,2627,4668,2642,4675,2745,4682,2569,4689,2609,4696,2654,4703,2562,4710,2687,4717,2540,4724,2608,4731,2562,4738,2578,4745,2680,4752,2663,4759,2479,4766,2636,4773,2548,4780,2648,4787,2525,4794,2472,4801,2529,4808,2528,4815,2519,4822,2525,4829,2620,4836,2669,4843,2664,4849,2488,4856,2723,4863,2618,4870,2494,4877,2514,4884,2516,4891,2562,4898,2610,4905,2493,4912,2514,4919,2748,4926,2522,4933,2574,4940,2583,4947,2510,4954,2617,4961,2499,4968,2562,4975,2538,4982,2483,4989,2560,4996,2645,5003,2479,5010,2647,5017,2584,5024,2581,5031,2657,5038,2535,5045,2577,5052,2577,5059,2566,5066,2598,5072,2555,5079,2603,5086,2546,5093,2569,5100,2640,5107,2603,5114,2655,5121,2632,5128,2501,5135,2710,5142,2531,5149,2564,5156,2549,5163,2540,5170,2687,5177,2546,5184,2495,5191,2432,5198,2628,5205,2705,5212,2682,5219,2641,5226,2679,5233,2669,5240,2643,5247,2619,5254,2502,5261,2671,5268,2663,5275,2714,5281,2562,5289,2601,5295,2607,5302,2635,5309,2564,5316,2650,5323,2592,5330,2688,5337,2466,5344,2717,5351,2446,5358,2704,5365,2526,5372,2538,5379,2612,5386,2486,5393,2632,5400,2656,5407,2558,5414,2552,5421,2601,5428,2557,5435,2574,5442,2653,5449,2548,5456,2651,5463,2627,5470,2754,5477,2601,5484,2794,5490,2518,5498,2555,5504,2632,5511,2561,5518,2626,5525,2602,5532,2610,5539,2630,5546,2543,5553,2473,5560,2583,5567,2529,5574,2566,5581,2461,5588,2601,5595,2460,5602,2496,5609,2568,5616,2602,5623,2506,5630,2543,5637,2566,5644,2516,5651,2540,5658,2594,5665,2495,5672,2564,5679,2518,5686,2552,5693,2544,5700,2546,5707,2671,5713,2652,5721,2546,5727,2569,5734,2530,5741,2520,5748,2655,5755,2509,5762,2548,5769,2639,5776,2601,5783,2601,5790,2554,5797,2528,5804,2612,5811,2528,5818,2380,5825,2442,5832,2516,5839,2686,5846,2651,5853,2651,5860,2555,5867,2516,5874,2574,5881,2786,5888,2563,5895,2563,5902,2490,5909,2519,5916,2607,5923,2562,5930,2621,5936,2537,5943,2612,5950,2586,5957,2650,5964,2552,5971,2502,5978,2620,5985,2478,5992,2562,5999,2684,6006,2550,6013,2491,6020,2501,6027,2522,6034,2592,6041,2518,6048,2508,6055,2655,6062,2595,6069,2581,6076,2625,6083,2562,6090,2578,6097,2687,6104,2583,6111,2595,6118,2526,6125,2608,6132,2531,6139,2571,6146,2506,6153,2637,6159,2619,6166,2556,6173,2544,6180,2513,6187,2567,6194,2583,6201,2761,6208,2477,6215,2460,6222,2536,6229,2571,6236,2729,6243,2687,6250,2496,6257,2537,6264,2574,6271,2627,6278,2468,6285,2529,6292,2531,6299,2709,6306,2555,6313,2523,6320,2595,6327,2597,6334,2588,6341,2562,6348,2703,6355,2599,6362,2657,6368,2525,6375,2599,6382,2506,6389,2718,6396,2522,6403,2651,6410,2629,6417,2558,6424,2458,6431,2529,6438,2640,6445,2596,6452,2551,6459,2574,6466,2736,6473,2617,6480,2621,6487,2468,6494,2505,6501,2566,6508,2581,6515,2565,6522,2548,6529,2545,6536,2530,6543,2653,6550,2573,6557,2464,6564,2651,6571,2670,6578,2563,6584,2592,6591,2523,6598,2600,6605,2608,6612,2522,6619,2490,6626,2596,6633,2624,6640,2621,6647,2566,6654,2577,6661,2579,6668,2510,6675,2434,6682,2601,6689,2506,6696,2599,6703,2568,6710,2509,6717,2564,6724,2555,6731,2566,6738,2696,6745,2502,6752,2586,6759,2541,6766,2613,6773,2572,6780,2507,6787,2557,6794,2606,6801,2653,6807,2689,6814,2506,6821,2585,6828,2533,6835,2582,6842,2683,6849,2523,6856,2567,6863,2552,6870,2534,6877,2488,6884,2632,6891,2566,6898,2704,6905,2547,6912,2648,6919,2620,6926,2475,6933,2583,6940,2501,6947,2701,6954,2618,6961,2575,6968,2662,6975,2623,6982,2639,6989,2596,6996,2619,7003,2652,7010,2560,7016,2619,7023,2601,7030,2641,7037,2572,7044,2519,7051,2481,7058,2608,7065,2625,7072,2636,7079,2547,7086,2578,7093,2676,7100,2595,7107,2461,7114,2583,7121,2766,7128,2579,7135,2441,7142,2531,7149,2603,7156,2517,7163,2525,7170,2488,7177,2524,7184,2549,7191,2533,7198,2594,7205,2719,7212,2618,7219,2444,7225,2534,7233,2584,7239,2593,7246,2526,7253,2597,7260,2579,7267,2565,7274,2704,7281,2555,7288,2604,7295,2555,7302,2492,7309,2633,7316,2534,7323,2454,7330,2599,7337,2570,7344,2573,7351,2638,7358,2521,7365,2533,7372,2732,7379,2623,7386,2807,7393,2559,7400,2511,7407,2617,7414,2514,7421,2560,7428,2659,7435,2652,7442,2493,7448,2537,7456,2495,7462,2528,7469,2574,7476,2650,7483,2550,7490,2829,7497,2730,7504,2446,7511,2600,7518,2602,7525,2582,7532,2627,7539,2527,7546,2601,7553,2517,7560,2669,7567,2568,7574,2492,7581,2498,7588,2674,7595,2589,7602,2587,7609,2541,7616,2513,7623,2524,7630,2460,7637,2616,7644,2504,7651e" filled="false" stroked="true" strokeweight=".371318pt" strokecolor="#ff00ff">
                <v:path arrowok="t"/>
              </v:shape>
            </v:group>
            <v:group style="position:absolute;left:2419;top:690;width:393;height:6961" coordorigin="2419,690" coordsize="393,6961">
              <v:shape style="position:absolute;left:2419;top:690;width:393;height:6961" coordorigin="2419,690" coordsize="393,6961" path="m2496,690l2603,697,2527,704,2520,711,2479,718,2631,725,2676,731,2614,738,2581,745,2481,752,2515,759,2799,766,2709,773,2481,780,2524,787,2610,794,2608,801,2556,808,2523,815,2527,822,2427,829,2534,836,2618,843,2494,850,2598,857,2586,864,2483,871,2552,878,2487,885,2494,892,2495,899,2600,906,2572,913,2656,920,2619,927,2676,934,2602,941,2601,947,2507,954,2621,961,2535,968,2607,975,2483,982,2600,989,2554,996,2546,1003,2592,1010,2632,1017,2651,1024,2702,1031,2513,1038,2553,1045,2520,1052,2606,1059,2583,1066,2549,1073,2560,1080,2530,1087,2519,1094,2554,1101,2670,1108,2682,1115,2479,1122,2502,1129,2504,1136,2626,1143,2534,1150,2637,1157,2612,1164,2470,1170,2651,1177,2582,1184,2473,1191,2635,1198,2619,1205,2598,1212,2610,1219,2584,1226,2528,1233,2508,1240,2561,1247,2470,1254,2465,1261,2514,1268,2477,1275,2540,1282,2546,1289,2561,1296,2518,1303,2557,1310,2471,1317,2516,1324,2628,1331,2667,1338,2696,1345,2517,1352,2627,1359,2443,1366,2717,1373,2639,1379,2570,1386,2668,1393,2468,1400,2564,1407,2598,1414,2501,1421,2586,1428,2714,1435,2487,1442,2589,1449,2674,1456,2704,1463,2495,1470,2590,1477,2496,1484,2611,1491,2633,1498,2435,1505,2708,1512,2600,1519,2628,1526,2581,1533,2481,1540,2562,1547,2580,1554,2539,1561,2525,1568,2582,1575,2577,1582,2652,1588,2637,1596,2558,1602,2552,1609,2625,1616,2525,1623,2529,1630,2541,1637,2483,1644,2473,1651,2574,1658,2645,1665,2628,1672,2488,1679,2543,1686,2604,1693,2597,1700,2452,1707,2571,1714,2462,1721,2617,1728,2659,1735,2439,1742,2665,1749,2568,1756,2530,1763,2534,1770,2570,1777,2548,1784,2549,1791,2523,1798,2601,1805,2518,1811,2588,1819,2576,1825,2491,1832,2629,1839,2465,1846,2577,1853,2591,1860,2540,1867,2700,1874,2478,1881,2689,1888,2499,1895,2445,1902,2722,1909,2665,1916,2665,1923,2659,1930,2548,1937,2532,1944,2702,1951,2656,1958,2506,1965,2666,1972,2604,1979,2641,1986,2464,1993,2612,2000,2472,2007,2555,2014,2627,2021,2508,2028,2555,2034,2549,2041,2603,2048,2545,2055,2635,2062,2519,2069,2678,2076,2509,2083,2497,2090,2506,2097,2540,2104,2561,2111,2541,2118,2523,2125,2635,2132,2573,2139,2637,2146,2616,2153,2510,2160,2501,2167,2547,2174,2616,2181,2524,2188,2529,2195,2530,2202,2724,2209,2735,2216,2507,2223,2588,2230,2594,2237,2633,2244,2591,2251,2547,2257,2565,2264,2462,2271,2622,2278,2755,2285,2504,2292,2717,2299,2607,2306,2589,2313,2492,2320,2611,2327,2544,2334,2495,2341,2510,2348,2523,2355,2652,2362,2497,2369,2703,2376,2550,2383,2576,2390,2541,2397,2610,2404,2602,2411,2478,2418,2573,2425,2548,2432,2572,2439,2604,2446,2456,2453,2631,2460,2580,2466,2676,2473,2526,2480,2452,2487,2593,2494,2585,2501,2503,2508,2463,2515,2708,2522,2504,2529,2602,2536,2612,2543,2558,2550,2630,2557,2779,2564,2769,2571,2728,2578,2616,2585,2709,2592,2611,2599,2665,2606,2535,2613,2532,2620,2613,2627,2525,2634,2540,2641,2630,2648,2647,2655,2631,2662,2680,2669,2520,2676,2432,2682,2605,2689,2441,2696,2558,2703,2551,2710,2458,2717,2501,2724,2544,2731,2665,2738,2443,2745,2591,2752,2494,2759,2543,2766,2467,2773,2605,2780,2482,2787,2499,2794,2491,2801,2574,2808,2525,2815,2537,2822,2634,2829,2674,2836,2630,2843,2508,2850,2610,2857,2519,2864,2434,2871,2597,2878,2551,2885,2611,2892,2522,2899,2579,2905,2683,2912,2812,2919,2517,2926,2470,2933,2550,2940,2638,2947,2755,2954,2682,2961,2574,2968,2547,2975,2566,2982,2564,2989,2575,2996,2587,3003,2516,3010,2550,3017,2512,3024,2635,3031,2573,3038,2536,3045,2533,3052,2558,3059,2531,3066,2611,3073,2586,3080,2585,3087,2686,3094,2568,3101,2598,3108,2597,3114,2613,3121,2694,3128,2521,3135,2641,3142,2732,3149,2603,3156,2509,3163,2591,3170,2435,3177,2654,3184,2604,3191,2497,3198,2493,3205,2514,3212,2467,3219,2628,3226,2606,3233,2615,3240,2473,3247,2521,3254,2623,3261,2508,3268,2599,3275,2635,3282,2711,3289,2694,3296,2669,3303,2696,3310,2486,3317,2525,3323,2592,3331,2535,3337,2476,3344,2551,3351,2573,3358,2514,3365,2525,3372,2805,3379,2686,3386,2558,3393,2656,3400,2653,3407,2540,3414,2451,3421,2649,3428,2501,3435,2491,3442,2545,3449,2488,3456,2563,3463,2607,3470,2496,3477,2585,3484,2704,3491,2573,3498,2538,3505,2569,3512,2580,3519,2646,3526,2450,3533,2627,3540,2613,3546,2582,3554,2678,3560,2647,3567,2686,3574,2637,3581,2604,3588,2632,3595,2713,3602,2660,3609,2595,3616,2534,3623,2480,3630,2601,3637,2547,3644,2622,3651,2510,3658,2660,3665,2647,3672,2554,3679,2572,3686,2595,3693,2541,3700,2613,3707,2597,3714,2576,3721,2539,3728,2622,3735,2648,3742,2601,3749,2585,3756,2567,3763,2589,3769,2578,3776,2567,3783,2622,3790,2537,3797,2470,3804,2756,3811,2671,3818,2551,3825,2664,3832,2668,3839,2764,3846,2569,3853,2686,3860,2566,3867,2487,3874,2422,3881,2651,3888,2518,3895,2482,3902,2588,3909,2593,3916,2583,3923,2575,3930,2592,3937,2661,3944,2629,3951,2606,3958,2514,3965,2499,3972,2515,3978,2598,3986,2610,3992,2511,3999,2624,4006,2490,4013,2699,4020,2508,4027,2601,4034,2591,4041,2543,4048,2601,4055,2623,4062,2590,4069,2527,4076,2513,4083,2572,4090,2508,4097,2696,4104,2543,4111,2630,4118,2529,4125,2554,4132,2446,4139,2545,4146,2630,4153,2616,4160,2569,4167,2614,4174,2716,4181,2549,4188,2683,4195,2714,4201,2434,4208,2677,4215,2687,4222,2571,4229,2592,4236,2587,4243,2444,4250,2624,4257,2620,4264,2513,4271,2592,4278,2642,4285,2577,4292,2684,4299,2544,4306,2563,4313,2579,4320,2509,4327,2526,4334,2550,4341,2504,4348,2617,4355,2551,4362,2480,4369,2687,4376,2524,4383,2581,4390,2431,4397,2532,4404,2576,4411,2573,4418,2609,4424,2502,4431,2523,4438,2543,4445,2579,4452,2623,4459,2554,4466,2638,4473,2557,4480,2581,4487,2563,4494,2721,4501,2570,4508,2583,4515,2575,4522,2624,4529,2585,4536,2533,4543,2498,4550,2522,4557,2506,4564,2574,4571,2632,4578,2530,4585,2615,4592,2681,4599,2619,4606,2603,4613,2459,4620,2610,4627,2623,4633,2599,4640,2593,4647,2476,4654,2433,4661,2545,4668,2479,4675,2694,4682,2637,4689,2547,4696,2539,4703,2497,4710,2496,4717,2486,4724,2463,4731,2713,4738,2502,4745,2532,4752,2502,4759,2610,4766,2476,4773,2511,4780,2479,4787,2647,4794,2521,4801,2556,4808,2516,4815,2504,4822,2528,4829,2565,4836,2612,4843,2538,4849,2508,4856,2559,4863,2500,4870,2519,4877,2518,4884,2739,4891,2618,4898,2512,4905,2503,4912,2585,4919,2631,4926,2568,4933,2616,4940,2609,4947,2632,4954,2521,4961,2460,4968,2573,4975,2680,4982,2469,4989,2501,4996,2578,5003,2533,5010,2509,5017,2597,5024,2524,5031,2511,5038,2517,5045,2577,5052,2567,5059,2738,5066,2510,5072,2542,5079,2589,5086,2475,5093,2655,5100,2514,5107,2476,5114,2535,5121,2477,5128,2706,5135,2584,5142,2510,5149,2571,5156,2538,5163,2485,5170,2495,5177,2495,5184,2501,5191,2553,5198,2653,5205,2566,5212,2591,5219,2524,5226,2591,5233,2516,5240,2540,5247,2570,5254,2606,5261,2676,5268,2593,5275,2626,5281,2492,5289,2653,5295,2603,5302,2724,5309,2768,5316,2551,5323,2604,5330,2632,5337,2579,5344,2580,5351,2689,5358,2550,5365,2533,5372,2580,5379,2695,5386,2610,5393,2497,5400,2589,5407,2582,5414,2531,5421,2460,5428,2515,5435,2718,5442,2660,5449,2519,5456,2564,5463,2592,5470,2750,5477,2731,5484,2546,5490,2649,5498,2635,5504,2554,5511,2563,5518,2560,5525,2725,5532,2526,5539,2624,5546,2461,5553,2600,5560,2454,5567,2668,5574,2646,5581,2536,5588,2444,5595,2580,5602,2579,5609,2668,5616,2571,5623,2694,5630,2529,5637,2529,5644,2597,5651,2611,5658,2441,5665,2484,5672,2533,5679,2627,5686,2554,5693,2467,5700,2510,5707,2545,5713,2564,5721,2602,5727,2614,5734,2652,5741,2639,5748,2517,5755,2493,5762,2609,5769,2587,5776,2572,5783,2530,5790,2713,5797,2575,5804,2596,5811,2745,5818,2686,5825,2522,5832,2603,5839,2601,5846,2547,5853,2653,5860,2524,5867,2588,5874,2636,5881,2659,5888,2574,5895,2552,5902,2623,5909,2498,5916,2545,5923,2593,5930,2573,5936,2543,5943,2468,5950,2514,5957,2543,5964,2515,5971,2484,5978,2661,5985,2561,5992,2533,5999,2467,6006,2684,6013,2612,6020,2495,6027,2600,6034,2701,6041,2543,6048,2467,6055,2658,6062,2557,6069,2588,6076,2646,6083,2549,6090,2567,6097,2596,6104,2678,6111,2567,6118,2487,6125,2460,6132,2525,6139,2550,6146,2513,6153,2681,6159,2607,6166,2547,6173,2684,6180,2588,6187,2559,6194,2486,6201,2566,6208,2482,6215,2526,6222,2478,6229,2488,6236,2664,6243,2537,6250,2461,6257,2522,6264,2691,6271,2495,6278,2549,6285,2543,6292,2602,6299,2593,6306,2567,6313,2530,6320,2520,6327,2560,6334,2502,6341,2479,6348,2491,6355,2516,6362,2442,6368,2515,6375,2654,6382,2537,6389,2481,6396,2669,6403,2456,6410,2519,6417,2617,6424,2597,6431,2657,6438,2666,6445,2642,6452,2684,6459,2581,6466,2545,6473,2625,6480,2505,6487,2524,6494,2565,6501,2501,6508,2574,6515,2629,6522,2602,6529,2635,6536,2522,6543,2524,6550,2481,6557,2495,6564,2588,6571,2503,6578,2659,6584,2494,6591,2521,6598,2687,6605,2694,6612,2566,6619,2562,6626,2673,6633,2559,6640,2566,6647,2545,6654,2525,6661,2538,6668,2558,6675,2578,6682,2541,6689,2685,6696,2648,6703,2605,6710,2613,6717,2574,6724,2549,6731,2794,6738,2606,6745,2522,6752,2638,6759,2630,6766,2564,6773,2497,6780,2575,6787,2582,6794,2551,6801,2477,6807,2442,6814,2634,6821,2549,6828,2488,6835,2470,6842,2673,6849,2625,6856,2557,6863,2539,6870,2536,6877,2550,6884,2612,6891,2538,6898,2482,6905,2664,6912,2603,6919,2608,6926,2640,6933,2574,6940,2575,6947,2540,6954,2532,6961,2545,6968,2572,6975,2516,6982,2532,6989,2646,6996,2731,7003,2477,7010,2529,7016,2526,7023,2491,7030,2597,7037,2767,7044,2569,7051,2525,7058,2581,7065,2724,7072,2573,7079,2669,7086,2531,7093,2574,7100,2580,7107,2548,7114,2528,7121,2568,7128,2621,7135,2699,7142,2612,7149,2770,7156,2560,7163,2520,7170,2464,7177,2543,7184,2471,7191,2632,7198,2587,7205,2439,7212,2545,7219,2559,7225,2474,7233,2696,7239,2567,7246,2478,7253,2694,7260,2419,7267,2610,7274,2662,7281,2602,7288,2722,7295,2601,7302,2591,7309,2485,7316,2483,7323,2527,7330,2615,7337,2605,7344,2681,7351,2719,7358,2509,7365,2532,7372,2623,7379,2496,7386,2676,7393,2691,7400,2441,7407,2434,7414,2597,7421,2566,7428,2549,7435,2604,7442,2578,7448,2623,7456,2574,7462,2568,7469,2554,7476,2536,7483,2650,7490,2632,7497,2688,7504,2558,7511,2469,7518,2587,7525,2556,7532,2523,7539,2605,7546,2531,7553,2585,7560,2691,7567,2688,7574,2552,7581,2583,7588,2701,7595,2600,7602,2540,7609,2466,7616,2536,7623,2603,7630,2539,7637,2663,7644,2594,7651e" filled="false" stroked="true" strokeweight=".371318pt" strokecolor="#006400">
                <v:path arrowok="t"/>
              </v:shape>
            </v:group>
            <v:group style="position:absolute;left:2345;top:202;width:572;height:7936" coordorigin="2345,202" coordsize="572,7936">
              <v:shape style="position:absolute;left:2345;top:202;width:572;height:7936" coordorigin="2345,202" coordsize="572,7936" path="m2345,202l2345,8138,2917,8138,2917,202,2345,202xe" filled="false" stroked="true" strokeweight=".371318pt" strokecolor="#000000">
                <v:path arrowok="t"/>
              </v:shape>
            </v:group>
            <v:group style="position:absolute;left:2428;top:4;width:2;height:57" coordorigin="2428,4" coordsize="2,57">
              <v:shape style="position:absolute;left:2428;top:4;width:2;height:57" coordorigin="2428,4" coordsize="0,57" path="m2428,60l2428,4e" filled="false" stroked="true" strokeweight=".371318pt" strokecolor="#000000">
                <v:path arrowok="t"/>
              </v:shape>
            </v:group>
            <v:group style="position:absolute;left:2529;top:4;width:2;height:57" coordorigin="2529,4" coordsize="2,57">
              <v:shape style="position:absolute;left:2529;top:4;width:2;height:57" coordorigin="2529,4" coordsize="0,57" path="m2529,60l2529,4e" filled="false" stroked="true" strokeweight=".371318pt" strokecolor="#000000">
                <v:path arrowok="t"/>
              </v:shape>
            </v:group>
            <v:group style="position:absolute;left:2629;top:4;width:2;height:57" coordorigin="2629,4" coordsize="2,57">
              <v:shape style="position:absolute;left:2629;top:4;width:2;height:57" coordorigin="2629,4" coordsize="0,57" path="m2629,60l2629,4e" filled="false" stroked="true" strokeweight=".371318pt" strokecolor="#000000">
                <v:path arrowok="t"/>
              </v:shape>
            </v:group>
            <v:group style="position:absolute;left:2729;top:4;width:2;height:57" coordorigin="2729,4" coordsize="2,57">
              <v:shape style="position:absolute;left:2729;top:4;width:2;height:57" coordorigin="2729,4" coordsize="0,57" path="m2729,60l2729,4e" filled="false" stroked="true" strokeweight=".371318pt" strokecolor="#000000">
                <v:path arrowok="t"/>
              </v:shape>
            </v:group>
            <v:group style="position:absolute;left:2830;top:4;width:2;height:57" coordorigin="2830,4" coordsize="2,57">
              <v:shape style="position:absolute;left:2830;top:4;width:2;height:57" coordorigin="2830,4" coordsize="0,57" path="m2830,60l2830,4e" filled="false" stroked="true" strokeweight=".371318pt" strokecolor="#000000">
                <v:path arrowok="t"/>
              </v:shape>
            </v:group>
            <v:group style="position:absolute;left:2345;top:60;width:572;height:143" coordorigin="2345,60" coordsize="572,143">
              <v:shape style="position:absolute;left:2345;top:60;width:572;height:143" coordorigin="2345,60" coordsize="572,143" path="m2345,60l2345,202,2917,202,2917,60,2345,60xe" filled="true" fillcolor="#87ceeb" stroked="false">
                <v:path arrowok="t"/>
                <v:fill type="solid"/>
              </v:shape>
            </v:group>
            <v:group style="position:absolute;left:2345;top:60;width:572;height:143" coordorigin="2345,60" coordsize="572,143">
              <v:shape style="position:absolute;left:2345;top:60;width:572;height:143" coordorigin="2345,60" coordsize="572,143" path="m2345,60l2345,202,2917,202,2917,60,2345,60xe" filled="false" stroked="true" strokeweight=".371318pt" strokecolor="#000000">
                <v:path arrowok="t"/>
              </v:shape>
            </v:group>
            <v:group style="position:absolute;left:2965;top:4;width:2;height:57" coordorigin="2965,4" coordsize="2,57">
              <v:shape style="position:absolute;left:2965;top:4;width:2;height:57" coordorigin="2965,4" coordsize="0,57" path="m2965,60l2965,4e" filled="false" stroked="true" strokeweight=".371318pt" strokecolor="#000000">
                <v:path arrowok="t"/>
              </v:shape>
            </v:group>
            <v:group style="position:absolute;left:2959;top:690;width:449;height:6961" coordorigin="2959,690" coordsize="449,6961">
              <v:shape style="position:absolute;left:2959;top:690;width:449;height:6961" coordorigin="2959,690" coordsize="449,6961" path="m3190,690l3062,697,3064,704,3141,711,3124,718,3147,725,3120,731,3135,738,3166,745,3162,752,3150,759,3117,766,3169,773,3281,780,3077,787,3141,794,3057,801,2988,808,3212,815,3169,822,3133,829,3184,836,3114,843,3064,850,3118,857,3230,864,3112,871,3053,878,3112,885,3050,892,3102,899,3270,906,3187,913,3066,920,3063,927,3166,934,3026,941,3236,947,3247,954,3119,961,3063,968,2997,975,3126,982,3148,989,3130,996,3197,1003,3048,1010,3197,1017,3163,1024,2998,1031,3140,1038,3147,1045,3161,1052,3062,1059,3139,1066,3175,1073,3145,1080,3173,1087,3079,1094,3211,1101,3075,1108,3050,1115,3139,1122,3068,1129,3138,1136,3078,1143,3240,1150,3163,1157,3059,1164,3121,1170,3112,1177,3173,1184,3109,1191,3072,1198,3147,1205,3249,1212,3156,1219,3061,1226,3059,1233,3165,1240,3225,1247,3115,1254,3134,1261,3092,1268,3078,1275,3081,1282,3111,1289,2968,1296,3185,1303,3068,1310,3167,1317,3034,1324,3134,1331,3097,1338,3133,1345,3142,1352,3109,1359,3195,1366,3192,1373,3147,1379,3146,1386,3227,1393,3038,1400,3128,1407,3191,1414,3156,1421,3012,1428,3127,1435,3126,1442,3120,1449,3102,1456,3095,1463,3042,1470,3024,1477,2997,1484,3098,1491,3022,1498,3211,1505,3080,1512,3208,1519,3179,1526,3103,1533,3080,1540,3055,1547,3143,1554,3154,1561,3130,1568,3154,1575,3013,1582,3222,1588,3168,1596,3369,1602,3094,1609,3126,1616,2976,1623,3129,1630,3069,1637,3164,1644,3051,1651,3202,1658,3030,1665,3073,1672,3143,1679,3153,1686,3060,1693,3039,1700,3155,1707,3102,1714,3000,1721,3167,1728,3082,1735,3128,1742,3104,1749,3096,1756,3095,1763,3292,1770,3088,1777,3253,1784,3128,1791,3072,1798,3039,1805,3191,1811,3260,1819,3176,1825,3222,1832,3075,1839,3141,1846,3237,1853,3116,1860,3123,1867,3145,1874,3196,1881,3224,1888,3172,1895,3203,1902,3140,1909,3311,1916,3193,1923,3164,1930,3077,1937,3133,1944,3214,1951,3043,1958,2983,1965,3098,1972,3173,1979,3088,1986,3179,1993,3177,2000,3179,2007,3111,2014,3243,2021,3203,2028,3210,2034,3094,2041,3138,2048,3049,2055,3063,2062,3092,2069,3037,2076,3103,2083,3035,2090,3101,2097,3056,2104,3261,2111,3142,2118,3109,2125,3150,2132,3161,2139,3043,2146,3116,2153,3090,2160,3193,2167,3063,2174,3202,2181,3240,2188,3077,2195,3227,2202,3169,2209,3213,2216,3051,2223,3135,2230,3139,2237,3025,2244,3108,2251,3157,2257,3009,2264,3038,2271,3165,2278,3122,2285,3190,2292,3151,2299,3057,2306,3060,2313,3011,2320,3139,2327,3124,2334,3097,2341,3139,2348,3105,2355,3067,2362,3243,2369,3116,2376,3204,2383,3214,2390,3151,2397,3032,2404,3149,2411,3112,2418,3151,2425,3113,2432,3030,2439,3056,2446,3103,2453,3369,2460,3077,2466,3200,2473,3067,2480,3113,2487,3166,2494,3052,2501,3073,2508,3278,2515,2992,2522,3056,2529,3161,2536,3003,2543,2985,2550,3090,2557,3073,2564,3201,2571,3184,2578,3046,2585,3053,2592,3155,2599,3275,2606,3097,2613,3124,2620,3154,2627,3147,2634,3084,2641,3106,2648,3147,2655,3157,2662,3053,2669,3006,2676,2980,2682,3199,2689,3019,2696,3072,2703,3081,2710,3153,2717,3037,2724,3196,2731,3017,2738,3105,2745,3046,2752,3093,2759,3090,2766,3121,2773,3177,2780,3198,2787,3175,2794,3097,2801,3056,2808,3003,2815,3160,2822,3111,2829,3069,2836,3246,2843,3053,2850,2997,2857,3266,2864,3002,2871,3117,2878,3174,2885,3073,2892,3216,2899,3216,2905,3083,2912,3035,2919,3013,2926,3200,2933,3072,2940,3097,2947,3175,2954,3081,2961,3066,2968,3272,2975,3231,2982,3168,2989,3095,2996,3054,3003,3086,3010,3176,3017,3087,3024,3054,3031,3253,3038,3211,3045,3014,3052,3122,3059,3089,3066,3084,3073,3084,3080,3128,3087,3006,3094,3249,3101,3153,3108,3082,3114,3190,3121,3142,3128,3155,3135,3141,3142,3218,3149,3302,3156,2979,3163,3056,3170,3161,3177,3254,3184,3188,3191,3108,3198,3155,3205,3263,3212,3061,3219,3165,3226,3206,3233,3107,3240,3175,3247,3349,3254,3339,3261,2981,3268,3115,3275,3131,3282,3182,3289,3126,3296,3066,3303,3126,3310,3252,3317,3140,3323,3079,3331,3130,3337,3181,3344,3064,3351,2959,3358,3047,3365,3215,3372,3163,3379,3145,3386,3111,3393,3145,3400,3144,3407,3098,3414,3258,3421,3110,3428,3145,3435,3006,3442,3053,3449,3183,3456,3131,3463,3144,3470,3084,3477,3143,3484,3119,3491,3134,3498,3040,3505,3054,3512,3134,3519,3115,3526,3136,3533,3269,3540,3193,3546,3268,3554,3171,3560,3199,3567,3188,3574,3295,3581,3134,3588,3087,3595,3093,3602,3162,3609,3078,3616,3042,3623,3210,3630,3042,3637,3123,3644,3105,3651,3178,3658,3052,3665,3125,3672,3040,3679,3183,3686,3178,3693,3193,3700,3156,3707,3194,3714,2977,3721,3143,3728,3201,3735,3241,3742,3031,3749,3151,3756,3122,3763,3063,3769,3037,3776,3100,3783,3109,3790,3047,3797,3209,3804,2990,3811,3215,3818,3232,3825,3246,3832,3100,3839,2991,3846,3210,3853,3157,3860,3094,3867,3056,3874,3055,3881,3162,3888,3087,3895,3084,3902,3069,3909,3054,3916,3138,3923,3241,3930,3090,3937,3125,3944,3078,3951,3134,3958,3111,3965,3100,3972,3099,3978,3169,3986,3103,3992,3021,3999,3031,4006,3064,4013,3353,4020,3214,4027,3057,4034,3106,4041,2995,4048,3052,4055,3241,4062,3028,4069,3060,4076,3098,4083,3115,4090,3137,4097,3099,4104,3093,4111,3107,4118,3324,4125,3064,4132,3161,4139,3149,4146,3009,4153,3060,4160,3130,4167,3237,4174,3128,4181,3210,4188,3279,4195,3099,4201,3115,4208,3188,4215,3188,4222,3255,4229,3195,4236,3122,4243,3247,4250,3038,4257,3044,4264,3110,4271,3127,4278,3133,4285,3129,4292,3065,4299,3222,4306,2995,4313,3087,4320,3172,4327,3098,4334,3037,4341,3219,4348,3053,4355,3111,4362,3136,4369,3101,4376,3111,4383,3070,4390,3202,4397,3034,4404,3150,4411,3049,4418,2987,4424,3174,4431,3009,4438,3146,4445,3323,4452,3044,4459,3136,4466,3234,4473,3106,4480,3026,4487,3216,4494,3149,4501,3194,4508,3284,4515,3004,4522,3269,4529,3247,4536,3155,4543,3098,4550,3131,4557,3243,4564,3061,4571,3140,4578,3093,4585,3100,4592,3153,4599,3075,4606,3078,4613,3048,4620,3134,4627,3217,4633,3133,4640,3125,4647,3092,4654,3088,4661,3117,4668,3113,4675,3068,4682,3064,4689,3171,4696,3148,4703,3121,4710,3188,4717,3059,4724,3067,4731,3171,4738,3074,4745,3091,4752,3184,4759,3096,4766,3175,4773,2998,4780,3061,4787,2962,4794,3250,4801,3378,4808,3087,4815,3122,4822,3206,4829,3284,4836,3046,4843,3121,4849,3291,4856,3358,4863,3073,4870,3288,4877,3150,4884,3009,4891,3124,4898,3166,4905,3030,4912,3158,4919,3259,4926,3069,4933,3021,4940,3065,4947,3105,4954,3080,4961,3172,4968,2995,4975,3127,4982,3129,4989,3134,4996,3083,5003,3105,5010,3112,5017,3188,5024,3089,5031,2978,5038,3149,5045,3106,5052,3059,5059,3019,5066,3164,5072,3077,5079,3119,5086,3060,5093,3076,5100,3082,5107,3120,5114,3081,5121,3193,5128,3213,5135,3075,5142,3218,5149,3167,5156,3169,5163,3035,5170,3209,5177,3166,5184,3135,5191,3053,5198,3227,5205,3133,5212,3097,5219,3044,5226,3123,5233,3166,5240,3230,5247,3052,5254,3148,5261,3222,5268,3210,5275,3020,5281,3090,5289,3120,5295,3191,5302,3126,5309,3073,5316,2980,5323,3060,5330,3143,5337,3106,5344,3150,5351,3108,5358,3164,5365,3311,5372,3202,5379,3162,5386,3027,5393,3142,5400,3171,5407,3155,5414,3146,5421,3065,5428,3090,5435,3382,5442,3022,5449,3114,5456,3240,5463,3179,5470,3116,5477,3066,5484,3181,5490,3047,5498,3230,5504,3115,5511,3111,5518,3127,5525,3224,5532,3162,5539,3047,5546,3045,5553,3048,5560,3124,5567,3160,5574,3022,5581,3054,5588,3117,5595,3249,5602,3123,5609,3143,5616,3026,5623,3083,5630,3078,5637,3143,5644,3082,5651,3050,5658,3206,5665,3081,5672,3108,5679,3039,5686,3029,5693,3006,5700,3148,5707,3092,5713,3081,5721,3188,5727,3054,5734,3113,5741,3117,5748,3111,5755,3125,5762,3275,5769,3111,5776,3066,5783,3259,5790,3094,5797,3130,5804,3153,5811,3022,5818,3100,5825,3137,5832,3107,5839,3369,5846,3251,5853,3050,5860,3167,5867,3068,5874,3407,5881,3144,5888,3028,5895,3038,5902,3103,5909,3033,5916,3147,5923,3073,5930,3036,5936,3158,5943,3100,5950,3182,5957,3033,5964,3105,5971,3070,5978,3187,5985,3196,5992,3157,5999,3058,6006,3107,6013,2993,6020,3108,6027,3199,6034,2991,6041,3163,6048,3092,6055,3152,6062,3102,6069,3155,6076,3053,6083,3129,6090,3158,6097,3177,6104,3151,6111,3132,6118,3190,6125,3167,6132,3102,6139,3234,6146,3124,6153,3108,6159,3099,6166,3163,6173,3164,6180,3157,6187,3122,6194,3055,6201,3196,6208,3117,6215,3079,6222,3136,6229,3116,6236,3020,6243,3022,6250,3261,6257,3224,6264,3138,6271,3094,6278,3273,6285,3065,6292,3270,6299,3158,6306,3105,6313,3117,6320,3051,6327,3077,6334,3215,6341,3020,6348,3260,6355,3036,6362,3137,6368,3134,6375,3170,6382,3171,6389,3145,6396,3340,6403,3285,6410,3233,6417,3058,6424,3151,6431,3114,6438,3004,6445,3055,6452,3233,6459,3132,6466,3032,6473,3121,6480,3209,6487,3099,6494,3238,6501,3180,6508,3020,6515,3231,6522,3283,6529,3120,6536,3058,6543,3132,6550,3222,6557,3100,6564,3034,6571,3109,6578,3052,6584,3059,6591,3210,6598,3170,6605,3145,6612,3134,6619,3252,6626,3088,6633,3097,6640,3074,6647,3187,6654,3056,6661,3101,6668,3105,6675,3108,6682,3348,6689,3080,6696,3086,6703,3144,6710,3143,6717,3159,6724,3092,6731,3105,6738,3080,6745,3163,6752,3134,6759,3157,6766,3212,6773,3107,6780,3220,6787,3040,6794,3095,6801,3223,6807,3033,6814,3071,6821,3049,6828,3132,6835,3078,6842,3213,6849,3102,6856,3127,6863,3201,6870,3211,6877,3102,6884,3097,6891,3058,6898,3106,6905,3046,6912,3081,6919,3082,6926,3069,6933,3154,6940,3128,6947,3159,6954,3126,6961,3101,6968,3105,6975,3104,6982,3034,6989,3186,6996,2999,7003,3153,7010,3245,7016,3075,7023,2971,7030,3153,7037,3202,7044,3250,7051,3156,7058,3197,7065,3147,7072,3239,7079,3189,7086,3070,7093,3013,7100,3066,7107,3055,7114,3094,7121,3021,7128,3143,7135,3245,7142,3049,7149,3151,7156,3025,7163,3134,7170,3017,7177,3179,7184,3126,7191,3131,7198,3081,7205,3117,7212,3226,7219,3127,7225,3080,7233,3182,7239,3150,7246,3071,7253,3122,7260,3123,7267,3152,7274,3088,7281,3194,7288,3030,7295,3146,7302,3161,7309,3041,7316,3016,7323,3232,7330,3091,7337,3114,7344,3156,7351,3267,7358,3178,7365,3132,7372,3319,7379,3287,7386,3122,7393,3093,7400,3050,7407,3051,7414,3087,7421,3145,7428,3180,7435,3085,7442,3101,7448,3123,7456,3138,7462,3159,7469,3040,7476,3044,7483,3112,7490,3072,7497,3132,7504,3026,7511,3053,7518,3100,7525,3217,7532,3114,7539,3115,7546,3290,7553,3131,7560,3224,7567,3113,7574,3119,7581,3161,7588,3132,7595,3153,7602,3194,7609,3100,7616,3115,7623,3145,7630,3161,7637,3006,7644,3152,7651e" filled="false" stroked="true" strokeweight=".371318pt" strokecolor="#0080ff">
                <v:path arrowok="t"/>
              </v:shape>
            </v:group>
            <v:group style="position:absolute;left:3488;top:1554;width:57;height:2" coordorigin="3488,1554" coordsize="57,2">
              <v:shape style="position:absolute;left:3488;top:1554;width:57;height:2" coordorigin="3488,1554" coordsize="57,0" path="m3488,1554l3544,1554e" filled="false" stroked="true" strokeweight=".371318pt" strokecolor="#000000">
                <v:path arrowok="t"/>
              </v:shape>
            </v:group>
            <v:group style="position:absolute;left:3488;top:3296;width:57;height:2" coordorigin="3488,3296" coordsize="57,2">
              <v:shape style="position:absolute;left:3488;top:3296;width:57;height:2" coordorigin="3488,3296" coordsize="57,0" path="m3488,3296l3544,3296e" filled="false" stroked="true" strokeweight=".371318pt" strokecolor="#000000">
                <v:path arrowok="t"/>
              </v:shape>
            </v:group>
            <v:group style="position:absolute;left:3488;top:5038;width:57;height:2" coordorigin="3488,5038" coordsize="57,2">
              <v:shape style="position:absolute;left:3488;top:5038;width:57;height:2" coordorigin="3488,5038" coordsize="57,0" path="m3488,5038l3544,5038e" filled="false" stroked="true" strokeweight=".371318pt" strokecolor="#000000">
                <v:path arrowok="t"/>
              </v:shape>
            </v:group>
            <v:group style="position:absolute;left:3488;top:6780;width:57;height:2" coordorigin="3488,6780" coordsize="57,2">
              <v:shape style="position:absolute;left:3488;top:6780;width:57;height:2" coordorigin="3488,6780" coordsize="57,0" path="m3488,6780l3544,6780e" filled="false" stroked="true" strokeweight=".371318pt" strokecolor="#000000">
                <v:path arrowok="t"/>
              </v:shape>
            </v:group>
            <v:group style="position:absolute;left:2961;top:690;width:491;height:6961" coordorigin="2961,690" coordsize="491,6961">
              <v:shape style="position:absolute;left:2961;top:690;width:491;height:6961" coordorigin="2961,690" coordsize="491,6961" path="m3047,690l3221,697,3119,704,3232,711,3056,718,3110,725,3154,731,3060,738,3093,745,3199,752,3289,759,3186,766,3327,773,3158,780,3016,787,3035,794,3091,801,3223,808,3031,815,3045,822,3026,829,3248,836,3269,843,3110,850,3196,857,3103,864,3097,871,3109,878,3072,885,3037,892,3074,899,3127,906,3166,913,3071,920,3240,927,3149,934,3068,941,3129,947,3121,954,3197,961,3056,968,3276,975,3216,982,3186,989,3065,996,3258,1003,3286,1010,3279,1017,3288,1024,3124,1031,3016,1038,3051,1045,3088,1052,3243,1059,3128,1066,3102,1073,3055,1080,3166,1087,3077,1094,3002,1101,3269,1108,3050,1115,3222,1122,3094,1129,3137,1136,3229,1143,3095,1150,3058,1157,3042,1164,3375,1170,3023,1177,3038,1184,3162,1191,3054,1198,3090,1205,3131,1212,3100,1219,3050,1226,3149,1233,3063,1240,3127,1247,3213,1254,3185,1261,3021,1268,3079,1275,3029,1282,3200,1289,3013,1296,3244,1303,3210,1310,3086,1317,3292,1324,3124,1331,3081,1338,3028,1345,3273,1352,3125,1359,3068,1366,3186,1373,3019,1379,3194,1386,3175,1393,3054,1400,2992,1407,3037,1414,3120,1421,3178,1428,3121,1435,3097,1442,3266,1449,3095,1456,3101,1463,3269,1470,3015,1477,3270,1484,3113,1491,3064,1498,3309,1505,3086,1512,3141,1519,3007,1526,3006,1533,3089,1540,3236,1547,3060,1554,3075,1561,3180,1568,3138,1575,3174,1582,3060,1588,3106,1596,3192,1602,3208,1609,3261,1616,3189,1623,3058,1630,3202,1637,3124,1644,3158,1651,3102,1658,3229,1665,3360,1672,3067,1679,3069,1686,3051,1693,3055,1700,3042,1707,3145,1714,3080,1721,3114,1728,3104,1735,3234,1742,3096,1749,3053,1756,3130,1763,2986,1770,3089,1777,3180,1784,3115,1791,3242,1798,3240,1805,3142,1811,3095,1819,3144,1825,3080,1832,3126,1839,3084,1846,3164,1853,3214,1860,3178,1867,3213,1874,3070,1881,3125,1888,3072,1895,3239,1902,3239,1909,3194,1916,3168,1923,3146,1930,3107,1937,3130,1944,3256,1951,3087,1958,3026,1965,3150,1972,3081,1979,3135,1986,3095,1993,3049,2000,3225,2007,3038,2014,3205,2021,3188,2028,3139,2034,3055,2041,3079,2048,3181,2055,3138,2062,3206,2069,3136,2076,3144,2083,3096,2090,3086,2097,3139,2104,3104,2111,3363,2118,3196,2125,3112,2132,3152,2139,3133,2146,3276,2153,3194,2160,3152,2167,3157,2174,3275,2181,3053,2188,3022,2195,3140,2202,3196,2209,3150,2216,3198,2223,3003,2230,3083,2237,3149,2244,3154,2251,3100,2257,3193,2264,3048,2271,3204,2278,3122,2285,2994,2292,3025,2299,3393,2306,3117,2313,3075,2320,3027,2327,3222,2334,3190,2341,3153,2348,3001,2355,3184,2362,3146,2369,3126,2376,3272,2383,3183,2390,3147,2397,3159,2404,3174,2411,3157,2418,3199,2425,3141,2432,3010,2439,3107,2446,3140,2453,3277,2460,3029,2466,3238,2473,3047,2480,3101,2487,3270,2494,3142,2501,3070,2508,3135,2515,3146,2522,3150,2529,3193,2536,3084,2543,3051,2550,3169,2557,3091,2564,3137,2571,3050,2578,3062,2585,3265,2592,3085,2599,3082,2606,3105,2613,3131,2620,3143,2627,3203,2634,3225,2641,3076,2648,3138,2655,3170,2662,3159,2669,3139,2676,3115,2682,3156,2689,3138,2696,3162,2703,3099,2710,3306,2717,3323,2724,3133,2731,3157,2738,3041,2745,3191,2752,3184,2759,3228,2766,3180,2773,3051,2780,2986,2787,3060,2794,3052,2801,3278,2808,3142,2815,3122,2822,3171,2829,3018,2836,3087,2843,3098,2850,3227,2857,3121,2864,3112,2871,3118,2878,3057,2885,3015,2892,3068,2899,3081,2905,3100,2912,3303,2919,3189,2926,3027,2933,3128,2940,3116,2947,3137,2954,3067,2961,3174,2968,3074,2975,3105,2982,3157,2989,3202,2996,3173,3003,3095,3010,3183,3017,3325,3024,3116,3031,3211,3038,3133,3045,3141,3052,3130,3059,3058,3066,3044,3073,3143,3080,3213,3087,3149,3094,3065,3101,3111,3108,3204,3114,3151,3121,3097,3128,3103,3135,3162,3142,3120,3149,3292,3156,3094,3163,3075,3170,3040,3177,3117,3184,3028,3191,3042,3198,3077,3205,3093,3212,2993,3219,3032,3226,3118,3233,3185,3240,3144,3247,3122,3254,3232,3261,3034,3268,3172,3275,3103,3282,3094,3289,3284,3296,3101,3303,3132,3310,3084,3317,3118,3323,3254,3331,3038,3337,3092,3344,3279,3351,3247,3358,3096,3365,3052,3372,3141,3379,3164,3386,3070,3393,3168,3400,3236,3407,3209,3414,2998,3421,3136,3428,3065,3435,3271,3442,3220,3449,3180,3456,3181,3463,3089,3470,3083,3477,3155,3484,3135,3491,3235,3498,3237,3505,3134,3512,3162,3519,3078,3526,3131,3533,3108,3540,3145,3546,3126,3554,3154,3560,3299,3567,3072,3574,3068,3581,3120,3588,3106,3595,3105,3602,3099,3609,3079,3616,3170,3623,3098,3630,3091,3637,3071,3644,3203,3651,3388,3658,3218,3665,3451,3672,3270,3679,3128,3686,3206,3693,3373,3700,2996,3707,3130,3714,3107,3721,3197,3728,3183,3735,3049,3742,3101,3749,3102,3756,3029,3763,3143,3769,3068,3776,3147,3783,3149,3790,3058,3797,3101,3804,3061,3811,3110,3818,3123,3825,3088,3832,3146,3839,3103,3846,3316,3853,3047,3860,3209,3867,3062,3874,3125,3881,3063,3888,3154,3895,3144,3902,3096,3909,3055,3916,2998,3923,3115,3930,3197,3937,3104,3944,3306,3951,3152,3958,3050,3965,3355,3972,3219,3978,3065,3986,3011,3992,3226,3999,3078,4006,3078,4013,3023,4020,3294,4027,3209,4034,3039,4041,3137,4048,3118,4055,3118,4062,3062,4069,3074,4076,2961,4083,3157,4090,3084,4097,3146,4104,3113,4111,3178,4118,3110,4125,3241,4132,3052,4139,3065,4146,3107,4153,3194,4160,3072,4167,3224,4174,3106,4181,3095,4188,3153,4195,3250,4201,3091,4208,3182,4215,3107,4222,3116,4229,3037,4236,3171,4243,2979,4250,2994,4257,3097,4264,3090,4271,3018,4278,3126,4285,3069,4292,3238,4299,3200,4306,3068,4313,3113,4320,2985,4327,3156,4334,3118,4341,3048,4348,3088,4355,3080,4362,3077,4369,3077,4376,3180,4383,3250,4390,3145,4397,3118,4404,3034,4411,3140,4418,3141,4424,3186,4431,3156,4438,3056,4445,3043,4452,3153,4459,3284,4466,3084,4473,3065,4480,3158,4487,3052,4494,3078,4501,3066,4508,3126,4515,3235,4522,3013,4529,2990,4536,3167,4543,3070,4550,3232,4557,3095,4564,3144,4571,3016,4578,3048,4585,3047,4592,3158,4599,3149,4606,3061,4613,3219,4620,3190,4627,3072,4633,3321,4640,3085,4647,3046,4654,3092,4661,3161,4668,3203,4675,3075,4682,3226,4689,3052,4696,3130,4703,3110,4710,3063,4717,3146,4724,3191,4731,3164,4738,3081,4745,3116,4752,3085,4759,3217,4766,3158,4773,3047,4780,3125,4787,3082,4794,3072,4801,3168,4808,3151,4815,3153,4822,2969,4829,3102,4836,3070,4843,3061,4849,3124,4856,3311,4863,3253,4870,3120,4877,3160,4884,3183,4891,3169,4898,3131,4905,3140,4912,3098,4919,3065,4926,3023,4933,3213,4940,3070,4947,3049,4954,3064,4961,3013,4968,3152,4975,3084,4982,3202,4989,3121,4996,3279,5003,3228,5010,3156,5017,3131,5024,3086,5031,3009,5038,3102,5045,3125,5052,3239,5059,3287,5066,3259,5072,3089,5079,3107,5086,3228,5093,2961,5100,3162,5107,3210,5114,3144,5121,3184,5128,3088,5135,3177,5142,3168,5149,2995,5156,3139,5163,3197,5170,3136,5177,3137,5184,3164,5191,3110,5198,3129,5205,3138,5212,3217,5219,3062,5226,3077,5233,3136,5240,3126,5247,3181,5254,3110,5261,3275,5268,3045,5275,3393,5281,3091,5289,3126,5295,3192,5302,3314,5309,3091,5316,3161,5323,3011,5330,3103,5337,3189,5344,3233,5351,3075,5358,3167,5365,3020,5372,2995,5379,3152,5386,3204,5393,3061,5400,3101,5407,3148,5414,3222,5421,3174,5428,2991,5435,3093,5442,3027,5449,3119,5456,3129,5463,3334,5470,2999,5477,3117,5484,3043,5490,3189,5498,3006,5504,3186,5511,3102,5518,3154,5525,3134,5532,3083,5539,3109,5546,3051,5553,3220,5560,3225,5567,3112,5574,3098,5581,3117,5588,3178,5595,3155,5602,3194,5609,3116,5616,3188,5623,3217,5630,3171,5637,3166,5644,3137,5651,3006,5658,3217,5665,3009,5672,2999,5679,3219,5686,3232,5693,3099,5700,3132,5707,3176,5713,3081,5721,3134,5727,3048,5734,3091,5741,3136,5748,3018,5755,3191,5762,3290,5769,3169,5776,3122,5783,3313,5790,3108,5797,3129,5804,3147,5811,3133,5818,3139,5825,3007,5832,3094,5839,3125,5846,3052,5853,3095,5860,3115,5867,3168,5874,3114,5881,3050,5888,3103,5895,3161,5902,3006,5909,3211,5916,3129,5923,3134,5930,3016,5936,3118,5943,3201,5950,3152,5957,3172,5964,3187,5971,3036,5978,3243,5985,3183,5992,3217,5999,3048,6006,3167,6013,3083,6020,3078,6027,3082,6034,3153,6041,3135,6048,3116,6055,3011,6062,3187,6069,3116,6076,3213,6083,3094,6090,3099,6097,3170,6104,3123,6111,3100,6118,3108,6125,3153,6132,3137,6139,3036,6146,3095,6153,3267,6159,3185,6166,3033,6173,3192,6180,3290,6187,3090,6194,3127,6201,3181,6208,3052,6215,3040,6222,3108,6229,3041,6236,3001,6243,3267,6250,3127,6257,3020,6264,3200,6271,3106,6278,3111,6285,3313,6292,3121,6299,3125,6306,3048,6313,3156,6320,3087,6327,3168,6334,3107,6341,3149,6348,3070,6355,3098,6362,3033,6368,3178,6375,3014,6382,3073,6389,3208,6396,3059,6403,3152,6410,3134,6417,3069,6424,3187,6431,3096,6438,3154,6445,3101,6452,3085,6459,3118,6466,3279,6473,3193,6480,3210,6487,3157,6494,3120,6501,3109,6508,3010,6515,3198,6522,3138,6529,3227,6536,3181,6543,3143,6550,3136,6557,3307,6564,3139,6571,3171,6578,3089,6584,3198,6591,3132,6598,3135,6605,3016,6612,3124,6619,3078,6626,3179,6633,3168,6640,3050,6647,3124,6654,3013,6661,3345,6668,3176,6675,3169,6682,3131,6689,3134,6696,3112,6703,3083,6710,3171,6717,3037,6724,3120,6731,3223,6738,3100,6745,3068,6752,3062,6759,3225,6766,3110,6773,3126,6780,3182,6787,3175,6794,3085,6801,3049,6807,3240,6814,3127,6821,3165,6828,3108,6835,3122,6842,3172,6849,3157,6856,3157,6863,3092,6870,3093,6877,3062,6884,3088,6891,3138,6898,3112,6905,3105,6912,3067,6919,3126,6926,3195,6933,3074,6940,3188,6947,3183,6954,3048,6961,3166,6968,3037,6975,3140,6982,3034,6989,3055,6996,3217,7003,3128,7010,3112,7016,3127,7023,3052,7030,3079,7037,3103,7044,3061,7051,3287,7058,3107,7065,3169,7072,3018,7079,3100,7086,3094,7093,3141,7100,3162,7107,3222,7114,3143,7121,3056,7128,3068,7135,3170,7142,3060,7149,3080,7156,3212,7163,3053,7170,3023,7177,3073,7184,3024,7191,3067,7198,3100,7205,3039,7212,3155,7219,3111,7225,3119,7233,3101,7239,3079,7246,3051,7253,3092,7260,3077,7267,3113,7274,3113,7281,3151,7288,3050,7295,3196,7302,3088,7309,3195,7316,3130,7323,3052,7330,3081,7337,3248,7344,3094,7351,3090,7358,3015,7365,3050,7372,3007,7379,3166,7386,3130,7393,3125,7400,3127,7407,3131,7414,3217,7421,3069,7428,3039,7435,3164,7442,3199,7448,3032,7456,3241,7462,3093,7469,3144,7476,3213,7483,3194,7490,3021,7497,3215,7504,3208,7511,3175,7518,3101,7525,3178,7532,3111,7539,3153,7546,3091,7553,3152,7560,3202,7567,3237,7574,3119,7581,3209,7588,3219,7595,3219,7602,3257,7609,3097,7616,3182,7623,3150,7630,3076,7637,3097,7644,3075,7651e" filled="false" stroked="true" strokeweight=".371318pt" strokecolor="#ff00ff">
                <v:path arrowok="t"/>
              </v:shape>
            </v:group>
            <v:group style="position:absolute;left:2952;top:690;width:502;height:6961" coordorigin="2952,690" coordsize="502,6961">
              <v:shape style="position:absolute;left:2952;top:690;width:502;height:6961" coordorigin="2952,690" coordsize="502,6961" path="m3255,690l3166,697,3115,704,3195,711,3131,718,3190,725,3202,731,3085,738,3044,745,3162,752,3157,759,3162,766,3131,773,3120,780,3103,787,3153,794,3105,801,3046,808,3192,815,3065,822,3137,829,3175,836,3095,843,3087,850,3110,857,3115,864,3097,871,3143,878,3218,885,3141,892,3114,899,3200,906,3097,913,3147,920,3118,927,3309,934,3176,941,3170,947,3141,954,3093,961,3082,968,3151,975,3163,982,3035,989,3079,996,3066,1003,3141,1010,3175,1017,3068,1024,3247,1031,3235,1038,3063,1045,3157,1052,3318,1059,3078,1066,3172,1073,3120,1080,3156,1087,3060,1094,3190,1101,3036,1108,3292,1115,3108,1122,3011,1129,3001,1136,3149,1143,3164,1150,3367,1157,3079,1164,3085,1170,3093,1177,3087,1184,3081,1191,3151,1198,3137,1205,3020,1212,3062,1219,3127,1226,3179,1233,3053,1240,3176,1247,3192,1254,3204,1261,3078,1268,3164,1275,3172,1282,3154,1289,3224,1296,3154,1303,3162,1310,3268,1317,3203,1324,3256,1331,3254,1338,3094,1345,3183,1352,3119,1359,3076,1366,3102,1373,3084,1379,3061,1386,3056,1393,3096,1400,3055,1407,3087,1414,3126,1421,3127,1428,3028,1435,3118,1442,3147,1449,3161,1456,3126,1463,3153,1470,3119,1477,3081,1484,3307,1491,3057,1498,3217,1505,3087,1512,3093,1519,3075,1526,3213,1533,3030,1540,3145,1547,3130,1554,3126,1561,3044,1568,3162,1575,3138,1582,3082,1588,3061,1596,3316,1602,3057,1609,3335,1616,3084,1623,3164,1630,2973,1637,3066,1644,3160,1651,3195,1658,3109,1665,3218,1672,3031,1679,3211,1686,3243,1693,3102,1700,3065,1707,3187,1714,3294,1721,3098,1728,3045,1735,3272,1742,3041,1749,3188,1756,3166,1763,3203,1770,3037,1777,3030,1784,3154,1791,3102,1798,3099,1805,3160,1811,3203,1819,3188,1825,3319,1832,3267,1839,3153,1846,3091,1853,3197,1860,3077,1867,3145,1874,2983,1881,3178,1888,3143,1895,3296,1902,3128,1909,2961,1916,3102,1923,3117,1930,3233,1937,3111,1944,3131,1951,3306,1958,3128,1965,3185,1972,3186,1979,3022,1986,3051,1993,3021,2000,3145,2007,3107,2014,3035,2021,3175,2028,3042,2034,3093,2041,3105,2048,3129,2055,3068,2062,3205,2069,3276,2076,3125,2083,3202,2090,3061,2097,3054,2104,3116,2111,3093,2118,3171,2125,3003,2132,3091,2139,3022,2146,3099,2153,3115,2160,3090,2167,3129,2174,3157,2181,3043,2188,3088,2195,3035,2202,3251,2209,3029,2216,3279,2223,3131,2230,3060,2237,3089,2244,3202,2251,3150,2257,3242,2264,3137,2271,3139,2278,3147,2285,3296,2292,3166,2299,3146,2306,3167,2313,3129,2320,3007,2327,3279,2334,3120,2341,3073,2348,3254,2355,2994,2362,3148,2369,3138,2376,3050,2383,3114,2390,3215,2397,3130,2404,3127,2411,3170,2418,3222,2425,3127,2432,3136,2439,3067,2446,3057,2453,3078,2460,3149,2466,3106,2473,3300,2480,3144,2487,3082,2494,3024,2501,3018,2508,3104,2515,2986,2522,3114,2529,3093,2536,3046,2543,3027,2550,3093,2557,3164,2564,3228,2571,3218,2578,3323,2585,3063,2592,3115,2599,3068,2606,3131,2613,3095,2620,3063,2627,3141,2634,3141,2641,3193,2648,3093,2655,3086,2662,3055,2669,3109,2676,3148,2682,3118,2689,3102,2696,3254,2703,3106,2710,3110,2717,3099,2724,3174,2731,3117,2738,3160,2745,3049,2752,3095,2759,3096,2766,3168,2773,3077,2780,3039,2787,3076,2794,3315,2801,3184,2808,3127,2815,3054,2822,3043,2829,3086,2836,3228,2843,3052,2850,3138,2857,3051,2864,3108,2871,3072,2878,3124,2885,3107,2892,3000,2899,3063,2905,3182,2912,3038,2919,3277,2926,3151,2933,3136,2940,3103,2947,3071,2954,3100,2961,3094,2968,3062,2975,3154,2982,3055,2989,3048,2996,3078,3003,3312,3010,3280,3017,3130,3024,3071,3031,3113,3038,3158,3045,3111,3052,3092,3059,3292,3066,3098,3073,3218,3080,3271,3087,2989,3094,3217,3101,3158,3108,3097,3114,3203,3121,3115,3128,3087,3135,3151,3142,3112,3149,3279,3156,3076,3163,3141,3170,3151,3177,3095,3184,3249,3191,3059,3198,3161,3205,3160,3212,3177,3219,3111,3226,3150,3233,3248,3240,3122,3247,3044,3254,3153,3261,3179,3268,3101,3275,3068,3282,3200,3289,3206,3296,3148,3303,3146,3310,3060,3317,3225,3323,3305,3331,3107,3337,3160,3344,3057,3351,3093,3358,3111,3365,3090,3372,2966,3379,3120,3386,3216,3393,3038,3400,3132,3407,3162,3414,3137,3421,3161,3428,3081,3435,3057,3442,3149,3449,3133,3456,3073,3463,3163,3470,3120,3477,3264,3484,3099,3491,3052,3498,3192,3505,3151,3512,3013,3519,3205,3526,3061,3533,3212,3540,3219,3546,3120,3554,3183,3560,3177,3567,3116,3574,3053,3581,3076,3588,3278,3595,2987,3602,3172,3609,3046,3616,3175,3623,3061,3630,3143,3637,3080,3644,3094,3651,3098,3658,3079,3665,3092,3672,3258,3679,3054,3686,3040,3693,3059,3700,3334,3707,3152,3714,3072,3721,3085,3728,3215,3735,3111,3742,3231,3749,3109,3756,3338,3763,3122,3769,3352,3776,3310,3783,3131,3790,3055,3797,3225,3804,3065,3811,3084,3818,3162,3825,3206,3832,3079,3839,3077,3846,3187,3853,3222,3860,3163,3867,3323,3874,3110,3881,3045,3888,3113,3895,3215,3902,3182,3909,3167,3916,3005,3923,3161,3930,3103,3937,3076,3944,3182,3951,3164,3958,3051,3965,3253,3972,3191,3978,3029,3986,3078,3992,3080,3999,3191,4006,3047,4013,2993,4020,3140,4027,3053,4034,3119,4041,3174,4048,3074,4055,3095,4062,3126,4069,3134,4076,3173,4083,3172,4090,3116,4097,3034,4104,3318,4111,3080,4118,3103,4125,3081,4132,3111,4139,3083,4146,3094,4153,3213,4160,3145,4167,3311,4174,3096,4181,3054,4188,3108,4195,3107,4201,3241,4208,3141,4215,3105,4222,3071,4229,3089,4236,3199,4243,3047,4250,3123,4257,3164,4264,3068,4271,3123,4278,3200,4285,3178,4292,3141,4299,3239,4306,3119,4313,3153,4320,3103,4327,3453,4334,3052,4341,3083,4348,3150,4355,3134,4362,3004,4369,3118,4376,3126,4383,3090,4390,3067,4397,3085,4404,3071,4411,3088,4418,3349,4424,3144,4431,3054,4438,3192,4445,3152,4452,3082,4459,3072,4466,3142,4473,3127,4480,3063,4487,3112,4494,3041,4501,3222,4508,3094,4515,3050,4522,3209,4529,3138,4536,3049,4543,3019,4550,3102,4557,3111,4564,3219,4571,3069,4578,3176,4585,3081,4592,3165,4599,3198,4606,3304,4613,3121,4620,3124,4627,3168,4633,3177,4640,3191,4647,3046,4654,3198,4661,3122,4668,3040,4675,3111,4682,3104,4689,3119,4696,3114,4703,3125,4710,3186,4717,3237,4724,3158,4731,3160,4738,3092,4745,3305,4752,3122,4759,3157,4766,3252,4773,3241,4780,3188,4787,3116,4794,3093,4801,3100,4808,3208,4815,3082,4822,3411,4829,2970,4836,3204,4843,3169,4849,3020,4856,3097,4863,3112,4870,3054,4877,3104,4884,3132,4891,3110,4898,3134,4905,3097,4912,3128,4919,3245,4926,3056,4933,3144,4940,3151,4947,3046,4954,3199,4961,3014,4968,3050,4975,3141,4982,3087,4989,3138,4996,3084,5003,3234,5010,3101,5017,3125,5024,3025,5031,3050,5038,3062,5045,3143,5052,3073,5059,3041,5066,3059,5072,3221,5079,3111,5086,3027,5093,3125,5100,3032,5107,3054,5114,3080,5121,3043,5128,3094,5135,3219,5142,3107,5149,3287,5156,3245,5163,3131,5170,3142,5177,3124,5184,3127,5191,3282,5198,3220,5205,3237,5212,3213,5219,3084,5226,3089,5233,3195,5240,3261,5247,3031,5254,3227,5261,3011,5268,3113,5275,3027,5281,3100,5289,3052,5295,3163,5302,3097,5309,3151,5316,3041,5323,3020,5330,3145,5337,3190,5344,3086,5351,3168,5358,3184,5365,3269,5372,3164,5379,3120,5386,3309,5393,3149,5400,3139,5407,3107,5414,3048,5421,3109,5428,3216,5435,3165,5442,3030,5449,3249,5456,3180,5463,3166,5470,3117,5477,3090,5484,3268,5490,3202,5498,3195,5504,3053,5511,3111,5518,3211,5525,3155,5532,3153,5539,3065,5546,3091,5553,3063,5560,3179,5567,3147,5574,3091,5581,3081,5588,3058,5595,3125,5602,3069,5609,3011,5616,3090,5623,3132,5630,3222,5637,3084,5644,3144,5651,3207,5658,3101,5665,3170,5672,3076,5679,3274,5686,3153,5693,3181,5700,3204,5707,3083,5713,3200,5721,3012,5727,3206,5734,3133,5741,3077,5748,3052,5755,3051,5762,3092,5769,3084,5776,3091,5783,3286,5790,3043,5797,3144,5804,3163,5811,3147,5818,3049,5825,3122,5832,3024,5839,3173,5846,3044,5853,2961,5860,3091,5867,3302,5874,3134,5881,3216,5888,3280,5895,3062,5902,3149,5909,2952,5916,3118,5923,3202,5930,3078,5936,3049,5943,3130,5950,3124,5957,3095,5964,3060,5971,3176,5978,3071,5985,3057,5992,3171,5999,3137,6006,3285,6013,3138,6020,3121,6027,3161,6034,3148,6041,3121,6048,3088,6055,3017,6062,3106,6069,3426,6076,3133,6083,3112,6090,3239,6097,3208,6104,3121,6111,3022,6118,3087,6125,3171,6132,3048,6139,3037,6146,3081,6153,3225,6159,3152,6166,3198,6173,3244,6180,3073,6187,3041,6194,3140,6201,3043,6208,3234,6215,3181,6222,3106,6229,3106,6236,3068,6243,3092,6250,3096,6257,3062,6264,3265,6271,3118,6278,2994,6285,3072,6292,3066,6299,3029,6306,3236,6313,3151,6320,3195,6327,3081,6334,3196,6341,3114,6348,3163,6355,3148,6362,3084,6368,3107,6375,3054,6382,3295,6389,3134,6396,3069,6403,3119,6410,3070,6417,3136,6424,3032,6431,3080,6438,3085,6445,3220,6452,3070,6459,3079,6466,3154,6473,3148,6480,3140,6487,3110,6494,3046,6501,3122,6508,3146,6515,3180,6522,3130,6529,3160,6536,3207,6543,3040,6550,3145,6557,3142,6564,3081,6571,3144,6578,3115,6584,3178,6591,3135,6598,3184,6605,3122,6612,3308,6619,3047,6626,3243,6633,3224,6640,3086,6647,3163,6654,3198,6661,3132,6668,3183,6675,3251,6682,3284,6689,3098,6696,3191,6703,3109,6710,3130,6717,3052,6724,3122,6731,3115,6738,3097,6745,3055,6752,3228,6759,3086,6766,3244,6773,3014,6780,3066,6787,3034,6794,3126,6801,3147,6807,3118,6814,3056,6821,3225,6828,3111,6835,3269,6842,3074,6849,3029,6856,3246,6863,3062,6870,3213,6877,3142,6884,3082,6891,3144,6898,3083,6905,3061,6912,3065,6919,3053,6926,3033,6933,3199,6940,3132,6947,3082,6954,2979,6961,3194,6968,3063,6975,3100,6982,3173,6989,3262,6996,3094,7003,3182,7010,3307,7016,2974,7023,3089,7030,3192,7037,3114,7044,3374,7051,3297,7058,3051,7065,3072,7072,3091,7079,3131,7086,3277,7093,3100,7100,3067,7107,3263,7114,3244,7121,3240,7128,3138,7135,3173,7142,3221,7149,3279,7156,3142,7163,3115,7170,3139,7177,3040,7184,3243,7191,3243,7198,3116,7205,3057,7212,3198,7219,3009,7225,3224,7233,3168,7239,3333,7246,3135,7253,3040,7260,3080,7267,3039,7274,3162,7281,2966,7288,3022,7295,3061,7302,3164,7309,3233,7316,3030,7323,3079,7330,3120,7337,3006,7344,3104,7351,3063,7358,3084,7365,3197,7372,3056,7379,3124,7386,3055,7393,3118,7400,3189,7407,3184,7414,3184,7421,3133,7428,3106,7435,3033,7442,3068,7448,3029,7456,3249,7462,3086,7469,3204,7476,3041,7483,3104,7490,3118,7497,3108,7504,3077,7511,3194,7518,3231,7525,3255,7532,3089,7539,3186,7546,3062,7553,3317,7560,3227,7567,3000,7574,3228,7581,3229,7588,3196,7595,3149,7602,3116,7609,3161,7616,3014,7623,3080,7630,3045,7637,3158,7644,3142,7651e" filled="false" stroked="true" strokeweight=".371318pt" strokecolor="#006400">
                <v:path arrowok="t"/>
              </v:shape>
            </v:group>
            <v:group style="position:absolute;left:2916;top:202;width:572;height:7936" coordorigin="2916,202" coordsize="572,7936">
              <v:shape style="position:absolute;left:2916;top:202;width:572;height:7936" coordorigin="2916,202" coordsize="572,7936" path="m2916,202l2916,8138,3488,8138,3488,202,2916,202xe" filled="false" stroked="true" strokeweight=".371318pt" strokecolor="#000000">
                <v:path arrowok="t"/>
              </v:shape>
            </v:group>
            <v:group style="position:absolute;left:3069;top:4;width:2;height:57" coordorigin="3069,4" coordsize="2,57">
              <v:shape style="position:absolute;left:3069;top:4;width:2;height:57" coordorigin="3069,4" coordsize="0,57" path="m3069,60l3069,4e" filled="false" stroked="true" strokeweight=".371318pt" strokecolor="#000000">
                <v:path arrowok="t"/>
              </v:shape>
            </v:group>
            <v:group style="position:absolute;left:3172;top:4;width:2;height:57" coordorigin="3172,4" coordsize="2,57">
              <v:shape style="position:absolute;left:3172;top:4;width:2;height:57" coordorigin="3172,4" coordsize="0,57" path="m3172,60l3172,4e" filled="false" stroked="true" strokeweight=".371318pt" strokecolor="#000000">
                <v:path arrowok="t"/>
              </v:shape>
            </v:group>
            <v:group style="position:absolute;left:3275;top:4;width:2;height:57" coordorigin="3275,4" coordsize="2,57">
              <v:shape style="position:absolute;left:3275;top:4;width:2;height:57" coordorigin="3275,4" coordsize="0,57" path="m3275,60l3275,4e" filled="false" stroked="true" strokeweight=".371318pt" strokecolor="#000000">
                <v:path arrowok="t"/>
              </v:shape>
            </v:group>
            <v:group style="position:absolute;left:3378;top:4;width:2;height:57" coordorigin="3378,4" coordsize="2,57">
              <v:shape style="position:absolute;left:3378;top:4;width:2;height:57" coordorigin="3378,4" coordsize="0,57" path="m3378,60l3378,4e" filled="false" stroked="true" strokeweight=".371318pt" strokecolor="#000000">
                <v:path arrowok="t"/>
              </v:shape>
            </v:group>
            <v:group style="position:absolute;left:3482;top:4;width:2;height:57" coordorigin="3482,4" coordsize="2,57">
              <v:shape style="position:absolute;left:3482;top:4;width:2;height:57" coordorigin="3482,4" coordsize="0,57" path="m3482,60l3482,4e" filled="false" stroked="true" strokeweight=".371318pt" strokecolor="#000000">
                <v:path arrowok="t"/>
              </v:shape>
            </v:group>
            <v:group style="position:absolute;left:2916;top:60;width:572;height:143" coordorigin="2916,60" coordsize="572,143">
              <v:shape style="position:absolute;left:2916;top:60;width:572;height:143" coordorigin="2916,60" coordsize="572,143" path="m2916,60l2916,202,3488,202,3488,60,2916,60xe" filled="true" fillcolor="#87ceeb" stroked="false">
                <v:path arrowok="t"/>
                <v:fill type="solid"/>
              </v:shape>
            </v:group>
            <v:group style="position:absolute;left:2916;top:60;width:572;height:143" coordorigin="2916,60" coordsize="572,143">
              <v:shape style="position:absolute;left:2916;top:60;width:572;height:143" coordorigin="2916,60" coordsize="572,143" path="m2916,60l2916,202,3488,202,3488,60,2916,60xe" filled="false" stroked="true" strokeweight=".371318pt" strokecolor="#000000">
                <v:path arrowok="t"/>
              </v:shape>
              <v:shape style="position:absolute;left:151;top:78;width:3247;height:119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model1    </w:t>
                      </w:r>
                      <w:r>
                        <w:rPr>
                          <w:rFonts w:ascii="Arial"/>
                          <w:spacing w:val="9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model2    </w:t>
                      </w:r>
                      <w:r>
                        <w:rPr>
                          <w:rFonts w:ascii="Arial"/>
                          <w:spacing w:val="9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model3    </w:t>
                      </w:r>
                      <w:r>
                        <w:rPr>
                          <w:rFonts w:ascii="Arial"/>
                          <w:spacing w:val="9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model4    </w:t>
                      </w:r>
                      <w:r>
                        <w:rPr>
                          <w:rFonts w:ascii="Arial"/>
                          <w:spacing w:val="1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model5    </w:t>
                      </w:r>
                      <w:r>
                        <w:rPr>
                          <w:rFonts w:ascii="Arial"/>
                          <w:spacing w:val="9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model6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sz w:val="20"/>
        </w:rPr>
        <w:pict>
          <v:group style="width:177.4pt;height:407.1pt;mso-position-horizontal-relative:char;mso-position-vertical-relative:line" coordorigin="0,0" coordsize="3548,8142">
            <v:group style="position:absolute;left:82;top:4;width:2;height:57" coordorigin="82,4" coordsize="2,57">
              <v:shape style="position:absolute;left:82;top:4;width:2;height:57" coordorigin="82,4" coordsize="0,57" path="m82,60l82,4e" filled="false" stroked="true" strokeweight=".371318pt" strokecolor="#000000">
                <v:path arrowok="t"/>
              </v:shape>
            </v:group>
            <v:group style="position:absolute;left:196;top:4;width:2;height:57" coordorigin="196,4" coordsize="2,57">
              <v:shape style="position:absolute;left:196;top:4;width:2;height:57" coordorigin="196,4" coordsize="0,57" path="m196,60l196,4e" filled="false" stroked="true" strokeweight=".371318pt" strokecolor="#000000">
                <v:path arrowok="t"/>
              </v:shape>
            </v:group>
            <v:group style="position:absolute;left:310;top:4;width:2;height:57" coordorigin="310,4" coordsize="2,57">
              <v:shape style="position:absolute;left:310;top:4;width:2;height:57" coordorigin="310,4" coordsize="0,57" path="m310,60l310,4e" filled="false" stroked="true" strokeweight=".371318pt" strokecolor="#000000">
                <v:path arrowok="t"/>
              </v:shape>
            </v:group>
            <v:group style="position:absolute;left:425;top:4;width:2;height:57" coordorigin="425,4" coordsize="2,57">
              <v:shape style="position:absolute;left:425;top:4;width:2;height:57" coordorigin="425,4" coordsize="0,57" path="m425,60l425,4e" filled="false" stroked="true" strokeweight=".371318pt" strokecolor="#000000">
                <v:path arrowok="t"/>
              </v:shape>
            </v:group>
            <v:group style="position:absolute;left:539;top:4;width:2;height:57" coordorigin="539,4" coordsize="2,57">
              <v:shape style="position:absolute;left:539;top:4;width:2;height:57" coordorigin="539,4" coordsize="0,57" path="m539,60l539,4e" filled="false" stroked="true" strokeweight=".371318pt" strokecolor="#000000">
                <v:path arrowok="t"/>
              </v:shape>
            </v:group>
            <v:group style="position:absolute;left:4;top:1554;width:57;height:2" coordorigin="4,1554" coordsize="57,2">
              <v:shape style="position:absolute;left:4;top:1554;width:57;height:2" coordorigin="4,1554" coordsize="57,0" path="m60,1554l4,1554e" filled="false" stroked="true" strokeweight=".371318pt" strokecolor="#000000">
                <v:path arrowok="t"/>
              </v:shape>
            </v:group>
            <v:group style="position:absolute;left:4;top:3296;width:57;height:2" coordorigin="4,3296" coordsize="57,2">
              <v:shape style="position:absolute;left:4;top:3296;width:57;height:2" coordorigin="4,3296" coordsize="57,0" path="m60,3296l4,3296e" filled="false" stroked="true" strokeweight=".371318pt" strokecolor="#000000">
                <v:path arrowok="t"/>
              </v:shape>
            </v:group>
            <v:group style="position:absolute;left:4;top:5038;width:57;height:2" coordorigin="4,5038" coordsize="57,2">
              <v:shape style="position:absolute;left:4;top:5038;width:57;height:2" coordorigin="4,5038" coordsize="57,0" path="m60,5038l4,5038e" filled="false" stroked="true" strokeweight=".371318pt" strokecolor="#000000">
                <v:path arrowok="t"/>
              </v:shape>
            </v:group>
            <v:group style="position:absolute;left:4;top:6780;width:57;height:2" coordorigin="4,6780" coordsize="57,2">
              <v:shape style="position:absolute;left:4;top:6780;width:57;height:2" coordorigin="4,6780" coordsize="57,0" path="m60,6780l4,6780e" filled="false" stroked="true" strokeweight=".371318pt" strokecolor="#000000">
                <v:path arrowok="t"/>
              </v:shape>
            </v:group>
            <v:group style="position:absolute;left:346;top:690;width:2;height:6961" coordorigin="346,690" coordsize="2,6961">
              <v:shape style="position:absolute;left:346;top:690;width:2;height:6961" coordorigin="346,690" coordsize="0,6961" path="m346,690l346,7651e" filled="false" stroked="true" strokeweight=".371318pt" strokecolor="#0080ff">
                <v:path arrowok="t"/>
              </v:shape>
            </v:group>
            <v:group style="position:absolute;left:346;top:690;width:2;height:6961" coordorigin="346,690" coordsize="2,6961">
              <v:shape style="position:absolute;left:346;top:690;width:2;height:6961" coordorigin="346,690" coordsize="0,6961" path="m346,690l346,7651e" filled="false" stroked="true" strokeweight=".371318pt" strokecolor="#ff00ff">
                <v:path arrowok="t"/>
              </v:shape>
            </v:group>
            <v:group style="position:absolute;left:346;top:690;width:2;height:6961" coordorigin="346,690" coordsize="2,6961">
              <v:shape style="position:absolute;left:346;top:690;width:2;height:6961" coordorigin="346,690" coordsize="0,6961" path="m346,690l346,7651e" filled="false" stroked="true" strokeweight=".371318pt" strokecolor="#006400">
                <v:path arrowok="t"/>
              </v:shape>
            </v:group>
            <v:group style="position:absolute;left:60;top:202;width:572;height:7936" coordorigin="60,202" coordsize="572,7936">
              <v:shape style="position:absolute;left:60;top:202;width:572;height:7936" coordorigin="60,202" coordsize="572,7936" path="m60,202l60,8138,631,8138,631,202,60,202xe" filled="false" stroked="true" strokeweight=".371318pt" strokecolor="#000000">
                <v:path arrowok="t"/>
              </v:shape>
            </v:group>
            <v:group style="position:absolute;left:60;top:60;width:572;height:143" coordorigin="60,60" coordsize="572,143">
              <v:shape style="position:absolute;left:60;top:60;width:572;height:143" coordorigin="60,60" coordsize="572,143" path="m60,60l60,202,631,202,631,60,60,60xe" filled="true" fillcolor="#87ceeb" stroked="false">
                <v:path arrowok="t"/>
                <v:fill type="solid"/>
              </v:shape>
            </v:group>
            <v:group style="position:absolute;left:60;top:60;width:572;height:143" coordorigin="60,60" coordsize="572,143">
              <v:shape style="position:absolute;left:60;top:60;width:572;height:143" coordorigin="60,60" coordsize="572,143" path="m60,60l60,202,631,202,631,60,60,60xe" filled="false" stroked="true" strokeweight=".371318pt" strokecolor="#000000">
                <v:path arrowok="t"/>
              </v:shape>
            </v:group>
            <v:group style="position:absolute;left:653;top:4;width:2;height:57" coordorigin="653,4" coordsize="2,57">
              <v:shape style="position:absolute;left:653;top:4;width:2;height:57" coordorigin="653,4" coordsize="0,57" path="m653,60l653,4e" filled="false" stroked="true" strokeweight=".371318pt" strokecolor="#000000">
                <v:path arrowok="t"/>
              </v:shape>
            </v:group>
            <v:group style="position:absolute;left:684;top:690;width:484;height:6961" coordorigin="684,690" coordsize="484,6961">
              <v:shape style="position:absolute;left:684;top:690;width:484;height:6961" coordorigin="684,690" coordsize="484,6961" path="m874,690l887,697,795,704,805,711,856,718,824,725,883,731,854,738,712,745,878,752,833,759,828,766,858,773,823,780,789,787,789,794,962,801,817,808,983,815,818,822,784,829,849,836,832,843,880,850,873,857,810,864,855,871,915,878,902,885,839,892,812,899,779,906,887,913,981,920,967,927,915,934,872,941,872,947,845,954,892,961,709,968,773,975,882,982,874,989,802,996,875,1003,839,1010,820,1017,920,1024,850,1031,787,1038,807,1045,805,1052,783,1059,874,1066,755,1073,957,1080,919,1087,883,1094,866,1101,919,1108,848,1115,936,1122,885,1129,831,1136,873,1143,848,1150,858,1157,816,1164,822,1170,848,1177,840,1184,863,1191,934,1198,838,1205,954,1212,931,1219,972,1226,973,1233,961,1240,824,1247,781,1254,803,1261,814,1268,809,1275,931,1282,900,1289,835,1296,807,1303,913,1310,916,1317,958,1324,893,1331,928,1338,930,1345,946,1352,888,1359,739,1366,802,1373,837,1379,799,1386,718,1393,908,1400,1006,1407,921,1414,822,1421,905,1428,790,1435,882,1442,786,1449,774,1456,908,1463,760,1470,863,1477,861,1484,840,1491,858,1498,771,1505,868,1512,920,1519,900,1526,771,1533,824,1540,882,1547,845,1554,861,1561,714,1568,766,1575,906,1582,856,1588,733,1596,773,1602,901,1609,771,1616,815,1623,870,1630,839,1637,900,1644,863,1651,852,1658,862,1665,891,1672,872,1679,836,1686,913,1693,795,1700,835,1707,869,1714,947,1721,738,1728,885,1735,840,1742,791,1749,928,1756,885,1763,810,1770,816,1777,817,1784,761,1791,918,1798,980,1805,789,1811,890,1819,787,1825,950,1832,914,1839,883,1846,850,1853,827,1860,941,1867,979,1874,802,1881,906,1888,851,1895,731,1902,833,1909,791,1916,878,1923,901,1930,763,1937,821,1944,860,1951,762,1958,882,1965,792,1972,802,1979,895,1986,805,1993,944,2000,869,2007,905,2014,810,2021,925,2028,904,2034,907,2041,803,2048,868,2055,957,2062,898,2069,876,2076,817,2083,941,2090,890,2097,756,2104,817,2111,964,2118,936,2125,863,2132,814,2139,799,2146,792,2153,874,2160,979,2167,939,2174,844,2181,852,2188,816,2195,872,2202,851,2209,788,2216,860,2223,852,2230,730,2237,951,2244,808,2251,1022,2257,966,2264,988,2271,829,2278,794,2285,780,2292,853,2299,850,2306,749,2313,857,2320,791,2327,856,2334,986,2341,773,2348,844,2355,1167,2362,870,2369,910,2376,864,2383,740,2390,820,2397,842,2404,926,2411,872,2418,894,2425,849,2432,881,2439,855,2446,825,2453,890,2460,853,2466,807,2473,797,2480,998,2487,933,2494,873,2501,902,2508,871,2515,829,2522,917,2529,837,2536,1026,2543,951,2550,796,2557,746,2564,829,2571,889,2578,834,2585,876,2592,866,2599,802,2606,819,2613,858,2620,869,2627,882,2634,835,2641,880,2648,847,2655,776,2662,951,2669,876,2676,908,2682,936,2689,791,2696,800,2703,884,2710,851,2717,848,2724,817,2731,885,2738,906,2745,943,2752,857,2759,713,2766,861,2773,929,2780,955,2787,907,2794,856,2801,834,2808,746,2815,829,2822,918,2829,858,2836,847,2843,841,2850,860,2857,947,2864,893,2871,929,2878,818,2885,768,2892,836,2899,776,2905,922,2912,863,2919,733,2926,894,2933,884,2940,835,2947,811,2954,924,2961,899,2968,970,2975,846,2982,911,2989,831,2996,938,3003,900,3010,795,3017,846,3024,743,3031,842,3038,806,3045,867,3052,823,3059,783,3066,878,3073,917,3080,778,3087,760,3094,827,3101,852,3108,785,3114,856,3121,848,3128,810,3135,929,3142,840,3149,884,3156,855,3163,928,3170,965,3177,871,3184,1014,3191,788,3198,869,3205,918,3212,921,3219,829,3226,791,3233,833,3240,814,3247,873,3254,835,3261,859,3268,977,3275,764,3282,825,3289,791,3296,837,3303,813,3310,798,3317,862,3323,947,3331,925,3337,809,3344,841,3351,876,3358,811,3365,794,3372,855,3379,851,3386,822,3393,810,3400,776,3407,798,3414,833,3421,797,3428,971,3435,943,3442,747,3449,910,3456,858,3463,858,3470,862,3477,749,3484,881,3491,839,3498,752,3505,999,3512,962,3519,746,3526,918,3533,754,3540,837,3546,929,3554,839,3560,889,3567,852,3574,839,3581,870,3588,749,3595,880,3602,764,3609,800,3616,804,3623,976,3630,858,3637,850,3644,991,3651,832,3658,861,3665,908,3672,864,3679,779,3686,906,3693,805,3700,838,3707,806,3714,1020,3721,810,3728,957,3735,906,3742,949,3749,908,3756,848,3763,773,3769,869,3776,943,3783,793,3790,801,3797,818,3804,728,3811,747,3818,743,3825,829,3832,831,3839,704,3846,859,3853,890,3860,778,3867,923,3874,885,3881,890,3888,861,3895,808,3902,782,3909,828,3916,820,3923,894,3930,838,3937,850,3944,841,3951,864,3958,854,3965,781,3972,875,3978,729,3986,867,3992,799,3999,959,4006,918,4013,950,4020,849,4027,933,4034,854,4041,761,4048,818,4055,768,4062,922,4069,787,4076,822,4083,916,4090,987,4097,732,4104,816,4111,989,4118,1030,4125,725,4132,881,4139,872,4146,786,4153,885,4160,953,4167,835,4174,873,4181,771,4188,825,4195,956,4201,837,4208,818,4215,836,4222,757,4229,851,4236,818,4243,887,4250,909,4257,807,4264,948,4271,804,4278,826,4285,807,4292,863,4299,772,4306,892,4313,812,4320,762,4327,858,4334,904,4341,847,4348,827,4355,944,4362,965,4369,856,4376,894,4383,775,4390,798,4397,840,4404,790,4411,890,4418,955,4424,927,4431,757,4438,879,4445,792,4452,831,4459,1129,4466,816,4473,844,4480,969,4487,817,4494,868,4501,949,4508,880,4515,874,4522,831,4529,911,4536,792,4543,845,4550,819,4557,945,4564,858,4571,856,4578,830,4585,802,4592,815,4599,883,4606,811,4613,906,4620,854,4627,900,4633,824,4640,812,4647,816,4654,820,4661,796,4668,900,4675,795,4682,809,4689,1030,4696,855,4703,864,4710,887,4717,767,4724,753,4731,899,4738,869,4745,830,4752,803,4759,870,4766,806,4773,889,4780,818,4787,911,4794,896,4801,929,4808,758,4815,873,4822,829,4829,955,4836,833,4843,992,4849,879,4856,801,4863,778,4870,870,4877,850,4884,902,4891,865,4898,848,4905,945,4912,760,4919,865,4926,952,4933,810,4940,801,4947,907,4954,841,4961,820,4968,918,4975,883,4982,746,4989,806,4996,781,5003,781,5010,812,5017,878,5024,859,5031,827,5038,857,5045,1010,5052,892,5059,785,5066,778,5072,695,5079,861,5086,894,5093,854,5100,783,5107,793,5114,720,5121,917,5128,767,5135,882,5142,924,5149,824,5156,899,5163,908,5170,890,5177,858,5184,830,5191,830,5198,825,5205,896,5212,903,5219,832,5226,844,5233,842,5240,884,5247,895,5254,841,5261,822,5268,863,5275,975,5281,864,5289,934,5295,848,5302,779,5309,824,5316,854,5323,1019,5330,856,5337,842,5344,902,5351,822,5358,875,5365,969,5372,696,5379,834,5386,865,5393,879,5400,817,5407,934,5414,848,5421,972,5428,882,5435,841,5442,859,5449,806,5456,873,5463,787,5470,887,5477,868,5484,875,5490,837,5498,781,5504,879,5511,799,5518,902,5525,836,5532,776,5539,901,5546,853,5553,942,5560,898,5567,936,5574,902,5581,759,5588,740,5595,909,5602,890,5609,928,5616,873,5623,739,5630,811,5637,941,5644,918,5651,881,5658,785,5665,1006,5672,893,5679,947,5686,878,5693,921,5700,840,5707,861,5713,858,5721,867,5727,903,5734,869,5741,899,5748,883,5755,931,5762,875,5769,842,5776,850,5783,843,5790,878,5797,839,5804,938,5811,942,5818,830,5825,873,5832,781,5839,816,5846,754,5853,868,5860,846,5867,920,5874,878,5881,917,5888,798,5895,843,5902,1015,5909,921,5916,889,5923,997,5930,754,5936,883,5943,932,5950,734,5957,850,5964,997,5971,806,5978,812,5985,879,5992,907,5999,919,6006,941,6013,819,6020,845,6027,781,6034,755,6041,815,6048,1034,6055,1021,6062,735,6069,829,6076,814,6083,850,6090,917,6097,813,6104,848,6111,856,6118,843,6125,739,6132,794,6139,898,6146,802,6153,691,6159,832,6166,839,6173,886,6180,867,6187,883,6194,856,6201,793,6208,836,6215,742,6222,869,6229,895,6236,810,6243,847,6250,903,6257,863,6264,881,6271,753,6278,788,6285,904,6292,918,6299,902,6306,874,6313,855,6320,928,6327,884,6334,769,6341,745,6348,813,6355,808,6362,897,6368,940,6375,779,6382,724,6389,815,6396,824,6403,876,6410,774,6417,861,6424,937,6431,839,6438,896,6445,855,6452,876,6459,865,6466,861,6473,841,6480,877,6487,825,6494,896,6501,910,6508,792,6515,871,6522,961,6529,853,6536,858,6543,928,6550,845,6557,877,6564,926,6571,785,6578,1016,6584,915,6591,691,6598,763,6605,808,6612,849,6619,817,6626,739,6633,832,6640,884,6647,885,6654,792,6661,985,6668,824,6675,881,6682,911,6689,848,6696,835,6703,861,6710,828,6717,785,6724,830,6731,885,6738,956,6745,901,6752,974,6759,912,6766,845,6773,920,6780,791,6787,847,6794,859,6801,800,6807,927,6814,892,6821,803,6828,900,6835,833,6842,834,6849,823,6856,962,6863,764,6870,977,6877,939,6884,901,6891,892,6898,845,6905,914,6912,967,6919,866,6926,849,6933,815,6940,769,6947,902,6954,796,6961,832,6968,867,6975,785,6982,936,6989,856,6996,802,7003,838,7010,765,7016,924,7023,869,7030,950,7037,812,7044,895,7051,893,7058,784,7065,890,7072,826,7079,800,7086,841,7093,724,7100,834,7107,811,7114,832,7121,808,7128,861,7135,849,7142,898,7149,811,7156,813,7163,782,7170,908,7177,895,7184,888,7191,753,7198,827,7205,956,7212,821,7219,857,7225,684,7233,944,7239,879,7246,840,7253,880,7260,851,7267,856,7274,704,7281,845,7288,843,7295,1003,7302,771,7309,753,7316,767,7323,1038,7330,932,7337,964,7344,807,7351,960,7358,1029,7365,870,7372,900,7379,743,7386,874,7393,821,7400,868,7407,825,7414,840,7421,914,7428,880,7435,935,7442,835,7448,882,7456,922,7462,770,7469,832,7476,839,7483,806,7490,886,7497,829,7504,899,7511,738,7518,941,7525,895,7532,835,7539,933,7546,876,7553,855,7560,754,7567,828,7574,943,7581,853,7588,873,7595,894,7602,770,7609,784,7616,906,7623,821,7630,959,7637,860,7644,884,7651e" filled="false" stroked="true" strokeweight=".371318pt" strokecolor="#0080ff">
                <v:path arrowok="t"/>
              </v:shape>
            </v:group>
            <v:group style="position:absolute;left:687;top:690;width:412;height:6961" coordorigin="687,690" coordsize="412,6961">
              <v:shape style="position:absolute;left:687;top:690;width:412;height:6961" coordorigin="687,690" coordsize="412,6961" path="m805,690l876,697,756,704,861,711,1044,718,837,725,818,731,928,738,778,745,788,752,947,759,883,766,827,773,828,780,807,787,914,794,872,801,796,808,957,815,867,822,958,829,877,836,819,843,853,850,835,857,1026,864,964,871,963,878,831,885,873,892,776,899,725,906,721,913,883,920,817,927,857,934,796,941,904,947,861,954,703,961,794,968,824,975,954,982,839,989,944,996,852,1003,869,1010,789,1017,726,1024,951,1031,859,1038,831,1045,827,1052,784,1059,782,1066,830,1073,812,1080,811,1087,829,1094,946,1101,790,1108,946,1115,821,1122,977,1129,741,1136,834,1143,820,1150,815,1157,850,1164,946,1170,921,1177,927,1184,841,1191,990,1198,927,1205,867,1212,761,1219,916,1226,812,1233,822,1240,912,1247,747,1254,901,1261,804,1268,720,1275,827,1282,770,1289,824,1296,873,1303,721,1310,849,1317,824,1324,877,1331,834,1338,797,1345,919,1352,872,1359,804,1366,832,1373,780,1379,904,1386,824,1393,779,1400,874,1407,928,1414,909,1421,735,1428,804,1435,896,1442,911,1449,856,1456,880,1463,876,1470,905,1477,985,1484,933,1491,779,1498,693,1505,904,1512,856,1519,934,1526,809,1533,833,1540,858,1547,774,1554,770,1561,860,1568,917,1575,760,1582,815,1588,765,1596,870,1602,854,1609,850,1616,912,1623,962,1630,812,1637,895,1644,860,1651,830,1658,926,1665,879,1672,876,1679,859,1686,855,1693,968,1700,884,1707,807,1714,822,1721,742,1728,830,1735,815,1742,853,1749,855,1756,985,1763,925,1770,785,1777,890,1784,909,1791,953,1798,840,1805,933,1811,825,1819,800,1825,864,1832,917,1839,700,1846,808,1853,925,1860,904,1867,864,1874,919,1881,838,1888,808,1895,777,1902,819,1909,940,1916,837,1923,874,1930,734,1937,898,1944,884,1951,853,1958,825,1965,985,1972,898,1979,854,1986,958,1993,920,2000,994,2007,870,2014,801,2021,903,2028,925,2034,790,2041,811,2048,949,2055,962,2062,932,2069,951,2076,821,2083,917,2090,781,2097,838,2104,971,2111,878,2118,907,2125,823,2132,938,2139,1053,2146,700,2153,916,2160,926,2167,872,2174,794,2181,780,2188,934,2195,859,2202,875,2209,749,2216,847,2223,860,2230,870,2237,795,2244,797,2251,916,2257,833,2264,884,2271,827,2278,763,2285,989,2292,796,2299,795,2306,783,2313,832,2320,811,2327,801,2334,849,2341,829,2348,781,2355,940,2362,821,2369,815,2376,951,2383,786,2390,742,2397,864,2404,844,2411,770,2418,822,2425,939,2432,787,2439,771,2446,878,2453,771,2460,842,2466,781,2473,891,2480,884,2487,814,2494,911,2501,815,2508,732,2515,864,2522,803,2529,734,2536,744,2543,896,2550,810,2557,954,2564,853,2571,935,2578,894,2585,820,2592,910,2599,892,2606,835,2613,864,2620,832,2627,892,2634,836,2641,784,2648,866,2655,846,2662,737,2669,928,2676,925,2682,804,2689,854,2696,864,2703,864,2710,925,2717,816,2724,821,2731,813,2738,781,2745,866,2752,859,2759,842,2766,834,2773,828,2780,769,2787,830,2794,839,2801,902,2808,836,2815,834,2822,1005,2829,857,2836,972,2843,964,2850,838,2857,777,2864,772,2871,762,2878,825,2885,774,2892,772,2899,777,2905,858,2912,817,2919,886,2926,828,2933,859,2940,855,2947,927,2954,876,2961,899,2968,793,2975,923,2982,840,2989,753,2996,950,3003,865,3010,893,3017,905,3024,840,3031,863,3038,867,3045,896,3052,944,3059,832,3066,904,3073,885,3080,869,3087,870,3094,831,3101,918,3108,865,3114,825,3121,837,3128,801,3135,779,3142,901,3149,742,3156,874,3163,998,3170,862,3177,775,3184,843,3191,753,3198,824,3205,847,3212,928,3219,857,3226,897,3233,774,3240,894,3247,848,3254,817,3261,932,3268,891,3275,847,3282,964,3289,855,3296,848,3303,886,3310,751,3317,735,3323,874,3331,889,3337,893,3344,873,3351,924,3358,823,3365,845,3372,809,3379,808,3386,821,3393,768,3400,809,3407,814,3414,816,3421,827,3428,893,3435,794,3442,942,3449,790,3456,979,3463,816,3470,953,3477,834,3484,887,3491,788,3498,811,3505,768,3512,932,3519,850,3526,757,3533,700,3540,833,3546,960,3554,898,3560,832,3567,813,3574,768,3581,785,3588,899,3595,882,3602,844,3609,758,3616,704,3623,895,3630,887,3637,864,3644,980,3651,828,3658,823,3665,824,3672,919,3679,870,3686,841,3693,904,3700,943,3707,771,3714,928,3721,954,3728,855,3735,881,3742,895,3749,837,3756,997,3763,993,3769,939,3776,935,3783,821,3790,903,3797,817,3804,843,3811,853,3818,837,3825,799,3832,868,3839,909,3846,902,3853,857,3860,842,3867,788,3874,920,3881,825,3888,890,3895,928,3902,907,3909,870,3916,873,3923,742,3930,781,3937,822,3944,816,3951,889,3958,778,3965,838,3972,778,3978,773,3986,838,3992,908,3999,827,4006,955,4013,924,4020,893,4027,782,4034,910,4041,913,4048,802,4055,860,4062,951,4069,921,4076,866,4083,831,4090,850,4097,826,4104,855,4111,812,4118,739,4125,733,4132,825,4139,879,4146,914,4153,870,4160,884,4167,824,4174,856,4181,901,4188,806,4195,767,4201,874,4208,736,4215,879,4222,765,4229,880,4236,893,4243,901,4250,812,4257,933,4264,1064,4271,805,4278,944,4285,770,4292,860,4299,856,4306,892,4313,879,4320,894,4327,816,4334,873,4341,872,4348,902,4355,887,4362,848,4369,891,4376,813,4383,916,4390,1032,4397,803,4404,799,4411,807,4418,854,4424,965,4431,883,4438,900,4445,900,4452,870,4459,842,4466,842,4473,1002,4480,798,4487,788,4494,989,4501,961,4508,834,4515,798,4522,831,4529,887,4536,786,4543,826,4550,752,4557,872,4564,956,4571,821,4578,845,4585,843,4592,757,4599,923,4606,879,4613,908,4620,747,4627,801,4633,834,4640,742,4647,872,4654,898,4661,765,4668,1020,4675,797,4682,934,4689,746,4696,911,4703,795,4710,782,4717,907,4724,870,4731,929,4738,875,4745,981,4752,797,4759,938,4766,939,4773,1000,4780,915,4787,826,4794,862,4801,810,4808,880,4815,947,4822,913,4829,886,4836,861,4843,861,4849,930,4856,839,4863,873,4870,919,4877,870,4884,833,4891,986,4898,927,4905,865,4912,921,4919,773,4926,948,4933,770,4940,826,4947,821,4954,847,4961,795,4968,869,4975,916,4982,843,4989,953,4996,963,5003,867,5010,885,5017,860,5024,730,5031,922,5038,858,5045,861,5052,826,5059,908,5066,822,5072,858,5079,876,5086,821,5093,788,5100,785,5107,814,5114,815,5121,902,5128,866,5135,885,5142,958,5149,940,5156,808,5163,830,5170,779,5177,823,5184,841,5191,791,5198,863,5205,811,5212,867,5219,891,5226,872,5233,896,5240,797,5247,834,5254,830,5261,945,5268,1001,5275,1002,5281,763,5289,996,5295,793,5302,889,5309,801,5316,880,5323,835,5330,837,5337,825,5344,810,5351,986,5358,804,5365,790,5372,861,5379,737,5386,841,5393,875,5400,920,5407,928,5414,898,5421,871,5428,733,5435,742,5442,962,5449,749,5456,725,5463,842,5470,851,5477,815,5484,770,5490,764,5498,890,5504,770,5511,879,5518,836,5525,856,5532,814,5539,833,5546,1009,5553,918,5560,919,5567,891,5574,823,5581,922,5588,945,5595,834,5602,1005,5609,1001,5616,889,5623,813,5630,885,5637,846,5644,947,5651,891,5658,752,5665,927,5672,920,5679,1015,5686,880,5693,888,5700,711,5707,921,5713,911,5721,855,5727,899,5734,778,5741,920,5748,884,5755,846,5762,878,5769,849,5776,774,5783,925,5790,868,5797,880,5804,739,5811,887,5818,912,5825,1029,5832,877,5839,806,5846,788,5853,814,5860,866,5867,790,5874,925,5881,823,5888,874,5895,1086,5902,914,5909,842,5916,882,5923,901,5930,811,5936,890,5943,882,5950,750,5957,800,5964,807,5971,791,5978,911,5985,772,5992,949,5999,894,6006,857,6013,783,6020,888,6027,884,6034,850,6041,806,6048,782,6055,800,6062,988,6069,1055,6076,856,6083,754,6090,771,6097,779,6104,957,6111,756,6118,921,6125,819,6132,893,6139,913,6146,806,6153,824,6159,742,6166,892,6173,778,6180,803,6187,857,6194,816,6201,959,6208,765,6215,828,6222,1006,6229,904,6236,806,6243,807,6250,1002,6257,868,6264,895,6271,920,6278,930,6285,911,6292,759,6299,901,6306,781,6313,804,6320,988,6327,895,6334,717,6341,765,6348,852,6355,763,6362,943,6368,778,6375,881,6382,853,6389,844,6396,900,6403,948,6410,844,6417,732,6424,812,6431,687,6438,743,6445,861,6452,856,6459,763,6466,868,6473,850,6480,804,6487,773,6494,797,6501,798,6508,802,6515,779,6522,888,6529,927,6536,891,6543,763,6550,866,6557,1040,6564,858,6571,940,6578,1098,6584,802,6591,857,6598,711,6605,819,6612,939,6619,774,6626,850,6633,724,6640,831,6647,963,6654,827,6661,917,6668,899,6675,762,6682,935,6689,850,6696,765,6703,831,6710,844,6717,833,6724,815,6731,764,6738,849,6745,925,6752,704,6759,879,6766,884,6773,873,6780,950,6787,817,6794,884,6801,881,6807,959,6814,842,6821,861,6828,794,6835,896,6842,795,6849,923,6856,967,6863,791,6870,865,6877,817,6884,795,6891,841,6898,772,6905,840,6912,787,6919,814,6926,877,6933,860,6940,737,6947,846,6954,796,6961,862,6968,897,6975,925,6982,784,6989,825,6996,821,7003,789,7010,744,7016,775,7023,885,7030,772,7037,916,7044,794,7051,848,7058,860,7065,761,7072,777,7079,899,7086,959,7093,805,7100,945,7107,822,7114,813,7121,884,7128,733,7135,751,7142,971,7149,945,7156,848,7163,853,7170,831,7177,908,7184,823,7191,886,7198,872,7205,885,7212,882,7219,1010,7225,883,7233,864,7239,871,7246,958,7253,737,7260,824,7267,833,7274,932,7281,850,7288,847,7295,844,7302,923,7309,970,7316,939,7323,864,7330,872,7337,888,7344,936,7351,932,7358,894,7365,770,7372,861,7379,828,7386,915,7393,940,7400,780,7407,831,7414,855,7421,837,7428,871,7435,842,7442,887,7448,775,7456,819,7462,919,7469,822,7476,954,7483,860,7490,806,7497,914,7504,863,7511,796,7518,762,7525,937,7532,888,7539,879,7546,798,7553,893,7560,969,7567,789,7574,871,7581,916,7588,802,7595,819,7602,816,7609,789,7616,890,7623,880,7630,841,7637,911,7644,833,7651e" filled="false" stroked="true" strokeweight=".371318pt" strokecolor="#ff00ff">
                <v:path arrowok="t"/>
              </v:shape>
            </v:group>
            <v:group style="position:absolute;left:666;top:690;width:446;height:6961" coordorigin="666,690" coordsize="446,6961">
              <v:shape style="position:absolute;left:666;top:690;width:446;height:6961" coordorigin="666,690" coordsize="446,6961" path="m812,690l880,697,771,704,843,711,874,718,799,725,827,731,953,738,903,745,954,752,837,759,867,766,859,773,996,780,740,787,746,794,945,801,790,808,939,815,875,822,787,829,864,836,844,843,854,850,749,857,851,864,769,871,756,878,793,885,960,892,889,899,877,906,839,913,881,920,946,927,812,934,837,941,845,947,927,954,913,961,800,968,971,975,758,982,818,989,836,996,851,1003,806,1010,881,1017,819,1024,834,1031,840,1038,747,1045,764,1052,877,1059,771,1066,838,1073,822,1080,861,1087,890,1094,900,1101,935,1108,925,1115,930,1122,887,1129,799,1136,761,1143,782,1150,818,1157,825,1164,893,1170,911,1177,783,1184,862,1191,828,1198,906,1205,836,1212,782,1219,973,1226,846,1233,970,1240,798,1247,845,1254,826,1261,869,1268,879,1275,768,1282,710,1289,775,1296,1066,1303,937,1310,895,1317,825,1324,804,1331,845,1338,864,1345,866,1352,815,1359,821,1366,795,1373,943,1379,872,1386,921,1393,829,1400,858,1407,838,1414,819,1421,966,1428,750,1435,853,1442,826,1449,757,1456,957,1463,744,1470,748,1477,861,1484,840,1491,894,1498,926,1505,976,1512,933,1519,811,1526,705,1533,965,1540,851,1547,801,1554,813,1561,901,1568,845,1575,899,1582,803,1588,852,1596,798,1602,826,1609,807,1616,980,1623,911,1630,824,1637,841,1644,872,1651,902,1658,767,1665,880,1672,792,1679,866,1686,985,1693,868,1700,943,1707,853,1714,875,1721,786,1728,896,1735,850,1742,947,1749,820,1756,837,1763,814,1770,789,1777,871,1784,913,1791,837,1798,851,1805,774,1811,1029,1819,759,1825,889,1832,940,1839,922,1846,840,1853,805,1860,819,1867,740,1874,773,1881,960,1888,731,1895,738,1902,909,1909,821,1916,787,1923,893,1930,775,1937,887,1944,901,1951,938,1958,762,1965,784,1972,801,1979,946,1986,830,1993,883,2000,774,2007,876,2014,769,2021,843,2028,735,2034,826,2041,803,2048,881,2055,925,2062,790,2069,801,2076,818,2083,878,2090,942,2097,808,2104,842,2111,825,2118,874,2125,835,2132,922,2139,871,2146,884,2153,755,2160,854,2167,786,2174,814,2181,783,2188,819,2195,974,2202,885,2209,900,2216,831,2223,938,2230,949,2237,912,2244,934,2251,755,2257,903,2264,831,2271,879,2278,860,2285,905,2292,835,2299,818,2306,831,2313,843,2320,881,2327,941,2334,915,2341,850,2348,890,2355,903,2362,874,2369,846,2376,925,2383,785,2390,871,2397,897,2404,906,2411,863,2418,877,2425,950,2432,779,2439,885,2446,733,2453,770,2460,897,2466,851,2473,871,2480,765,2487,938,2494,698,2501,914,2508,945,2515,774,2522,799,2529,745,2536,827,2543,956,2550,897,2557,847,2564,844,2571,809,2578,935,2585,888,2592,792,2599,907,2606,813,2613,841,2620,873,2627,814,2634,788,2641,825,2648,839,2655,790,2662,737,2669,857,2676,846,2682,903,2689,837,2696,820,2703,937,2710,774,2717,778,2724,895,2731,797,2738,822,2745,935,2752,947,2759,787,2766,770,2773,823,2780,813,2787,952,2794,850,2801,875,2808,887,2815,872,2822,796,2829,901,2836,762,2843,782,2850,769,2857,876,2864,874,2871,782,2878,916,2885,824,2892,765,2899,823,2905,837,2912,717,2919,848,2926,825,2933,808,2940,815,2947,798,2954,843,2961,925,2968,742,2975,877,2982,841,2989,780,2996,876,3003,938,3010,830,3017,959,3024,965,3031,752,3038,872,3045,854,3052,805,3059,872,3066,742,3073,878,3080,834,3087,724,3094,839,3101,885,3108,890,3114,819,3121,885,3128,811,3135,802,3142,859,3149,830,3156,878,3163,869,3170,856,3177,845,3184,769,3191,922,3198,888,3205,824,3212,817,3219,864,3226,920,3233,751,3240,838,3247,717,3254,893,3261,864,3268,856,3275,816,3282,876,3289,949,3296,757,3303,846,3310,777,3317,840,3323,763,3331,897,3337,988,3344,798,3351,916,3358,829,3365,751,3372,814,3379,810,3386,816,3393,875,3400,966,3407,819,3414,912,3421,824,3428,915,3435,829,3442,801,3449,842,3456,896,3463,841,3470,769,3477,873,3484,775,3491,812,3498,834,3505,831,3512,854,3519,815,3526,721,3533,849,3540,771,3546,934,3554,791,3560,819,3567,751,3574,912,3581,727,3588,848,3595,870,3602,714,3609,843,3616,795,3623,796,3630,759,3637,858,3644,832,3651,830,3658,815,3665,812,3672,767,3679,903,3686,842,3693,805,3700,818,3707,853,3714,916,3721,866,3728,852,3735,825,3742,883,3749,849,3756,969,3763,859,3769,838,3776,852,3783,814,3790,786,3797,874,3804,1007,3811,962,3818,775,3825,776,3832,828,3839,797,3846,766,3853,835,3860,790,3867,902,3874,767,3881,995,3888,732,3895,777,3902,945,3909,804,3916,911,3923,930,3930,812,3937,862,3944,816,3951,814,3958,858,3965,813,3972,982,3978,784,3986,879,3992,873,3999,945,4006,811,4013,822,4020,847,4027,846,4034,830,4041,824,4048,874,4055,821,4062,803,4069,849,4076,762,4083,781,4090,803,4097,775,4104,857,4111,776,4118,717,4125,722,4132,803,4139,896,4146,878,4153,753,4160,924,4167,887,4174,877,4181,765,4188,923,4195,867,4201,800,4208,891,4215,817,4222,819,4229,960,4236,909,4243,926,4250,841,4257,843,4264,844,4271,933,4278,954,4285,892,4292,784,4299,1020,4306,762,4313,819,4320,851,4327,816,4334,835,4341,771,4348,878,4355,837,4362,829,4369,908,4376,927,4383,1087,4390,729,4397,1112,4404,944,4411,895,4418,818,4424,831,4431,825,4438,850,4445,666,4452,1032,4459,868,4466,903,4473,899,4480,741,4487,841,4494,850,4501,829,4508,833,4515,806,4522,917,4529,792,4536,811,4543,898,4550,940,4557,848,4564,973,4571,896,4578,744,4585,950,4592,815,4599,898,4606,708,4613,814,4620,870,4627,913,4633,915,4640,958,4647,831,4654,813,4661,910,4668,799,4675,757,4682,907,4689,911,4696,815,4703,900,4710,893,4717,720,4724,898,4731,903,4738,872,4745,857,4752,888,4759,886,4766,735,4773,796,4780,893,4787,754,4794,842,4801,836,4808,978,4815,884,4822,821,4829,805,4836,844,4843,781,4849,832,4856,1013,4863,911,4870,743,4877,943,4884,906,4891,917,4898,821,4905,879,4912,855,4919,902,4926,868,4933,932,4940,881,4947,880,4954,762,4961,981,4968,892,4975,772,4982,943,4989,868,4996,809,5003,863,5010,834,5017,939,5024,804,5031,940,5038,771,5045,887,5052,888,5059,801,5066,838,5072,856,5079,929,5086,849,5093,926,5100,979,5107,745,5114,959,5121,858,5128,827,5135,875,5142,841,5149,764,5156,833,5163,869,5170,744,5177,903,5184,778,5191,973,5198,700,5205,784,5212,957,5219,805,5226,848,5233,942,5240,885,5247,866,5254,798,5261,889,5268,809,5275,878,5281,777,5289,826,5295,819,5302,834,5309,816,5316,927,5323,936,5330,904,5337,856,5344,792,5351,910,5358,927,5365,847,5372,806,5379,975,5386,753,5393,880,5400,848,5407,901,5414,810,5421,820,5428,863,5435,792,5442,835,5449,922,5456,965,5463,939,5470,803,5477,1044,5484,838,5490,841,5498,813,5504,816,5511,837,5518,907,5525,1079,5532,856,5539,881,5546,739,5553,825,5560,887,5567,931,5574,712,5581,1029,5588,774,5595,789,5602,799,5609,739,5616,756,5623,727,5630,848,5637,968,5644,722,5651,813,5658,763,5665,767,5672,838,5679,783,5686,945,5693,791,5700,832,5707,833,5713,843,5721,877,5727,798,5734,830,5741,727,5748,968,5755,852,5762,915,5769,984,5776,991,5783,804,5790,832,5797,755,5804,971,5811,958,5818,812,5825,729,5832,832,5839,800,5846,795,5853,801,5860,768,5867,862,5874,839,5881,938,5888,859,5895,800,5902,786,5909,894,5916,735,5923,845,5930,983,5936,824,5943,850,5950,893,5957,845,5964,864,5971,852,5978,881,5985,854,5992,792,5999,980,6006,850,6013,811,6020,816,6027,881,6034,810,6041,743,6048,836,6055,827,6062,796,6069,852,6076,897,6083,883,6090,897,6097,878,6104,819,6111,881,6118,808,6125,852,6132,878,6139,840,6146,874,6153,951,6159,743,6166,851,6173,731,6180,882,6187,876,6194,752,6201,920,6208,781,6215,749,6222,774,6229,833,6236,900,6243,811,6250,850,6257,779,6264,781,6271,869,6278,844,6285,828,6292,819,6299,806,6306,846,6313,792,6320,777,6327,827,6334,788,6341,959,6348,817,6355,815,6362,855,6368,958,6375,812,6382,743,6389,831,6396,829,6403,772,6410,818,6417,741,6424,918,6431,920,6438,913,6445,871,6452,790,6459,725,6466,841,6473,771,6480,771,6487,751,6494,768,6501,819,6508,898,6515,914,6522,779,6529,809,6536,852,6543,763,6550,854,6557,861,6564,874,6571,843,6578,862,6584,913,6591,783,6598,891,6605,980,6612,840,6619,816,6626,841,6633,909,6640,1044,6647,841,6654,815,6661,853,6668,811,6675,941,6682,931,6689,781,6696,822,6703,1030,6710,879,6717,716,6724,719,6731,850,6738,784,6745,890,6752,814,6759,825,6766,932,6773,980,6780,718,6787,749,6794,783,6801,938,6807,814,6814,867,6821,860,6828,836,6835,802,6842,943,6849,856,6856,852,6863,861,6870,885,6877,870,6884,783,6891,869,6898,796,6905,830,6912,865,6919,805,6926,838,6933,835,6940,781,6947,927,6954,929,6961,798,6968,852,6975,817,6982,879,6989,934,6996,846,7003,940,7010,805,7016,888,7023,882,7030,926,7037,856,7044,955,7051,764,7058,816,7065,855,7072,800,7079,792,7086,791,7093,904,7100,880,7107,1015,7114,791,7121,897,7128,849,7135,866,7142,743,7149,830,7156,827,7163,895,7170,807,7177,886,7184,830,7191,789,7198,810,7205,837,7212,771,7219,930,7225,784,7233,894,7239,789,7246,800,7253,916,7260,966,7267,951,7274,822,7281,773,7288,833,7295,855,7302,828,7309,822,7316,937,7323,760,7330,912,7337,838,7344,875,7351,813,7358,853,7365,770,7372,902,7379,983,7386,802,7393,911,7400,897,7407,898,7414,773,7421,919,7428,883,7435,922,7442,913,7448,777,7456,956,7462,963,7469,818,7476,819,7483,888,7490,1005,7497,872,7504,886,7511,926,7518,819,7525,795,7532,754,7539,872,7546,823,7553,818,7560,930,7567,857,7574,782,7581,871,7588,798,7595,839,7602,985,7609,792,7616,790,7623,880,7630,876,7637,835,7644,947,7651e" filled="false" stroked="true" strokeweight=".371318pt" strokecolor="#006400">
                <v:path arrowok="t"/>
              </v:shape>
            </v:group>
            <v:group style="position:absolute;left:631;top:202;width:572;height:7936" coordorigin="631,202" coordsize="572,7936">
              <v:shape style="position:absolute;left:631;top:202;width:572;height:7936" coordorigin="631,202" coordsize="572,7936" path="m631,202l631,8138,1203,8138,1203,202,631,202xe" filled="false" stroked="true" strokeweight=".371318pt" strokecolor="#000000">
                <v:path arrowok="t"/>
              </v:shape>
            </v:group>
            <v:group style="position:absolute;left:792;top:4;width:2;height:57" coordorigin="792,4" coordsize="2,57">
              <v:shape style="position:absolute;left:792;top:4;width:2;height:57" coordorigin="792,4" coordsize="0,57" path="m792,60l792,4e" filled="false" stroked="true" strokeweight=".371318pt" strokecolor="#000000">
                <v:path arrowok="t"/>
              </v:shape>
            </v:group>
            <v:group style="position:absolute;left:930;top:4;width:2;height:57" coordorigin="930,4" coordsize="2,57">
              <v:shape style="position:absolute;left:930;top:4;width:2;height:57" coordorigin="930,4" coordsize="0,57" path="m930,60l930,4e" filled="false" stroked="true" strokeweight=".371318pt" strokecolor="#000000">
                <v:path arrowok="t"/>
              </v:shape>
            </v:group>
            <v:group style="position:absolute;left:1069;top:4;width:2;height:57" coordorigin="1069,4" coordsize="2,57">
              <v:shape style="position:absolute;left:1069;top:4;width:2;height:57" coordorigin="1069,4" coordsize="0,57" path="m1069,60l1069,4e" filled="false" stroked="true" strokeweight=".371318pt" strokecolor="#000000">
                <v:path arrowok="t"/>
              </v:shape>
            </v:group>
            <v:group style="position:absolute;left:631;top:60;width:572;height:143" coordorigin="631,60" coordsize="572,143">
              <v:shape style="position:absolute;left:631;top:60;width:572;height:143" coordorigin="631,60" coordsize="572,143" path="m631,60l631,202,1203,202,1203,60,631,60xe" filled="true" fillcolor="#87ceeb" stroked="false">
                <v:path arrowok="t"/>
                <v:fill type="solid"/>
              </v:shape>
            </v:group>
            <v:group style="position:absolute;left:631;top:60;width:572;height:143" coordorigin="631,60" coordsize="572,143">
              <v:shape style="position:absolute;left:631;top:60;width:572;height:143" coordorigin="631,60" coordsize="572,143" path="m631,60l631,202,1203,202,1203,60,631,60xe" filled="false" stroked="true" strokeweight=".371318pt" strokecolor="#000000">
                <v:path arrowok="t"/>
              </v:shape>
            </v:group>
            <v:group style="position:absolute;left:1220;top:4;width:2;height:57" coordorigin="1220,4" coordsize="2,57">
              <v:shape style="position:absolute;left:1220;top:4;width:2;height:57" coordorigin="1220,4" coordsize="0,57" path="m1220,60l1220,4e" filled="false" stroked="true" strokeweight=".371318pt" strokecolor="#000000">
                <v:path arrowok="t"/>
              </v:shape>
            </v:group>
            <v:group style="position:absolute;left:1238;top:690;width:484;height:6961" coordorigin="1238,690" coordsize="484,6961">
              <v:shape style="position:absolute;left:1238;top:690;width:484;height:6961" coordorigin="1238,690" coordsize="484,6961" path="m1448,690l1443,697,1478,704,1359,711,1508,718,1439,725,1339,731,1443,738,1411,745,1326,752,1381,759,1421,766,1422,773,1348,780,1426,787,1475,794,1479,801,1345,808,1616,815,1477,822,1320,829,1443,836,1568,843,1473,850,1519,857,1400,864,1393,871,1600,878,1460,885,1493,892,1519,899,1434,906,1522,913,1415,920,1577,927,1555,934,1500,941,1486,947,1486,954,1479,961,1352,968,1497,975,1363,982,1473,989,1480,996,1438,1003,1432,1010,1445,1017,1474,1024,1374,1031,1438,1038,1506,1045,1399,1052,1419,1059,1482,1066,1437,1073,1410,1080,1440,1087,1514,1094,1570,1101,1452,1108,1413,1115,1393,1122,1460,1129,1386,1136,1350,1143,1413,1150,1533,1157,1395,1164,1431,1170,1421,1177,1409,1184,1412,1191,1404,1198,1413,1205,1439,1212,1567,1219,1375,1226,1543,1233,1394,1240,1464,1247,1463,1254,1375,1261,1344,1268,1337,1275,1421,1282,1306,1289,1403,1296,1458,1303,1400,1310,1471,1317,1426,1324,1446,1331,1385,1338,1568,1345,1479,1352,1439,1359,1586,1366,1483,1373,1491,1379,1356,1386,1416,1393,1344,1400,1591,1407,1491,1414,1443,1421,1356,1428,1432,1435,1315,1442,1429,1449,1489,1456,1490,1463,1461,1470,1391,1477,1480,1484,1384,1491,1380,1498,1364,1505,1454,1512,1436,1519,1337,1526,1407,1533,1494,1540,1483,1547,1373,1554,1399,1561,1309,1568,1508,1575,1346,1582,1336,1588,1400,1596,1332,1602,1450,1609,1488,1616,1444,1623,1416,1630,1376,1637,1377,1644,1373,1651,1721,1658,1603,1665,1381,1672,1428,1679,1361,1686,1421,1693,1494,1700,1380,1707,1425,1714,1576,1721,1511,1728,1449,1735,1493,1742,1538,1749,1359,1756,1496,1763,1617,1770,1339,1777,1483,1784,1395,1791,1569,1798,1380,1805,1560,1811,1435,1819,1573,1825,1369,1832,1372,1839,1460,1846,1477,1853,1402,1860,1358,1867,1501,1874,1416,1881,1495,1888,1392,1895,1469,1902,1269,1909,1397,1916,1421,1923,1355,1930,1346,1937,1441,1944,1525,1951,1315,1958,1304,1965,1407,1972,1406,1979,1390,1986,1447,1993,1312,2000,1356,2007,1487,2014,1460,2021,1365,2028,1420,2034,1386,2041,1408,2048,1465,2055,1551,2062,1534,2069,1439,2076,1326,2083,1451,2090,1343,2097,1470,2104,1584,2111,1413,2118,1375,2125,1429,2132,1361,2139,1596,2146,1433,2153,1425,2160,1371,2167,1238,2174,1379,2181,1393,2188,1422,2195,1317,2202,1378,2209,1461,2216,1475,2223,1519,2230,1644,2237,1364,2244,1409,2251,1402,2257,1404,2264,1590,2271,1431,2278,1348,2285,1402,2292,1336,2299,1505,2306,1367,2313,1582,2320,1657,2327,1495,2334,1356,2341,1502,2348,1418,2355,1415,2362,1333,2369,1584,2376,1466,2383,1356,2390,1485,2397,1509,2404,1364,2411,1457,2418,1448,2425,1395,2432,1423,2439,1496,2446,1502,2453,1413,2460,1420,2466,1460,2473,1323,2480,1564,2487,1364,2494,1363,2501,1451,2508,1415,2515,1514,2522,1435,2529,1469,2536,1497,2543,1369,2550,1458,2557,1471,2564,1385,2571,1273,2578,1571,2585,1470,2592,1337,2599,1458,2606,1443,2613,1464,2620,1482,2627,1446,2634,1564,2641,1368,2648,1350,2655,1583,2662,1411,2669,1446,2676,1453,2682,1418,2689,1553,2696,1465,2703,1649,2710,1466,2717,1457,2724,1473,2731,1445,2738,1560,2745,1324,2752,1446,2759,1474,2766,1510,2773,1379,2780,1393,2787,1312,2794,1386,2801,1383,2808,1379,2815,1494,2822,1400,2829,1553,2836,1319,2843,1414,2850,1401,2857,1502,2864,1533,2871,1407,2878,1439,2885,1549,2892,1531,2899,1312,2905,1502,2912,1496,2919,1460,2926,1500,2933,1513,2940,1463,2947,1497,2954,1437,2961,1351,2968,1507,2975,1433,2982,1357,2989,1343,2996,1453,3003,1530,3010,1430,3017,1309,3024,1474,3031,1601,3038,1573,3045,1476,3052,1454,3059,1350,3066,1485,3073,1368,3080,1492,3087,1353,3094,1472,3101,1461,3108,1349,3114,1373,3121,1451,3128,1363,3135,1331,3142,1474,3149,1383,3156,1504,3163,1495,3170,1549,3177,1384,3184,1421,3191,1456,3198,1451,3205,1395,3212,1510,3219,1517,3226,1465,3233,1410,3240,1551,3247,1443,3254,1366,3261,1569,3268,1350,3275,1429,3282,1444,3289,1458,3296,1397,3303,1517,3310,1334,3317,1356,3323,1588,3331,1359,3337,1465,3344,1364,3351,1432,3358,1361,3365,1652,3372,1444,3379,1421,3386,1531,3393,1374,3400,1385,3407,1345,3414,1357,3421,1424,3428,1319,3435,1438,3442,1328,3449,1491,3456,1404,3463,1420,3470,1402,3477,1402,3484,1478,3491,1416,3498,1426,3505,1400,3512,1458,3519,1422,3526,1410,3533,1307,3540,1441,3546,1512,3554,1475,3560,1321,3567,1423,3574,1433,3581,1475,3588,1423,3595,1264,3602,1470,3609,1524,3616,1518,3623,1332,3630,1464,3637,1386,3644,1469,3651,1453,3658,1420,3665,1392,3672,1445,3679,1520,3686,1366,3693,1554,3700,1534,3707,1363,3714,1554,3721,1352,3728,1442,3735,1419,3742,1455,3749,1252,3756,1259,3763,1428,3769,1547,3776,1347,3783,1378,3790,1388,3797,1454,3804,1538,3811,1494,3818,1444,3825,1408,3832,1469,3839,1355,3846,1468,3853,1440,3860,1362,3867,1386,3874,1454,3881,1450,3888,1497,3895,1470,3902,1351,3909,1382,3916,1430,3923,1495,3930,1367,3937,1527,3944,1458,3951,1418,3958,1443,3965,1382,3972,1406,3978,1450,3986,1329,3992,1534,3999,1568,4006,1411,4013,1492,4020,1358,4027,1391,4034,1332,4041,1476,4048,1468,4055,1617,4062,1346,4069,1325,4076,1418,4083,1470,4090,1393,4097,1325,4104,1459,4111,1398,4118,1388,4125,1439,4132,1392,4139,1311,4146,1421,4153,1381,4160,1533,4167,1455,4174,1482,4181,1417,4188,1389,4195,1360,4201,1416,4208,1349,4215,1401,4222,1379,4229,1412,4236,1431,4243,1357,4250,1413,4257,1364,4264,1474,4271,1444,4278,1502,4285,1478,4292,1450,4299,1537,4306,1357,4313,1476,4320,1394,4327,1358,4334,1419,4341,1475,4348,1341,4355,1514,4362,1470,4369,1413,4376,1371,4383,1392,4390,1505,4397,1335,4404,1523,4411,1378,4418,1470,4424,1456,4431,1423,4438,1339,4445,1331,4452,1347,4459,1390,4466,1388,4473,1431,4480,1414,4487,1531,4494,1404,4501,1449,4508,1557,4515,1472,4522,1584,4529,1465,4536,1460,4543,1385,4550,1517,4557,1411,4564,1587,4571,1423,4578,1567,4585,1431,4592,1457,4599,1409,4606,1418,4613,1443,4620,1546,4627,1508,4633,1373,4640,1430,4647,1510,4654,1452,4661,1464,4668,1571,4675,1461,4682,1450,4689,1415,4696,1348,4703,1587,4710,1261,4717,1559,4724,1525,4731,1504,4738,1437,4745,1460,4752,1366,4759,1558,4766,1633,4773,1373,4780,1388,4787,1384,4794,1491,4801,1409,4808,1446,4815,1406,4822,1535,4829,1376,4836,1400,4843,1460,4849,1512,4856,1334,4863,1453,4870,1363,4877,1414,4884,1416,4891,1517,4898,1372,4905,1332,4912,1471,4919,1354,4926,1364,4933,1431,4940,1310,4947,1356,4954,1373,4961,1459,4968,1495,4975,1411,4982,1259,4989,1534,4996,1467,5003,1372,5010,1351,5017,1447,5024,1417,5031,1293,5038,1506,5045,1549,5052,1552,5059,1651,5066,1437,5072,1389,5079,1524,5086,1570,5093,1426,5100,1590,5107,1424,5114,1337,5121,1401,5128,1500,5135,1377,5142,1339,5149,1492,5156,1416,5163,1369,5170,1609,5177,1547,5184,1371,5191,1452,5198,1445,5205,1448,5212,1370,5219,1440,5226,1303,5233,1441,5240,1398,5247,1661,5254,1433,5261,1575,5268,1458,5275,1394,5281,1356,5289,1358,5295,1421,5302,1465,5309,1435,5316,1468,5323,1434,5330,1462,5337,1448,5344,1419,5351,1559,5358,1400,5365,1383,5372,1427,5379,1426,5386,1444,5393,1319,5400,1446,5407,1399,5414,1498,5421,1390,5428,1374,5435,1459,5442,1370,5449,1406,5456,1324,5463,1440,5470,1301,5477,1385,5484,1427,5490,1466,5498,1429,5504,1409,5511,1487,5518,1330,5525,1298,5532,1492,5539,1542,5546,1416,5553,1488,5560,1589,5567,1432,5574,1462,5581,1417,5588,1419,5595,1370,5602,1359,5609,1464,5616,1436,5623,1496,5630,1328,5637,1478,5644,1386,5651,1510,5658,1483,5665,1535,5672,1429,5679,1601,5686,1359,5693,1309,5700,1422,5707,1371,5713,1388,5721,1490,5727,1399,5734,1403,5741,1453,5748,1617,5755,1596,5762,1521,5769,1380,5776,1407,5783,1367,5790,1570,5797,1345,5804,1458,5811,1478,5818,1463,5825,1377,5832,1380,5839,1393,5846,1471,5853,1447,5860,1519,5867,1437,5874,1470,5881,1409,5888,1492,5895,1434,5902,1488,5909,1394,5916,1474,5923,1597,5930,1425,5936,1402,5943,1546,5950,1448,5957,1435,5964,1478,5971,1336,5978,1417,5985,1456,5992,1543,5999,1517,6006,1410,6013,1382,6020,1394,6027,1561,6034,1499,6041,1464,6048,1508,6055,1453,6062,1535,6069,1371,6076,1463,6083,1522,6090,1329,6097,1505,6104,1356,6111,1376,6118,1430,6125,1324,6132,1458,6139,1605,6146,1336,6153,1540,6159,1453,6166,1417,6173,1464,6180,1333,6187,1447,6194,1513,6201,1428,6208,1534,6215,1477,6222,1356,6229,1403,6236,1413,6243,1448,6250,1448,6257,1444,6264,1460,6271,1350,6278,1449,6285,1365,6292,1549,6299,1422,6306,1574,6313,1392,6320,1316,6327,1591,6334,1433,6341,1437,6348,1394,6355,1496,6362,1378,6368,1387,6375,1441,6382,1427,6389,1367,6396,1551,6403,1380,6410,1405,6417,1362,6424,1461,6431,1341,6438,1504,6445,1660,6452,1400,6459,1429,6466,1536,6473,1495,6480,1488,6487,1442,6494,1397,6501,1355,6508,1407,6515,1403,6522,1319,6529,1543,6536,1393,6543,1452,6550,1461,6557,1580,6564,1439,6571,1508,6578,1508,6584,1466,6591,1432,6598,1318,6605,1410,6612,1577,6619,1397,6626,1393,6633,1373,6640,1463,6647,1417,6654,1518,6661,1447,6668,1616,6675,1517,6682,1422,6689,1296,6696,1367,6703,1484,6710,1451,6717,1493,6724,1445,6731,1480,6738,1490,6745,1382,6752,1339,6759,1505,6766,1446,6773,1335,6780,1392,6787,1396,6794,1464,6801,1441,6807,1520,6814,1337,6821,1434,6828,1371,6835,1342,6842,1547,6849,1486,6856,1331,6863,1380,6870,1386,6877,1420,6884,1403,6891,1420,6898,1552,6905,1436,6912,1546,6919,1379,6926,1452,6933,1337,6940,1400,6947,1438,6954,1349,6961,1440,6968,1471,6975,1364,6982,1394,6989,1554,6996,1381,7003,1478,7010,1302,7016,1488,7023,1455,7030,1537,7037,1480,7044,1451,7051,1408,7058,1354,7065,1478,7072,1639,7079,1439,7086,1491,7093,1363,7100,1468,7107,1468,7114,1434,7121,1354,7128,1416,7135,1377,7142,1382,7149,1400,7156,1356,7163,1443,7170,1509,7177,1507,7184,1422,7191,1412,7198,1468,7205,1415,7212,1410,7219,1373,7225,1413,7233,1393,7239,1399,7246,1406,7253,1482,7260,1447,7267,1384,7274,1487,7281,1378,7288,1443,7295,1583,7302,1358,7309,1434,7316,1411,7323,1411,7330,1557,7337,1266,7344,1427,7351,1318,7358,1359,7365,1342,7372,1399,7379,1354,7386,1385,7393,1414,7400,1394,7407,1400,7414,1462,7421,1575,7428,1378,7435,1297,7442,1398,7448,1446,7456,1376,7462,1453,7469,1372,7476,1423,7483,1383,7490,1483,7497,1442,7504,1474,7511,1360,7518,1448,7525,1366,7532,1339,7539,1517,7546,1375,7553,1565,7560,1360,7567,1368,7574,1426,7581,1366,7588,1358,7595,1424,7602,1415,7609,1497,7616,1473,7623,1502,7630,1419,7637,1430,7644,1346,7651e" filled="false" stroked="true" strokeweight=".371318pt" strokecolor="#0080ff">
                <v:path arrowok="t"/>
              </v:shape>
            </v:group>
            <v:group style="position:absolute;left:1264;top:690;width:435;height:6961" coordorigin="1264,690" coordsize="435,6961">
              <v:shape style="position:absolute;left:1264;top:690;width:435;height:6961" coordorigin="1264,690" coordsize="435,6961" path="m1542,690l1364,697,1449,704,1364,711,1562,718,1413,725,1452,731,1407,738,1396,745,1397,752,1500,759,1408,766,1413,773,1315,780,1307,787,1485,794,1399,801,1632,808,1352,815,1421,822,1375,829,1407,836,1412,843,1390,850,1312,857,1497,864,1473,871,1413,878,1320,885,1476,892,1411,899,1447,906,1307,913,1432,920,1401,927,1391,934,1423,941,1390,947,1430,954,1371,961,1310,968,1470,975,1363,982,1391,989,1442,996,1605,1003,1483,1010,1549,1017,1454,1024,1293,1031,1626,1038,1284,1045,1337,1052,1287,1059,1499,1066,1392,1073,1476,1080,1530,1087,1439,1094,1371,1101,1365,1108,1325,1115,1522,1122,1449,1129,1382,1136,1446,1143,1452,1150,1420,1157,1337,1164,1401,1170,1341,1177,1452,1184,1411,1191,1301,1198,1594,1205,1535,1212,1386,1219,1532,1226,1545,1233,1415,1240,1447,1247,1439,1254,1442,1261,1392,1268,1398,1275,1593,1282,1423,1289,1465,1296,1458,1303,1354,1310,1461,1317,1490,1324,1541,1331,1632,1338,1393,1345,1682,1352,1513,1359,1379,1366,1522,1373,1385,1379,1414,1386,1451,1393,1320,1400,1512,1407,1379,1414,1452,1421,1476,1428,1504,1435,1579,1442,1389,1449,1595,1456,1331,1463,1385,1470,1436,1477,1292,1484,1566,1491,1477,1498,1637,1505,1425,1512,1353,1519,1434,1526,1356,1533,1413,1540,1610,1547,1429,1554,1517,1561,1399,1568,1367,1575,1651,1582,1477,1588,1469,1596,1314,1602,1424,1609,1393,1616,1330,1623,1522,1630,1469,1637,1380,1644,1361,1651,1469,1658,1512,1665,1395,1672,1374,1679,1437,1686,1480,1693,1500,1700,1328,1707,1318,1714,1446,1721,1436,1728,1393,1735,1428,1742,1401,1749,1357,1756,1393,1763,1447,1770,1494,1777,1376,1784,1405,1791,1378,1798,1475,1805,1488,1811,1406,1819,1332,1825,1475,1832,1415,1839,1348,1846,1264,1853,1299,1860,1360,1867,1346,1874,1368,1881,1427,1888,1382,1895,1357,1902,1443,1909,1389,1916,1692,1923,1484,1930,1410,1937,1528,1944,1381,1951,1386,1958,1401,1965,1407,1972,1465,1979,1473,1986,1437,1993,1506,2000,1338,2007,1442,2014,1477,2021,1494,2028,1518,2034,1503,2041,1389,2048,1394,2055,1509,2062,1404,2069,1414,2076,1520,2083,1530,2090,1400,2097,1368,2104,1533,2111,1399,2118,1431,2125,1349,2132,1337,2139,1381,2146,1320,2153,1399,2160,1356,2167,1505,2174,1591,2181,1538,2188,1388,2195,1436,2202,1480,2209,1527,2216,1414,2223,1338,2230,1365,2237,1506,2244,1351,2251,1452,2257,1422,2264,1364,2271,1395,2278,1386,2285,1333,2292,1542,2299,1381,2306,1580,2313,1378,2320,1430,2327,1422,2334,1300,2341,1529,2348,1357,2355,1374,2362,1574,2369,1455,2376,1477,2383,1473,2390,1451,2397,1373,2404,1363,2411,1437,2418,1388,2425,1490,2432,1500,2439,1306,2446,1346,2453,1351,2460,1479,2466,1428,2473,1386,2480,1450,2487,1394,2494,1469,2501,1469,2508,1402,2515,1436,2522,1432,2529,1483,2536,1372,2543,1372,2550,1312,2557,1401,2564,1351,2571,1343,2578,1388,2585,1408,2592,1319,2599,1429,2606,1433,2613,1468,2620,1564,2627,1365,2634,1388,2641,1659,2648,1453,2655,1504,2662,1300,2669,1475,2676,1383,2682,1375,2689,1335,2696,1389,2703,1450,2710,1425,2717,1415,2724,1430,2731,1528,2738,1425,2745,1354,2752,1434,2759,1549,2766,1356,2773,1551,2780,1383,2787,1439,2794,1556,2801,1411,2808,1611,2815,1437,2822,1410,2829,1493,2836,1303,2843,1386,2850,1484,2857,1430,2864,1348,2871,1344,2878,1402,2885,1326,2892,1410,2899,1405,2905,1422,2912,1408,2919,1455,2926,1440,2933,1461,2940,1443,2947,1374,2954,1412,2961,1371,2968,1572,2975,1431,2982,1397,2989,1572,2996,1342,3003,1574,3010,1352,3017,1463,3024,1484,3031,1417,3038,1491,3045,1435,3052,1294,3059,1484,3066,1370,3073,1331,3080,1462,3087,1338,3094,1527,3101,1562,3108,1538,3114,1399,3121,1387,3128,1469,3135,1423,3142,1495,3149,1539,3156,1457,3163,1405,3170,1467,3177,1412,3184,1462,3191,1391,3198,1342,3205,1403,3212,1386,3219,1379,3226,1491,3233,1379,3240,1503,3247,1447,3254,1409,3261,1542,3268,1479,3275,1418,3282,1454,3289,1451,3296,1401,3303,1413,3310,1423,3317,1422,3323,1408,3331,1540,3337,1493,3344,1408,3351,1333,3358,1409,3365,1352,3372,1307,3379,1381,3386,1510,3393,1418,3400,1496,3407,1574,3414,1457,3421,1584,3428,1464,3435,1425,3442,1502,3449,1506,3456,1363,3463,1464,3470,1436,3477,1492,3484,1513,3491,1283,3498,1450,3505,1400,3512,1451,3519,1291,3526,1454,3533,1336,3540,1309,3546,1403,3554,1488,3560,1465,3567,1448,3574,1315,3581,1457,3588,1378,3595,1469,3602,1408,3609,1369,3616,1526,3623,1436,3630,1508,3637,1466,3644,1485,3651,1529,3658,1448,3665,1361,3672,1530,3679,1468,3686,1567,3693,1399,3700,1409,3707,1483,3714,1419,3721,1385,3728,1332,3735,1615,3742,1542,3749,1461,3756,1545,3763,1433,3769,1370,3776,1475,3783,1282,3790,1404,3797,1425,3804,1533,3811,1430,3818,1426,3825,1377,3832,1420,3839,1466,3846,1453,3853,1420,3860,1387,3867,1490,3874,1424,3881,1506,3888,1623,3895,1389,3902,1415,3909,1663,3916,1504,3923,1429,3930,1347,3937,1552,3944,1386,3951,1340,3958,1450,3965,1589,3972,1485,3978,1413,3986,1335,3992,1387,3999,1333,4006,1344,4013,1433,4020,1489,4027,1561,4034,1503,4041,1389,4048,1381,4055,1451,4062,1376,4069,1428,4076,1459,4083,1390,4090,1513,4097,1377,4104,1415,4111,1485,4118,1454,4125,1499,4132,1380,4139,1522,4146,1450,4153,1483,4160,1399,4167,1405,4174,1516,4181,1556,4188,1414,4195,1462,4201,1439,4208,1431,4215,1451,4222,1433,4229,1494,4236,1418,4243,1450,4250,1614,4257,1547,4264,1383,4271,1366,4278,1466,4285,1420,4292,1452,4299,1342,4306,1354,4313,1460,4320,1491,4327,1432,4334,1414,4341,1405,4348,1429,4355,1367,4362,1428,4369,1448,4376,1301,4383,1634,4390,1483,4397,1346,4404,1424,4411,1357,4418,1437,4424,1433,4431,1446,4438,1396,4445,1374,4452,1559,4459,1371,4466,1449,4473,1445,4480,1379,4487,1417,4494,1419,4501,1424,4508,1293,4515,1390,4522,1410,4529,1357,4536,1345,4543,1462,4550,1501,4557,1365,4564,1368,4571,1496,4578,1568,4585,1447,4592,1498,4599,1480,4606,1378,4613,1375,4620,1434,4627,1537,4633,1415,4640,1331,4647,1436,4654,1431,4661,1512,4668,1443,4675,1517,4682,1408,4689,1403,4696,1421,4703,1450,4710,1370,4717,1508,4724,1618,4731,1390,4738,1308,4745,1590,4752,1586,4759,1390,4766,1395,4773,1443,4780,1491,4787,1465,4794,1456,4801,1413,4808,1407,4815,1475,4822,1324,4829,1482,4836,1410,4843,1446,4849,1521,4856,1483,4863,1475,4870,1369,4877,1443,4884,1579,4891,1313,4898,1426,4905,1356,4912,1469,4919,1439,4926,1535,4933,1471,4940,1366,4947,1405,4954,1405,4961,1429,4968,1394,4975,1478,4982,1386,4989,1354,4996,1484,5003,1342,5010,1462,5017,1370,5024,1573,5031,1381,5038,1498,5045,1276,5052,1500,5059,1447,5066,1567,5072,1338,5079,1601,5086,1608,5093,1532,5100,1435,5107,1410,5114,1597,5121,1318,5128,1622,5135,1337,5142,1411,5149,1567,5156,1442,5163,1516,5170,1365,5177,1403,5184,1472,5191,1478,5198,1438,5205,1375,5212,1539,5219,1377,5226,1481,5233,1380,5240,1461,5247,1415,5254,1305,5261,1329,5268,1450,5275,1460,5281,1419,5289,1475,5295,1509,5302,1342,5309,1392,5316,1316,5323,1393,5330,1346,5337,1302,5344,1389,5351,1302,5358,1446,5365,1471,5372,1441,5379,1404,5386,1424,5393,1484,5400,1461,5407,1543,5414,1474,5421,1434,5428,1343,5435,1463,5442,1366,5449,1294,5456,1466,5463,1404,5470,1415,5477,1358,5484,1699,5490,1526,5498,1462,5504,1370,5511,1421,5518,1505,5525,1510,5532,1425,5539,1491,5546,1375,5553,1392,5560,1412,5567,1340,5574,1445,5581,1471,5588,1416,5595,1356,5602,1468,5609,1397,5616,1302,5623,1493,5630,1360,5637,1508,5644,1589,5651,1577,5658,1525,5665,1538,5672,1380,5679,1387,5686,1305,5693,1418,5700,1457,5707,1421,5713,1364,5721,1332,5727,1407,5734,1448,5741,1384,5748,1542,5755,1486,5762,1435,5769,1538,5776,1397,5783,1380,5790,1496,5797,1397,5804,1320,5811,1418,5818,1570,5825,1650,5832,1405,5839,1542,5846,1309,5853,1450,5860,1471,5867,1372,5874,1427,5881,1491,5888,1484,5895,1340,5902,1457,5909,1402,5916,1432,5923,1333,5930,1401,5936,1400,5943,1487,5950,1482,5957,1532,5964,1383,5971,1412,5978,1523,5985,1464,5992,1546,5999,1420,6006,1344,6013,1472,6020,1508,6027,1364,6034,1478,6041,1455,6048,1484,6055,1385,6062,1446,6069,1576,6076,1415,6083,1464,6090,1409,6097,1555,6104,1351,6111,1443,6118,1443,6125,1526,6132,1558,6139,1387,6146,1403,6153,1304,6159,1487,6166,1398,6173,1357,6180,1330,6187,1466,6194,1419,6201,1465,6208,1596,6215,1422,6222,1421,6229,1563,6236,1413,6243,1383,6250,1406,6257,1453,6264,1426,6271,1375,6278,1580,6285,1375,6292,1530,6299,1502,6306,1486,6313,1394,6320,1293,6327,1525,6334,1355,6341,1487,6348,1403,6355,1361,6362,1370,6368,1359,6375,1478,6382,1317,6389,1375,6396,1424,6403,1404,6410,1393,6417,1506,6424,1566,6431,1339,6438,1357,6445,1341,6452,1409,6459,1368,6466,1405,6473,1476,6480,1463,6487,1376,6494,1471,6501,1383,6508,1585,6515,1316,6522,1430,6529,1392,6536,1368,6543,1518,6550,1400,6557,1489,6564,1295,6571,1483,6578,1349,6584,1432,6591,1457,6598,1429,6605,1336,6612,1459,6619,1492,6626,1575,6633,1525,6640,1351,6647,1599,6654,1299,6661,1373,6668,1356,6675,1561,6682,1507,6689,1383,6696,1531,6703,1428,6710,1481,6717,1392,6724,1478,6731,1330,6738,1560,6745,1441,6752,1461,6759,1560,6766,1360,6773,1428,6780,1346,6787,1383,6794,1445,6801,1290,6807,1350,6814,1372,6821,1486,6828,1498,6835,1563,6842,1485,6849,1413,6856,1506,6863,1387,6870,1539,6877,1478,6884,1370,6891,1560,6898,1495,6905,1510,6912,1474,6919,1439,6926,1511,6933,1418,6940,1375,6947,1441,6954,1409,6961,1379,6968,1555,6975,1524,6982,1390,6989,1523,6996,1463,7003,1426,7010,1452,7016,1355,7023,1550,7030,1524,7037,1392,7044,1554,7051,1504,7058,1454,7065,1466,7072,1431,7079,1386,7086,1385,7093,1401,7100,1611,7107,1382,7114,1494,7121,1399,7128,1430,7135,1433,7142,1451,7149,1545,7156,1445,7163,1413,7170,1545,7177,1573,7184,1383,7191,1423,7198,1372,7205,1486,7212,1427,7219,1383,7225,1487,7233,1440,7239,1297,7246,1379,7253,1402,7260,1466,7267,1442,7274,1503,7281,1396,7288,1363,7295,1435,7302,1419,7309,1542,7316,1422,7323,1336,7330,1529,7337,1495,7344,1478,7351,1483,7358,1488,7365,1419,7372,1433,7379,1368,7386,1389,7393,1374,7400,1415,7407,1342,7414,1421,7421,1362,7428,1438,7435,1484,7442,1313,7448,1521,7456,1483,7462,1449,7469,1427,7476,1492,7483,1481,7490,1302,7497,1556,7504,1639,7511,1569,7518,1534,7525,1473,7532,1619,7539,1473,7546,1362,7553,1469,7560,1375,7567,1389,7574,1447,7581,1431,7588,1345,7595,1531,7602,1466,7609,1359,7616,1359,7623,1396,7630,1350,7637,1335,7644,1388,7651e" filled="false" stroked="true" strokeweight=".371318pt" strokecolor="#ff00ff">
                <v:path arrowok="t"/>
              </v:shape>
            </v:group>
            <v:group style="position:absolute;left:1241;top:690;width:498;height:6961" coordorigin="1241,690" coordsize="498,6961">
              <v:shape style="position:absolute;left:1241;top:690;width:498;height:6961" coordorigin="1241,690" coordsize="498,6961" path="m1476,690l1332,697,1543,704,1327,711,1373,718,1400,725,1390,731,1338,738,1383,745,1341,752,1394,759,1484,766,1438,773,1438,780,1403,787,1374,794,1441,801,1534,808,1607,815,1565,822,1369,829,1566,836,1443,843,1465,850,1419,857,1298,864,1476,871,1566,878,1443,885,1582,892,1665,899,1379,906,1443,913,1348,920,1572,927,1424,934,1403,941,1519,947,1499,954,1450,961,1442,968,1415,975,1403,982,1459,989,1445,996,1347,1003,1378,1010,1460,1017,1406,1024,1444,1031,1334,1038,1510,1045,1252,1052,1346,1059,1468,1066,1465,1073,1346,1080,1491,1087,1669,1094,1450,1101,1463,1108,1408,1115,1419,1122,1344,1129,1299,1136,1500,1143,1436,1150,1326,1157,1486,1164,1458,1170,1465,1177,1369,1184,1470,1191,1374,1198,1480,1205,1438,1212,1506,1219,1449,1226,1409,1233,1496,1240,1408,1247,1423,1254,1510,1261,1481,1268,1391,1275,1361,1282,1376,1289,1501,1296,1440,1303,1456,1310,1381,1317,1393,1324,1404,1331,1308,1338,1332,1345,1469,1352,1459,1359,1397,1366,1403,1373,1541,1379,1424,1386,1436,1393,1431,1400,1517,1407,1451,1414,1508,1421,1437,1428,1339,1435,1499,1442,1424,1449,1512,1456,1344,1463,1512,1470,1474,1477,1329,1484,1474,1491,1436,1498,1529,1505,1378,1512,1598,1519,1397,1526,1500,1533,1329,1540,1411,1547,1331,1554,1466,1561,1404,1568,1573,1575,1532,1582,1475,1588,1463,1596,1299,1602,1428,1609,1492,1616,1421,1623,1451,1630,1506,1637,1571,1644,1378,1651,1457,1658,1450,1665,1587,1672,1294,1679,1411,1686,1446,1693,1348,1700,1489,1707,1395,1714,1425,1721,1371,1728,1492,1735,1405,1742,1498,1749,1383,1756,1382,1763,1438,1770,1417,1777,1404,1784,1407,1791,1401,1798,1445,1805,1368,1811,1361,1819,1356,1825,1463,1832,1419,1839,1377,1846,1376,1853,1500,1860,1516,1867,1435,1874,1302,1881,1423,1888,1393,1895,1518,1902,1480,1909,1529,1916,1447,1923,1320,1930,1503,1937,1552,1944,1461,1951,1459,1958,1581,1965,1280,1972,1495,1979,1424,1986,1423,1993,1365,2000,1425,2007,1407,2014,1412,2021,1369,2028,1432,2034,1597,2041,1483,2048,1410,2055,1325,2062,1430,2069,1418,2076,1339,2083,1494,2090,1541,2097,1414,2104,1447,2111,1451,2118,1286,2125,1502,2132,1463,2139,1422,2146,1501,2153,1519,2160,1498,2167,1400,2174,1432,2181,1374,2188,1437,2195,1553,2202,1363,2209,1355,2216,1384,2223,1281,2230,1531,2237,1355,2244,1320,2251,1376,2257,1467,2264,1481,2271,1395,2278,1480,2285,1432,2292,1495,2299,1524,2306,1292,2313,1400,2320,1403,2327,1516,2334,1282,2341,1368,2348,1315,2355,1470,2362,1528,2369,1476,2376,1465,2383,1386,2390,1502,2397,1531,2404,1450,2411,1462,2418,1666,2425,1438,2432,1469,2439,1339,2446,1438,2453,1464,2460,1446,2466,1432,2473,1421,2480,1511,2487,1401,2494,1428,2501,1358,2508,1450,2515,1576,2522,1354,2529,1518,2536,1404,2543,1339,2550,1434,2557,1467,2564,1463,2571,1549,2578,1304,2585,1368,2592,1539,2599,1451,2606,1398,2613,1459,2620,1460,2627,1384,2634,1465,2641,1445,2648,1450,2655,1569,2662,1378,2669,1411,2676,1484,2682,1373,2689,1416,2696,1505,2703,1503,2710,1307,2717,1483,2724,1430,2731,1408,2738,1514,2745,1425,2752,1358,2759,1468,2766,1330,2773,1305,2780,1430,2787,1330,2794,1409,2801,1447,2808,1434,2815,1540,2822,1342,2829,1432,2836,1366,2843,1396,2850,1480,2857,1351,2864,1473,2871,1417,2878,1481,2885,1409,2892,1380,2899,1469,2905,1446,2912,1421,2919,1430,2926,1388,2933,1418,2940,1457,2947,1470,2954,1431,2961,1366,2968,1332,2975,1518,2982,1665,2989,1331,2996,1486,3003,1366,3010,1491,3017,1388,3024,1500,3031,1390,3038,1369,3045,1446,3052,1445,3059,1739,3066,1488,3073,1446,3080,1378,3087,1417,3094,1345,3101,1425,3108,1437,3114,1503,3121,1415,3128,1437,3135,1407,3142,1375,3149,1330,3156,1393,3163,1473,3170,1469,3177,1378,3184,1442,3191,1369,3198,1412,3205,1361,3212,1380,3219,1386,3226,1523,3233,1372,3240,1371,3247,1500,3254,1468,3261,1391,3268,1456,3275,1423,3282,1426,3289,1405,3296,1362,3303,1522,3310,1471,3317,1515,3323,1434,3331,1493,3337,1510,3344,1421,3351,1391,3358,1448,3365,1510,3372,1475,3379,1445,3386,1431,3393,1378,3400,1464,3407,1241,3414,1410,3421,1389,3428,1413,3435,1331,3442,1446,3449,1401,3456,1413,3463,1476,3470,1414,3477,1446,3484,1476,3491,1464,3498,1386,3505,1412,3512,1384,3519,1540,3526,1409,3533,1450,3540,1493,3546,1379,3554,1522,3560,1563,3567,1458,3574,1441,3581,1569,3588,1464,3595,1542,3602,1556,3609,1391,3616,1557,3623,1399,3630,1432,3637,1490,3644,1525,3651,1428,3658,1319,3665,1411,3672,1450,3679,1548,3686,1395,3693,1385,3700,1369,3707,1456,3714,1459,3721,1470,3728,1396,3735,1506,3742,1334,3749,1330,3756,1346,3763,1460,3769,1351,3776,1468,3783,1379,3790,1408,3797,1402,3804,1418,3811,1440,3818,1475,3825,1347,3832,1531,3839,1360,3846,1295,3853,1388,3860,1474,3867,1449,3874,1440,3881,1385,3888,1565,3895,1418,3902,1470,3909,1364,3916,1304,3923,1456,3930,1384,3937,1611,3944,1388,3951,1476,3958,1658,3965,1449,3972,1503,3978,1483,3986,1410,3992,1376,3999,1459,4006,1372,4013,1550,4020,1403,4027,1384,4034,1468,4041,1531,4048,1512,4055,1418,4062,1329,4069,1362,4076,1450,4083,1338,4090,1469,4097,1336,4104,1520,4111,1556,4118,1400,4125,1325,4132,1363,4139,1320,4146,1397,4153,1618,4160,1408,4167,1567,4174,1518,4181,1471,4188,1377,4195,1309,4201,1481,4208,1412,4215,1456,4222,1412,4229,1557,4236,1415,4243,1412,4250,1375,4257,1364,4264,1415,4271,1504,4278,1367,4285,1437,4292,1462,4299,1385,4306,1394,4313,1397,4320,1557,4327,1332,4334,1461,4341,1411,4348,1519,4355,1487,4362,1469,4369,1567,4376,1537,4383,1535,4390,1544,4397,1460,4404,1455,4411,1463,4418,1534,4424,1367,4431,1538,4438,1393,4445,1360,4452,1342,4459,1423,4466,1547,4473,1415,4480,1549,4487,1313,4494,1392,4501,1378,4508,1320,4515,1382,4522,1435,4529,1484,4536,1492,4543,1479,4550,1473,4557,1414,4564,1468,4571,1386,4578,1329,4585,1357,4592,1448,4599,1346,4606,1379,4613,1516,4620,1367,4627,1445,4633,1468,4640,1481,4647,1425,4654,1316,4661,1471,4668,1422,4675,1451,4682,1288,4689,1346,4696,1317,4703,1549,4710,1446,4717,1455,4724,1361,4731,1534,4738,1411,4745,1452,4752,1344,4759,1477,4766,1451,4773,1465,4780,1414,4787,1456,4794,1363,4801,1460,4808,1359,4815,1478,4822,1424,4829,1594,4836,1495,4843,1501,4849,1399,4856,1389,4863,1397,4870,1405,4877,1345,4884,1401,4891,1437,4898,1440,4905,1409,4912,1309,4919,1533,4926,1346,4933,1378,4940,1336,4947,1316,4954,1505,4961,1374,4968,1608,4975,1330,4982,1469,4989,1457,4996,1339,5003,1558,5010,1361,5017,1367,5024,1381,5031,1542,5038,1386,5045,1444,5052,1396,5059,1550,5066,1363,5072,1317,5079,1527,5086,1356,5093,1401,5100,1437,5107,1504,5114,1408,5121,1538,5128,1454,5135,1357,5142,1497,5149,1325,5156,1545,5163,1429,5170,1548,5177,1437,5184,1542,5191,1534,5198,1379,5205,1495,5212,1502,5219,1460,5226,1350,5233,1537,5240,1437,5247,1414,5254,1408,5261,1340,5268,1572,5275,1345,5281,1388,5289,1455,5295,1415,5302,1456,5309,1527,5316,1476,5323,1355,5330,1423,5337,1459,5344,1558,5351,1609,5358,1484,5365,1435,5372,1514,5379,1419,5386,1364,5393,1422,5400,1519,5407,1356,5414,1370,5421,1498,5428,1480,5435,1524,5442,1399,5449,1518,5456,1397,5463,1561,5470,1380,5477,1414,5484,1583,5490,1372,5498,1389,5504,1551,5511,1393,5518,1445,5525,1370,5532,1445,5539,1445,5546,1537,5553,1435,5560,1557,5567,1367,5574,1535,5581,1507,5588,1522,5595,1597,5602,1495,5609,1609,5616,1349,5623,1448,5630,1552,5637,1440,5644,1383,5651,1512,5658,1483,5665,1449,5672,1320,5679,1307,5686,1551,5693,1534,5700,1442,5707,1434,5713,1397,5721,1406,5727,1433,5734,1296,5741,1400,5748,1405,5755,1423,5762,1359,5769,1458,5776,1451,5783,1393,5790,1484,5797,1420,5804,1533,5811,1571,5818,1475,5825,1426,5832,1376,5839,1576,5846,1349,5853,1467,5860,1331,5867,1464,5874,1463,5881,1387,5888,1374,5895,1535,5902,1401,5909,1552,5916,1390,5923,1366,5930,1369,5936,1457,5943,1389,5950,1450,5957,1443,5964,1289,5971,1298,5978,1425,5985,1492,5992,1448,5999,1536,6006,1533,6013,1355,6020,1355,6027,1448,6034,1366,6041,1291,6048,1402,6055,1496,6062,1454,6069,1478,6076,1422,6083,1483,6090,1477,6097,1397,6104,1438,6111,1356,6118,1414,6125,1509,6132,1525,6139,1421,6146,1444,6153,1404,6159,1361,6166,1338,6173,1485,6180,1251,6187,1357,6194,1336,6201,1400,6208,1322,6215,1433,6222,1478,6229,1433,6236,1392,6243,1409,6250,1422,6257,1361,6264,1390,6271,1510,6278,1541,6285,1353,6292,1354,6299,1558,6306,1411,6313,1484,6320,1319,6327,1359,6334,1492,6341,1369,6348,1405,6355,1504,6362,1414,6368,1493,6375,1359,6382,1281,6389,1399,6396,1356,6403,1416,6410,1353,6417,1496,6424,1374,6431,1360,6438,1393,6445,1468,6452,1531,6459,1436,6466,1492,6473,1477,6480,1490,6487,1509,6494,1555,6501,1451,6508,1446,6515,1372,6522,1356,6529,1396,6536,1433,6543,1350,6550,1675,6557,1354,6564,1480,6571,1485,6578,1418,6584,1428,6591,1403,6598,1435,6605,1510,6612,1548,6619,1399,6626,1445,6633,1333,6640,1363,6647,1409,6654,1505,6661,1439,6668,1327,6675,1387,6682,1404,6689,1492,6696,1609,6703,1535,6710,1424,6717,1311,6724,1456,6731,1506,6738,1377,6745,1443,6752,1502,6759,1391,6766,1366,6773,1399,6780,1387,6787,1427,6794,1375,6801,1309,6807,1347,6814,1398,6821,1486,6828,1469,6835,1384,6842,1361,6849,1351,6856,1411,6863,1568,6870,1304,6877,1450,6884,1371,6891,1593,6898,1355,6905,1404,6912,1403,6919,1382,6926,1355,6933,1454,6940,1403,6947,1478,6954,1557,6961,1484,6968,1401,6975,1420,6982,1374,6989,1415,6996,1420,7003,1690,7010,1411,7016,1368,7023,1532,7030,1326,7037,1636,7044,1389,7051,1343,7058,1444,7065,1308,7072,1521,7079,1412,7086,1437,7093,1410,7100,1405,7107,1436,7114,1434,7121,1450,7128,1366,7135,1433,7142,1498,7149,1425,7156,1465,7163,1339,7170,1324,7177,1467,7184,1389,7191,1666,7198,1357,7205,1425,7212,1380,7219,1401,7225,1376,7233,1462,7239,1433,7246,1368,7253,1458,7260,1359,7267,1410,7274,1474,7281,1461,7288,1628,7295,1462,7302,1397,7309,1512,7316,1457,7323,1336,7330,1488,7337,1348,7344,1296,7351,1504,7358,1460,7365,1385,7372,1355,7379,1370,7386,1408,7393,1542,7400,1366,7407,1296,7414,1494,7421,1491,7428,1359,7435,1413,7442,1501,7448,1373,7456,1464,7462,1475,7469,1442,7476,1511,7483,1380,7490,1578,7497,1405,7504,1413,7511,1439,7518,1472,7525,1384,7532,1450,7539,1527,7546,1434,7553,1433,7560,1352,7567,1325,7574,1373,7581,1435,7588,1342,7595,1377,7602,1377,7609,1424,7616,1470,7623,1592,7630,1627,7637,1487,7644,1506,7651e" filled="false" stroked="true" strokeweight=".371318pt" strokecolor="#006400">
                <v:path arrowok="t"/>
              </v:shape>
            </v:group>
            <v:group style="position:absolute;left:1203;top:202;width:572;height:7936" coordorigin="1203,202" coordsize="572,7936">
              <v:shape style="position:absolute;left:1203;top:202;width:572;height:7936" coordorigin="1203,202" coordsize="572,7936" path="m1203,202l1203,8138,1774,8138,1774,202,1203,202xe" filled="false" stroked="true" strokeweight=".371318pt" strokecolor="#000000">
                <v:path arrowok="t"/>
              </v:shape>
            </v:group>
            <v:group style="position:absolute;left:1370;top:4;width:2;height:57" coordorigin="1370,4" coordsize="2,57">
              <v:shape style="position:absolute;left:1370;top:4;width:2;height:57" coordorigin="1370,4" coordsize="0,57" path="m1370,60l1370,4e" filled="false" stroked="true" strokeweight=".371318pt" strokecolor="#000000">
                <v:path arrowok="t"/>
              </v:shape>
            </v:group>
            <v:group style="position:absolute;left:1521;top:4;width:2;height:57" coordorigin="1521,4" coordsize="2,57">
              <v:shape style="position:absolute;left:1521;top:4;width:2;height:57" coordorigin="1521,4" coordsize="0,57" path="m1521,60l1521,4e" filled="false" stroked="true" strokeweight=".371318pt" strokecolor="#000000">
                <v:path arrowok="t"/>
              </v:shape>
            </v:group>
            <v:group style="position:absolute;left:1671;top:4;width:2;height:57" coordorigin="1671,4" coordsize="2,57">
              <v:shape style="position:absolute;left:1671;top:4;width:2;height:57" coordorigin="1671,4" coordsize="0,57" path="m1671,60l1671,4e" filled="false" stroked="true" strokeweight=".371318pt" strokecolor="#000000">
                <v:path arrowok="t"/>
              </v:shape>
            </v:group>
            <v:group style="position:absolute;left:1203;top:60;width:572;height:143" coordorigin="1203,60" coordsize="572,143">
              <v:shape style="position:absolute;left:1203;top:60;width:572;height:143" coordorigin="1203,60" coordsize="572,143" path="m1203,60l1203,202,1774,202,1774,60,1203,60xe" filled="true" fillcolor="#87ceeb" stroked="false">
                <v:path arrowok="t"/>
                <v:fill type="solid"/>
              </v:shape>
            </v:group>
            <v:group style="position:absolute;left:1203;top:60;width:572;height:143" coordorigin="1203,60" coordsize="572,143">
              <v:shape style="position:absolute;left:1203;top:60;width:572;height:143" coordorigin="1203,60" coordsize="572,143" path="m1203,60l1203,202,1774,202,1774,60,1203,60xe" filled="false" stroked="true" strokeweight=".371318pt" strokecolor="#000000">
                <v:path arrowok="t"/>
              </v:shape>
            </v:group>
            <v:group style="position:absolute;left:1800;top:4;width:2;height:57" coordorigin="1800,4" coordsize="2,57">
              <v:shape style="position:absolute;left:1800;top:4;width:2;height:57" coordorigin="1800,4" coordsize="0,57" path="m1800,60l1800,4e" filled="false" stroked="true" strokeweight=".371318pt" strokecolor="#000000">
                <v:path arrowok="t"/>
              </v:shape>
            </v:group>
            <v:group style="position:absolute;left:1823;top:690;width:488;height:6961" coordorigin="1823,690" coordsize="488,6961">
              <v:shape style="position:absolute;left:1823;top:690;width:488;height:6961" coordorigin="1823,690" coordsize="488,6961" path="m2104,690l1904,697,2037,704,2066,711,1865,718,2035,725,1993,731,2028,738,2074,745,1939,752,2046,759,2012,766,2049,773,2062,780,1972,787,1926,794,2007,801,2073,808,1999,815,2026,822,1929,829,2095,836,2114,843,1978,850,1995,857,1895,864,2056,871,1957,878,1980,885,2018,892,1960,899,1924,906,2208,913,2143,920,1878,927,1901,934,1990,941,2085,947,2047,954,2000,961,1983,968,1924,975,2107,982,2066,989,2041,996,2016,1003,1930,1010,1897,1017,1939,1024,1945,1031,1990,1038,2036,1045,1993,1052,1962,1059,1999,1066,1964,1073,1962,1080,1888,1087,2019,1094,1948,1101,2157,1108,1921,1115,1988,1122,2310,1129,1957,1136,1954,1143,2141,1150,2023,1157,2134,1164,2022,1170,1935,1177,2117,1184,2033,1191,1945,1198,1940,1205,2064,1212,1895,1219,2057,1226,2032,1233,1913,1240,2036,1247,2011,1254,1954,1261,1977,1268,1991,1275,2022,1282,1936,1289,2016,1296,2016,1303,2085,1310,1962,1317,1979,1324,1948,1331,2062,1338,2056,1345,1992,1352,1956,1359,2014,1366,1995,1373,1919,1379,2259,1386,2014,1393,2022,1400,2112,1407,1996,1414,2150,1421,2057,1428,2019,1435,1995,1442,2134,1449,1982,1456,1934,1463,2078,1470,2065,1477,1956,1484,2127,1491,1913,1498,1982,1505,2073,1512,1977,1519,2063,1526,1962,1533,2000,1540,1948,1547,1980,1554,2117,1561,1959,1568,1938,1575,2068,1582,1962,1588,1985,1596,2132,1602,1998,1609,1940,1616,2100,1623,1965,1630,2014,1637,2138,1644,1928,1651,1925,1658,1958,1665,2042,1672,1958,1679,1945,1686,1940,1693,2025,1700,2132,1707,2189,1714,2051,1721,1967,1728,2049,1735,2071,1742,1942,1749,1994,1756,1968,1763,1877,1770,1958,1777,1956,1784,2029,1791,2041,1798,1927,1805,1977,1811,1974,1819,2016,1825,1870,1832,2006,1839,1954,1846,1983,1853,2000,1860,2088,1867,1948,1874,1998,1881,2007,1888,2048,1895,1901,1902,2084,1909,1903,1916,2083,1923,1991,1930,1963,1937,2077,1944,1991,1951,1958,1958,2064,1965,1920,1972,2032,1979,2130,1986,1979,1993,1946,2000,1918,2007,1913,2014,1951,2021,1998,2028,2055,2034,2058,2041,1879,2048,1889,2055,2032,2062,1998,2069,2002,2076,2031,2083,1914,2090,1959,2097,1980,2104,1926,2111,1974,2118,1915,2125,2172,2132,2008,2139,1984,2146,2125,2153,1869,2160,1932,2167,1940,2174,2089,2181,1876,2188,2050,2195,2011,2202,1908,2209,2057,2216,1916,2223,2021,2230,1865,2237,2002,2244,1996,2251,2142,2257,1990,2264,2054,2271,2010,2278,2032,2285,2051,2292,2048,2299,2088,2306,2184,2313,1985,2320,1983,2327,1973,2334,1945,2341,2055,2348,2160,2355,1855,2362,2045,2369,2044,2376,2093,2383,1988,2390,2051,2397,2009,2404,1981,2411,1902,2418,2015,2425,1968,2432,1942,2439,1927,2446,1983,2453,2148,2460,1922,2466,2065,2473,1988,2480,1938,2487,1892,2494,2008,2501,1983,2508,2082,2515,2057,2522,1879,2529,2003,2536,1964,2543,1854,2550,2029,2557,1998,2564,2069,2571,2061,2578,2018,2585,1902,2592,2148,2599,1989,2606,2004,2613,2155,2620,1958,2627,1989,2634,1912,2641,1941,2648,2002,2655,1996,2662,1928,2669,1967,2676,2025,2682,2025,2689,2011,2696,1952,2703,1918,2710,1942,2717,2088,2724,2022,2731,1933,2738,2014,2745,2037,2752,1974,2759,2031,2766,2053,2773,2037,2780,2064,2787,2104,2794,2081,2801,1930,2808,2092,2815,2140,2822,1939,2829,1849,2836,1969,2843,1977,2850,1995,2857,1854,2864,1965,2871,2090,2878,1930,2885,2039,2892,1974,2899,1961,2905,2033,2912,1939,2919,2025,2926,2028,2933,2073,2940,2021,2947,1897,2954,1986,2961,1996,2968,2031,2975,2033,2982,2089,2989,1961,2996,1993,3003,2016,3010,1899,3017,2163,3024,2005,3031,2040,3038,2000,3045,1972,3052,1957,3059,1986,3066,2031,3073,2052,3080,2117,3087,1889,3094,2099,3101,1939,3108,2053,3114,2041,3121,1970,3128,2022,3135,2008,3142,2045,3149,2068,3156,1949,3163,1854,3170,2021,3177,2177,3184,2074,3191,1939,3198,2058,3205,1823,3212,2065,3219,2042,3226,2031,3233,1913,3240,2012,3247,2022,3254,2000,3261,1991,3268,2045,3275,2035,3282,1918,3289,2104,3296,1959,3303,1981,3310,2070,3317,1980,3323,2009,3331,2000,3337,2005,3344,1972,3351,1963,3358,2036,3365,2060,3372,1952,3379,1972,3386,2038,3393,1989,3400,1935,3407,1925,3414,2089,3421,1908,3428,1950,3435,1971,3442,1976,3449,2063,3456,2072,3463,1941,3470,1927,3477,2048,3484,2008,3491,1971,3498,2099,3505,2187,3512,2072,3519,1899,3526,1960,3533,1899,3540,2032,3546,1988,3554,2019,3560,2110,3567,2112,3574,2096,3581,2075,3588,2024,3595,2082,3602,1994,3609,2033,3616,1941,3623,2115,3630,2072,3637,2032,3644,1879,3651,1964,3658,1934,3665,1992,3672,1973,3679,1931,3686,1967,3693,1882,3700,1981,3707,2067,3714,2091,3721,2098,3728,2144,3735,2087,3742,1964,3749,1915,3756,1907,3763,1922,3769,2046,3776,2055,3783,2027,3790,2079,3797,1975,3804,2021,3811,1986,3818,1996,3825,2003,3832,2064,3839,2031,3846,2012,3853,2107,3860,2079,3867,2001,3874,1916,3881,2027,3888,1914,3895,2029,3902,2228,3909,1986,3916,1941,3923,2040,3930,1883,3937,1881,3944,1962,3951,2056,3958,1945,3965,2072,3972,2016,3978,2080,3986,2063,3992,2030,3999,2028,4006,1859,4013,1950,4020,2061,4027,2054,4034,2052,4041,1955,4048,1950,4055,1976,4062,1973,4069,2106,4076,2207,4083,1965,4090,2037,4097,1916,4104,1992,4111,2175,4118,1993,4125,2008,4132,1967,4139,1971,4146,2062,4153,2017,4160,2055,4167,2161,4174,1989,4181,1999,4188,2122,4195,2019,4201,1901,4208,2034,4215,2074,4222,2074,4229,2078,4236,1860,4243,1956,4250,1985,4257,1935,4264,1994,4271,1969,4278,1970,4285,2041,4292,1924,4299,1946,4306,2075,4313,1927,4320,1980,4327,1916,4334,2048,4341,2040,4348,2105,4355,2012,4362,1876,4369,2167,4376,2130,4383,2009,4390,2066,4397,1875,4404,2095,4411,1997,4418,1959,4424,1926,4431,2013,4438,1927,4445,2112,4452,1943,4459,2049,4466,2088,4473,2110,4480,1950,4487,2039,4494,2031,4501,1977,4508,2116,4515,1948,4522,1981,4529,1957,4536,1972,4543,1962,4550,2248,4557,2028,4564,2197,4571,2020,4578,1968,4585,1980,4592,2034,4599,1954,4606,2104,4613,1960,4620,1915,4627,1985,4633,2051,4640,1949,4647,1996,4654,2185,4661,2055,4668,2042,4675,1993,4682,1973,4689,2100,4696,2001,4703,1990,4710,1995,4717,2023,4724,1952,4731,2054,4738,1883,4745,2016,4752,2102,4759,1912,4766,1920,4773,2108,4780,1935,4787,2077,4794,2135,4801,1936,4808,1953,4815,2033,4822,2045,4829,2053,4836,1999,4843,1989,4849,1992,4856,1999,4863,1884,4870,2116,4877,2010,4884,1936,4891,2041,4898,2015,4905,1958,4912,2141,4919,2021,4926,2059,4933,1887,4940,2010,4947,2088,4954,1994,4961,1971,4968,2051,4975,2044,4982,1982,4989,1922,4996,2021,5003,1958,5010,1984,5017,2013,5024,2060,5031,1893,5038,2022,5045,2122,5052,1938,5059,1909,5066,1909,5072,2089,5079,1914,5086,2047,5093,2005,5100,2170,5107,1893,5114,1976,5121,2001,5128,2005,5135,2028,5142,2088,5149,1949,5156,1975,5163,1977,5170,2100,5177,2010,5184,2112,5191,2124,5198,1954,5205,2032,5212,1981,5219,1979,5226,1982,5233,1979,5240,1953,5247,1940,5254,2039,5261,1990,5268,1960,5275,2032,5281,2066,5289,2063,5295,1984,5302,1856,5309,1992,5316,2052,5323,1933,5330,1941,5337,1935,5344,1916,5351,1995,5358,2113,5365,2013,5372,2030,5379,2007,5386,1964,5393,2196,5400,1980,5407,1995,5414,2088,5421,1961,5428,1917,5435,2060,5442,2041,5449,2102,5456,1933,5463,2061,5470,2002,5477,2114,5484,2008,5490,2029,5498,1982,5504,2010,5511,2012,5518,1975,5525,1942,5532,1907,5539,1951,5546,2043,5553,2187,5560,2081,5567,1965,5574,1948,5581,1936,5588,1933,5595,1998,5602,1985,5609,2008,5616,2007,5623,2022,5630,2106,5637,2038,5644,1999,5651,2073,5658,1993,5665,2111,5672,2019,5679,2006,5686,1922,5693,2128,5700,1946,5707,1961,5713,2095,5721,2022,5727,1979,5734,1946,5741,2040,5748,1957,5755,1906,5762,2031,5769,2057,5776,1959,5783,1993,5790,2015,5797,1953,5804,1987,5811,1961,5818,1864,5825,2087,5832,2031,5839,1916,5846,2012,5853,1958,5860,2026,5867,2052,5874,1932,5881,1916,5888,1905,5895,2006,5902,2212,5909,1875,5916,1987,5923,1858,5930,2084,5936,2125,5943,1973,5950,1992,5957,2010,5964,1977,5971,2045,5978,1956,5985,2015,5992,1973,5999,1930,6006,2058,6013,1888,6020,1971,6027,2074,6034,2083,6041,2070,6048,1964,6055,2020,6062,2070,6069,1938,6076,2105,6083,2025,6090,2120,6097,1986,6104,1918,6111,1945,6118,2012,6125,2037,6132,1982,6139,2186,6146,2021,6153,2091,6159,2061,6166,2005,6173,2016,6180,1992,6187,2018,6194,1864,6201,2024,6208,1995,6215,1982,6222,1978,6229,1990,6236,1903,6243,1985,6250,1931,6257,2074,6264,1959,6271,1942,6278,1995,6285,1978,6292,1955,6299,2036,6306,2082,6313,2209,6320,2011,6327,1961,6334,2057,6341,2011,6348,2020,6355,1927,6362,2015,6368,1918,6375,1944,6382,1946,6389,2084,6396,2009,6403,2105,6410,1966,6417,2024,6424,1933,6431,2014,6438,1972,6445,2012,6452,2000,6459,2134,6466,1952,6473,1969,6480,2051,6487,1988,6494,2022,6501,2033,6508,2081,6515,1945,6522,1992,6529,2047,6536,1942,6543,2154,6550,1883,6557,2150,6564,1997,6571,1977,6578,2144,6584,1960,6591,1936,6598,2013,6605,1990,6612,2145,6619,1961,6626,1911,6633,2083,6640,1954,6647,2008,6654,1927,6661,1996,6668,2175,6675,1980,6682,2126,6689,1941,6696,2021,6703,1982,6710,2022,6717,2050,6724,1930,6731,2088,6738,1971,6745,2017,6752,1955,6759,1984,6766,1979,6773,2140,6780,2046,6787,1941,6794,1877,6801,1963,6807,1987,6814,1999,6821,1961,6828,2011,6835,1969,6842,1970,6849,1969,6856,1931,6863,2064,6870,2068,6877,2107,6884,2060,6891,1978,6898,2018,6905,1915,6912,2032,6919,2033,6926,2071,6933,1988,6940,1991,6947,1974,6954,1999,6961,2000,6968,1931,6975,1949,6982,1980,6989,2072,6996,2160,7003,2035,7010,1929,7016,1970,7023,2014,7030,2044,7037,2042,7044,2136,7051,1924,7058,1991,7065,2069,7072,1964,7079,1991,7086,1994,7093,2090,7100,2070,7107,1949,7114,1918,7121,2051,7128,1992,7135,1905,7142,1887,7149,2078,7156,2035,7163,2014,7170,1970,7177,1959,7184,1967,7191,2016,7198,2020,7205,2088,7212,2004,7219,1961,7225,2102,7233,1963,7239,1949,7246,2082,7253,1957,7260,1939,7267,1951,7274,2026,7281,1982,7288,2147,7295,1939,7302,2017,7309,2180,7316,2031,7323,2110,7330,1988,7337,1961,7344,2085,7351,2008,7358,2071,7365,1981,7372,1965,7379,2017,7386,1972,7393,2065,7400,1998,7407,1953,7414,2024,7421,1951,7428,2069,7435,2127,7442,2015,7448,1943,7456,2019,7462,2004,7469,2008,7476,2173,7483,1927,7490,2000,7497,2088,7504,2102,7511,1982,7518,1981,7525,2028,7532,1946,7539,2135,7546,2117,7553,1962,7560,1993,7567,2056,7574,2044,7581,1843,7588,2001,7595,1932,7602,2071,7609,2112,7616,1982,7623,2042,7630,2065,7637,2118,7644,2109,7651e" filled="false" stroked="true" strokeweight=".371318pt" strokecolor="#0080ff">
                <v:path arrowok="t"/>
              </v:shape>
            </v:group>
            <v:group style="position:absolute;left:1809;top:690;width:482;height:6961" coordorigin="1809,690" coordsize="482,6961">
              <v:shape style="position:absolute;left:1809;top:690;width:482;height:6961" coordorigin="1809,690" coordsize="482,6961" path="m2050,690l2018,697,2103,704,1982,711,2012,718,2002,725,1999,731,1884,738,2152,745,2004,752,2065,759,1965,766,2004,773,1909,780,2158,787,2229,794,1902,801,1984,808,2098,815,2060,822,2099,829,1981,836,2007,843,1984,850,1999,857,2148,864,2044,871,2083,878,1984,885,1978,892,2022,899,2045,906,1953,913,2188,920,1858,927,2027,934,2057,941,2034,947,2053,954,2050,961,1945,968,2030,975,2144,982,1999,989,2098,996,2025,1003,1883,1010,2031,1017,2036,1024,1980,1031,1974,1038,1942,1045,1958,1052,2092,1059,1917,1066,1964,1073,2158,1080,2056,1087,1966,1094,2003,1101,2110,1108,2122,1115,2291,1122,1914,1129,2037,1136,2024,1143,1937,1150,1928,1157,1978,1164,1967,1170,1986,1177,2093,1184,2125,1191,2064,1198,1956,1205,2002,1212,1971,1219,1946,1226,1935,1233,2011,1240,2015,1247,2012,1254,2055,1261,2064,1268,1957,1275,1915,1282,1996,1289,2092,1296,2079,1303,1865,1310,1976,1317,1947,1324,1952,1331,1987,1338,2100,1345,2125,1352,1916,1359,2013,1366,1949,1373,1982,1379,1937,1386,1956,1393,2031,1400,1971,1407,2087,1414,2074,1421,2110,1428,1978,1435,2050,1442,2109,1449,1994,1456,1898,1463,1950,1470,2002,1477,2018,1484,2138,1491,1931,1498,2047,1505,2052,1512,1879,1519,2057,1526,1950,1533,2096,1540,2114,1547,1932,1554,2018,1561,1930,1568,1973,1575,1865,1582,2002,1588,1984,1596,2032,1602,1916,1609,2058,1616,1959,1623,2017,1630,2109,1637,2049,1644,1960,1651,2071,1658,2074,1665,2222,1672,1981,1679,1995,1686,1991,1693,2007,1700,1994,1707,1947,1714,2035,1721,1995,1728,1960,1735,2085,1742,1974,1749,1931,1756,1896,1763,1970,1770,1971,1777,1979,1784,1889,1791,2007,1798,1967,1805,1986,1811,2008,1819,1882,1825,2005,1832,1911,1839,2021,1846,1952,1853,1932,1860,2053,1867,2039,1874,1946,1881,1938,1888,2064,1895,1976,1902,2000,1909,2172,1916,1944,1923,2033,1930,2030,1937,2035,1944,2085,1951,2020,1958,1911,1965,2053,1972,1932,1979,1996,1986,1987,1993,2157,2000,1944,2007,2036,2014,1960,2021,2151,2028,2086,2034,1935,2041,1996,2048,1819,2055,1942,2062,2088,2069,2004,2076,1997,2083,1918,2090,1919,2097,2063,2104,1985,2111,2129,2118,1948,2125,2028,2132,1906,2139,2103,2146,1984,2153,2128,2160,1899,2167,2173,2174,1941,2181,2043,2188,1973,2195,2040,2202,1921,2209,2109,2216,1998,2223,2049,2230,1934,2237,2021,2244,1922,2251,1971,2257,2009,2264,2113,2271,1945,2278,1935,2285,2039,2292,1926,2299,1965,2306,1984,2313,1985,2320,1914,2327,1981,2334,1991,2341,1980,2348,1926,2355,1956,2362,2113,2369,1959,2376,2016,2383,2009,2390,2027,2397,2002,2404,2031,2411,1901,2418,2055,2425,2015,2432,1982,2439,1976,2446,2028,2453,2095,2460,2095,2466,2026,2473,2071,2480,1913,2487,1949,2494,2048,2501,2013,2508,1988,2515,1919,2522,1925,2529,2039,2536,1994,2543,1929,2550,1901,2557,1899,2564,1924,2571,1961,2578,1963,2585,2007,2592,2055,2599,1911,2606,2088,2613,2056,2620,1940,2627,2093,2634,1946,2641,1986,2648,2114,2655,1855,2662,1873,2669,1986,2676,2150,2682,1933,2689,2008,2696,2035,2703,2021,2710,1908,2717,1943,2724,2015,2731,2000,2738,2064,2745,2009,2752,2002,2759,2021,2766,2201,2773,2083,2780,2008,2787,2009,2794,1927,2801,1959,2808,1980,2815,1865,2822,1982,2829,1951,2836,1925,2843,1995,2850,2126,2857,1966,2864,2019,2871,1957,2878,1951,2885,2062,2892,2035,2899,2137,2905,1887,2912,1959,2919,1890,2926,2004,2933,1973,2940,1990,2947,1916,2954,2002,2961,1980,2968,1929,2975,2013,2982,1918,2989,2092,2996,1973,3003,2072,3010,2126,3017,1992,3024,1901,3031,1996,3038,2012,3045,1917,3052,2025,3059,1871,3066,1998,3073,1902,3080,2001,3087,2053,3094,1944,3101,1958,3108,1977,3114,1958,3121,1976,3128,1900,3135,2098,3142,2140,3149,1979,3156,1923,3163,2143,3170,2017,3177,2202,3184,2052,3191,2006,3198,1996,3205,2010,3212,1978,3219,1980,3226,1915,3233,1976,3240,2000,3247,2045,3254,2174,3261,2048,3268,1991,3275,2012,3282,2095,3289,1979,3296,1926,3303,2018,3310,1940,3317,2049,3323,1965,3331,1976,3337,2002,3344,1997,3351,1903,3358,2075,3365,1978,3372,1874,3379,1906,3386,2009,3393,1928,3400,1910,3407,1945,3414,2041,3421,2013,3428,2100,3435,2117,3442,1872,3449,2046,3456,2028,3463,2084,3470,2018,3477,2066,3484,2050,3491,1953,3498,2184,3505,1942,3512,2018,3519,2046,3526,1910,3533,1942,3540,2026,3546,2044,3554,2040,3560,1876,3567,2035,3574,1999,3581,2008,3588,2004,3595,2054,3602,1896,3609,1915,3616,2012,3623,2032,3630,2047,3637,1987,3644,2025,3651,2063,3658,1975,3665,1976,3672,2035,3679,2017,3686,1838,3693,2066,3700,1927,3707,1900,3714,1984,3721,1867,3728,2034,3735,2028,3742,2071,3749,2028,3756,1935,3763,2122,3769,2118,3776,1981,3783,1954,3790,2027,3797,1968,3804,2012,3811,2031,3818,2051,3825,2025,3832,2065,3839,2055,3846,2058,3853,2068,3860,1936,3867,2050,3874,1983,3881,1995,3888,2083,3895,2024,3902,2120,3909,1944,3916,2123,3923,2066,3930,1891,3937,1969,3944,1956,3951,2050,3958,1996,3965,2030,3972,2011,3978,1886,3986,1962,3992,1988,3999,1985,4006,1901,4013,2083,4020,1951,4027,1946,4034,1898,4041,2029,4048,2016,4055,1985,4062,1809,4069,1926,4076,2032,4083,1963,4090,2073,4097,1995,4104,1987,4111,2034,4118,2011,4125,1834,4132,2082,4139,2031,4146,2051,4153,2208,4160,2012,4167,2011,4174,1980,4181,1970,4188,2060,4195,1972,4201,2046,4208,2038,4215,1984,4222,2072,4229,2098,4236,2033,4243,1960,4250,1894,4257,2044,4264,2119,4271,1998,4278,2031,4285,2125,4292,2035,4299,2036,4306,1942,4313,1992,4320,2014,4327,2050,4334,2025,4341,1994,4348,2015,4355,1983,4362,1997,4369,2032,4376,1900,4383,2124,4390,2037,4397,2125,4404,1983,4411,1864,4418,2025,4424,1998,4431,2082,4438,2034,4445,1936,4452,2086,4459,1962,4466,2089,4473,1945,4480,2052,4487,2158,4494,2085,4501,2188,4508,2109,4515,1994,4522,2108,4529,2010,4536,1936,4543,2128,4550,2023,4557,1942,4564,1984,4571,2054,4578,2009,4585,2054,4592,1999,4599,1963,4606,1851,4613,2150,4620,1991,4627,1986,4633,1946,4640,2037,4647,1982,4654,1870,4661,2087,4668,1983,4675,2020,4682,2029,4689,1994,4696,1974,4703,2015,4710,2055,4717,1898,4724,1984,4731,2052,4738,1991,4745,1906,4752,2056,4759,1959,4766,1990,4773,1929,4780,2006,4787,2007,4794,2071,4801,2041,4808,1944,4815,1999,4822,1913,4829,1980,4836,1992,4843,1950,4849,1928,4856,1996,4863,2006,4870,2108,4877,2062,4884,1906,4891,2059,4898,1928,4905,2018,4912,2007,4919,2053,4926,1932,4933,2009,4940,1986,4947,2010,4954,2055,4961,2057,4968,1925,4975,2073,4982,2032,4989,2074,4996,1944,5003,1926,5010,1998,5017,2035,5024,1959,5031,2119,5038,1997,5045,2033,5052,2061,5059,1981,5066,1955,5072,2046,5079,2049,5086,2068,5093,2024,5100,2032,5107,2007,5114,1856,5121,2002,5128,1977,5135,1912,5142,2223,5149,1840,5156,2025,5163,2080,5170,1924,5177,2007,5184,2048,5191,2020,5198,2020,5205,2091,5212,1984,5219,1985,5226,1940,5233,2034,5240,1964,5247,2070,5254,1965,5261,2174,5268,1988,5275,2036,5281,2081,5289,2023,5295,1945,5302,2030,5309,1949,5316,2030,5323,2074,5330,1971,5337,1974,5344,2048,5351,1876,5358,1927,5365,1976,5372,2098,5379,2042,5386,2036,5393,2009,5400,1899,5407,2044,5414,2104,5421,1935,5428,1980,5435,2075,5442,2007,5449,2008,5456,1941,5463,2036,5470,1981,5477,1966,5484,2043,5490,1994,5498,2061,5504,1945,5511,1902,5518,2040,5525,2007,5532,1983,5539,1999,5546,1988,5553,1940,5560,2000,5567,1937,5574,1973,5581,1869,5588,2008,5595,1965,5602,1934,5609,2051,5616,2028,5623,2053,5630,1981,5637,2057,5644,1935,5651,2097,5658,1925,5665,2045,5672,2025,5679,1969,5686,1988,5693,2079,5700,1928,5707,2027,5713,2043,5721,2017,5727,2087,5734,2068,5741,2189,5748,1987,5755,1930,5762,2038,5769,1997,5776,2097,5783,1930,5790,1963,5797,2071,5804,1897,5811,1947,5818,2028,5825,1956,5832,1903,5839,1923,5846,1908,5853,2030,5860,2052,5867,1965,5874,2091,5881,2051,5888,2126,5895,2074,5902,1938,5909,1974,5916,2048,5923,1946,5930,1993,5936,2125,5943,1998,5950,2010,5957,1993,5964,1968,5971,1910,5978,1949,5985,2187,5992,2008,5999,2119,6006,2016,6013,1978,6020,2054,6027,1950,6034,1951,6041,2281,6048,1956,6055,2048,6062,2048,6069,2061,6076,1977,6083,2001,6090,1967,6097,1922,6104,2019,6111,1937,6118,2001,6125,2004,6132,1954,6139,2081,6146,2123,6153,1928,6159,1912,6166,2063,6173,1945,6180,2028,6187,1957,6194,1941,6201,2056,6208,1986,6215,1906,6222,1972,6229,2061,6236,1911,6243,1939,6250,1953,6257,1995,6264,2027,6271,2015,6278,1951,6285,2028,6292,2056,6299,2036,6306,2032,6313,1972,6320,1939,6327,1996,6334,2089,6341,2086,6348,2001,6355,2041,6362,1975,6368,2029,6375,1995,6382,1973,6389,1970,6396,2078,6403,2077,6410,2026,6417,2055,6424,1993,6431,2028,6438,2062,6445,1909,6452,2035,6459,1943,6466,2171,6473,2043,6480,1964,6487,1948,6494,2120,6501,1927,6508,1995,6515,1959,6522,1974,6529,1895,6536,2010,6543,1954,6550,2086,6557,2033,6564,2025,6571,2003,6578,1958,6584,1992,6591,1965,6598,2066,6605,2066,6612,2072,6619,2027,6626,2122,6633,2019,6640,2054,6647,2080,6654,1873,6661,2044,6668,1957,6675,2032,6682,1953,6689,1893,6696,2074,6703,1967,6710,2015,6717,2055,6724,2044,6731,1985,6738,1913,6745,1910,6752,2116,6759,1853,6766,2074,6773,1975,6780,1964,6787,1962,6794,1988,6801,1906,6807,2003,6814,2116,6821,1976,6828,1989,6835,2157,6842,2013,6849,1906,6856,1937,6863,2080,6870,2023,6877,2069,6884,2033,6891,1991,6898,2015,6905,1910,6912,2022,6919,2000,6926,1984,6933,2096,6940,1918,6947,1987,6954,2017,6961,2148,6968,1986,6975,2037,6982,1930,6989,2008,6996,2067,7003,2082,7010,1997,7016,1907,7023,1997,7030,2026,7037,2139,7044,1986,7051,1904,7058,2067,7065,1916,7072,2034,7079,2032,7086,1948,7093,1961,7100,2030,7107,2049,7114,2044,7121,2079,7128,1975,7135,1964,7142,2059,7149,2110,7156,1967,7163,1911,7170,1991,7177,1860,7184,2057,7191,1899,7198,2017,7205,2082,7212,2075,7219,2026,7225,1963,7233,1882,7239,1908,7246,2047,7253,2044,7260,2030,7267,1911,7274,2211,7281,2087,7288,1992,7295,2049,7302,2002,7309,2011,7316,1925,7323,1992,7330,2039,7337,1956,7344,2024,7351,1989,7358,1921,7365,2076,7372,2227,7379,1938,7386,2061,7393,1935,7400,1949,7407,1869,7414,2178,7421,1998,7428,1947,7435,2095,7442,2057,7448,1925,7456,1992,7462,1916,7469,2093,7476,1889,7483,2070,7490,1885,7497,1996,7504,1934,7511,2013,7518,1985,7525,2070,7532,1970,7539,1994,7546,2031,7553,2042,7560,1989,7567,1932,7574,2009,7581,2032,7588,2058,7595,1953,7602,1987,7609,1938,7616,2022,7623,1985,7630,2007,7637,1917,7644,1989,7651e" filled="false" stroked="true" strokeweight=".371318pt" strokecolor="#ff00ff">
                <v:path arrowok="t"/>
              </v:shape>
            </v:group>
            <v:group style="position:absolute;left:1826;top:690;width:438;height:6961" coordorigin="1826,690" coordsize="438,6961">
              <v:shape style="position:absolute;left:1826;top:690;width:438;height:6961" coordorigin="1826,690" coordsize="438,6961" path="m1913,690l1954,697,2014,704,1977,711,1968,718,2048,725,1885,731,2093,738,1943,745,2086,752,1891,759,2059,766,1936,773,2089,780,1939,787,1982,794,2075,801,2092,808,1910,815,2072,822,1912,829,2049,836,1980,843,2055,850,1990,857,1984,864,2034,871,2086,878,2058,885,1956,892,1908,899,2053,906,1941,913,1947,920,2001,927,2013,934,2054,941,2029,947,1984,954,2065,961,1890,968,2184,975,2115,982,2063,989,1895,996,2002,1003,1977,1010,2049,1017,1965,1024,2056,1031,2050,1038,2048,1045,1876,1052,1923,1059,1877,1066,2056,1073,1945,1080,2023,1087,2022,1094,1957,1101,2046,1108,2118,1115,2054,1122,1891,1129,1906,1136,2051,1143,2128,1150,2011,1157,2014,1164,1933,1170,2047,1177,2051,1184,1835,1191,1931,1198,2066,1205,2031,1212,1998,1219,1985,1226,1964,1233,2058,1240,2146,1247,1968,1254,2087,1261,1948,1268,2050,1275,1969,1282,1953,1289,2007,1296,1974,1303,2070,1310,2008,1317,1982,1324,1932,1331,2015,1338,1965,1345,2115,1352,1930,1359,2073,1366,2079,1373,1946,1379,2102,1386,1970,1393,2028,1400,1895,1407,2143,1414,1951,1421,2010,1428,2218,1435,1914,1442,2025,1449,2098,1456,1945,1463,2067,1470,2140,1477,1925,1484,1931,1491,2055,1498,2024,1505,2004,1512,2054,1519,1979,1526,2002,1533,1889,1540,1910,1547,1923,1554,1957,1561,1959,1568,2002,1575,2033,1582,2047,1588,2030,1596,2013,1602,2052,1609,1914,1616,2059,1623,1936,1630,2023,1637,2044,1644,2022,1651,1944,1658,2075,1665,1916,1672,1928,1679,1945,1686,1948,1693,1979,1700,1937,1707,2004,1714,1955,1721,1895,1728,1911,1735,1963,1742,1921,1749,2089,1756,2024,1763,1957,1770,2008,1777,1977,1784,2020,1791,2017,1798,2190,1805,2201,1811,1913,1819,2024,1825,2069,1832,2035,1839,2111,1846,1961,1853,2042,1860,1904,1867,1980,1874,2069,1881,2023,1888,2042,1895,2072,1902,1963,1909,1864,1916,1939,1923,1991,1930,2079,1937,2024,1944,2002,1951,1890,1958,2031,1965,1932,1972,2088,1979,2020,1986,1979,1993,1912,2000,2080,2007,2154,2014,2020,2021,1976,2028,2040,2034,2042,2041,1892,2048,1924,2055,2038,2062,1979,2069,2016,2076,2102,2083,2080,2090,2114,2097,1942,2104,2070,2111,1875,2118,2057,2125,1946,2132,2023,2139,1979,2146,1934,2153,1979,2160,1959,2167,2145,2174,2102,2181,2023,2188,1974,2195,2128,2202,2070,2209,2099,2216,1987,2223,2075,2230,1964,2237,2130,2244,2106,2251,2016,2257,2047,2264,1952,2271,1988,2278,2097,2285,1980,2292,2028,2299,1962,2306,2004,2313,2015,2320,1911,2327,1992,2334,2073,2341,2015,2348,1901,2355,2004,2362,1991,2369,1964,2376,1993,2383,1974,2390,2054,2397,2040,2404,2139,2411,1954,2418,1967,2425,2023,2432,2036,2439,1953,2446,2004,2453,2136,2460,2074,2466,1993,2473,2143,2480,1937,2487,2161,2494,2049,2501,2120,2508,1919,2515,1913,2522,2173,2529,1976,2536,2057,2543,2095,2550,2114,2557,1943,2564,2155,2571,2059,2578,1936,2585,2154,2592,2059,2599,2002,2606,2048,2613,1867,2620,1974,2627,2127,2634,2103,2641,2071,2648,1947,2655,1916,2662,1969,2669,2053,2676,1948,2682,2072,2689,2032,2696,2029,2703,1896,2710,1906,2717,1935,2724,2030,2731,2112,2738,2002,2745,2024,2752,1981,2759,2047,2766,1906,2773,2000,2780,2144,2787,2059,2794,2034,2801,1903,2808,1976,2815,1953,2822,1997,2829,1990,2836,1964,2843,1988,2850,2134,2857,2013,2864,2039,2871,1873,2878,2050,2885,1826,2892,1967,2899,1832,2905,1984,2912,2117,2919,1897,2926,1998,2933,2093,2940,2060,2947,1971,2954,2011,2961,1956,2968,2017,2975,1979,2982,2014,2989,2086,2996,1942,3003,2042,3010,1937,3017,2032,3024,1997,3031,1942,3038,1999,3045,1908,3052,2025,3059,2119,3066,2049,3073,1995,3080,1969,3087,2077,3094,2069,3101,2029,3108,2006,3114,2098,3121,2020,3128,1951,3135,1861,3142,1973,3149,2096,3156,2136,3163,1911,3170,2149,3177,1906,3184,1948,3191,1985,3198,2194,3205,2031,3212,2105,3219,2031,3226,2012,3233,1901,3240,1888,3247,2061,3254,1972,3261,1968,3268,1890,3275,2198,3282,2052,3289,2034,3296,1959,3303,2075,3310,2216,3317,1954,3323,1946,3331,1989,3337,1969,3344,1982,3351,1979,3358,1960,3365,2102,3372,2066,3379,1934,3386,2109,3393,2014,3400,1949,3407,1942,3414,2023,3421,2187,3428,2009,3435,1983,3442,2056,3449,1951,3456,2028,3463,1984,3470,1908,3477,1986,3484,2032,3491,1956,3498,2042,3505,2047,3512,2058,3519,1892,3526,2022,3533,1941,3540,1964,3546,1976,3554,2029,3560,1966,3567,1925,3574,2050,3581,1910,3588,1998,3595,1990,3602,2051,3609,2059,3616,2057,3623,1979,3630,2023,3637,2026,3644,1960,3651,2040,3658,1994,3665,1971,3672,2167,3679,2042,3686,2013,3693,2058,3700,1878,3707,2065,3714,2014,3721,1977,3728,1988,3735,1979,3742,1967,3749,1971,3756,2068,3763,1937,3769,1925,3776,2104,3783,1907,3790,1922,3797,1944,3804,2124,3811,1987,3818,2085,3825,1991,3832,1971,3839,2074,3846,2037,3853,2156,3860,1977,3867,1940,3874,2096,3881,2023,3888,1915,3895,2049,3902,2055,3909,1994,3916,2031,3923,2019,3930,2042,3937,1976,3944,2127,3951,1891,3958,2027,3965,1971,3972,2208,3978,1930,3986,2058,3992,2032,3999,1993,4006,2020,4013,2035,4020,1917,4027,1893,4034,2062,4041,1982,4048,2105,4055,1913,4062,1933,4069,2022,4076,2108,4083,2094,4090,2085,4097,1931,4104,1928,4111,2174,4118,2114,4125,1993,4132,2098,4139,1951,4146,1942,4153,1936,4160,1976,4167,1936,4174,2117,4181,1900,4188,2114,4195,2008,4201,2114,4208,2046,4215,1986,4222,1965,4229,1964,4236,2088,4243,2051,4250,1928,4257,2024,4264,2075,4271,2039,4278,1988,4285,1957,4292,1993,4299,1939,4306,1930,4313,2006,4320,1969,4327,2022,4334,1974,4341,1943,4348,2122,4355,2005,4362,2040,4369,2021,4376,2017,4383,2032,4390,2013,4397,1840,4404,1981,4411,2053,4418,2263,4424,1989,4431,1912,4438,2022,4445,1934,4452,1947,4459,2088,4466,2019,4473,2010,4480,2060,4487,1980,4494,1998,4501,2081,4508,1961,4515,1963,4522,1905,4529,1940,4536,1956,4543,1958,4550,1905,4557,1972,4564,1981,4571,1943,4578,2071,4585,1917,4592,2044,4599,1912,4606,2012,4613,2004,4620,2153,4627,2076,4633,2068,4640,1987,4647,1987,4654,2033,4661,2107,4668,2182,4675,1923,4682,2143,4689,1906,4696,1930,4703,2093,4710,2061,4717,2099,4724,2050,4731,2080,4738,1964,4745,1929,4752,1961,4759,1951,4766,1999,4773,1940,4780,1960,4787,2078,4794,1863,4801,1942,4808,2029,4815,1917,4822,1873,4829,2005,4836,1966,4843,2056,4849,2035,4856,2020,4863,1911,4870,2098,4877,2021,4884,2157,4891,1995,4898,2090,4905,1965,4912,1940,4919,2016,4926,2069,4933,1889,4940,1997,4947,1955,4954,2006,4961,2077,4968,2062,4975,2079,4982,1987,4989,2100,4996,2065,5003,2009,5010,2062,5017,2053,5024,2131,5031,2016,5038,2017,5045,1958,5052,1986,5059,2052,5066,2139,5072,1997,5079,2012,5086,1916,5093,1981,5100,1983,5107,2026,5114,2004,5121,1985,5128,2074,5135,2011,5142,2082,5149,1913,5156,1986,5163,2072,5170,1933,5177,1948,5184,2032,5191,2004,5198,2070,5205,1985,5212,1921,5219,2021,5226,2009,5233,1990,5240,2128,5247,2003,5254,1946,5261,2080,5268,1960,5275,1890,5281,1980,5289,1932,5295,2055,5302,1959,5309,1967,5316,2086,5323,1912,5330,1961,5337,1925,5344,1871,5351,1911,5358,2104,5365,1980,5372,2009,5379,1949,5386,2036,5393,1972,5400,1912,5407,1997,5414,2024,5421,2046,5428,2069,5435,1990,5442,1940,5449,1919,5456,1961,5463,2008,5470,2002,5477,2059,5484,2157,5490,1950,5498,2111,5504,2011,5511,1968,5518,2062,5525,2022,5532,1918,5539,2024,5546,1989,5553,2244,5560,1953,5567,2061,5574,2071,5581,2060,5588,2016,5595,1901,5602,1990,5609,1954,5616,1935,5623,2037,5630,1991,5637,2001,5644,2024,5651,1950,5658,1916,5665,2016,5672,2095,5679,1952,5686,2112,5693,2024,5700,2050,5707,1886,5713,1962,5721,2039,5727,2065,5734,2222,5741,2018,5748,2034,5755,2120,5762,1938,5769,1972,5776,2000,5783,1929,5790,2083,5797,1926,5804,1985,5811,2106,5818,2004,5825,1934,5832,1942,5839,1967,5846,2103,5853,2081,5860,2008,5867,2005,5874,1971,5881,2107,5888,2123,5895,2090,5902,2087,5909,1957,5916,2046,5923,1987,5930,1926,5936,2034,5943,2079,5950,2033,5957,2058,5964,2145,5971,2000,5978,2059,5985,2100,5992,2002,5999,1953,6006,2038,6013,2010,6020,1964,6027,1990,6034,1989,6041,1976,6048,2099,6055,2121,6062,2056,6069,2115,6076,2150,6083,1985,6090,2003,6097,2025,6104,1989,6111,1948,6118,1989,6125,2038,6132,2035,6139,2019,6146,1906,6153,1931,6159,1946,6166,2089,6173,1938,6180,2024,6187,2050,6194,1970,6201,1977,6208,2016,6215,1971,6222,1998,6229,2042,6236,1914,6243,2047,6250,1988,6257,1996,6264,1971,6271,1959,6278,1976,6285,1959,6292,2076,6299,2034,6306,1991,6313,2082,6320,1915,6327,2020,6334,2147,6341,2031,6348,2064,6355,1935,6362,2007,6368,2085,6375,2036,6382,2036,6389,1994,6396,1909,6403,2003,6410,1991,6417,2005,6424,1943,6431,1945,6438,1948,6445,2066,6452,1924,6459,1969,6466,1986,6473,1970,6480,2100,6487,1971,6494,1994,6501,2011,6508,1995,6515,1911,6522,1999,6529,2087,6536,2158,6543,1987,6550,1884,6557,2037,6564,1969,6571,1995,6578,1979,6584,2000,6591,2020,6598,2120,6605,2076,6612,2016,6619,2110,6626,1966,6633,2078,6640,2038,6647,2045,6654,1908,6661,1995,6668,1988,6675,1898,6682,2047,6689,2043,6696,1949,6703,1969,6710,2053,6717,1933,6724,2143,6731,2058,6738,1951,6745,1948,6752,2151,6759,1958,6766,2012,6773,2020,6780,2090,6787,1955,6794,2104,6801,1911,6807,2092,6814,2089,6821,2060,6828,1996,6835,2108,6842,1936,6849,1971,6856,1923,6863,2046,6870,1988,6877,2020,6884,2161,6891,1932,6898,2044,6905,2017,6912,1902,6919,2027,6926,1956,6933,1931,6940,1949,6947,2043,6954,2055,6961,1979,6968,1955,6975,2069,6982,1995,6989,1893,6996,2047,7003,2167,7010,2038,7016,2036,7023,1906,7030,1970,7037,1972,7044,2022,7051,1937,7058,1932,7065,2022,7072,1955,7079,2107,7086,2057,7093,1928,7100,2060,7107,1973,7114,1933,7121,2018,7128,2108,7135,1954,7142,2066,7149,1867,7156,1999,7163,1938,7170,2055,7177,1967,7184,1941,7191,2082,7198,1898,7205,1868,7212,1881,7219,1880,7225,2230,7233,2006,7239,2001,7246,1982,7253,2111,7260,2017,7267,2156,7274,1943,7281,1926,7288,1993,7295,2030,7302,2118,7309,2033,7316,2005,7323,2018,7330,2121,7337,1982,7344,2070,7351,2018,7358,2001,7365,2027,7372,2046,7379,1917,7386,1958,7393,1972,7400,2130,7407,2084,7414,2073,7421,2039,7428,1883,7435,1952,7442,2059,7448,2008,7456,2055,7462,1945,7469,2039,7476,2118,7483,1976,7490,1862,7497,2069,7504,1903,7511,1934,7518,2046,7525,2099,7532,1957,7539,1974,7546,1965,7553,1977,7560,1969,7567,1975,7574,2025,7581,1972,7588,1909,7595,2073,7602,1847,7609,2086,7616,2040,7623,2014,7630,1939,7637,1996,7644,2099,7651e" filled="false" stroked="true" strokeweight=".371318pt" strokecolor="#006400">
                <v:path arrowok="t"/>
              </v:shape>
            </v:group>
            <v:group style="position:absolute;left:1774;top:202;width:572;height:7936" coordorigin="1774,202" coordsize="572,7936">
              <v:shape style="position:absolute;left:1774;top:202;width:572;height:7936" coordorigin="1774,202" coordsize="572,7936" path="m1774,202l1774,8138,2345,8138,2345,202,1774,202xe" filled="false" stroked="true" strokeweight=".371318pt" strokecolor="#000000">
                <v:path arrowok="t"/>
              </v:shape>
            </v:group>
            <v:group style="position:absolute;left:1946;top:4;width:2;height:57" coordorigin="1946,4" coordsize="2,57">
              <v:shape style="position:absolute;left:1946;top:4;width:2;height:57" coordorigin="1946,4" coordsize="0,57" path="m1946,60l1946,4e" filled="false" stroked="true" strokeweight=".371318pt" strokecolor="#000000">
                <v:path arrowok="t"/>
              </v:shape>
            </v:group>
            <v:group style="position:absolute;left:2093;top:4;width:2;height:57" coordorigin="2093,4" coordsize="2,57">
              <v:shape style="position:absolute;left:2093;top:4;width:2;height:57" coordorigin="2093,4" coordsize="0,57" path="m2093,60l2093,4e" filled="false" stroked="true" strokeweight=".371318pt" strokecolor="#000000">
                <v:path arrowok="t"/>
              </v:shape>
            </v:group>
            <v:group style="position:absolute;left:2239;top:4;width:2;height:57" coordorigin="2239,4" coordsize="2,57">
              <v:shape style="position:absolute;left:2239;top:4;width:2;height:57" coordorigin="2239,4" coordsize="0,57" path="m2239,60l2239,4e" filled="false" stroked="true" strokeweight=".371318pt" strokecolor="#000000">
                <v:path arrowok="t"/>
              </v:shape>
            </v:group>
            <v:group style="position:absolute;left:1774;top:60;width:572;height:143" coordorigin="1774,60" coordsize="572,143">
              <v:shape style="position:absolute;left:1774;top:60;width:572;height:143" coordorigin="1774,60" coordsize="572,143" path="m1774,60l1774,202,2345,202,2345,60,1774,60xe" filled="true" fillcolor="#87ceeb" stroked="false">
                <v:path arrowok="t"/>
                <v:fill type="solid"/>
              </v:shape>
            </v:group>
            <v:group style="position:absolute;left:1774;top:60;width:572;height:143" coordorigin="1774,60" coordsize="572,143">
              <v:shape style="position:absolute;left:1774;top:60;width:572;height:143" coordorigin="1774,60" coordsize="572,143" path="m1774,60l1774,202,2345,202,2345,60,1774,60xe" filled="false" stroked="true" strokeweight=".371318pt" strokecolor="#000000">
                <v:path arrowok="t"/>
              </v:shape>
            </v:group>
            <v:group style="position:absolute;left:2375;top:4;width:2;height:57" coordorigin="2375,4" coordsize="2,57">
              <v:shape style="position:absolute;left:2375;top:4;width:2;height:57" coordorigin="2375,4" coordsize="0,57" path="m2375,60l2375,4e" filled="false" stroked="true" strokeweight=".371318pt" strokecolor="#000000">
                <v:path arrowok="t"/>
              </v:shape>
            </v:group>
            <v:group style="position:absolute;left:2409;top:690;width:473;height:6961" coordorigin="2409,690" coordsize="473,6961">
              <v:shape style="position:absolute;left:2409;top:690;width:473;height:6961" coordorigin="2409,690" coordsize="473,6961" path="m2510,690l2518,697,2656,704,2547,711,2499,718,2567,725,2565,731,2582,738,2492,745,2486,752,2491,759,2526,766,2580,773,2574,780,2589,787,2516,794,2515,801,2669,808,2631,815,2516,822,2566,829,2489,836,2609,843,2547,850,2565,857,2531,864,2517,871,2533,878,2543,885,2569,892,2515,899,2490,906,2721,913,2564,920,2463,927,2526,934,2518,941,2536,947,2554,954,2586,961,2517,968,2581,975,2607,982,2486,989,2586,996,2691,1003,2545,1010,2679,1017,2700,1024,2599,1031,2563,1038,2493,1045,2494,1052,2581,1059,2533,1066,2472,1073,2620,1080,2562,1087,2583,1094,2544,1101,2571,1108,2551,1115,2516,1122,2656,1129,2544,1136,2683,1143,2517,1150,2485,1157,2549,1164,2623,1170,2641,1177,2590,1184,2726,1191,2486,1198,2496,1205,2573,1212,2548,1219,2513,1226,2705,1233,2694,1240,2577,1247,2450,1254,2449,1261,2522,1268,2557,1275,2635,1282,2656,1289,2551,1296,2672,1303,2576,1310,2479,1317,2465,1324,2550,1331,2613,1338,2575,1345,2621,1352,2533,1359,2670,1366,2544,1373,2512,1379,2557,1386,2524,1393,2489,1400,2543,1407,2557,1414,2667,1421,2530,1428,2493,1435,2600,1442,2570,1449,2581,1456,2622,1463,2487,1470,2550,1477,2601,1484,2558,1491,2438,1498,2422,1505,2642,1512,2538,1519,2568,1526,2448,1533,2686,1540,2612,1547,2530,1554,2514,1561,2558,1568,2482,1575,2584,1582,2545,1588,2460,1596,2467,1602,2524,1609,2579,1616,2542,1623,2526,1630,2534,1637,2571,1644,2486,1651,2483,1658,2516,1665,2575,1672,2547,1679,2556,1686,2613,1693,2521,1700,2514,1707,2586,1714,2532,1721,2487,1728,2562,1735,2483,1742,2453,1749,2486,1756,2549,1763,2525,1770,2594,1777,2548,1784,2545,1791,2494,1798,2454,1805,2446,1811,2486,1819,2561,1825,2526,1832,2599,1839,2590,1846,2561,1853,2569,1860,2576,1867,2661,1874,2557,1881,2549,1888,2451,1895,2509,1902,2521,1909,2506,1916,2501,1923,2638,1930,2709,1937,2635,1944,2512,1951,2511,1958,2525,1965,2474,1972,2436,1979,2515,1986,2508,1993,2475,2000,2657,2007,2598,2014,2604,2021,2689,2028,2610,2034,2749,2041,2552,2048,2573,2055,2515,2062,2647,2069,2486,2076,2521,2083,2569,2090,2502,2097,2552,2104,2477,2111,2556,2118,2631,2125,2579,2132,2575,2139,2538,2146,2643,2153,2632,2160,2596,2167,2537,2174,2463,2181,2511,2188,2543,2195,2556,2202,2630,2209,2562,2216,2514,2223,2508,2230,2650,2237,2499,2244,2580,2251,2630,2257,2704,2264,2665,2271,2572,2278,2534,2285,2451,2292,2496,2299,2510,2306,2558,2313,2555,2320,2652,2327,2712,2334,2455,2341,2590,2348,2597,2355,2560,2362,2603,2369,2675,2376,2578,2383,2629,2390,2495,2397,2526,2404,2472,2411,2624,2418,2582,2425,2541,2432,2605,2439,2642,2446,2740,2453,2564,2460,2531,2466,2577,2473,2584,2480,2573,2487,2433,2494,2469,2501,2519,2508,2539,2515,2619,2522,2560,2529,2592,2536,2556,2543,2659,2550,2580,2557,2529,2564,2551,2571,2459,2578,2502,2585,2606,2592,2484,2599,2591,2606,2565,2613,2626,2620,2499,2627,2538,2634,2542,2641,2534,2648,2527,2655,2533,2662,2530,2669,2472,2676,2635,2682,2608,2689,2523,2696,2577,2703,2547,2710,2503,2717,2550,2724,2619,2731,2487,2738,2606,2745,2597,2752,2489,2759,2636,2766,2441,2773,2530,2780,2591,2787,2482,2794,2601,2801,2503,2808,2544,2815,2598,2822,2527,2829,2436,2836,2514,2843,2549,2850,2542,2857,2642,2864,2512,2871,2475,2878,2584,2885,2665,2892,2542,2899,2604,2905,2533,2912,2579,2919,2588,2926,2546,2933,2511,2940,2547,2947,2544,2954,2554,2961,2511,2968,2528,2975,2639,2982,2549,2989,2443,2996,2539,3003,2585,3010,2503,3017,2584,3024,2709,3031,2454,3038,2504,3045,2520,3052,2683,3059,2616,3066,2512,3073,2569,3080,2597,3087,2591,3094,2550,3101,2541,3108,2555,3114,2690,3121,2534,3128,2483,3135,2502,3142,2562,3149,2626,3156,2553,3163,2720,3170,2470,3177,2485,3184,2647,3191,2513,3198,2509,3205,2476,3212,2485,3219,2493,3226,2550,3233,2711,3240,2538,3247,2588,3254,2661,3261,2550,3268,2619,3275,2551,3282,2526,3289,2686,3296,2504,3303,2553,3310,2489,3317,2556,3323,2570,3331,2604,3337,2617,3344,2466,3351,2527,3358,2558,3365,2631,3372,2597,3379,2707,3386,2472,3393,2568,3400,2586,3407,2445,3414,2731,3421,2628,3428,2607,3435,2514,3442,2473,3449,2503,3456,2627,3463,2593,3470,2586,3477,2517,3484,2609,3491,2577,3498,2519,3505,2585,3512,2507,3519,2530,3526,2659,3533,2515,3540,2649,3546,2634,3554,2542,3560,2509,3567,2583,3574,2475,3581,2488,3588,2528,3595,2625,3602,2570,3609,2425,3616,2549,3623,2529,3630,2652,3637,2490,3644,2638,3651,2548,3658,2540,3665,2525,3672,2529,3679,2526,3686,2514,3693,2514,3700,2529,3707,2645,3714,2711,3721,2473,3728,2573,3735,2646,3742,2556,3749,2526,3756,2664,3763,2587,3769,2600,3776,2477,3783,2526,3790,2458,3797,2494,3804,2603,3811,2484,3818,2490,3825,2513,3832,2503,3839,2473,3846,2530,3853,2563,3860,2517,3867,2585,3874,2481,3881,2451,3888,2575,3895,2598,3902,2527,3909,2637,3916,2560,3923,2593,3930,2555,3937,2567,3944,2520,3951,2470,3958,2509,3965,2536,3972,2639,3978,2660,3986,2522,3992,2511,3999,2635,4006,2550,4013,2590,4020,2515,4027,2547,4034,2550,4041,2410,4048,2569,4055,2485,4062,2505,4069,2510,4076,2555,4083,2675,4090,2520,4097,2592,4104,2488,4111,2683,4118,2635,4125,2538,4132,2575,4139,2563,4146,2598,4153,2644,4160,2409,4167,2515,4174,2565,4181,2535,4188,2572,4195,2557,4201,2485,4208,2599,4215,2640,4222,2492,4229,2562,4236,2596,4243,2524,4250,2516,4257,2605,4264,2557,4271,2583,4278,2596,4285,2562,4292,2618,4299,2582,4306,2659,4313,2475,4320,2499,4327,2533,4334,2532,4341,2572,4348,2489,4355,2617,4362,2576,4369,2566,4376,2626,4383,2667,4390,2455,4397,2543,4404,2562,4411,2559,4418,2513,4424,2657,4431,2517,4438,2434,4445,2644,4452,2444,4459,2608,4466,2464,4473,2571,4480,2731,4487,2452,4494,2628,4501,2456,4508,2473,4515,2576,4522,2503,4529,2545,4536,2635,4543,2565,4550,2618,4557,2481,4564,2630,4571,2488,4578,2538,4585,2648,4592,2498,4599,2533,4606,2472,4613,2495,4620,2661,4627,2601,4633,2525,4640,2593,4647,2460,4654,2560,4661,2454,4668,2541,4675,2544,4682,2526,4689,2566,4696,2495,4703,2593,4710,2565,4717,2572,4724,2523,4731,2512,4738,2515,4745,2469,4752,2738,4759,2715,4766,2623,4773,2653,4780,2459,4787,2585,4794,2602,4801,2595,4808,2755,4815,2522,4822,2605,4829,2538,4836,2523,4843,2562,4849,2537,4856,2592,4863,2471,4870,2567,4877,2484,4884,2537,4891,2591,4898,2461,4905,2569,4912,2509,4919,2623,4926,2524,4933,2532,4940,2533,4947,2613,4954,2517,4961,2473,4968,2411,4975,2551,4982,2524,4989,2595,4996,2567,5003,2478,5010,2493,5017,2566,5024,2563,5031,2586,5038,2567,5045,2565,5052,2488,5059,2575,5066,2612,5072,2476,5079,2614,5086,2560,5093,2606,5100,2590,5107,2679,5114,2620,5121,2590,5128,2535,5135,2505,5142,2505,5149,2509,5156,2554,5163,2594,5170,2515,5177,2593,5184,2531,5191,2568,5198,2526,5205,2612,5212,2611,5219,2553,5226,2642,5233,2566,5240,2573,5247,2508,5254,2548,5261,2578,5268,2505,5275,2514,5281,2593,5289,2525,5295,2536,5302,2494,5309,2566,5316,2616,5323,2553,5330,2521,5337,2617,5344,2559,5351,2600,5358,2537,5365,2548,5372,2544,5379,2510,5386,2602,5393,2683,5400,2612,5407,2542,5414,2468,5421,2689,5428,2469,5435,2575,5442,2580,5449,2594,5456,2586,5463,2722,5470,2591,5477,2506,5484,2468,5490,2565,5498,2560,5504,2650,5511,2573,5518,2617,5525,2464,5532,2648,5539,2483,5546,2571,5553,2602,5560,2470,5567,2496,5574,2511,5581,2723,5588,2514,5595,2583,5602,2479,5609,2534,5616,2598,5623,2548,5630,2484,5637,2429,5644,2567,5651,2452,5658,2615,5665,2544,5672,2525,5679,2673,5686,2609,5693,2548,5700,2534,5707,2524,5713,2544,5721,2440,5727,2576,5734,2532,5741,2464,5748,2593,5755,2632,5762,2516,5769,2517,5776,2487,5783,2643,5790,2568,5797,2543,5804,2630,5811,2611,5818,2528,5825,2501,5832,2631,5839,2486,5846,2484,5853,2468,5860,2521,5867,2524,5874,2608,5881,2624,5888,2578,5895,2435,5902,2503,5909,2708,5916,2594,5923,2511,5930,2505,5936,2456,5943,2527,5950,2503,5957,2462,5964,2576,5971,2462,5978,2579,5985,2604,5992,2526,5999,2676,6006,2631,6013,2516,6020,2532,6027,2496,6034,2577,6041,2502,6048,2552,6055,2656,6062,2647,6069,2622,6076,2577,6083,2513,6090,2520,6097,2521,6104,2513,6111,2580,6118,2598,6125,2492,6132,2556,6139,2502,6146,2663,6153,2674,6159,2563,6166,2455,6173,2572,6180,2516,6187,2564,6194,2522,6201,2493,6208,2541,6215,2550,6222,2571,6229,2501,6236,2686,6243,2651,6250,2522,6257,2630,6264,2733,6271,2601,6278,2584,6285,2555,6292,2579,6299,2532,6306,2561,6313,2675,6320,2525,6327,2435,6334,2535,6341,2572,6348,2643,6355,2575,6362,2654,6368,2449,6375,2500,6382,2477,6389,2604,6396,2596,6403,2535,6410,2465,6417,2477,6424,2540,6431,2568,6438,2465,6445,2434,6452,2520,6459,2448,6466,2530,6473,2625,6480,2557,6487,2526,6494,2489,6501,2881,6508,2591,6515,2505,6522,2596,6529,2513,6536,2560,6543,2419,6550,2555,6557,2476,6564,2478,6571,2567,6578,2549,6584,2574,6591,2564,6598,2495,6605,2515,6612,2598,6619,2529,6626,2623,6633,2562,6640,2626,6647,2484,6654,2447,6661,2567,6668,2529,6675,2536,6682,2549,6689,2609,6696,2645,6703,2563,6710,2510,6717,2617,6724,2623,6731,2475,6738,2571,6745,2500,6752,2579,6759,2558,6766,2539,6773,2645,6780,2612,6787,2576,6794,2519,6801,2636,6807,2518,6814,2508,6821,2591,6828,2488,6835,2606,6842,2571,6849,2549,6856,2497,6863,2504,6870,2566,6877,2541,6884,2450,6891,2622,6898,2516,6905,2685,6912,2630,6919,2540,6926,2417,6933,2508,6940,2580,6947,2649,6954,2557,6961,2567,6968,2510,6975,2619,6982,2520,6989,2500,6996,2580,7003,2445,7010,2486,7016,2628,7023,2543,7030,2733,7037,2478,7044,2539,7051,2451,7058,2524,7065,2480,7072,2608,7079,2531,7086,2625,7093,2469,7100,2528,7107,2575,7114,2624,7121,2563,7128,2606,7135,2478,7142,2582,7149,2551,7156,2514,7163,2563,7170,2609,7177,2492,7184,2524,7191,2437,7198,2554,7205,2664,7212,2599,7219,2553,7225,2493,7233,2554,7239,2680,7246,2597,7253,2578,7260,2579,7267,2658,7274,2530,7281,2561,7288,2569,7295,2604,7302,2623,7309,2576,7316,2612,7323,2587,7330,2536,7337,2513,7344,2482,7351,2484,7358,2669,7365,2624,7372,2520,7379,2584,7386,2552,7393,2613,7400,2633,7407,2544,7414,2518,7421,2641,7428,2638,7435,2525,7442,2555,7448,2543,7456,2526,7462,2625,7469,2530,7476,2520,7483,2467,7490,2601,7497,2567,7504,2480,7511,2488,7518,2602,7525,2539,7532,2624,7539,2551,7546,2604,7553,2501,7560,2512,7567,2458,7574,2475,7581,2557,7588,2475,7595,2486,7602,2482,7609,2594,7616,2520,7623,2575,7630,2516,7637,2622,7644,2636,7651e" filled="false" stroked="true" strokeweight=".371318pt" strokecolor="#0080ff">
                <v:path arrowok="t"/>
              </v:shape>
            </v:group>
            <v:group style="position:absolute;left:2389;top:690;width:384;height:6961" coordorigin="2389,690" coordsize="384,6961">
              <v:shape style="position:absolute;left:2389;top:690;width:384;height:6961" coordorigin="2389,690" coordsize="384,6961" path="m2635,690l2686,697,2525,704,2549,711,2553,718,2527,725,2527,731,2558,738,2535,745,2573,752,2606,759,2510,766,2543,773,2586,780,2515,787,2521,794,2592,801,2656,808,2488,815,2563,822,2574,829,2637,836,2517,843,2548,850,2608,857,2646,864,2481,871,2714,878,2427,885,2438,892,2459,899,2626,906,2586,913,2666,920,2638,927,2508,934,2517,941,2543,947,2675,954,2483,961,2547,968,2522,975,2649,982,2523,989,2596,996,2648,1003,2542,1010,2614,1017,2522,1024,2463,1031,2607,1038,2442,1045,2510,1052,2564,1059,2507,1066,2510,1073,2467,1080,2554,1087,2547,1094,2498,1101,2645,1108,2485,1115,2446,1122,2501,1129,2488,1136,2544,1143,2544,1150,2607,1157,2592,1164,2521,1170,2531,1177,2550,1184,2594,1191,2518,1198,2530,1205,2611,1212,2517,1219,2584,1226,2547,1233,2586,1240,2539,1247,2399,1254,2656,1261,2499,1268,2435,1275,2495,1282,2707,1289,2509,1296,2580,1303,2490,1310,2603,1317,2548,1324,2546,1331,2633,1338,2644,1345,2573,1352,2545,1359,2542,1366,2611,1373,2456,1379,2501,1386,2600,1393,2529,1400,2543,1407,2773,1414,2626,1421,2630,1428,2609,1435,2544,1442,2550,1449,2461,1456,2585,1463,2483,1470,2697,1477,2513,1484,2468,1491,2525,1498,2575,1505,2436,1512,2603,1519,2645,1526,2539,1533,2624,1540,2558,1547,2628,1554,2591,1561,2569,1568,2557,1575,2524,1582,2489,1588,2631,1596,2529,1602,2560,1609,2534,1616,2540,1623,2536,1630,2613,1637,2618,1644,2536,1651,2595,1658,2553,1665,2503,1672,2581,1679,2575,1686,2631,1693,2566,1700,2525,1707,2573,1714,2557,1721,2573,1728,2490,1735,2509,1742,2677,1749,2488,1756,2480,1763,2508,1770,2526,1777,2609,1784,2482,1791,2519,1798,2564,1805,2482,1811,2478,1819,2494,1825,2523,1832,2571,1839,2544,1846,2468,1853,2584,1860,2548,1867,2460,1874,2510,1881,2457,1888,2628,1895,2561,1902,2629,1909,2534,1916,2574,1923,2553,1930,2521,1937,2608,1944,2534,1951,2536,1958,2504,1965,2530,1972,2598,1979,2670,1986,2495,1993,2532,2000,2615,2007,2567,2014,2470,2021,2460,2028,2578,2034,2499,2041,2568,2048,2557,2055,2500,2062,2497,2069,2625,2076,2659,2083,2732,2090,2483,2097,2550,2104,2513,2111,2531,2118,2573,2125,2565,2132,2472,2139,2613,2146,2626,2153,2597,2160,2557,2167,2561,2174,2470,2181,2534,2188,2518,2195,2454,2202,2565,2209,2613,2216,2583,2223,2492,2230,2462,2237,2577,2244,2521,2251,2466,2257,2499,2264,2656,2271,2513,2278,2576,2285,2486,2292,2558,2299,2557,2306,2563,2313,2496,2320,2496,2327,2593,2334,2516,2341,2450,2348,2626,2355,2534,2362,2483,2369,2532,2376,2465,2383,2575,2390,2515,2397,2522,2404,2526,2411,2552,2418,2508,2425,2724,2432,2545,2439,2490,2446,2514,2453,2620,2460,2645,2466,2527,2473,2614,2480,2578,2487,2498,2494,2638,2501,2494,2508,2566,2515,2527,2522,2596,2529,2583,2536,2549,2543,2584,2550,2462,2557,2518,2564,2621,2571,2576,2578,2488,2585,2562,2592,2554,2599,2507,2606,2579,2613,2726,2620,2563,2627,2550,2634,2594,2641,2427,2648,2413,2655,2520,2662,2465,2669,2628,2676,2612,2682,2539,2689,2452,2696,2479,2703,2535,2710,2537,2717,2598,2724,2536,2731,2555,2738,2490,2745,2487,2752,2645,2759,2612,2766,2548,2773,2520,2780,2659,2787,2557,2794,2608,2801,2693,2808,2500,2815,2480,2822,2511,2829,2584,2836,2514,2843,2488,2850,2455,2857,2509,2864,2461,2871,2565,2878,2547,2885,2614,2892,2651,2899,2551,2905,2579,2912,2604,2919,2476,2926,2496,2933,2517,2940,2617,2947,2536,2954,2619,2961,2646,2968,2562,2975,2586,2982,2444,2989,2536,2996,2588,3003,2663,3010,2597,3017,2558,3024,2587,3031,2541,3038,2674,3045,2620,3052,2512,3059,2565,3066,2562,3073,2456,3080,2548,3087,2631,3094,2553,3101,2605,3108,2547,3114,2478,3121,2605,3128,2496,3135,2514,3142,2591,3149,2621,3156,2534,3163,2523,3170,2528,3177,2440,3184,2618,3191,2450,3198,2488,3205,2555,3212,2425,3219,2577,3226,2628,3233,2434,3240,2488,3247,2532,3254,2591,3261,2604,3268,2610,3275,2597,3282,2519,3289,2571,3296,2556,3303,2492,3310,2512,3317,2600,3323,2552,3331,2552,3337,2568,3344,2570,3351,2497,3358,2448,3365,2556,3372,2582,3379,2499,3386,2584,3393,2436,3400,2565,3407,2569,3414,2493,3421,2465,3428,2671,3435,2564,3442,2484,3449,2418,3456,2453,3463,2562,3470,2421,3477,2632,3484,2408,3491,2523,3498,2459,3505,2479,3512,2690,3519,2638,3526,2484,3533,2567,3540,2515,3546,2538,3554,2525,3560,2682,3567,2553,3574,2519,3581,2662,3588,2571,3595,2631,3602,2558,3609,2577,3616,2491,3623,2580,3630,2669,3637,2692,3644,2556,3651,2557,3658,2564,3665,2621,3672,2592,3679,2493,3686,2550,3693,2557,3700,2577,3707,2493,3714,2627,3721,2546,3728,2500,3735,2544,3742,2655,3749,2594,3756,2583,3763,2752,3769,2655,3776,2607,3783,2649,3790,2503,3797,2457,3804,2584,3811,2577,3818,2536,3825,2476,3832,2660,3839,2679,3846,2517,3853,2546,3860,2540,3867,2473,3874,2533,3881,2442,3888,2625,3895,2601,3902,2552,3909,2542,3916,2512,3923,2543,3930,2589,3937,2548,3944,2496,3951,2499,3958,2618,3965,2607,3972,2510,3978,2632,3986,2518,3992,2617,3999,2502,4006,2586,4013,2604,4020,2590,4027,2562,4034,2488,4041,2527,4048,2531,4055,2676,4062,2485,4069,2608,4076,2524,4083,2483,4090,2594,4097,2650,4104,2625,4111,2522,4118,2534,4125,2496,4132,2596,4139,2500,4146,2626,4153,2446,4160,2506,4167,2633,4174,2577,4181,2491,4188,2539,4195,2629,4201,2477,4208,2421,4215,2659,4222,2571,4229,2499,4236,2584,4243,2613,4250,2683,4257,2498,4264,2588,4271,2504,4278,2586,4285,2551,4292,2493,4299,2458,4306,2598,4313,2658,4320,2491,4327,2605,4334,2533,4341,2471,4348,2594,4355,2618,4362,2584,4369,2547,4376,2459,4383,2604,4390,2565,4397,2550,4404,2629,4411,2612,4418,2498,4424,2578,4431,2535,4438,2584,4445,2565,4452,2552,4459,2674,4466,2513,4473,2536,4480,2560,4487,2589,4494,2583,4501,2544,4508,2679,4515,2529,4522,2572,4529,2547,4536,2528,4543,2484,4550,2509,4557,2560,4564,2539,4571,2437,4578,2487,4585,2553,4592,2584,4599,2524,4606,2504,4613,2522,4620,2480,4627,2623,4633,2566,4640,2612,4647,2465,4654,2591,4661,2567,4668,2604,4675,2677,4682,2580,4689,2541,4696,2535,4703,2565,4710,2608,4717,2525,4724,2480,4731,2501,4738,2610,4745,2522,4752,2562,4759,2520,4766,2592,4773,2488,4780,2689,4787,2533,4794,2609,4801,2483,4808,2653,4815,2544,4822,2498,4829,2566,4836,2606,4843,2713,4849,2572,4856,2560,4863,2647,4870,2409,4877,2535,4884,2647,4891,2596,4898,2498,4905,2678,4912,2545,4919,2537,4926,2570,4933,2472,4940,2551,4947,2517,4954,2532,4961,2636,4968,2584,4975,2545,4982,2443,4989,2556,4996,2593,5003,2532,5010,2551,5017,2539,5024,2463,5031,2639,5038,2588,5045,2570,5052,2481,5059,2501,5066,2635,5072,2571,5079,2576,5086,2526,5093,2567,5100,2566,5107,2522,5114,2582,5121,2697,5128,2576,5135,2622,5142,2561,5149,2478,5156,2554,5163,2612,5170,2661,5177,2517,5184,2525,5191,2569,5198,2539,5205,2546,5212,2589,5219,2523,5226,2595,5233,2535,5240,2518,5247,2663,5254,2605,5261,2626,5268,2507,5275,2475,5281,2509,5289,2551,5295,2596,5302,2458,5309,2531,5316,2536,5323,2474,5330,2499,5337,2527,5344,2662,5351,2615,5358,2612,5365,2507,5372,2523,5379,2535,5386,2624,5393,2524,5400,2598,5407,2605,5414,2620,5421,2626,5428,2698,5435,2574,5442,2610,5449,2596,5456,2575,5463,2529,5470,2464,5477,2643,5484,2519,5490,2525,5498,2426,5504,2674,5511,2558,5518,2572,5525,2573,5532,2474,5539,2574,5546,2570,5553,2497,5560,2620,5567,2528,5574,2487,5581,2516,5588,2521,5595,2502,5602,2540,5609,2530,5616,2485,5623,2565,5630,2479,5637,2389,5644,2505,5651,2576,5658,2623,5665,2457,5672,2552,5679,2569,5686,2548,5693,2519,5700,2547,5707,2661,5713,2495,5721,2500,5727,2587,5734,2517,5741,2468,5748,2560,5755,2545,5762,2491,5769,2522,5776,2545,5783,2578,5790,2553,5797,2472,5804,2455,5811,2553,5818,2484,5825,2565,5832,2614,5839,2655,5846,2460,5853,2559,5860,2626,5867,2480,5874,2583,5881,2541,5888,2475,5895,2556,5902,2512,5909,2607,5916,2487,5923,2680,5930,2486,5936,2726,5943,2455,5950,2582,5957,2591,5964,2590,5971,2640,5978,2589,5985,2583,5992,2508,5999,2533,6006,2624,6013,2475,6020,2613,6027,2591,6034,2545,6041,2506,6048,2606,6055,2596,6062,2616,6069,2542,6076,2616,6083,2507,6090,2561,6097,2467,6104,2567,6111,2558,6118,2482,6125,2531,6132,2486,6139,2591,6146,2569,6153,2458,6159,2471,6166,2662,6173,2513,6180,2530,6187,2605,6194,2568,6201,2615,6208,2649,6215,2542,6222,2627,6229,2590,6236,2571,6243,2663,6250,2567,6257,2475,6264,2556,6271,2543,6278,2660,6285,2563,6292,2493,6299,2556,6306,2642,6313,2474,6320,2507,6327,2497,6334,2555,6341,2524,6348,2497,6355,2640,6362,2541,6368,2480,6375,2614,6382,2447,6389,2689,6396,2598,6403,2519,6410,2591,6417,2636,6424,2490,6431,2501,6438,2596,6445,2551,6452,2548,6459,2491,6466,2502,6473,2507,6480,2528,6487,2525,6494,2503,6501,2541,6508,2482,6515,2627,6522,2560,6529,2557,6536,2532,6543,2556,6550,2674,6557,2709,6564,2566,6571,2612,6578,2519,6584,2595,6591,2631,6598,2626,6605,2534,6612,2537,6619,2545,6626,2558,6633,2506,6640,2549,6647,2576,6654,2564,6661,2662,6668,2534,6675,2519,6682,2603,6689,2579,6696,2463,6703,2605,6710,2505,6717,2503,6724,2499,6731,2596,6738,2608,6745,2552,6752,2521,6759,2666,6766,2565,6773,2549,6780,2578,6787,2557,6794,2548,6801,2532,6807,2649,6814,2602,6821,2518,6828,2594,6835,2460,6842,2579,6849,2662,6856,2575,6863,2520,6870,2538,6877,2465,6884,2542,6891,2576,6898,2453,6905,2649,6912,2440,6919,2539,6926,2559,6933,2530,6940,2559,6947,2397,6954,2569,6961,2646,6968,2506,6975,2625,6982,2502,6989,2610,6996,2476,7003,2682,7010,2585,7016,2670,7023,2654,7030,2536,7037,2442,7044,2517,7051,2642,7058,2469,7065,2553,7072,2497,7079,2541,7086,2571,7093,2518,7100,2465,7107,2496,7114,2604,7121,2603,7128,2473,7135,2602,7142,2666,7149,2505,7156,2534,7163,2484,7170,2554,7177,2606,7184,2515,7191,2643,7198,2570,7205,2502,7212,2597,7219,2553,7225,2656,7233,2604,7239,2596,7246,2550,7253,2583,7260,2530,7267,2530,7274,2644,7281,2634,7288,2630,7295,2591,7302,2595,7309,2497,7316,2533,7323,2559,7330,2575,7337,2570,7344,2576,7351,2614,7358,2465,7365,2515,7372,2531,7379,2576,7386,2608,7393,2435,7400,2610,7407,2638,7414,2541,7421,2532,7428,2615,7435,2531,7442,2660,7448,2568,7456,2635,7462,2448,7469,2512,7476,2619,7483,2488,7490,2584,7497,2539,7504,2526,7511,2535,7518,2620,7525,2579,7532,2640,7539,2590,7546,2525,7553,2539,7560,2589,7567,2568,7574,2557,7581,2510,7588,2627,7595,2637,7602,2512,7609,2548,7616,2489,7623,2454,7630,2550,7637,2582,7644,2607,7651e" filled="false" stroked="true" strokeweight=".371318pt" strokecolor="#ff00ff">
                <v:path arrowok="t"/>
              </v:shape>
            </v:group>
            <v:group style="position:absolute;left:2380;top:690;width:363;height:6961" coordorigin="2380,690" coordsize="363,6961">
              <v:shape style="position:absolute;left:2380;top:690;width:363;height:6961" coordorigin="2380,690" coordsize="363,6961" path="m2688,690l2536,697,2621,704,2598,711,2600,718,2583,725,2558,731,2583,738,2626,745,2557,752,2603,759,2509,766,2443,773,2520,780,2462,787,2491,794,2510,801,2587,808,2539,815,2516,822,2617,829,2535,836,2581,843,2561,850,2463,857,2667,864,2552,871,2508,878,2542,885,2531,892,2562,899,2508,906,2567,913,2495,920,2539,927,2478,934,2658,941,2544,947,2550,954,2594,961,2592,968,2429,975,2642,982,2717,989,2483,996,2508,1003,2565,1010,2658,1017,2461,1024,2556,1031,2544,1038,2484,1045,2549,1052,2486,1059,2583,1066,2634,1073,2511,1080,2451,1087,2549,1094,2527,1101,2508,1108,2593,1115,2553,1122,2577,1129,2613,1136,2695,1143,2479,1150,2538,1157,2596,1164,2596,1170,2570,1177,2616,1184,2471,1191,2548,1198,2579,1205,2484,1212,2502,1219,2620,1226,2522,1233,2564,1240,2657,1247,2614,1254,2524,1261,2511,1268,2522,1275,2603,1282,2558,1289,2486,1296,2682,1303,2743,1310,2585,1317,2649,1324,2588,1331,2591,1338,2468,1345,2601,1352,2545,1359,2588,1366,2513,1373,2472,1379,2549,1386,2531,1393,2626,1400,2576,1407,2545,1414,2664,1421,2544,1428,2466,1435,2723,1442,2592,1449,2624,1456,2436,1463,2507,1470,2501,1477,2554,1484,2495,1491,2495,1498,2640,1505,2476,1512,2491,1519,2496,1526,2491,1533,2491,1540,2471,1547,2514,1554,2533,1561,2538,1568,2613,1575,2605,1582,2574,1588,2487,1596,2596,1602,2536,1609,2633,1616,2539,1623,2596,1630,2489,1637,2461,1644,2544,1651,2584,1658,2659,1665,2506,1672,2579,1679,2566,1686,2477,1693,2632,1700,2534,1707,2626,1714,2488,1721,2570,1728,2501,1735,2575,1742,2590,1749,2508,1756,2472,1763,2525,1770,2480,1777,2575,1784,2626,1791,2586,1798,2485,1805,2634,1811,2513,1819,2458,1825,2560,1832,2657,1839,2587,1846,2565,1853,2550,1860,2547,1867,2552,1874,2545,1881,2570,1888,2514,1895,2612,1902,2487,1909,2650,1916,2522,1923,2525,1930,2590,1937,2457,1944,2604,1951,2554,1958,2548,1965,2493,1972,2594,1979,2586,1986,2567,1993,2469,2000,2439,2007,2588,2014,2519,2021,2639,2028,2618,2034,2495,2041,2571,2048,2674,2055,2639,2062,2491,2069,2534,2076,2586,2083,2511,2090,2534,2097,2531,2104,2607,2111,2557,2118,2517,2125,2515,2132,2696,2139,2595,2146,2602,2153,2574,2160,2591,2167,2625,2174,2580,2181,2503,2188,2607,2195,2454,2202,2451,2209,2497,2216,2593,2223,2565,2230,2697,2237,2633,2244,2596,2251,2557,2257,2524,2264,2476,2271,2688,2278,2680,2285,2569,2292,2502,2299,2522,2306,2540,2313,2506,2320,2536,2327,2483,2334,2639,2341,2589,2348,2610,2355,2571,2362,2586,2369,2540,2376,2580,2383,2541,2390,2501,2397,2570,2404,2719,2411,2495,2418,2609,2425,2576,2432,2635,2439,2601,2446,2575,2453,2571,2460,2600,2466,2505,2473,2661,2480,2657,2487,2559,2494,2543,2501,2552,2508,2496,2515,2602,2522,2534,2529,2605,2536,2553,2543,2560,2550,2688,2557,2587,2564,2511,2571,2652,2578,2549,2585,2605,2592,2524,2599,2538,2606,2579,2613,2472,2620,2461,2627,2624,2634,2539,2641,2484,2648,2528,2655,2502,2662,2525,2669,2635,2676,2663,2682,2466,2689,2503,2696,2508,2703,2589,2710,2584,2717,2552,2724,2540,2731,2553,2738,2567,2745,2662,2752,2527,2759,2656,2766,2588,2773,2577,2780,2516,2787,2483,2794,2580,2801,2496,2808,2548,2815,2510,2822,2465,2829,2663,2836,2512,2843,2692,2850,2528,2857,2633,2864,2458,2871,2569,2878,2499,2885,2570,2892,2436,2899,2501,2905,2566,2912,2619,2919,2485,2926,2558,2933,2617,2940,2609,2947,2529,2954,2627,2961,2562,2968,2510,2975,2532,2982,2529,2989,2649,2996,2548,3003,2515,3010,2503,3017,2550,3024,2538,3031,2623,3038,2608,3045,2551,3052,2530,3059,2618,3066,2440,3073,2451,3080,2515,3087,2609,3094,2521,3101,2665,3108,2573,3114,2667,3121,2461,3128,2512,3135,2506,3142,2508,3149,2560,3156,2589,3163,2552,3170,2635,3177,2566,3184,2449,3191,2539,3198,2609,3205,2654,3212,2520,3219,2585,3226,2590,3233,2465,3240,2506,3247,2475,3254,2562,3261,2554,3268,2604,3275,2557,3282,2563,3289,2527,3296,2654,3303,2523,3310,2658,3317,2493,3323,2479,3331,2491,3337,2518,3344,2561,3351,2615,3358,2488,3365,2535,3372,2587,3379,2621,3386,2510,3393,2498,3400,2592,3407,2537,3414,2683,3421,2509,3428,2466,3435,2529,3442,2596,3449,2512,3456,2568,3463,2582,3470,2544,3477,2531,3484,2498,3491,2550,3498,2493,3505,2533,3512,2563,3519,2519,3526,2498,3533,2571,3540,2473,3546,2481,3554,2515,3560,2671,3567,2596,3574,2541,3581,2531,3588,2478,3595,2561,3602,2735,3609,2590,3616,2583,3623,2484,3630,2450,3637,2462,3644,2577,3651,2656,3658,2522,3665,2525,3672,2441,3679,2472,3686,2549,3693,2493,3700,2584,3707,2593,3714,2506,3721,2554,3728,2559,3735,2528,3742,2575,3749,2590,3756,2479,3763,2636,3769,2541,3776,2666,3783,2549,3790,2558,3797,2501,3804,2555,3811,2695,3818,2603,3825,2511,3832,2547,3839,2564,3846,2561,3853,2570,3860,2539,3867,2522,3874,2511,3881,2518,3888,2496,3895,2494,3902,2505,3909,2685,3916,2537,3923,2532,3930,2651,3937,2671,3944,2509,3951,2578,3958,2599,3965,2582,3972,2552,3978,2588,3986,2470,3992,2597,3999,2554,4006,2557,4013,2563,4020,2566,4027,2576,4034,2593,4041,2717,4048,2569,4055,2484,4062,2570,4069,2614,4076,2561,4083,2550,4090,2482,4097,2572,4104,2512,4111,2580,4118,2502,4125,2615,4132,2512,4139,2508,4146,2482,4153,2728,4160,2624,4167,2578,4174,2494,4181,2507,4188,2506,4195,2553,4201,2475,4208,2595,4215,2571,4222,2507,4229,2558,4236,2543,4243,2568,4250,2552,4257,2581,4264,2513,4271,2430,4278,2482,4285,2471,4292,2553,4299,2571,4306,2673,4313,2502,4320,2489,4327,2510,4334,2494,4341,2465,4348,2579,4355,2659,4362,2503,4369,2551,4376,2527,4383,2583,4390,2561,4397,2555,4404,2607,4411,2544,4418,2625,4424,2555,4431,2565,4438,2552,4445,2578,4452,2630,4459,2590,4466,2536,4473,2547,4480,2474,4487,2647,4494,2507,4501,2535,4508,2560,4515,2703,4522,2508,4529,2557,4536,2728,4543,2465,4550,2498,4557,2573,4564,2572,4571,2672,4578,2644,4585,2608,4592,2546,4599,2503,4606,2462,4613,2619,4620,2626,4627,2586,4633,2711,4640,2481,4647,2570,4654,2582,4661,2579,4668,2528,4675,2563,4682,2585,4689,2546,4696,2512,4703,2454,4710,2560,4717,2613,4724,2483,4731,2568,4738,2541,4745,2623,4752,2504,4759,2528,4766,2525,4773,2588,4780,2555,4787,2506,4794,2594,4801,2468,4808,2637,4815,2534,4822,2561,4829,2454,4836,2528,4843,2592,4849,2638,4856,2590,4863,2545,4870,2485,4877,2619,4884,2670,4891,2691,4898,2492,4905,2664,4912,2545,4919,2515,4926,2623,4933,2475,4940,2515,4947,2605,4954,2626,4961,2517,4968,2608,4975,2531,4982,2513,4989,2565,4996,2444,5003,2634,5010,2615,5017,2588,5024,2492,5031,2518,5038,2537,5045,2452,5052,2538,5059,2479,5066,2420,5072,2380,5079,2537,5086,2565,5093,2634,5100,2633,5107,2629,5114,2513,5121,2535,5128,2436,5135,2493,5142,2650,5149,2546,5156,2496,5163,2457,5170,2490,5177,2480,5184,2572,5191,2477,5198,2467,5205,2526,5212,2635,5219,2618,5226,2569,5233,2619,5240,2589,5247,2637,5254,2508,5261,2586,5268,2539,5275,2522,5281,2468,5289,2510,5295,2594,5302,2532,5309,2707,5316,2597,5323,2466,5330,2471,5337,2475,5344,2510,5351,2599,5358,2592,5365,2528,5372,2550,5379,2561,5386,2541,5393,2473,5400,2610,5407,2509,5414,2689,5421,2582,5428,2475,5435,2489,5442,2533,5449,2600,5456,2486,5463,2655,5470,2607,5477,2476,5484,2720,5490,2560,5498,2578,5504,2542,5511,2598,5518,2552,5525,2495,5532,2679,5539,2644,5546,2540,5553,2599,5560,2617,5567,2574,5574,2601,5581,2603,5588,2519,5595,2507,5602,2559,5609,2590,5616,2624,5623,2567,5630,2536,5637,2524,5644,2548,5651,2584,5658,2549,5665,2578,5672,2496,5679,2573,5686,2498,5693,2531,5700,2507,5707,2667,5713,2530,5721,2589,5727,2515,5734,2492,5741,2568,5748,2520,5755,2545,5762,2637,5769,2541,5776,2557,5783,2612,5790,2479,5797,2564,5804,2584,5811,2592,5818,2603,5825,2668,5832,2637,5839,2612,5846,2455,5853,2516,5860,2614,5867,2555,5874,2501,5881,2442,5888,2602,5895,2615,5902,2493,5909,2615,5916,2600,5923,2498,5930,2562,5936,2659,5943,2636,5950,2691,5957,2511,5964,2636,5971,2658,5978,2527,5985,2605,5992,2625,5999,2504,6006,2549,6013,2677,6020,2637,6027,2529,6034,2645,6041,2665,6048,2464,6055,2452,6062,2571,6069,2555,6076,2599,6083,2557,6090,2492,6097,2493,6104,2629,6111,2534,6118,2452,6125,2571,6132,2482,6139,2543,6146,2628,6153,2589,6159,2523,6166,2635,6173,2612,6180,2563,6187,2527,6194,2544,6201,2584,6208,2536,6215,2499,6222,2473,6229,2557,6236,2577,6243,2455,6250,2595,6257,2512,6264,2649,6271,2567,6278,2564,6285,2694,6292,2634,6299,2556,6306,2513,6313,2586,6320,2575,6327,2630,6334,2619,6341,2440,6348,2587,6355,2538,6362,2685,6368,2492,6375,2545,6382,2578,6389,2648,6396,2617,6403,2573,6410,2549,6417,2566,6424,2453,6431,2599,6438,2641,6445,2673,6452,2473,6459,2514,6466,2584,6473,2632,6480,2525,6487,2561,6494,2603,6501,2586,6508,2441,6515,2626,6522,2697,6529,2569,6536,2543,6543,2587,6550,2535,6557,2463,6564,2671,6571,2486,6578,2604,6584,2499,6591,2565,6598,2547,6605,2598,6612,2509,6619,2631,6626,2554,6633,2647,6640,2601,6647,2635,6654,2584,6661,2598,6668,2631,6675,2636,6682,2612,6689,2475,6696,2611,6703,2652,6710,2598,6717,2675,6724,2480,6731,2539,6738,2507,6745,2623,6752,2620,6759,2651,6766,2505,6773,2640,6780,2623,6787,2574,6794,2517,6801,2682,6807,2529,6814,2539,6821,2732,6828,2597,6835,2575,6842,2570,6849,2523,6856,2511,6863,2477,6870,2653,6877,2562,6884,2567,6891,2620,6898,2578,6905,2533,6912,2477,6919,2465,6926,2648,6933,2504,6940,2567,6947,2560,6954,2641,6961,2605,6968,2502,6975,2534,6982,2551,6989,2513,6996,2585,7003,2648,7010,2613,7016,2568,7023,2464,7030,2579,7037,2551,7044,2592,7051,2534,7058,2525,7065,2595,7072,2568,7079,2521,7086,2603,7093,2540,7100,2530,7107,2645,7114,2637,7121,2573,7128,2565,7135,2578,7142,2516,7149,2516,7156,2532,7163,2728,7170,2457,7177,2595,7184,2494,7191,2615,7198,2601,7205,2624,7212,2516,7219,2598,7225,2596,7233,2578,7239,2581,7246,2462,7253,2638,7260,2559,7267,2500,7274,2577,7281,2475,7288,2501,7295,2466,7302,2641,7309,2584,7316,2503,7323,2666,7330,2542,7337,2574,7344,2523,7351,2519,7358,2490,7365,2625,7372,2460,7379,2570,7386,2576,7393,2521,7400,2604,7407,2587,7414,2574,7421,2499,7428,2510,7435,2539,7442,2555,7448,2614,7456,2544,7462,2473,7469,2458,7476,2606,7483,2535,7490,2609,7497,2598,7504,2640,7511,2562,7518,2520,7525,2477,7532,2586,7539,2512,7546,2534,7553,2493,7560,2554,7567,2503,7574,2519,7581,2547,7588,2534,7595,2507,7602,2572,7609,2632,7616,2563,7623,2496,7630,2610,7637,2553,7644,2637,7651e" filled="false" stroked="true" strokeweight=".371318pt" strokecolor="#006400">
                <v:path arrowok="t"/>
              </v:shape>
            </v:group>
            <v:group style="position:absolute;left:2345;top:202;width:572;height:7936" coordorigin="2345,202" coordsize="572,7936">
              <v:shape style="position:absolute;left:2345;top:202;width:572;height:7936" coordorigin="2345,202" coordsize="572,7936" path="m2345,202l2345,8138,2917,8138,2917,202,2345,202xe" filled="false" stroked="true" strokeweight=".371318pt" strokecolor="#000000">
                <v:path arrowok="t"/>
              </v:shape>
            </v:group>
            <v:group style="position:absolute;left:2501;top:4;width:2;height:57" coordorigin="2501,4" coordsize="2,57">
              <v:shape style="position:absolute;left:2501;top:4;width:2;height:57" coordorigin="2501,4" coordsize="0,57" path="m2501,60l2501,4e" filled="false" stroked="true" strokeweight=".371318pt" strokecolor="#000000">
                <v:path arrowok="t"/>
              </v:shape>
            </v:group>
            <v:group style="position:absolute;left:2627;top:4;width:2;height:57" coordorigin="2627,4" coordsize="2,57">
              <v:shape style="position:absolute;left:2627;top:4;width:2;height:57" coordorigin="2627,4" coordsize="0,57" path="m2627,60l2627,4e" filled="false" stroked="true" strokeweight=".371318pt" strokecolor="#000000">
                <v:path arrowok="t"/>
              </v:shape>
            </v:group>
            <v:group style="position:absolute;left:2753;top:4;width:2;height:57" coordorigin="2753,4" coordsize="2,57">
              <v:shape style="position:absolute;left:2753;top:4;width:2;height:57" coordorigin="2753,4" coordsize="0,57" path="m2753,60l2753,4e" filled="false" stroked="true" strokeweight=".371318pt" strokecolor="#000000">
                <v:path arrowok="t"/>
              </v:shape>
            </v:group>
            <v:group style="position:absolute;left:2878;top:4;width:2;height:57" coordorigin="2878,4" coordsize="2,57">
              <v:shape style="position:absolute;left:2878;top:4;width:2;height:57" coordorigin="2878,4" coordsize="0,57" path="m2878,60l2878,4e" filled="false" stroked="true" strokeweight=".371318pt" strokecolor="#000000">
                <v:path arrowok="t"/>
              </v:shape>
            </v:group>
            <v:group style="position:absolute;left:2345;top:60;width:572;height:143" coordorigin="2345,60" coordsize="572,143">
              <v:shape style="position:absolute;left:2345;top:60;width:572;height:143" coordorigin="2345,60" coordsize="572,143" path="m2345,60l2345,202,2917,202,2917,60,2345,60xe" filled="true" fillcolor="#87ceeb" stroked="false">
                <v:path arrowok="t"/>
                <v:fill type="solid"/>
              </v:shape>
            </v:group>
            <v:group style="position:absolute;left:2345;top:60;width:572;height:143" coordorigin="2345,60" coordsize="572,143">
              <v:shape style="position:absolute;left:2345;top:60;width:572;height:143" coordorigin="2345,60" coordsize="572,143" path="m2345,60l2345,202,2917,202,2917,60,2345,60xe" filled="false" stroked="true" strokeweight=".371318pt" strokecolor="#000000">
                <v:path arrowok="t"/>
              </v:shape>
            </v:group>
            <v:group style="position:absolute;left:2932;top:4;width:2;height:57" coordorigin="2932,4" coordsize="2,57">
              <v:shape style="position:absolute;left:2932;top:4;width:2;height:57" coordorigin="2932,4" coordsize="0,57" path="m2932,60l2932,4e" filled="false" stroked="true" strokeweight=".371318pt" strokecolor="#000000">
                <v:path arrowok="t"/>
              </v:shape>
            </v:group>
            <v:group style="position:absolute;left:3488;top:1554;width:57;height:2" coordorigin="3488,1554" coordsize="57,2">
              <v:shape style="position:absolute;left:3488;top:1554;width:57;height:2" coordorigin="3488,1554" coordsize="57,0" path="m3488,1554l3544,1554e" filled="false" stroked="true" strokeweight=".371318pt" strokecolor="#000000">
                <v:path arrowok="t"/>
              </v:shape>
            </v:group>
            <v:group style="position:absolute;left:3488;top:3296;width:57;height:2" coordorigin="3488,3296" coordsize="57,2">
              <v:shape style="position:absolute;left:3488;top:3296;width:57;height:2" coordorigin="3488,3296" coordsize="57,0" path="m3488,3296l3544,3296e" filled="false" stroked="true" strokeweight=".371318pt" strokecolor="#000000">
                <v:path arrowok="t"/>
              </v:shape>
            </v:group>
            <v:group style="position:absolute;left:3488;top:5038;width:57;height:2" coordorigin="3488,5038" coordsize="57,2">
              <v:shape style="position:absolute;left:3488;top:5038;width:57;height:2" coordorigin="3488,5038" coordsize="57,0" path="m3488,5038l3544,5038e" filled="false" stroked="true" strokeweight=".371318pt" strokecolor="#000000">
                <v:path arrowok="t"/>
              </v:shape>
            </v:group>
            <v:group style="position:absolute;left:3488;top:6780;width:57;height:2" coordorigin="3488,6780" coordsize="57,2">
              <v:shape style="position:absolute;left:3488;top:6780;width:57;height:2" coordorigin="3488,6780" coordsize="57,0" path="m3488,6780l3544,6780e" filled="false" stroked="true" strokeweight=".371318pt" strokecolor="#000000">
                <v:path arrowok="t"/>
              </v:shape>
            </v:group>
            <v:group style="position:absolute;left:2952;top:690;width:501;height:6961" coordorigin="2952,690" coordsize="501,6961">
              <v:shape style="position:absolute;left:2952;top:690;width:501;height:6961" coordorigin="2952,690" coordsize="501,6961" path="m3096,690l3101,697,3234,704,3118,711,3115,718,3111,725,3057,731,3124,738,3081,745,3147,752,3122,759,3136,766,3270,773,3125,780,3131,787,3117,794,3174,801,3031,808,3154,815,3154,822,3105,829,3211,836,3044,843,3053,850,3079,857,3198,864,3101,871,3202,878,3103,885,3267,892,3167,899,3254,906,3245,913,3151,920,3137,927,3102,934,3244,941,3215,947,3148,954,3060,961,3194,968,3139,975,3194,982,3133,989,3110,996,3228,1003,3137,1010,3009,1017,3210,1024,3167,1031,3056,1038,3307,1045,3247,1052,3246,1059,3139,1066,3104,1073,3109,1080,3055,1087,3236,1094,3142,1101,3074,1108,3248,1115,3280,1122,3242,1129,3163,1136,3114,1143,3073,1150,3049,1157,3078,1164,3240,1170,3109,1177,3066,1184,3173,1191,3122,1198,3160,1205,3200,1212,3112,1219,3029,1226,3109,1233,3141,1240,3257,1247,3245,1254,3100,1261,3169,1268,3073,1275,3212,1282,3047,1289,3172,1296,3163,1303,3250,1310,3288,1317,3281,1324,3302,1331,3195,1338,3075,1345,3061,1352,3205,1359,3096,1366,3082,1373,3287,1379,3063,1386,3290,1393,3241,1400,3018,1407,3063,1414,3163,1421,3140,1428,3084,1435,3058,1442,3187,1449,3126,1456,3212,1463,3169,1470,3144,1477,3158,1484,3102,1491,3120,1498,3264,1505,3004,1512,3125,1519,3139,1526,3168,1533,3206,1540,3093,1547,3157,1554,3081,1561,3200,1568,3042,1575,3009,1582,3134,1588,3074,1596,3146,1602,3110,1609,3149,1616,3055,1623,3141,1630,3032,1637,3208,1644,3054,1651,3210,1658,3212,1665,3176,1672,3184,1679,2983,1686,3124,1693,3133,1700,3169,1707,3191,1714,3080,1721,3118,1728,3092,1735,3035,1742,3112,1749,3161,1756,3156,1763,3197,1770,2993,1777,3095,1784,3016,1791,3155,1798,3137,1805,3151,1811,3137,1819,3150,1825,3236,1832,3133,1839,3071,1846,3095,1853,3064,1860,3139,1867,3204,1874,3140,1881,3109,1888,3102,1895,3068,1902,3089,1909,3076,1916,3033,1923,3178,1930,3136,1937,3112,1944,3065,1951,3190,1958,3181,1965,3101,1972,3116,1979,3111,1986,3161,1993,3230,2000,3036,2007,3056,2014,3035,2021,3148,2028,3118,2034,3089,2041,3199,2048,3055,2055,3113,2062,3220,2069,3065,2076,3073,2083,3200,2090,3202,2097,3207,2104,3036,2111,3160,2118,3230,2125,3013,2132,3059,2139,3117,2146,3055,2153,3187,2160,3155,2167,3044,2174,3101,2181,3214,2188,3153,2195,3453,2202,3046,2209,3203,2216,3044,2223,3264,2230,3220,2237,3094,2244,3175,2251,3112,2257,3107,2264,3109,2271,3048,2278,2952,2285,3056,2292,3126,2299,3210,2306,3349,2313,3053,2320,3221,2327,3089,2334,3100,2341,3165,2348,3190,2355,3278,2362,3057,2369,3039,2376,3175,2383,3110,2390,3223,2397,3164,2404,3091,2411,3149,2418,3117,2425,3203,2432,3123,2439,3324,2446,3148,2453,3176,2460,3138,2466,3115,2473,3120,2480,3164,2487,3105,2494,3032,2501,3157,2508,3116,2515,3154,2522,3195,2529,3173,2536,3179,2543,3161,2550,3212,2557,3253,2564,3133,2571,3061,2578,3334,2585,3242,2592,3218,2599,3256,2606,3050,2613,3166,2620,3133,2627,3129,2634,3163,2641,3080,2648,3093,2655,3090,2662,3161,2669,3182,2676,3135,2682,3193,2689,3051,2696,3171,2703,3173,2710,3124,2717,3021,2724,3135,2731,3181,2738,3098,2745,3258,2752,3105,2759,3094,2766,3245,2773,3236,2780,3114,2787,3305,2794,3249,2801,3206,2808,3193,2815,3164,2822,3228,2829,3263,2836,3179,2843,3183,2850,3117,2857,3104,2864,3115,2871,3252,2878,3291,2885,3099,2892,3011,2899,3171,2905,3131,2912,3256,2919,3156,2926,3140,2933,3143,2940,3093,2947,3148,2954,3251,2961,3064,2968,3101,2975,3085,2982,3236,2989,3195,2996,3076,3003,3151,3010,3177,3017,3113,3024,3185,3031,3182,3038,3143,3045,3166,3052,3106,3059,2977,3066,3104,3073,2996,3080,3180,3087,3135,3094,3216,3101,3036,3108,3223,3114,3104,3121,3078,3128,3163,3135,3096,3142,3133,3149,3141,3156,3288,3163,3183,3170,3156,3177,3170,3184,3149,3191,3185,3198,3049,3205,3267,3212,3103,3219,3112,3226,3071,3233,3108,3240,3099,3247,3070,3254,3145,3261,3114,3268,3140,3275,3122,3282,3282,3289,3060,3296,3084,3303,3133,3310,3252,3317,3073,3323,3090,3331,3136,3337,3290,3344,3231,3351,3075,3358,3041,3365,3223,3372,3165,3379,3142,3386,3152,3393,3133,3400,3159,3407,3184,3414,3116,3421,3042,3428,3208,3435,3128,3442,3122,3449,3115,3456,3060,3463,3158,3470,3156,3477,3277,3484,3134,3491,3102,3498,3024,3505,3210,3512,3131,3519,3084,3526,3097,3533,3028,3540,3084,3546,3094,3554,3198,3560,3069,3567,3129,3574,3065,3581,3089,3588,3222,3595,3066,3602,3198,3609,3264,3616,3219,3623,3134,3630,3101,3637,3066,3644,3185,3651,3139,3658,3126,3665,3099,3672,3082,3679,3117,3686,3088,3693,3081,3700,3047,3707,3073,3714,3173,3721,3193,3728,3164,3735,3036,3742,3132,3749,3143,3756,3286,3763,3173,3769,3113,3776,3223,3783,3077,3790,3055,3797,3098,3804,3147,3811,3229,3818,3200,3825,3074,3832,3176,3839,3056,3846,3144,3853,3296,3860,3251,3867,3112,3874,3021,3881,3092,3888,3175,3895,3255,3902,3099,3909,3208,3916,3070,3923,3116,3930,3187,3937,3175,3944,3121,3951,3323,3958,3140,3965,3066,3972,3158,3978,3313,3986,3050,3992,3079,3999,3064,4006,3083,4013,3089,4020,3229,4027,3108,4034,3074,4041,3204,4048,3244,4055,3249,4062,3106,4069,3227,4076,3273,4083,3169,4090,3251,4097,3216,4104,3023,4111,3094,4118,3059,4125,3149,4132,3244,4139,3139,4146,3164,4153,3149,4160,3084,4167,3062,4174,3130,4181,3106,4188,3179,4195,3090,4201,3126,4208,3086,4215,3235,4222,3063,4229,3166,4236,3112,4243,3072,4250,3203,4257,3208,4264,3186,4271,3007,4278,3166,4285,3170,4292,3139,4299,3166,4306,3174,4313,3107,4320,3105,4327,3216,4334,3313,4341,3043,4348,3057,4355,3126,4362,3114,4369,3133,4376,3187,4383,3219,4390,3229,4397,3200,4404,3144,4411,3093,4418,3065,4424,3084,4431,3109,4438,3191,4445,3184,4452,3068,4459,3038,4466,3177,4473,3125,4480,3209,4487,3324,4494,3153,4501,3103,4508,3078,4515,3222,4522,3175,4529,3082,4536,3160,4543,3096,4550,3270,4557,3157,4564,3197,4571,3022,4578,3101,4585,3114,4592,3133,4599,3222,4606,3073,4613,3067,4620,3056,4627,3023,4633,3198,4640,3221,4647,3065,4654,3036,4661,3099,4668,3227,4675,3052,4682,3067,4689,3033,4696,3158,4703,3125,4710,3214,4717,3071,4724,3131,4731,3121,4738,3041,4745,3269,4752,3290,4759,3082,4766,3128,4773,3125,4780,3156,4787,3270,4794,3232,4801,3151,4808,3167,4815,3046,4822,3201,4829,3220,4836,3184,4843,3139,4849,3186,4856,3182,4863,3184,4870,3282,4877,3005,4884,3202,4891,3085,4898,3200,4905,3138,4912,3146,4919,3171,4926,3247,4933,3080,4940,3136,4947,3147,4954,3058,4961,3153,4968,3114,4975,3046,4982,3132,4989,3139,4996,3106,5003,3192,5010,3156,5017,3017,5024,3213,5031,3034,5038,3086,5045,3110,5052,3197,5059,3129,5066,3156,5072,3338,5079,3117,5086,3086,5093,3070,5100,3161,5107,3116,5114,3165,5121,3115,5128,3104,5135,3110,5142,3207,5149,3117,5156,3161,5163,3152,5170,3165,5177,3214,5184,3175,5191,3237,5198,3164,5205,3085,5212,3052,5219,3122,5226,3049,5233,3156,5240,3229,5247,3021,5254,3130,5261,3231,5268,3209,5275,3235,5281,3077,5289,3162,5295,3258,5302,3109,5309,3122,5316,3184,5323,3302,5330,3252,5337,3157,5344,3114,5351,3186,5358,3268,5365,3098,5372,3304,5379,3267,5386,3240,5393,3133,5400,3150,5407,3113,5414,3145,5421,3008,5428,3070,5435,3194,5442,3140,5449,3120,5456,3224,5463,3124,5470,3233,5477,3140,5484,3073,5490,3195,5498,3190,5504,3098,5511,3144,5518,3128,5525,3110,5532,3213,5539,3180,5546,3121,5553,3289,5560,3096,5567,3137,5574,3069,5581,3201,5588,3111,5595,3173,5602,3071,5609,3148,5616,3137,5623,3053,5630,3142,5637,3118,5644,3101,5651,3114,5658,3096,5665,3099,5672,3116,5679,3024,5686,3141,5693,3171,5700,3083,5707,3139,5713,3096,5721,3115,5727,3095,5734,3032,5741,3097,5748,3083,5755,3234,5762,3076,5769,3338,5776,3071,5783,3237,5790,3179,5797,3295,5804,3116,5811,3124,5818,3212,5825,3102,5832,3200,5839,3148,5846,3039,5853,3108,5860,3105,5867,3137,5874,3087,5881,3184,5888,3186,5895,3044,5902,3193,5909,3090,5916,3043,5923,3168,5930,3299,5936,3368,5943,3151,5950,3087,5957,3078,5964,3047,5971,3021,5978,3332,5985,3108,5992,3027,5999,3123,6006,3266,6013,3155,6020,3167,6027,3125,6034,3149,6041,3228,6048,3072,6055,3066,6062,3225,6069,3037,6076,3135,6083,3124,6090,3155,6097,3187,6104,3177,6111,3194,6118,3101,6125,3151,6132,3303,6139,3024,6146,3019,6153,3217,6159,3096,6166,3063,6173,3149,6180,3154,6187,3277,6194,3177,6201,3157,6208,3114,6215,3202,6222,3067,6229,3121,6236,3104,6243,3099,6250,3102,6257,3125,6264,3167,6271,3089,6278,3132,6285,3135,6292,3175,6299,3109,6306,3140,6313,3168,6320,3154,6327,3151,6334,3200,6341,3221,6348,3230,6355,3065,6362,3201,6368,3109,6375,3243,6382,3289,6389,3094,6396,3084,6403,3127,6410,3283,6417,3153,6424,3152,6431,3140,6438,3096,6445,3091,6452,3172,6459,3029,6466,3125,6473,3170,6480,3319,6487,3261,6494,3129,6501,3115,6508,3142,6515,3199,6522,3158,6529,3342,6536,3269,6543,3100,6550,3066,6557,3343,6564,3085,6571,3214,6578,3182,6584,3221,6591,3094,6598,3183,6605,3229,6612,3050,6619,3013,6626,3260,6633,3189,6640,3027,6647,3118,6654,3188,6661,3164,6668,3161,6675,3169,6682,3192,6689,3161,6696,3077,6703,3224,6710,3087,6717,3181,6724,3116,6731,3147,6738,3116,6745,3144,6752,3154,6759,3185,6766,3105,6773,3146,6780,3129,6787,3089,6794,3082,6801,3111,6807,3123,6814,3111,6821,3176,6828,3046,6835,3146,6842,3164,6849,3140,6856,3151,6863,3072,6870,3178,6877,3220,6884,3118,6891,3229,6898,3154,6905,3091,6912,3053,6919,3153,6926,3095,6933,3234,6940,3146,6947,3198,6954,3083,6961,3118,6968,3246,6975,3072,6982,3189,6989,3128,6996,3159,7003,3107,7010,3169,7016,3073,7023,3084,7030,3247,7037,3165,7044,3200,7051,3189,7058,3281,7065,3230,7072,3201,7079,3224,7086,3167,7093,3273,7100,3193,7107,3152,7114,3123,7121,3272,7128,3120,7135,3326,7142,3288,7149,3147,7156,3182,7163,3106,7170,3114,7177,3189,7184,3065,7191,3118,7198,3124,7205,3106,7212,3117,7219,3020,7225,3162,7233,3036,7239,3080,7246,3108,7253,3196,7260,3090,7267,3132,7274,3047,7281,3185,7288,3119,7295,3264,7302,3262,7309,3091,7316,3142,7323,3104,7330,3080,7337,3151,7344,3064,7351,3057,7358,3284,7365,3310,7372,3193,7379,3104,7386,3169,7393,3120,7400,3070,7407,3200,7414,3201,7421,3200,7428,3060,7435,3130,7442,3070,7448,3109,7456,3095,7462,3188,7469,3127,7476,3101,7483,3025,7490,3096,7497,3172,7504,3255,7511,3060,7518,3201,7525,3166,7532,3231,7539,3113,7546,3162,7553,3167,7560,3031,7567,3127,7574,3048,7581,3101,7588,3250,7595,3208,7602,3188,7609,3055,7616,3112,7623,3117,7630,3141,7637,3201,7644,3100,7651e" filled="false" stroked="true" strokeweight=".371318pt" strokecolor="#0080ff">
                <v:path arrowok="t"/>
              </v:shape>
            </v:group>
            <v:group style="position:absolute;left:2952;top:690;width:424;height:6961" coordorigin="2952,690" coordsize="424,6961">
              <v:shape style="position:absolute;left:2952;top:690;width:424;height:6961" coordorigin="2952,690" coordsize="424,6961" path="m3069,690l3106,697,3106,704,3108,711,3199,718,3112,725,3375,731,3207,738,3223,745,3157,752,3138,759,3058,766,3084,773,3196,780,3095,787,3189,794,3105,801,3038,808,3126,815,3123,822,3141,829,3080,836,3123,843,3109,850,3235,857,3070,864,3244,871,3057,878,3171,885,3133,892,3125,899,3150,906,3255,913,3215,920,3128,927,3050,934,3189,941,3346,947,3125,954,3348,961,3053,968,3139,975,3183,982,3173,989,3066,996,3124,1003,3244,1010,3033,1017,3130,1024,3292,1031,3035,1038,3212,1045,3085,1052,3019,1059,3167,1066,3207,1073,3012,1080,3098,1087,3283,1094,3226,1101,3087,1108,3103,1115,3203,1122,3295,1129,3110,1136,3162,1143,3108,1150,3156,1157,3045,1164,3113,1170,3161,1177,3179,1184,3091,1191,3170,1198,3186,1205,3052,1212,3229,1219,3189,1226,3088,1233,3087,1240,3138,1247,3126,1254,3165,1261,3142,1268,3098,1275,3093,1282,3201,1289,3063,1296,3126,1303,3065,1310,3185,1317,3121,1324,3178,1331,3244,1338,3125,1345,3271,1352,3098,1359,3141,1366,3167,1373,3258,1379,3167,1386,3141,1393,3164,1400,3144,1407,3054,1414,3148,1421,3196,1428,3214,1435,3263,1442,3076,1449,3111,1456,3056,1463,3123,1470,3034,1477,3133,1484,3084,1491,3056,1498,3103,1505,3128,1512,3097,1519,3051,1526,3114,1533,3133,1540,3119,1547,3233,1554,3287,1561,3304,1568,3175,1575,3161,1582,3058,1588,3221,1596,3098,1602,3254,1609,3143,1616,3192,1623,3105,1630,3148,1637,3128,1644,3156,1651,3189,1658,3124,1665,3278,1672,3180,1679,3102,1686,3162,1693,3203,1700,3145,1707,3190,1714,3209,1721,3089,1728,3079,1735,3097,1742,3160,1749,3242,1756,3251,1763,3132,1770,3124,1777,3106,1784,3064,1791,3080,1798,3202,1805,3129,1811,3175,1819,3081,1825,3208,1832,3011,1839,3135,1846,3160,1853,3104,1860,3142,1867,3098,1874,3130,1881,3331,1888,3022,1895,3282,1902,3175,1909,3105,1916,3161,1923,3080,1930,3177,1937,3121,1944,3121,1951,3100,1958,3230,1965,3191,1972,3177,1979,3151,1986,3064,1993,3061,2000,3199,2007,3047,2014,3171,2021,3106,2028,3048,2034,3174,2041,3114,2048,3083,2055,3106,2062,3147,2069,3182,2076,3129,2083,3163,2090,3076,2097,3173,2104,3279,2111,3103,2118,3123,2125,3144,2132,3053,2139,3207,2146,3254,2153,3135,2160,3121,2167,3031,2174,3189,2181,3060,2188,3206,2195,3100,2202,3139,2209,3196,2216,3133,2223,3132,2230,3154,2237,3101,2244,3304,2251,3236,2257,3152,2264,3021,2271,2982,2278,3054,2285,3193,2292,3262,2299,3106,2306,3143,2313,3157,2320,3084,2327,3243,2334,3105,2341,3274,2348,3036,2355,3130,2362,3095,2369,3072,2376,3110,2383,3258,2390,3073,2397,3095,2404,3163,2411,3091,2418,3238,2425,3029,2432,3202,2439,3111,2446,3098,2453,3176,2460,3097,2466,3213,2473,3059,2480,2986,2487,3116,2494,3125,2501,2988,2508,3071,2515,3050,2522,3199,2529,3164,2536,3081,2543,3181,2550,3213,2557,3063,2564,3054,2571,3230,2578,3177,2585,3101,2592,3095,2599,3164,2606,3097,2613,3088,2620,3178,2627,3083,2634,3124,2641,3086,2648,3013,2655,3185,2662,3157,2669,3145,2676,3152,2682,3135,2689,3110,2696,3189,2703,3089,2710,3080,2717,3166,2724,3062,2731,3127,2738,3332,2745,3153,2752,3166,2759,3091,2766,3128,2773,3181,2780,3212,2787,3167,2794,3077,2801,3155,2808,3242,2815,3065,2822,3176,2829,3149,2836,3149,2843,3196,2850,3031,2857,3080,2864,3054,2871,3025,2878,3060,2885,3067,2892,3147,2899,3177,2905,3178,2912,3274,2919,3161,2926,3180,2933,3152,2940,3045,2947,3171,2954,3155,2961,3163,2968,3136,2975,3126,2982,3050,2989,3131,2996,3316,3003,3203,3010,3027,3017,3072,3024,3024,3031,3186,3038,3047,3045,3051,3052,3175,3059,3080,3066,3169,3073,3253,3080,3155,3087,3046,3094,3085,3101,3224,3108,3237,3114,3111,3121,3137,3128,3075,3135,3218,3142,3008,3149,3101,3156,3054,3163,3131,3170,3145,3177,3118,3184,3091,3191,3144,3198,3233,3205,3001,3212,3252,3219,3126,3226,3115,3233,3163,3240,3127,3247,3319,3254,3086,3261,3184,3268,3036,3275,3184,3282,3047,3289,3072,3296,3052,3303,3267,3310,3147,3317,3139,3323,3222,3331,3163,3337,3122,3344,3109,3351,3223,3358,3203,3365,3194,3372,3110,3379,3179,3386,3135,3393,3149,3400,3138,3407,3062,3414,3050,3421,3168,3428,3227,3435,3264,3442,3215,3449,3114,3456,3121,3463,3049,3470,3205,3477,3200,3484,3085,3491,3145,3498,3086,3505,3337,3512,3141,3519,3089,3526,3212,3533,3087,3540,3073,3546,3261,3554,3267,3560,3064,3567,3157,3574,3155,3581,3123,3588,3098,3595,3224,3602,3262,3609,3221,3616,3167,3623,3074,3630,3094,3637,3220,3644,3216,3651,3304,3658,3060,3665,3191,3672,3188,3679,3040,3686,3078,3693,3138,3700,3183,3707,3283,3714,3134,3721,3107,3728,3118,3735,3188,3742,3246,3749,3205,3756,3237,3763,3169,3769,3064,3776,3121,3783,3212,3790,3080,3797,3107,3804,3124,3811,3137,3818,3077,3825,3056,3832,3050,3839,3163,3846,3173,3853,3168,3860,3118,3867,3099,3874,3186,3881,3100,3888,3168,3895,3176,3902,3028,3909,3104,3916,3165,3923,3108,3930,3106,3937,2952,3944,3162,3951,3147,3958,3059,3965,3105,3972,3234,3978,3091,3986,3116,3992,3089,3999,3104,4006,3040,4013,3088,4020,3106,4027,3154,4034,3136,4041,3115,4048,3169,4055,3134,4062,3126,4069,3169,4076,3068,4083,3189,4090,3094,4097,3169,4104,3115,4111,3130,4118,3187,4125,3152,4132,3151,4139,3158,4146,3192,4153,3045,4160,3208,4167,3070,4174,3092,4181,3137,4188,3187,4195,2978,4201,3273,4208,3029,4215,3160,4222,3111,4229,3240,4236,3104,4243,3099,4250,3080,4257,3121,4264,3270,4271,3166,4278,3090,4285,3281,4292,3323,4299,3066,4306,3103,4313,3077,4320,3205,4327,3038,4334,3275,4341,3077,4348,3238,4355,3288,4362,3151,4369,3170,4376,3191,4383,3102,4390,3099,4397,3187,4404,3178,4411,3226,4418,3251,4424,3157,4431,3103,4438,3146,4445,3132,4452,3083,4459,3139,4466,3194,4473,3093,4480,3197,4487,3120,4494,3178,4501,3067,4508,3270,4515,3248,4522,3098,4529,3085,4536,3267,4543,3139,4550,3249,4557,3247,4564,3207,4571,3203,4578,3164,4585,3203,4592,3167,4599,3310,4606,3018,4613,3106,4620,3119,4627,3268,4633,3057,4640,3090,4647,3235,4654,3103,4661,3108,4668,3162,4675,3149,4682,3139,4689,3172,4696,3031,4703,3080,4710,3040,4717,3185,4724,3189,4731,3170,4738,3200,4745,3111,4752,3192,4759,3071,4766,3259,4773,3145,4780,3242,4787,3094,4794,3119,4801,3040,4808,3261,4815,3208,4822,3298,4829,3220,4836,3129,4843,3146,4849,3117,4856,3194,4863,3212,4870,3204,4877,3062,4884,3193,4891,3215,4898,3033,4905,3126,4912,3140,4919,3187,4926,3326,4933,3024,4940,3192,4947,3206,4954,3118,4961,3193,4968,3112,4975,3063,4982,3048,4989,3038,4996,3103,5003,3132,5010,3145,5017,3137,5024,3186,5031,3217,5038,3085,5045,3124,5052,3118,5059,3181,5066,3107,5072,3100,5079,3134,5086,3145,5093,3241,5100,3135,5107,3115,5114,3161,5121,3107,5128,3156,5135,3199,5142,3109,5149,3107,5156,3176,5163,3259,5170,3008,5177,3224,5184,3135,5191,3265,5198,3072,5205,3148,5212,3090,5219,3157,5226,3192,5233,3143,5240,3093,5247,3144,5254,3051,5261,3082,5268,3161,5275,3097,5281,3119,5289,3132,5295,3216,5302,3124,5309,3262,5316,3077,5323,3109,5330,3117,5337,3050,5344,3115,5351,3110,5358,3195,5365,3069,5372,3192,5379,2957,5386,3070,5393,3153,5400,3282,5407,3052,5414,3128,5421,3154,5428,3076,5435,3188,5442,3149,5449,3112,5456,3088,5463,3233,5470,3185,5477,3160,5484,3264,5490,3132,5498,3168,5504,3133,5511,3222,5518,3211,5525,3115,5532,3073,5539,3130,5546,3100,5553,3136,5560,3200,5567,3166,5574,3128,5581,3052,5588,3293,5595,3320,5602,3147,5609,3126,5616,2997,5623,3088,5630,3073,5637,3155,5644,3199,5651,3220,5658,3008,5665,3041,5672,3166,5679,3285,5686,3189,5693,3108,5700,3124,5707,3104,5713,3320,5721,3123,5727,3250,5734,3261,5741,3110,5748,3297,5755,3111,5762,3179,5769,3235,5776,3203,5783,3190,5790,3158,5797,3226,5804,2995,5811,3082,5818,3089,5825,3120,5832,3017,5839,3223,5846,3194,5853,3107,5860,3162,5867,3078,5874,3233,5881,3180,5888,3198,5895,3289,5902,3260,5909,3189,5916,3137,5923,3043,5930,3127,5936,3113,5943,3108,5950,3287,5957,3075,5964,3039,5971,3008,5978,3167,5985,3059,5992,3103,5999,3230,6006,3125,6013,3057,6020,3073,6027,3194,6034,3160,6041,3155,6048,3086,6055,3111,6062,3077,6069,3214,6076,3122,6083,2983,6090,3126,6097,3025,6104,3111,6111,3115,6118,3247,6125,3198,6132,3182,6139,3266,6146,3110,6153,3015,6159,3164,6166,3044,6173,3194,6180,3156,6187,3141,6194,3147,6201,3192,6208,3118,6215,3199,6222,3105,6229,3145,6236,3126,6243,3213,6250,3175,6257,3124,6264,3059,6271,3233,6278,3234,6285,3212,6292,3023,6299,3120,6306,3180,6313,3105,6320,3127,6327,3116,6334,3053,6341,3098,6348,3107,6355,3221,6362,3070,6368,3171,6375,3217,6382,3196,6389,3239,6396,3156,6403,3212,6410,3072,6417,3069,6424,3248,6431,3107,6438,3130,6445,3108,6452,3185,6459,3095,6466,3067,6473,3159,6480,3138,6487,3277,6494,3210,6501,3186,6508,3036,6515,3222,6522,3154,6529,3103,6536,3136,6543,3108,6550,3119,6557,3112,6564,3291,6571,3032,6578,3226,6584,3235,6591,3147,6598,3259,6605,3109,6612,3147,6619,3192,6626,3170,6633,3216,6640,3189,6647,3189,6654,3089,6661,3089,6668,3195,6675,3117,6682,3032,6689,3240,6696,3285,6703,3172,6710,3199,6717,3055,6724,3050,6731,3198,6738,3104,6745,3118,6752,3077,6759,3110,6766,3061,6773,3094,6780,3189,6787,3187,6794,3244,6801,3052,6807,3162,6814,3153,6821,3132,6828,3197,6835,3095,6842,3305,6849,3138,6856,3161,6863,3137,6870,3134,6877,3071,6884,3027,6891,3052,6898,3137,6905,3208,6912,3030,6919,3164,6926,3082,6933,3078,6940,3110,6947,3166,6954,3040,6961,3233,6968,3134,6975,3090,6982,3052,6989,3241,6996,3263,7003,3025,7010,3151,7016,3071,7023,3026,7030,3100,7037,3044,7044,3091,7051,3132,7058,3115,7065,3080,7072,3042,7079,3098,7086,3102,7093,3216,7100,3104,7107,3248,7114,3209,7121,3296,7128,3257,7135,3116,7142,3144,7149,3302,7156,3141,7163,3156,7170,3227,7177,3181,7184,3092,7191,3212,7198,3115,7205,3085,7212,3209,7219,3094,7225,3095,7233,3076,7239,3044,7246,3089,7253,3155,7260,3004,7267,3158,7274,3173,7281,3218,7288,3109,7295,3099,7302,3136,7309,3026,7316,3046,7323,3098,7330,3191,7337,3184,7344,3179,7351,3180,7358,3166,7365,3203,7372,3311,7379,3014,7386,3199,7393,3265,7400,3124,7407,3068,7414,3192,7421,3236,7428,3089,7435,3224,7442,3270,7448,3077,7456,3012,7462,3157,7469,3239,7476,3075,7483,3088,7490,3177,7497,3053,7504,3201,7511,3112,7518,3143,7525,3260,7532,3175,7539,3092,7546,3105,7553,3093,7560,3167,7567,3181,7574,3162,7581,3106,7588,3171,7595,3082,7602,3117,7609,3117,7616,3143,7623,3075,7630,3125,7637,3243,7644,3161,7651e" filled="false" stroked="true" strokeweight=".371318pt" strokecolor="#ff00ff">
                <v:path arrowok="t"/>
              </v:shape>
            </v:group>
            <v:group style="position:absolute;left:2958;top:690;width:483;height:6961" coordorigin="2958,690" coordsize="483,6961">
              <v:shape style="position:absolute;left:2958;top:690;width:483;height:6961" coordorigin="2958,690" coordsize="483,6961" path="m3195,690l3090,697,3236,704,3174,711,3022,718,3236,725,3260,731,3165,738,3083,745,3131,752,3125,759,3124,766,3151,773,3151,780,3196,787,3160,794,3035,801,3105,808,3082,815,3076,822,3127,829,3152,836,3256,843,3151,850,3124,857,3078,864,3259,871,3151,878,3158,885,3204,892,3219,899,3071,906,3056,913,3252,920,3155,927,2988,934,3091,941,3089,947,3135,954,3115,961,3129,968,3163,975,3091,982,3189,989,3154,996,3136,1003,3119,1010,3092,1017,3098,1024,3218,1031,3055,1038,3078,1045,3217,1052,3140,1059,3066,1066,3183,1073,3137,1080,2958,1087,3247,1094,3154,1101,3097,1108,3229,1115,3198,1122,3335,1129,3136,1136,3118,1143,3065,1150,3025,1157,3247,1164,3321,1170,3236,1177,3080,1184,3233,1191,3161,1198,3152,1205,3137,1212,3161,1219,3202,1226,3135,1233,3024,1240,3151,1247,3178,1254,3133,1261,3217,1268,3126,1275,3044,1282,3101,1289,3114,1296,3205,1303,3089,1310,3253,1317,3079,1324,3133,1331,3067,1338,3368,1345,3085,1352,3151,1359,3078,1366,3225,1373,3280,1379,3381,1386,3057,1393,3087,1400,3056,1407,3148,1414,3004,1421,3144,1428,3152,1435,3180,1442,3081,1449,3068,1456,3039,1463,3243,1470,3058,1477,3128,1484,3191,1491,3043,1498,3088,1505,3048,1512,3264,1519,3175,1526,3140,1533,3154,1540,3058,1547,3141,1575,3236,1582,3083,1588,3145,1596,3075,1602,3121,1609,3027,1616,3121,1623,3291,1630,3111,1637,3057,1644,3204,1651,3153,1658,3130,1665,3136,1672,3197,1679,3197,1686,3128,1693,3059,1700,3206,1707,3115,1714,3153,1721,3245,1728,3194,1735,3142,1742,3141,1749,3230,1756,3116,1763,3219,1770,3143,1777,3144,1784,3057,1791,3070,1798,3166,1805,3103,1811,3169,1819,3248,1825,3100,1832,3274,1839,3191,1846,3117,1853,3164,1860,3155,1867,3111,1874,3200,1881,3222,1888,3182,1895,3376,1902,3189,1909,3231,1916,3259,1923,3005,1930,3088,1937,3087,1944,3109,1951,3053,1958,3131,1965,3117,1972,3115,1979,3152,1986,3108,1993,3232,2000,3171,2007,3152,2014,3145,2021,3295,2028,3195,2034,3109,2041,3239,2048,3119,2055,3294,2062,3111,2069,3038,2076,3114,2083,3138,2090,3263,2097,3076,2104,3156,2111,3029,2118,3154,2125,3274,2132,3077,2139,3225,2146,3056,2153,3033,2160,3259,2167,3139,2174,3149,2181,3334,2188,3166,2195,3053,2202,3238,2209,3227,2216,3184,2223,3063,2230,3319,2237,3272,2244,3133,2251,3108,2257,3133,2264,3130,2271,3127,2278,3134,2285,3154,2292,3125,2299,3081,2306,3132,2313,3323,2320,3226,2327,3140,2334,3111,2341,3207,2348,3075,2355,3214,2362,3160,2369,3107,2376,3078,2383,3316,2390,3159,2397,3116,2404,3073,2411,3139,2418,3094,2425,3081,2432,3150,2439,3124,2446,3165,2453,3080,2460,3205,2466,3131,2473,3182,2480,3198,2487,3148,2494,3253,2501,3188,2508,3227,2515,3198,2522,3048,2529,3114,2536,3189,2543,3178,2550,3134,2557,3098,2564,3093,2571,3122,2578,3164,2585,3262,2592,2982,2599,3195,2606,3173,2613,3135,2620,3156,2627,3186,2634,3167,2641,3093,2648,3212,2655,3246,2662,3115,2669,3128,2676,3052,2682,3129,2689,3180,2696,3114,2703,3098,2710,3060,2717,3064,2724,3083,2731,3159,2738,3046,2745,3126,2752,3170,2759,3143,2766,3157,2773,3190,2780,3051,2787,3165,2794,3071,2801,3240,2808,3234,2815,3260,2822,3016,2829,3186,2836,3094,2843,3064,2850,3209,2857,3153,2864,3102,2871,3093,2878,3151,2885,3163,2892,3082,2899,3245,2905,3119,2912,3241,2919,3067,2926,3141,2933,3253,2940,3149,2947,3193,2954,3077,2961,3086,2968,3101,2975,3223,2982,3150,2989,3081,2996,3152,3003,3131,3010,3113,3017,3193,3024,3086,3031,3144,3038,3113,3045,3086,3052,3046,3059,3106,3066,3173,3073,3129,3080,3208,3087,3213,3094,3211,3101,3185,3108,3252,3114,3222,3121,3120,3128,3081,3135,3193,3142,3186,3149,3050,3156,3063,3163,3050,3170,3026,3177,3147,3184,3140,3191,3181,3198,3158,3205,3191,3212,3144,3219,3055,3226,3056,3233,3233,3240,3206,3247,3172,3254,3160,3261,3161,3268,3080,3275,3130,3282,3060,3289,3114,3296,3133,3303,3112,3310,3166,3317,3227,3323,3132,3331,3203,3337,3086,3344,3175,3351,3143,3358,3219,3365,3134,3372,3066,3379,3086,3386,3107,3393,3142,3400,3155,3407,3060,3414,3138,3421,3186,3428,3063,3435,3154,3442,3070,3449,3141,3456,3138,3463,3114,3470,3192,3477,3211,3484,3109,3491,3126,3498,3155,3505,3177,3512,3267,3519,3099,3526,2996,3533,3134,3540,3020,3546,3089,3554,3117,3560,3109,3567,3045,3574,3136,3581,3168,3588,3202,3595,3127,3602,3135,3609,3290,3616,3013,3623,3248,3630,3183,3637,3163,3644,3130,3651,3035,3658,3183,3665,3252,3672,3101,3679,3092,3686,3181,3693,3081,3700,3125,3707,3092,3714,3188,3721,3070,3728,3166,3735,3052,3742,3117,3749,3176,3756,3138,3763,3102,3769,3161,3776,3148,3783,3201,3790,3174,3797,3172,3804,3049,3811,3181,3818,3155,3825,3288,3832,3113,3839,3172,3846,3170,3853,3170,3860,3076,3867,3114,3874,3097,3881,3052,3888,3242,3895,3189,3902,3023,3909,3036,3916,3330,3923,3138,3930,3106,3937,3072,3944,3151,3951,3119,3958,3074,3965,3137,3972,3262,3978,3263,3986,3169,3992,3077,3999,3114,4006,3119,4013,3151,4020,3153,4027,3085,4034,3259,4041,3116,4048,3202,4055,3146,4062,3162,4069,3079,4076,3208,4083,3107,4090,3196,4097,3206,4104,3196,4111,3232,4118,3152,4125,3192,4132,3058,4139,3080,4146,3139,4153,3111,4160,3090,4167,3017,4174,3105,4181,3155,4188,3033,4195,3183,4201,3199,4208,3174,4215,3172,4222,3213,4229,3054,4236,3084,4243,3246,4250,3053,4257,3171,4264,3170,4271,3333,4278,3087,4285,3161,4292,3166,4299,3109,4306,3094,4313,3100,4320,3185,4327,3220,4334,3172,4341,3159,4348,3034,4355,3089,4362,3213,4369,3038,4376,3158,4383,3181,4390,3160,4397,3223,4404,3175,4411,3093,4418,3182,4424,3163,4431,3144,4438,3088,4445,3200,4452,3012,4459,3159,4466,3148,4473,3150,4480,3133,4487,3297,4494,3148,4501,3260,4508,3051,4515,3181,4522,3383,4529,3071,4536,3078,4543,3041,4550,3204,4557,3139,4564,3279,4571,3096,4578,3046,4585,3311,4592,3105,4599,2997,4606,3068,4613,3181,4620,3207,4627,3207,4633,3159,4640,3062,4647,3201,4654,3057,4661,3295,4668,3131,4675,3063,4682,3200,4689,3177,4696,3075,4703,3170,4710,3169,4717,3232,4724,3094,4731,3082,4738,3278,4745,3125,4752,3197,4759,3112,4766,3260,4773,3136,4780,3056,4787,3188,4794,3157,4801,3094,4808,3188,4815,3057,4822,3240,4829,3070,4836,3256,4843,3153,4849,3016,4856,3196,4863,3212,4870,3131,4877,3096,4884,3169,4891,3213,4898,3071,4905,3246,4912,3107,4919,3202,4926,3190,4933,3245,4940,3081,4947,3144,4954,3119,4961,3078,4968,3205,4975,3138,4982,3009,4989,3048,4996,3089,5003,3110,5010,3106,5017,3194,5024,3238,5031,3143,5038,3184,5045,3150,5052,3115,5059,3065,5066,3084,5072,3167,5079,3150,5086,3193,5093,3189,5100,3181,5107,3145,5114,3185,5121,3151,5128,3041,5135,3259,5142,3135,5149,3273,5156,3118,5163,3095,5170,3189,5177,3147,5184,3242,5191,3252,5198,2980,5205,3291,5212,3276,5219,3203,5226,3050,5233,3073,5240,3057,5247,3198,5254,3154,5261,3248,5268,3107,5275,3303,5281,3318,5289,3183,5295,3040,5302,3169,5309,3087,5316,3230,5323,3333,5330,3116,5337,3129,5344,3155,5351,3178,5358,3179,5365,3232,5372,3202,5379,2997,5386,3158,5393,3231,5400,3063,5407,3236,5414,3104,5421,3124,5428,3098,5435,3160,5442,3141,5449,3082,5456,3157,5463,3176,5470,3101,5477,3141,5484,3234,5490,3209,5498,3104,5504,3082,5511,3104,5518,3221,5525,3219,5532,3084,5539,3158,5546,3240,5553,3099,5560,3126,5567,3220,5574,3053,5581,3150,5588,3173,5595,3056,5602,3059,5609,3064,5616,3208,5623,3073,5630,3257,5637,3147,5644,3143,5651,3169,5658,3218,5665,3134,5672,3094,5679,3060,5686,3134,5693,3163,5700,3271,5707,3068,5713,3058,5721,3027,5727,3193,5734,3117,5741,3222,5748,3195,5755,3225,5762,3154,5769,3150,5776,3179,5783,3152,5790,3440,5797,3183,5804,3240,5811,3186,5818,3073,5825,3082,5832,3080,5839,3176,5846,3168,5853,3220,5860,3229,5867,3098,5874,3164,5881,3125,5888,3140,5895,3163,5902,3175,5909,3046,5916,3190,5923,3156,5930,3044,5936,2985,5943,3081,5950,3138,5957,3135,5964,3039,5971,3151,5978,3092,5985,3109,5992,3143,5999,3145,6006,3312,6013,3165,6020,3141,6027,3114,6034,3178,6041,3231,6048,3136,6055,3143,6062,3188,6069,3116,6076,3086,6083,3124,6090,3105,6097,3080,6104,3296,6111,3128,6118,3031,6125,3140,6132,3137,6139,3011,6146,3112,6153,3199,6159,3170,6166,3126,6173,3138,6180,3238,6187,3208,6194,3190,6201,3137,6208,3033,6215,3047,6222,3168,6229,3131,6236,3245,6243,3184,6250,3035,6257,3228,6264,3208,6271,3285,6278,3064,6285,3151,6292,3120,6299,3152,6306,3143,6313,3075,6320,3160,6327,3105,6334,3116,6341,3153,6348,3171,6355,3069,6362,3181,6368,3187,6375,3222,6382,3218,6389,3064,6396,3247,6403,3136,6410,3148,6417,3059,6424,3176,6431,3185,6438,3026,6445,3029,6452,3208,6459,3103,6466,3112,6473,3249,6480,3152,6487,3090,6494,3149,6501,3115,6508,3085,6515,3162,6522,3210,6529,3064,6536,3131,6543,3030,6550,3255,6557,3085,6564,3147,6571,3189,6578,3131,6584,3064,6591,3047,6598,3063,6605,3236,6612,3270,6619,3107,6626,3180,6633,3131,6640,3190,6647,3203,6654,3107,6661,3122,6668,3289,6675,3057,6682,3051,6689,3173,6696,3112,6703,3074,6710,3017,6717,3168,6724,3107,6731,3170,6738,3126,6745,3149,6752,3039,6759,3054,6766,3214,6773,3131,6780,3179,6787,3053,6794,3109,6801,3267,6807,3158,6814,3109,6821,3191,6828,3137,6835,3101,6842,3253,6849,3142,6856,3081,6863,3148,6870,3182,6877,3170,6884,3170,6891,3058,6898,3132,6905,3137,6912,3068,6919,3188,6926,3185,6933,3165,6940,3105,6947,3059,6954,3119,6961,3138,6968,3029,6975,3254,6982,3098,6989,3131,6996,3070,7003,3182,7010,3173,7016,3159,7023,3072,7030,3211,7037,3204,7044,3201,7051,3077,7058,3151,7065,3309,7072,3064,7079,3346,7086,3181,7093,3158,7100,3087,7107,3072,7114,3191,7121,3186,7128,3028,7135,3095,7142,3215,7149,3156,7156,3103,7163,3155,7170,3109,7177,3109,7184,3138,7191,3019,7198,3230,7205,3125,7212,3182,7219,3074,7225,3034,7233,3212,7239,3176,7246,3097,7253,3024,7260,3285,7267,3244,7274,3354,7281,3211,7288,3230,7295,3107,7302,3083,7309,3137,7316,3105,7323,3237,7330,3108,7337,3294,7344,3130,7351,3079,7358,3199,7365,3080,7372,3253,7379,3076,7386,3084,7393,3147,7400,3092,7407,3240,7414,3126,7421,3166,7428,2999,7435,3092,7442,3080,7448,3103,7456,3307,7462,3195,7469,3225,7476,3143,7483,3115,7490,3056,7497,3116,7504,3293,7511,3118,7518,3168,7525,3047,7532,3053,7539,3153,7546,3083,7553,3242,7560,3144,7567,3173,7574,3101,7581,3040,7588,3050,7595,3188,7602,3354,7609,3256,7616,3135,7623,3116,7630,3132,7637,3184,7644,3129,7651e" filled="false" stroked="true" strokeweight=".371318pt" strokecolor="#006400">
                <v:path arrowok="t"/>
              </v:shape>
            </v:group>
            <v:group style="position:absolute;left:2916;top:202;width:572;height:7936" coordorigin="2916,202" coordsize="572,7936">
              <v:shape style="position:absolute;left:2916;top:202;width:572;height:7936" coordorigin="2916,202" coordsize="572,7936" path="m2916,202l2916,8138,3488,8138,3488,202,2916,202xe" filled="false" stroked="true" strokeweight=".371318pt" strokecolor="#000000">
                <v:path arrowok="t"/>
              </v:shape>
            </v:group>
            <v:group style="position:absolute;left:3075;top:4;width:2;height:57" coordorigin="3075,4" coordsize="2,57">
              <v:shape style="position:absolute;left:3075;top:4;width:2;height:57" coordorigin="3075,4" coordsize="0,57" path="m3075,60l3075,4e" filled="false" stroked="true" strokeweight=".371318pt" strokecolor="#000000">
                <v:path arrowok="t"/>
              </v:shape>
            </v:group>
            <v:group style="position:absolute;left:3217;top:4;width:2;height:57" coordorigin="3217,4" coordsize="2,57">
              <v:shape style="position:absolute;left:3217;top:4;width:2;height:57" coordorigin="3217,4" coordsize="0,57" path="m3217,60l3217,4e" filled="false" stroked="true" strokeweight=".371318pt" strokecolor="#000000">
                <v:path arrowok="t"/>
              </v:shape>
            </v:group>
            <v:group style="position:absolute;left:3360;top:4;width:2;height:57" coordorigin="3360,4" coordsize="2,57">
              <v:shape style="position:absolute;left:3360;top:4;width:2;height:57" coordorigin="3360,4" coordsize="0,57" path="m3360,60l3360,4e" filled="false" stroked="true" strokeweight=".371318pt" strokecolor="#000000">
                <v:path arrowok="t"/>
              </v:shape>
            </v:group>
            <v:group style="position:absolute;left:2916;top:60;width:572;height:143" coordorigin="2916,60" coordsize="572,143">
              <v:shape style="position:absolute;left:2916;top:60;width:572;height:143" coordorigin="2916,60" coordsize="572,143" path="m2916,60l2916,202,3488,202,3488,60,2916,60xe" filled="true" fillcolor="#87ceeb" stroked="false">
                <v:path arrowok="t"/>
                <v:fill type="solid"/>
              </v:shape>
            </v:group>
            <v:group style="position:absolute;left:2916;top:60;width:572;height:143" coordorigin="2916,60" coordsize="572,143">
              <v:shape style="position:absolute;left:2916;top:60;width:572;height:143" coordorigin="2916,60" coordsize="572,143" path="m2916,60l2916,202,3488,202,3488,60,2916,60xe" filled="false" stroked="true" strokeweight=".371318pt" strokecolor="#000000">
                <v:path arrowok="t"/>
              </v:shape>
              <v:shape style="position:absolute;left:151;top:78;width:3247;height:119" type="#_x0000_t202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model1    </w:t>
                      </w:r>
                      <w:r>
                        <w:rPr>
                          <w:rFonts w:ascii="Arial"/>
                          <w:spacing w:val="9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model2    </w:t>
                      </w:r>
                      <w:r>
                        <w:rPr>
                          <w:rFonts w:ascii="Arial"/>
                          <w:spacing w:val="9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model3    </w:t>
                      </w:r>
                      <w:r>
                        <w:rPr>
                          <w:rFonts w:ascii="Arial"/>
                          <w:spacing w:val="9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model4    </w:t>
                      </w:r>
                      <w:r>
                        <w:rPr>
                          <w:rFonts w:ascii="Arial"/>
                          <w:spacing w:val="1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model5    </w:t>
                      </w:r>
                      <w:r>
                        <w:rPr>
                          <w:rFonts w:ascii="Arial"/>
                          <w:spacing w:val="9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model6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/>
          <w:sz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type w:val="continuous"/>
          <w:pgSz w:w="15840" w:h="12240" w:orient="landscape"/>
          <w:pgMar w:top="1500" w:bottom="940" w:left="2140" w:right="11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3"/>
          <w:szCs w:val="13"/>
        </w:rPr>
      </w:pPr>
    </w:p>
    <w:p>
      <w:pPr>
        <w:tabs>
          <w:tab w:pos="1741" w:val="left" w:leader="none"/>
          <w:tab w:pos="3483" w:val="left" w:leader="none"/>
          <w:tab w:pos="5225" w:val="left" w:leader="none"/>
        </w:tabs>
        <w:spacing w:line="173" w:lineRule="exact" w:before="0"/>
        <w:ind w:left="0" w:right="1773" w:firstLine="0"/>
        <w:jc w:val="center"/>
        <w:rPr>
          <w:rFonts w:ascii="Arial Unicode MS" w:hAnsi="Arial Unicode MS" w:cs="Arial Unicode MS" w:eastAsia="Arial Unicode MS"/>
          <w:sz w:val="10"/>
          <w:szCs w:val="10"/>
        </w:rPr>
      </w:pPr>
      <w:r>
        <w:rPr/>
        <w:pict>
          <v:group style="position:absolute;margin-left:85.790497pt;margin-top:-176.140503pt;width:407.1pt;height:177.4pt;mso-position-horizontal-relative:page;mso-position-vertical-relative:paragraph;z-index:-307504" coordorigin="1716,-3523" coordsize="8142,3548">
            <v:group style="position:absolute;left:1720;top:-65;width:57;height:2" coordorigin="1720,-65" coordsize="57,2">
              <v:shape style="position:absolute;left:1720;top:-65;width:57;height:2" coordorigin="1720,-65" coordsize="57,0" path="m1776,-65l1720,-65e" filled="false" stroked="true" strokeweight=".371pt" strokecolor="#252523">
                <v:path arrowok="t"/>
              </v:shape>
            </v:group>
            <v:group style="position:absolute;left:1720;top:-179;width:57;height:2" coordorigin="1720,-179" coordsize="57,2">
              <v:shape style="position:absolute;left:1720;top:-179;width:57;height:2" coordorigin="1720,-179" coordsize="57,0" path="m1776,-179l1720,-179e" filled="false" stroked="true" strokeweight=".371pt" strokecolor="#252523">
                <v:path arrowok="t"/>
              </v:shape>
            </v:group>
            <v:group style="position:absolute;left:1720;top:-293;width:57;height:2" coordorigin="1720,-293" coordsize="57,2">
              <v:shape style="position:absolute;left:1720;top:-293;width:57;height:2" coordorigin="1720,-293" coordsize="57,0" path="m1776,-293l1720,-293e" filled="false" stroked="true" strokeweight=".371pt" strokecolor="#252523">
                <v:path arrowok="t"/>
              </v:shape>
            </v:group>
            <v:group style="position:absolute;left:1720;top:-408;width:57;height:2" coordorigin="1720,-408" coordsize="57,2">
              <v:shape style="position:absolute;left:1720;top:-408;width:57;height:2" coordorigin="1720,-408" coordsize="57,0" path="m1776,-408l1720,-408e" filled="false" stroked="true" strokeweight=".371pt" strokecolor="#252523">
                <v:path arrowok="t"/>
              </v:shape>
            </v:group>
            <v:group style="position:absolute;left:1720;top:-522;width:57;height:2" coordorigin="1720,-522" coordsize="57,2">
              <v:shape style="position:absolute;left:1720;top:-522;width:57;height:2" coordorigin="1720,-522" coordsize="57,0" path="m1776,-522l1720,-522e" filled="false" stroked="true" strokeweight=".371pt" strokecolor="#252523">
                <v:path arrowok="t"/>
              </v:shape>
            </v:group>
            <v:group style="position:absolute;left:3270;top:-35;width:2;height:57" coordorigin="3270,-35" coordsize="2,57">
              <v:shape style="position:absolute;left:3270;top:-35;width:2;height:57" coordorigin="3270,-35" coordsize="0,57" path="m3270,-35l3270,21e" filled="false" stroked="true" strokeweight=".371pt" strokecolor="#252523">
                <v:path arrowok="t"/>
              </v:shape>
            </v:group>
            <v:group style="position:absolute;left:5011;top:-35;width:2;height:57" coordorigin="5011,-35" coordsize="2,57">
              <v:shape style="position:absolute;left:5011;top:-35;width:2;height:57" coordorigin="5011,-35" coordsize="0,57" path="m5011,-35l5011,21e" filled="false" stroked="true" strokeweight=".371pt" strokecolor="#252523">
                <v:path arrowok="t"/>
              </v:shape>
            </v:group>
            <v:group style="position:absolute;left:6753;top:-35;width:2;height:57" coordorigin="6753,-35" coordsize="2,57">
              <v:shape style="position:absolute;left:6753;top:-35;width:2;height:57" coordorigin="6753,-35" coordsize="0,57" path="m6753,-35l6753,21e" filled="false" stroked="true" strokeweight=".371pt" strokecolor="#252523">
                <v:path arrowok="t"/>
              </v:shape>
            </v:group>
            <v:group style="position:absolute;left:8495;top:-35;width:2;height:57" coordorigin="8495,-35" coordsize="2,57">
              <v:shape style="position:absolute;left:8495;top:-35;width:2;height:57" coordorigin="8495,-35" coordsize="0,57" path="m8495,-35l8495,21e" filled="false" stroked="true" strokeweight=".371pt" strokecolor="#252523">
                <v:path arrowok="t"/>
              </v:shape>
            </v:group>
            <v:group style="position:absolute;left:2406;top:-321;width:6961;height:2" coordorigin="2406,-321" coordsize="6961,2">
              <v:shape style="position:absolute;left:2406;top:-321;width:6961;height:2" coordorigin="2406,-321" coordsize="6961,0" path="m2406,-321l2406,-321,9359,-321,9366,-321e" filled="false" stroked="true" strokeweight=".371pt" strokecolor="#4c78bb">
                <v:path arrowok="t"/>
              </v:shape>
            </v:group>
            <v:group style="position:absolute;left:2406;top:-321;width:6961;height:2" coordorigin="2406,-321" coordsize="6961,2">
              <v:shape style="position:absolute;left:2406;top:-321;width:6961;height:2" coordorigin="2406,-321" coordsize="6961,0" path="m2406,-321l2406,-321,9359,-321,9366,-321e" filled="false" stroked="true" strokeweight=".371pt" strokecolor="#c05098">
                <v:path arrowok="t"/>
              </v:shape>
            </v:group>
            <v:group style="position:absolute;left:2406;top:-321;width:6961;height:2" coordorigin="2406,-321" coordsize="6961,2">
              <v:shape style="position:absolute;left:2406;top:-321;width:6961;height:2" coordorigin="2406,-321" coordsize="6961,0" path="m2406,-321l2406,-321,9359,-321,9366,-321e" filled="false" stroked="true" strokeweight=".371pt" strokecolor="#286837">
                <v:path arrowok="t"/>
              </v:shape>
            </v:group>
            <v:group style="position:absolute;left:1918;top:-606;width:7936;height:572" coordorigin="1918,-606" coordsize="7936,572">
              <v:shape style="position:absolute;left:1918;top:-606;width:7936;height:572" coordorigin="1918,-606" coordsize="7936,572" path="m1918,-35l9854,-35,9854,-606,1918,-606,1918,-35xe" filled="false" stroked="true" strokeweight=".371pt" strokecolor="#252523">
                <v:path arrowok="t"/>
              </v:shape>
            </v:group>
            <v:group style="position:absolute;left:1776;top:-606;width:143;height:572" coordorigin="1776,-606" coordsize="143,572">
              <v:shape style="position:absolute;left:1776;top:-606;width:143;height:572" coordorigin="1776,-606" coordsize="143,572" path="m1776,-35l1918,-35,1918,-606,1776,-606,1776,-35xe" filled="true" fillcolor="#9ad2ef" stroked="false">
                <v:path arrowok="t"/>
                <v:fill type="solid"/>
              </v:shape>
            </v:group>
            <v:group style="position:absolute;left:1776;top:-606;width:143;height:572" coordorigin="1776,-606" coordsize="143,572">
              <v:shape style="position:absolute;left:1776;top:-606;width:143;height:572" coordorigin="1776,-606" coordsize="143,572" path="m1776,-35l1918,-35,1918,-606,1776,-606,1776,-35xe" filled="false" stroked="true" strokeweight=".371pt" strokecolor="#9ad2ef">
                <v:path arrowok="t"/>
              </v:shape>
            </v:group>
            <v:group style="position:absolute;left:1776;top:-606;width:143;height:572" coordorigin="1776,-606" coordsize="143,572">
              <v:shape style="position:absolute;left:1776;top:-606;width:143;height:572" coordorigin="1776,-606" coordsize="143,572" path="m1776,-35l1918,-35,1918,-606,1776,-606,1776,-35xe" filled="false" stroked="true" strokeweight=".371pt" strokecolor="#252523">
                <v:path arrowok="t"/>
              </v:shape>
            </v:group>
            <v:group style="position:absolute;left:1720;top:-617;width:57;height:2" coordorigin="1720,-617" coordsize="57,2">
              <v:shape style="position:absolute;left:1720;top:-617;width:57;height:2" coordorigin="1720,-617" coordsize="57,0" path="m1776,-617l1720,-617e" filled="false" stroked="true" strokeweight=".371pt" strokecolor="#252523">
                <v:path arrowok="t"/>
              </v:shape>
            </v:group>
            <v:group style="position:absolute;left:2406;top:-1065;width:6961;height:424" coordorigin="2406,-1065" coordsize="6961,424">
              <v:shape style="position:absolute;left:2406;top:-1065;width:6961;height:424" coordorigin="2406,-1065" coordsize="6961,424" path="m2406,-795l2412,-711,2419,-730,2426,-790,2433,-739,2440,-792,2447,-861,2454,-733,2461,-769,2468,-790,2475,-837,2482,-681,2489,-724,2496,-664,2503,-856,2510,-823,2517,-720,2524,-749,2531,-726,2538,-857,2545,-902,2552,-738,2559,-845,2566,-722,2573,-735,2580,-868,2587,-743,2594,-752,2601,-785,2608,-716,2615,-845,2621,-749,2629,-757,2635,-803,2642,-752,2649,-858,2656,-854,2663,-858,2670,-824,2677,-689,2684,-730,2691,-737,2698,-843,2705,-862,2712,-805,2719,-678,2726,-859,2733,-745,2740,-669,2747,-840,2754,-886,2761,-700,2768,-793,2775,-667,2782,-768,2789,-759,2796,-763,2803,-714,2810,-828,2817,-827,2824,-900,2831,-893,2838,-693,2844,-903,2851,-705,2858,-756,2865,-770,2872,-746,2879,-850,2886,-776,2893,-737,2900,-796,2907,-878,2914,-834,2921,-746,2928,-741,2935,-816,2942,-690,2949,-698,2956,-695,2963,-735,2970,-719,2977,-845,2984,-833,2991,-808,2998,-831,3005,-782,3012,-759,3019,-752,3026,-741,3033,-671,3040,-784,3047,-739,3053,-735,3060,-756,3067,-791,3074,-774,3081,-734,3088,-807,3095,-751,3102,-891,3109,-843,3116,-786,3123,-724,3130,-742,3137,-863,3144,-741,3151,-839,3158,-808,3165,-719,3172,-717,3179,-761,3186,-744,3193,-800,3200,-826,3207,-947,3214,-795,3221,-714,3228,-767,3235,-871,3242,-839,3249,-868,3256,-816,3263,-782,3270,-825,3276,-786,3283,-870,3290,-735,3297,-758,3304,-744,3311,-821,3318,-721,3325,-795,3332,-751,3339,-730,3346,-684,3353,-786,3360,-687,3367,-702,3374,-905,3381,-694,3388,-809,3395,-792,3402,-889,3409,-741,3416,-726,3423,-699,3430,-840,3437,-739,3444,-695,3451,-827,3458,-784,3465,-740,3472,-904,3479,-772,3486,-713,3492,-751,3499,-789,3506,-762,3513,-749,3520,-791,3527,-788,3534,-710,3541,-799,3548,-753,3555,-781,3562,-753,3569,-710,3576,-724,3583,-738,3590,-798,3597,-795,3604,-886,3611,-810,3618,-734,3625,-845,3632,-706,3639,-760,3646,-843,3653,-779,3660,-853,3667,-707,3674,-756,3681,-706,3688,-686,3695,-706,3701,-853,3709,-771,3715,-797,3722,-752,3729,-738,3736,-759,3743,-768,3750,-860,3757,-811,3764,-741,3771,-917,3778,-876,3785,-787,3792,-775,3799,-841,3806,-741,3813,-721,3820,-762,3827,-797,3834,-802,3841,-802,3848,-929,3855,-871,3862,-748,3869,-755,3876,-839,3883,-768,3890,-693,3897,-746,3904,-877,3911,-889,3918,-874,3924,-810,3931,-821,3938,-777,3945,-896,3952,-846,3959,-908,3966,-923,3973,-781,3980,-847,3987,-763,3994,-725,4001,-761,4008,-783,4015,-717,4022,-770,4029,-842,4036,-720,4043,-976,4050,-752,4057,-755,4064,-788,4071,-710,4078,-783,4085,-834,4092,-695,4099,-758,4106,-772,4113,-735,4120,-763,4127,-749,4133,-727,4141,-773,4147,-744,4154,-789,4161,-808,4168,-708,4175,-726,4182,-720,4189,-741,4196,-790,4203,-695,4210,-717,4217,-832,4224,-790,4231,-757,4238,-812,4245,-779,4252,-686,4259,-701,4266,-716,4273,-769,4280,-771,4287,-773,4294,-775,4301,-756,4308,-746,4315,-863,4322,-801,4329,-724,4336,-755,4343,-795,4350,-748,4356,-758,4364,-749,4370,-679,4377,-684,4384,-756,4391,-729,4398,-695,4405,-720,4412,-770,4419,-758,4426,-782,4433,-734,4440,-839,4447,-861,4454,-691,4461,-840,4468,-677,4475,-746,4482,-748,4489,-771,4496,-750,4503,-703,4510,-787,4517,-786,4524,-784,4531,-756,4538,-765,4545,-842,4552,-807,4559,-721,4566,-728,4573,-813,4579,-801,4586,-790,4593,-821,4600,-812,4607,-758,4614,-725,4621,-775,4628,-752,4635,-732,4642,-756,4649,-781,4656,-699,4663,-834,4670,-753,4677,-745,4684,-808,4691,-751,4698,-762,4705,-737,4712,-884,4719,-760,4726,-748,4733,-743,4740,-801,4747,-765,4754,-833,4761,-842,4768,-725,4775,-854,4782,-695,4788,-833,4796,-694,4802,-729,4809,-725,4816,-788,4823,-783,4830,-760,4837,-773,4844,-736,4851,-733,4858,-838,4865,-779,4872,-799,4879,-883,4886,-760,4893,-738,4900,-818,4907,-883,4914,-861,4921,-799,4928,-718,4935,-808,4942,-762,4949,-775,4956,-877,4963,-741,4970,-772,4977,-975,4984,-823,4991,-715,4998,-793,5005,-782,5011,-774,5018,-842,5025,-716,5032,-758,5039,-776,5046,-784,5053,-852,5060,-714,5067,-718,5074,-704,5081,-812,5088,-733,5095,-752,5102,-791,5109,-844,5116,-679,5123,-781,5130,-745,5137,-693,5144,-702,5151,-768,5158,-973,5165,-821,5172,-724,5179,-763,5186,-815,5193,-805,5200,-715,5207,-793,5214,-745,5220,-740,5227,-874,5234,-774,5241,-825,5248,-817,5255,-712,5262,-797,5269,-801,5276,-798,5283,-745,5290,-719,5297,-741,5304,-849,5311,-707,5318,-796,5325,-786,5332,-678,5339,-757,5346,-863,5353,-714,5360,-775,5367,-966,5374,-754,5381,-743,5388,-837,5395,-807,5402,-812,5409,-811,5416,-757,5423,-839,5430,-837,5437,-779,5444,-702,5450,-844,5457,-794,5464,-855,5471,-699,5478,-931,5485,-758,5492,-710,5499,-850,5506,-736,5513,-834,5520,-1000,5527,-772,5534,-792,5541,-749,5548,-756,5555,-776,5562,-751,5569,-827,5576,-696,5583,-691,5590,-771,5597,-754,5604,-755,5611,-713,5618,-788,5625,-814,5632,-715,5639,-681,5646,-660,5653,-848,5659,-788,5666,-776,5673,-832,5680,-798,5687,-817,5694,-787,5701,-940,5708,-792,5715,-892,5722,-831,5729,-807,5736,-762,5743,-770,5750,-786,5757,-792,5764,-795,5771,-801,5778,-833,5785,-818,5792,-755,5799,-763,5806,-842,5813,-802,5820,-757,5827,-718,5834,-835,5841,-803,5848,-812,5855,-803,5862,-756,5868,-759,5875,-810,5882,-795,5889,-820,5896,-709,5903,-693,5910,-726,5917,-848,5924,-847,5931,-918,5938,-896,5945,-859,5952,-825,5959,-793,5966,-843,5973,-827,5980,-885,5987,-744,5994,-747,6001,-731,6008,-776,6015,-738,6022,-706,6029,-842,6036,-763,6043,-798,6050,-748,6057,-762,6064,-815,6071,-773,6078,-733,6085,-827,6091,-708,6099,-800,6105,-714,6112,-798,6119,-677,6126,-875,6133,-719,6140,-774,6147,-797,6154,-779,6161,-707,6168,-797,6175,-785,6182,-735,6189,-782,6196,-796,6203,-897,6210,-684,6217,-684,6224,-807,6231,-726,6238,-774,6245,-708,6252,-735,6259,-781,6266,-715,6273,-696,6280,-749,6287,-738,6294,-749,6300,-726,6308,-736,6314,-757,6321,-718,6328,-788,6335,-750,6342,-861,6349,-760,6356,-713,6363,-742,6370,-754,6377,-702,6384,-763,6391,-754,6398,-801,6405,-734,6412,-789,6419,-877,6426,-835,6433,-699,6440,-679,6447,-859,6454,-844,6461,-724,6468,-778,6475,-839,6482,-732,6489,-790,6496,-756,6503,-873,6510,-815,6517,-881,6523,-970,6531,-721,6537,-820,6544,-785,6551,-805,6558,-833,6565,-848,6572,-878,6579,-806,6586,-757,6593,-791,6600,-763,6607,-704,6614,-851,6621,-765,6628,-789,6635,-818,6642,-764,6649,-849,6656,-747,6663,-775,6670,-833,6677,-824,6684,-735,6691,-669,6698,-713,6705,-826,6712,-802,6719,-770,6726,-816,6732,-883,6740,-825,6746,-801,6753,-727,6760,-776,6767,-823,6774,-797,6781,-726,6788,-726,6795,-766,6802,-692,6809,-674,6816,-855,6823,-801,6830,-833,6837,-928,6844,-841,6851,-775,6858,-807,6865,-849,6872,-759,6879,-701,6886,-783,6893,-747,6900,-684,6907,-776,6914,-736,6921,-741,6928,-747,6935,-772,6942,-783,6949,-758,6955,-752,6963,-831,6969,-882,6976,-680,6983,-733,6990,-718,6997,-808,7004,-690,7011,-807,7018,-789,7025,-737,7032,-870,7039,-805,7046,-720,7053,-682,7060,-884,7067,-722,7074,-755,7081,-756,7088,-748,7095,-826,7102,-762,7109,-792,7116,-701,7123,-757,7130,-785,7137,-856,7144,-760,7151,-835,7158,-761,7165,-778,7172,-743,7178,-744,7185,-763,7192,-808,7199,-795,7206,-746,7213,-787,7220,-795,7227,-751,7234,-732,7241,-784,7248,-787,7255,-779,7262,-681,7269,-728,7276,-696,7283,-820,7290,-746,7297,-735,7304,-739,7311,-705,7318,-812,7325,-721,7332,-839,7339,-850,7346,-711,7353,-778,7360,-769,7367,-741,7374,-788,7381,-694,7388,-877,7394,-761,7401,-911,7408,-813,7415,-859,7422,-853,7429,-774,7436,-784,7443,-745,7450,-765,7457,-754,7464,-767,7471,-787,7478,-773,7485,-837,7492,-860,7499,-761,7506,-710,7513,-795,7520,-765,7527,-788,7534,-800,7541,-765,7548,-810,7555,-694,7562,-700,7569,-690,7576,-740,7583,-691,7590,-734,7597,-770,7604,-736,7610,-821,7617,-726,7624,-806,7631,-916,7638,-804,7645,-879,7652,-802,7659,-712,7666,-829,7673,-745,7680,-676,7687,-776,7694,-750,7701,-893,7708,-732,7715,-806,7722,-750,7729,-715,7736,-849,7743,-848,7750,-779,7757,-781,7764,-741,7771,-835,7778,-746,7785,-706,7792,-721,7799,-786,7806,-790,7813,-745,7820,-847,7826,-849,7833,-679,7840,-804,7847,-743,7854,-756,7861,-740,7868,-744,7875,-762,7882,-756,7889,-759,7896,-714,7903,-770,7910,-767,7917,-853,7924,-797,7931,-711,7938,-902,7945,-724,7952,-794,7959,-798,7966,-781,7973,-786,7980,-766,7987,-756,7994,-779,8001,-838,8008,-729,8015,-759,8022,-780,8029,-726,8035,-728,8043,-756,8049,-769,8056,-791,8063,-771,8070,-769,8077,-783,8084,-717,8091,-675,8098,-666,8105,-694,8112,-741,8119,-782,8126,-817,8133,-812,8140,-842,8147,-812,8154,-749,8161,-727,8168,-848,8175,-951,8182,-834,8189,-892,8196,-692,8203,-704,8210,-791,8217,-702,8224,-798,8231,-899,8238,-759,8245,-768,8252,-725,8258,-916,8265,-938,8272,-786,8279,-832,8286,-793,8293,-812,8300,-807,8307,-764,8314,-734,8321,-728,8328,-734,8335,-711,8342,-744,8349,-742,8356,-752,8363,-709,8370,-767,8377,-856,8384,-719,8391,-762,8398,-819,8405,-738,8412,-716,8419,-741,8426,-802,8433,-831,8440,-814,8447,-728,8454,-719,8461,-784,8467,-723,8475,-771,8481,-773,8488,-927,8495,-738,8502,-693,8509,-864,8516,-736,8523,-739,8530,-838,8537,-759,8544,-780,8551,-756,8558,-758,8565,-805,8572,-729,8579,-752,8586,-895,8593,-848,8600,-778,8607,-758,8614,-838,8621,-742,8628,-835,8635,-717,8642,-815,8649,-765,8656,-757,8663,-763,8670,-769,8677,-740,8684,-807,8690,-775,8698,-808,8704,-822,8711,-713,8718,-779,8725,-742,8732,-742,8739,-737,8746,-765,8753,-813,8760,-771,8767,-816,8774,-796,8781,-695,8788,-787,8795,-782,8802,-811,8809,-770,8816,-752,8823,-775,8830,-838,8837,-1065,8844,-887,8851,-720,8858,-876,8865,-748,8872,-793,8879,-788,8886,-888,8893,-828,8900,-769,8907,-866,8913,-794,8920,-749,8927,-717,8934,-769,8941,-714,8948,-714,8955,-708,8962,-732,8969,-713,8976,-855,8983,-733,8990,-778,8997,-787,9004,-784,9011,-783,9018,-908,9025,-688,9032,-707,9039,-809,9046,-805,9053,-786,9060,-744,9067,-812,9074,-850,9081,-654,9088,-741,9095,-760,9102,-768,9109,-752,9116,-781,9122,-769,9129,-879,9136,-877,9143,-798,9150,-758,9157,-750,9164,-820,9171,-728,9178,-695,9185,-682,9192,-702,9199,-788,9206,-798,9213,-641,9220,-689,9227,-683,9234,-758,9241,-766,9248,-719,9255,-677,9262,-702,9269,-945,9276,-934,9283,-731,9290,-865,9297,-804,9304,-712,9311,-762,9318,-753,9325,-745,9332,-780,9339,-826,9345,-705,9352,-801,9359,-761,9366,-897e" filled="false" stroked="true" strokeweight=".371pt" strokecolor="#4c78bb">
                <v:path arrowok="t"/>
              </v:shape>
            </v:group>
            <v:group style="position:absolute;left:2406;top:-1143;width:6961;height:490" coordorigin="2406,-1143" coordsize="6961,490">
              <v:shape style="position:absolute;left:2406;top:-1143;width:6961;height:490" coordorigin="2406,-1143" coordsize="6961,490" path="m2406,-682l2412,-735,2419,-740,2426,-813,2433,-874,2440,-777,2447,-898,2454,-863,2461,-798,2468,-802,2475,-791,2482,-776,2489,-773,2496,-882,2503,-758,2510,-822,2517,-770,2524,-772,2531,-915,2538,-770,2545,-943,2552,-816,2559,-706,2566,-779,2573,-856,2580,-797,2587,-772,2594,-761,2601,-791,2608,-779,2615,-734,2621,-756,2629,-793,2635,-725,2642,-798,2649,-736,2656,-918,2663,-753,2670,-732,2677,-766,2684,-753,2691,-787,2698,-855,2705,-783,2712,-766,2719,-787,2726,-720,2733,-781,2740,-793,2747,-788,2754,-780,2761,-710,2768,-859,2775,-841,2782,-703,2789,-833,2796,-830,2803,-783,2810,-792,2817,-729,2824,-689,2831,-765,2838,-736,2844,-732,2851,-721,2858,-800,2865,-723,2872,-723,2879,-675,2886,-722,2893,-724,2900,-818,2907,-785,2914,-695,2921,-764,2928,-864,2935,-760,2942,-679,2949,-725,2956,-797,2963,-821,2970,-734,2977,-703,2984,-674,2991,-800,2998,-841,3005,-825,3012,-796,3019,-795,3026,-774,3033,-753,3040,-773,3047,-766,3053,-790,3060,-766,3067,-807,3074,-757,3081,-867,3088,-865,3095,-791,3102,-671,3109,-692,3116,-800,3123,-878,3130,-919,3137,-738,3144,-725,3151,-700,3158,-700,3165,-717,3172,-732,3179,-773,3186,-691,3193,-756,3200,-781,3207,-712,3214,-796,3221,-809,3228,-752,3235,-891,3242,-747,3249,-771,3256,-779,3263,-763,3270,-768,3276,-801,3283,-703,3290,-780,3297,-799,3304,-731,3311,-800,3318,-788,3325,-742,3332,-808,3339,-753,3346,-898,3353,-786,3360,-869,3367,-747,3374,-753,3381,-708,3388,-712,3395,-673,3402,-853,3409,-910,3416,-766,3423,-781,3430,-829,3437,-790,3444,-890,3451,-936,3458,-869,3465,-901,3472,-783,3479,-767,3486,-792,3492,-820,3499,-826,3506,-825,3513,-792,3520,-899,3527,-778,3534,-714,3541,-781,3548,-762,3555,-763,3562,-788,3569,-818,3576,-796,3583,-781,3590,-787,3597,-701,3604,-704,3611,-736,3618,-914,3625,-862,3632,-772,3639,-729,3646,-750,3653,-834,3660,-708,3667,-803,3674,-729,3681,-749,3688,-733,3695,-804,3701,-812,3709,-698,3715,-783,3722,-835,3729,-781,3736,-731,3743,-780,3750,-849,3757,-761,3764,-746,3771,-841,3778,-776,3785,-697,3792,-764,3799,-770,3806,-931,3813,-698,3820,-680,3827,-734,3834,-812,3841,-778,3848,-832,3855,-780,3862,-705,3869,-723,3876,-793,3883,-866,3890,-792,3897,-818,3904,-773,3911,-700,3918,-878,3924,-763,3931,-843,3938,-742,3945,-745,3952,-856,3959,-761,3966,-846,3973,-796,3980,-885,3987,-732,3994,-754,4001,-733,4008,-761,4015,-677,4022,-708,4029,-721,4036,-755,4043,-835,4050,-759,4057,-806,4064,-772,4071,-733,4078,-825,4085,-740,4092,-871,4099,-689,4106,-767,4113,-772,4120,-703,4127,-669,4133,-721,4141,-726,4147,-717,4154,-853,4161,-736,4168,-783,4175,-698,4182,-713,4189,-733,4196,-770,4203,-781,4210,-747,4217,-698,4224,-862,4231,-726,4238,-715,4245,-727,4252,-821,4259,-776,4266,-716,4273,-673,4280,-714,4287,-667,4294,-833,4301,-732,4308,-815,4315,-762,4322,-762,4329,-867,4336,-904,4343,-849,4350,-751,4356,-770,4364,-716,4370,-754,4377,-931,4384,-703,4391,-688,4398,-798,4405,-705,4412,-799,4419,-692,4426,-744,4433,-677,4440,-781,4447,-781,4454,-869,4461,-760,4468,-803,4475,-906,4482,-766,4489,-699,4496,-782,4503,-831,4510,-875,4517,-765,4524,-734,4531,-751,4538,-760,4545,-883,4552,-776,4559,-831,4566,-700,4573,-740,4579,-760,4586,-772,4593,-783,4600,-717,4607,-699,4614,-745,4621,-781,4628,-739,4635,-774,4642,-758,4649,-756,4656,-792,4663,-678,4670,-832,4677,-936,4684,-844,4691,-728,4698,-714,4705,-745,4712,-721,4719,-707,4726,-707,4733,-730,4740,-717,4747,-790,4754,-880,4761,-705,4768,-742,4775,-696,4782,-844,4788,-839,4796,-739,4802,-799,4809,-763,4816,-809,4823,-742,4830,-685,4837,-763,4844,-746,4851,-677,4858,-847,4865,-797,4872,-791,4879,-741,4886,-838,4893,-754,4900,-737,4907,-701,4914,-758,4921,-698,4928,-825,4935,-755,4942,-775,4949,-733,4956,-720,4963,-771,4970,-834,4977,-850,4984,-781,4991,-707,4998,-878,5005,-713,5011,-823,5018,-837,5025,-819,5032,-680,5039,-739,5046,-809,5053,-741,5060,-699,5067,-744,5074,-1011,5081,-696,5088,-814,5095,-864,5102,-713,5109,-764,5116,-725,5123,-722,5130,-798,5137,-761,5144,-715,5151,-723,5158,-752,5165,-768,5172,-784,5179,-774,5186,-679,5193,-671,5200,-725,5207,-774,5214,-743,5220,-718,5227,-837,5234,-866,5241,-759,5248,-763,5255,-802,5262,-808,5269,-725,5276,-714,5283,-745,5290,-797,5297,-778,5304,-710,5311,-703,5318,-655,5325,-719,5332,-738,5339,-762,5346,-714,5353,-708,5360,-788,5367,-752,5374,-726,5381,-715,5388,-835,5395,-690,5402,-839,5409,-729,5416,-844,5423,-724,5430,-775,5437,-805,5444,-694,5450,-806,5457,-787,5464,-749,5471,-765,5478,-821,5485,-769,5492,-759,5499,-761,5506,-826,5513,-717,5520,-839,5527,-757,5534,-762,5541,-859,5548,-763,5555,-773,5562,-765,5569,-727,5576,-761,5583,-812,5590,-773,5597,-757,5604,-751,5611,-859,5618,-842,5625,-725,5632,-842,5639,-858,5646,-800,5653,-776,5659,-853,5666,-814,5673,-724,5680,-823,5687,-681,5694,-795,5701,-725,5708,-750,5715,-793,5722,-790,5729,-788,5736,-776,5743,-697,5750,-804,5757,-830,5764,-1001,5771,-873,5778,-833,5785,-693,5792,-846,5799,-830,5806,-705,5813,-795,5820,-861,5827,-732,5834,-772,5841,-718,5848,-742,5855,-805,5862,-719,5868,-919,5875,-831,5882,-741,5889,-831,5896,-845,5903,-769,5910,-885,5917,-818,5924,-699,5931,-765,5938,-789,5945,-799,5952,-669,5959,-890,5966,-924,5973,-761,5980,-812,5987,-690,5994,-688,6001,-769,6008,-799,6015,-711,6022,-708,6029,-732,6036,-676,6043,-771,6050,-748,6057,-836,6064,-745,6071,-825,6078,-756,6085,-779,6091,-736,6099,-710,6105,-754,6112,-790,6119,-752,6126,-757,6133,-766,6140,-796,6147,-746,6154,-828,6161,-757,6168,-796,6175,-723,6182,-893,6189,-831,6196,-851,6203,-809,6210,-745,6217,-794,6224,-896,6231,-811,6238,-771,6245,-820,6252,-1027,6259,-827,6266,-764,6273,-769,6280,-756,6287,-836,6294,-888,6300,-835,6308,-810,6314,-794,6321,-722,6328,-806,6335,-720,6342,-706,6349,-870,6356,-789,6363,-733,6370,-800,6377,-698,6384,-748,6391,-824,6398,-745,6405,-759,6412,-774,6419,-850,6426,-882,6433,-784,6440,-790,6447,-772,6454,-765,6461,-820,6468,-775,6475,-690,6482,-668,6489,-812,6496,-775,6503,-750,6510,-774,6517,-745,6523,-791,6531,-888,6537,-690,6544,-787,6551,-752,6558,-734,6565,-704,6572,-686,6579,-789,6586,-782,6593,-742,6600,-787,6607,-773,6614,-769,6621,-749,6628,-809,6635,-733,6642,-770,6649,-830,6656,-776,6663,-744,6670,-732,6677,-718,6684,-795,6691,-870,6698,-686,6705,-781,6712,-810,6719,-809,6726,-897,6732,-850,6740,-815,6746,-685,6753,-765,6760,-785,6767,-723,6774,-689,6781,-874,6788,-801,6795,-765,6802,-734,6809,-787,6816,-703,6823,-726,6830,-724,6837,-802,6844,-715,6851,-802,6858,-801,6865,-832,6872,-709,6879,-770,6886,-791,6893,-728,6900,-785,6907,-816,6914,-743,6921,-795,6928,-891,6935,-738,6942,-711,6949,-776,6955,-707,6963,-780,6969,-693,6976,-897,6983,-818,6990,-769,6997,-741,7004,-816,7011,-716,7018,-716,7025,-741,7032,-714,7039,-887,7046,-784,7053,-765,7060,-760,7067,-809,7074,-810,7081,-877,7088,-870,7095,-754,7102,-853,7109,-825,7116,-667,7123,-840,7130,-679,7137,-749,7144,-844,7151,-740,7158,-772,7165,-737,7172,-831,7178,-867,7185,-761,7192,-833,7199,-779,7206,-815,7213,-799,7220,-699,7227,-814,7234,-751,7241,-753,7248,-742,7255,-780,7262,-820,7269,-802,7276,-696,7283,-823,7290,-843,7297,-722,7304,-814,7311,-842,7318,-790,7325,-758,7332,-727,7339,-826,7346,-794,7353,-844,7360,-760,7367,-746,7374,-751,7381,-761,7388,-668,7394,-726,7401,-702,7408,-790,7415,-760,7422,-888,7429,-877,7436,-726,7443,-752,7450,-840,7457,-823,7464,-813,7471,-777,7478,-748,7485,-741,7492,-829,7499,-746,7506,-672,7513,-699,7520,-813,7527,-770,7534,-785,7541,-746,7548,-749,7555,-826,7562,-857,7569,-770,7576,-743,7583,-952,7590,-725,7597,-774,7604,-732,7610,-719,7617,-787,7624,-756,7631,-772,7638,-1000,7645,-802,7652,-769,7659,-716,7666,-779,7673,-825,7680,-839,7687,-724,7694,-697,7701,-793,7708,-784,7715,-769,7722,-772,7729,-843,7736,-758,7743,-686,7750,-876,7757,-814,7764,-722,7771,-745,7778,-955,7785,-788,7792,-748,7799,-788,7806,-822,7813,-707,7820,-745,7826,-790,7833,-860,7840,-710,7847,-717,7854,-765,7861,-713,7868,-729,7875,-653,7882,-799,7889,-714,7896,-870,7903,-721,7910,-763,7917,-787,7924,-748,7931,-759,7938,-759,7945,-748,7952,-801,7959,-762,7966,-738,7973,-739,7980,-755,7987,-737,7994,-819,8001,-730,8008,-772,8015,-856,8022,-727,8029,-740,8035,-820,8043,-837,8049,-768,8056,-707,8063,-730,8070,-789,8077,-774,8084,-748,8091,-809,8098,-717,8105,-721,8112,-789,8119,-764,8126,-792,8133,-902,8140,-700,8147,-843,8154,-784,8161,-672,8168,-780,8175,-862,8182,-799,8189,-938,8196,-714,8203,-768,8210,-704,8217,-859,8224,-682,8231,-758,8238,-784,8245,-853,8252,-806,8258,-885,8265,-779,8272,-769,8279,-756,8286,-742,8293,-777,8300,-847,8307,-831,8314,-724,8321,-839,8328,-770,8335,-849,8342,-717,8349,-686,8356,-803,8363,-766,8370,-749,8377,-870,8384,-846,8391,-872,8398,-815,8405,-783,8412,-931,8419,-893,8426,-701,8433,-815,8440,-858,8447,-847,8454,-717,8461,-730,8467,-694,8475,-774,8481,-803,8488,-778,8495,-734,8502,-764,8509,-832,8516,-1143,8523,-772,8530,-754,8537,-690,8544,-725,8551,-807,8558,-811,8565,-812,8572,-781,8579,-785,8586,-776,8593,-851,8600,-833,8607,-713,8614,-874,8621,-798,8628,-808,8635,-851,8642,-818,8649,-785,8656,-683,8663,-763,8670,-879,8677,-850,8684,-830,8690,-750,8698,-753,8704,-861,8711,-750,8718,-730,8725,-709,8732,-705,8739,-717,8746,-751,8753,-720,8760,-746,8767,-767,8774,-751,8781,-722,8788,-779,8795,-882,8802,-805,8809,-845,8816,-667,8823,-741,8830,-714,8837,-737,8844,-742,8851,-757,8858,-769,8865,-725,8872,-754,8879,-785,8886,-844,8893,-779,8900,-860,8907,-735,8913,-713,8920,-820,8927,-780,8934,-757,8941,-904,8948,-820,8955,-805,8962,-804,8969,-873,8976,-794,8983,-807,8990,-678,8997,-702,9004,-761,9011,-773,9018,-701,9025,-793,9032,-732,9039,-771,9046,-832,9053,-901,9060,-861,9067,-757,9074,-758,9081,-745,9088,-879,9095,-887,9102,-787,9109,-858,9116,-798,9122,-768,9129,-799,9136,-752,9143,-753,9150,-791,9157,-851,9164,-795,9171,-898,9178,-736,9185,-929,9192,-855,9199,-911,9206,-689,9213,-782,9220,-792,9227,-776,9234,-860,9241,-836,9248,-701,9255,-740,9262,-678,9269,-780,9276,-732,9283,-784,9290,-806,9297,-728,9304,-721,9311,-739,9318,-864,9325,-838,9332,-753,9339,-799,9345,-863,9352,-837,9359,-728,9366,-809e" filled="false" stroked="true" strokeweight=".371pt" strokecolor="#c05098">
                <v:path arrowok="t"/>
              </v:shape>
            </v:group>
            <v:group style="position:absolute;left:2406;top:-1073;width:6961;height:427" coordorigin="2406,-1073" coordsize="6961,427">
              <v:shape style="position:absolute;left:2406;top:-1073;width:6961;height:427" coordorigin="2406,-1073" coordsize="6961,427" path="m2406,-776l2412,-771,2419,-776,2426,-802,2433,-781,2440,-814,2447,-770,2454,-738,2461,-748,2468,-715,2475,-775,2482,-713,2489,-821,2496,-734,2503,-864,2510,-798,2517,-747,2524,-793,2531,-735,2538,-918,2545,-895,2552,-836,2559,-728,2566,-796,2573,-794,2580,-690,2587,-819,2594,-695,2601,-702,2608,-765,2615,-773,2621,-741,2629,-813,2635,-714,2642,-723,2649,-812,2656,-744,2663,-734,2670,-787,2677,-747,2684,-801,2691,-807,2698,-799,2705,-744,2712,-816,2719,-669,2726,-806,2733,-792,2740,-727,2747,-839,2754,-732,2761,-802,2768,-737,2775,-721,2782,-776,2789,-848,2796,-716,2803,-890,2810,-722,2817,-777,2824,-697,2831,-720,2838,-892,2844,-776,2851,-811,2858,-740,2865,-688,2872,-710,2879,-773,2886,-668,2893,-842,2900,-830,2907,-749,2914,-756,2921,-718,2928,-725,2935,-714,2942,-797,2949,-797,2956,-733,2963,-807,2970,-782,2977,-778,2984,-760,2991,-877,2998,-783,3005,-794,3012,-779,3019,-813,3026,-757,3033,-802,3040,-766,3047,-777,3053,-783,3060,-773,3067,-683,3074,-737,3081,-786,3088,-767,3095,-737,3102,-772,3109,-749,3116,-828,3123,-761,3130,-795,3137,-717,3144,-842,3151,-803,3158,-759,3165,-814,3172,-734,3179,-748,3186,-751,3193,-703,3200,-800,3207,-673,3214,-815,3221,-783,3228,-793,3235,-758,3242,-824,3249,-746,3256,-746,3263,-758,3270,-815,3276,-759,3283,-774,3290,-778,3297,-806,3304,-862,3311,-820,3318,-705,3325,-707,3332,-703,3339,-788,3346,-796,3353,-871,3360,-1054,3367,-722,3374,-795,3381,-770,3388,-753,3395,-774,3402,-705,3409,-745,3416,-787,3423,-812,3430,-698,3437,-803,3444,-764,3451,-777,3458,-752,3465,-756,3472,-812,3479,-753,3486,-856,3492,-708,3499,-788,3506,-804,3513,-837,3520,-779,3527,-752,3534,-735,3541,-872,3548,-802,3555,-767,3562,-723,3569,-863,3576,-922,3583,-970,3590,-903,3597,-747,3604,-700,3611,-747,3618,-854,3625,-772,3632,-832,3639,-757,3646,-745,3653,-808,3660,-749,3667,-926,3674,-686,3681,-814,3688,-864,3695,-689,3701,-733,3709,-701,3715,-764,3722,-767,3729,-821,3736,-846,3743,-745,3750,-780,3757,-676,3764,-740,3771,-713,3778,-740,3785,-727,3792,-777,3799,-883,3806,-860,3813,-746,3820,-827,3827,-729,3834,-786,3841,-880,3848,-797,3855,-786,3862,-726,3869,-756,3876,-752,3883,-780,3890,-891,3897,-765,3904,-798,3911,-835,3918,-748,3924,-803,3931,-697,3938,-875,3945,-729,3952,-699,3959,-706,3966,-708,3973,-886,3980,-728,3987,-775,3994,-687,4001,-813,4008,-844,4015,-669,4022,-779,4029,-1073,4036,-772,4043,-839,4050,-815,4057,-860,4064,-823,4071,-856,4078,-762,4085,-724,4092,-756,4099,-792,4106,-740,4113,-793,4120,-765,4127,-766,4133,-734,4141,-973,4147,-771,4154,-751,4161,-726,4168,-755,4175,-714,4182,-730,4189,-820,4196,-788,4203,-788,4210,-688,4217,-743,4224,-891,4231,-694,4238,-748,4245,-785,4252,-789,4259,-776,4266,-733,4273,-857,4280,-741,4287,-830,4294,-824,4301,-785,4308,-707,4315,-765,4322,-828,4329,-733,4336,-718,4343,-769,4350,-816,4356,-735,4364,-768,4370,-761,4377,-760,4384,-803,4391,-846,4398,-759,4405,-853,4412,-675,4419,-748,4426,-707,4433,-793,4440,-754,4447,-820,4454,-845,4461,-748,4468,-714,4475,-725,4482,-824,4489,-873,4496,-932,4503,-693,4510,-852,4517,-854,4524,-734,4531,-724,4538,-817,4545,-804,4552,-678,4559,-705,4566,-802,4573,-801,4579,-678,4586,-702,4593,-699,4600,-707,4607,-736,4614,-825,4621,-821,4628,-784,4635,-770,4642,-769,4649,-713,4656,-842,4663,-865,4670,-742,4677,-804,4684,-741,4691,-741,4698,-793,4705,-756,4712,-833,4719,-776,4726,-777,4733,-767,4740,-787,4747,-793,4754,-747,4761,-805,4768,-714,4775,-770,4782,-759,4788,-710,4796,-650,4802,-804,4809,-824,4816,-759,4823,-707,4830,-687,4837,-730,4844,-751,4851,-753,4858,-739,4865,-776,4872,-770,4879,-752,4886,-841,4893,-843,4900,-828,4907,-820,4914,-886,4921,-877,4928,-893,4935,-770,4942,-831,4949,-797,4956,-815,4963,-747,4970,-844,4977,-760,4984,-803,4991,-812,4998,-855,5005,-760,5011,-722,5018,-751,5025,-761,5032,-808,5039,-704,5046,-692,5053,-748,5060,-840,5067,-826,5074,-791,5081,-765,5088,-719,5095,-726,5102,-800,5109,-796,5116,-784,5123,-762,5130,-844,5137,-792,5144,-808,5151,-736,5158,-725,5165,-675,5172,-717,5179,-757,5186,-685,5193,-788,5200,-767,5207,-743,5214,-714,5220,-766,5227,-717,5234,-811,5241,-741,5248,-714,5255,-797,5262,-779,5269,-827,5276,-651,5283,-736,5290,-811,5297,-754,5304,-838,5311,-825,5318,-674,5325,-706,5332,-964,5339,-797,5346,-757,5353,-723,5360,-704,5367,-776,5374,-801,5381,-757,5388,-748,5395,-789,5402,-729,5409,-665,5416,-700,5423,-694,5430,-827,5437,-894,5444,-773,5450,-809,5457,-791,5464,-702,5471,-787,5478,-746,5485,-756,5492,-730,5499,-750,5506,-889,5513,-829,5520,-735,5527,-662,5534,-827,5541,-764,5548,-842,5555,-767,5562,-786,5569,-843,5576,-754,5583,-805,5590,-782,5597,-768,5604,-720,5611,-741,5618,-763,5625,-830,5632,-730,5639,-875,5646,-726,5653,-741,5659,-723,5666,-671,5673,-769,5680,-834,5687,-735,5694,-786,5701,-685,5708,-791,5715,-855,5722,-797,5729,-864,5736,-695,5743,-813,5750,-712,5757,-740,5764,-832,5771,-791,5778,-673,5785,-816,5792,-798,5799,-775,5806,-773,5813,-739,5820,-754,5827,-741,5834,-754,5841,-764,5848,-780,5855,-779,5862,-842,5868,-743,5875,-714,5882,-769,5889,-767,5896,-759,5903,-760,5910,-809,5917,-878,5924,-725,5931,-776,5938,-927,5945,-781,5952,-749,5959,-753,5966,-757,5973,-817,5980,-842,5987,-778,5994,-797,6001,-741,6008,-752,6015,-780,6022,-752,6029,-786,6036,-742,6043,-803,6050,-851,6057,-744,6064,-753,6071,-806,6078,-725,6085,-819,6091,-856,6099,-789,6105,-777,6112,-847,6119,-784,6126,-756,6133,-845,6140,-730,6147,-764,6154,-709,6161,-749,6168,-779,6175,-744,6182,-865,6189,-762,6196,-779,6203,-766,6210,-753,6217,-811,6224,-785,6231,-803,6238,-653,6245,-693,6252,-914,6259,-769,6266,-749,6273,-726,6280,-806,6287,-733,6294,-723,6300,-774,6308,-781,6314,-808,6321,-760,6328,-769,6335,-800,6342,-764,6349,-725,6356,-704,6363,-749,6370,-751,6377,-715,6384,-828,6391,-730,6398,-791,6405,-854,6412,-671,6419,-749,6426,-929,6433,-812,6440,-775,6447,-826,6454,-778,6461,-682,6468,-714,6475,-699,6482,-740,6489,-748,6496,-712,6503,-737,6510,-857,6517,-788,6523,-743,6531,-741,6537,-725,6544,-693,6551,-812,6558,-664,6565,-759,6572,-787,6579,-771,6586,-673,6593,-855,6600,-826,6607,-847,6614,-693,6621,-798,6628,-909,6635,-830,6642,-681,6649,-824,6656,-927,6663,-821,6670,-824,6677,-710,6684,-704,6691,-801,6698,-729,6705,-788,6712,-761,6719,-745,6726,-831,6732,-867,6740,-829,6746,-770,6753,-699,6760,-834,6767,-787,6774,-838,6781,-718,6788,-750,6795,-682,6802,-708,6809,-733,6816,-794,6823,-815,6830,-752,6837,-820,6844,-901,6851,-773,6858,-792,6865,-830,6872,-717,6879,-770,6886,-708,6893,-752,6900,-750,6907,-864,6914,-758,6921,-755,6928,-738,6935,-943,6942,-823,6949,-775,6955,-759,6963,-853,6969,-887,6976,-776,6983,-771,6990,-797,6997,-826,7004,-834,7011,-817,7018,-771,7025,-734,7032,-719,7039,-730,7046,-772,7053,-833,7060,-798,7067,-764,7074,-722,7081,-843,7088,-770,7095,-736,7102,-738,7109,-712,7116,-769,7123,-777,7130,-786,7137,-757,7144,-741,7151,-686,7158,-750,7165,-811,7172,-723,7178,-689,7185,-751,7192,-828,7199,-745,7206,-732,7213,-833,7220,-742,7227,-751,7234,-726,7241,-877,7248,-831,7255,-952,7262,-920,7269,-885,7276,-875,7283,-887,7290,-778,7297,-771,7304,-703,7311,-766,7318,-755,7325,-752,7332,-797,7339,-698,7346,-835,7353,-706,7360,-784,7367,-684,7374,-762,7381,-709,7388,-848,7394,-887,7401,-730,7408,-798,7415,-793,7422,-874,7429,-794,7436,-854,7443,-733,7450,-795,7457,-907,7464,-827,7471,-702,7478,-716,7485,-693,7492,-771,7499,-854,7506,-711,7513,-837,7520,-778,7527,-748,7534,-751,7541,-783,7548,-873,7555,-673,7562,-819,7569,-707,7576,-722,7583,-741,7590,-745,7597,-682,7604,-831,7610,-828,7617,-820,7624,-811,7631,-863,7638,-689,7645,-765,7652,-790,7659,-813,7666,-892,7673,-902,7680,-867,7687,-753,7694,-834,7701,-893,7708,-794,7715,-748,7722,-728,7729,-870,7736,-774,7743,-767,7750,-775,7757,-767,7764,-849,7771,-722,7778,-785,7785,-878,7792,-840,7799,-717,7806,-825,7813,-737,7820,-756,7826,-681,7833,-775,7840,-743,7847,-727,7854,-747,7861,-923,7868,-779,7875,-710,7882,-813,7889,-798,7896,-915,7903,-920,7910,-728,7917,-796,7924,-738,7931,-812,7938,-754,7945,-654,7952,-818,7959,-792,7966,-719,7973,-700,7980,-717,7987,-812,7994,-812,8001,-697,8008,-890,8015,-853,8022,-804,8029,-701,8035,-725,8043,-782,8049,-767,8056,-751,8063,-781,8070,-776,8077,-706,8084,-724,8091,-751,8098,-790,8105,-762,8112,-750,8119,-681,8126,-705,8133,-744,8140,-674,8147,-709,8154,-752,8161,-870,8168,-817,8175,-919,8182,-705,8189,-814,8196,-851,8203,-755,8210,-906,8217,-835,8224,-777,8231,-749,8238,-774,8245,-702,8252,-838,8258,-882,8265,-836,8272,-809,8279,-731,8286,-814,8293,-827,8300,-697,8307,-728,8314,-792,8321,-707,8328,-837,8335,-843,8342,-909,8349,-882,8356,-713,8363,-677,8370,-673,8377,-888,8384,-747,8391,-702,8398,-828,8405,-809,8412,-822,8419,-714,8426,-798,8433,-734,8440,-820,8447,-793,8454,-731,8461,-848,8467,-765,8475,-721,8481,-772,8488,-935,8495,-766,8502,-727,8509,-834,8516,-786,8523,-808,8530,-773,8537,-786,8544,-763,8551,-767,8558,-834,8565,-761,8572,-759,8579,-926,8586,-762,8593,-766,8600,-812,8607,-740,8614,-715,8621,-770,8628,-780,8635,-725,8642,-831,8649,-784,8656,-803,8663,-757,8670,-691,8677,-811,8684,-705,8690,-704,8698,-724,8704,-820,8711,-833,8718,-806,8725,-776,8732,-777,8739,-730,8746,-726,8753,-748,8760,-755,8767,-753,8774,-775,8781,-647,8788,-649,8795,-785,8802,-742,8809,-753,8816,-787,8823,-733,8830,-780,8837,-750,8844,-743,8851,-796,8858,-893,8865,-726,8872,-767,8879,-859,8886,-806,8893,-752,8900,-749,8907,-710,8913,-891,8920,-804,8927,-875,8934,-808,8941,-760,8948,-717,8955,-720,8962,-807,8969,-783,8976,-765,8983,-736,8990,-746,8997,-735,9004,-754,9011,-831,9018,-805,9025,-749,9032,-823,9039,-825,9046,-806,9053,-755,9060,-798,9067,-740,9074,-757,9081,-860,9088,-756,9095,-839,9102,-827,9109,-777,9116,-710,9122,-795,9129,-787,9136,-726,9143,-816,9150,-892,9157,-779,9164,-719,9171,-670,9178,-649,9185,-739,9192,-675,9199,-765,9206,-831,9213,-694,9220,-824,9227,-736,9234,-796,9241,-688,9248,-703,9255,-727,9262,-745,9269,-825,9276,-793,9283,-672,9290,-760,9297,-780,9304,-724,9311,-742,9318,-850,9325,-794,9332,-681,9339,-790,9345,-705,9352,-719,9359,-737,9366,-713e" filled="false" stroked="true" strokeweight=".371pt" strokecolor="#286837">
                <v:path arrowok="t"/>
              </v:shape>
            </v:group>
            <v:group style="position:absolute;left:1918;top:-1178;width:7936;height:572" coordorigin="1918,-1178" coordsize="7936,572">
              <v:shape style="position:absolute;left:1918;top:-1178;width:7936;height:572" coordorigin="1918,-1178" coordsize="7936,572" path="m1918,-606l9854,-606,9854,-1178,1918,-1178,1918,-606xe" filled="false" stroked="true" strokeweight=".371pt" strokecolor="#252523">
                <v:path arrowok="t"/>
              </v:shape>
            </v:group>
            <v:group style="position:absolute;left:1720;top:-725;width:57;height:2" coordorigin="1720,-725" coordsize="57,2">
              <v:shape style="position:absolute;left:1720;top:-725;width:57;height:2" coordorigin="1720,-725" coordsize="57,0" path="m1776,-725l1720,-725e" filled="false" stroked="true" strokeweight=".371pt" strokecolor="#252523">
                <v:path arrowok="t"/>
              </v:shape>
            </v:group>
            <v:group style="position:absolute;left:1720;top:-833;width:57;height:2" coordorigin="1720,-833" coordsize="57,2">
              <v:shape style="position:absolute;left:1720;top:-833;width:57;height:2" coordorigin="1720,-833" coordsize="57,0" path="m1776,-833l1720,-833e" filled="false" stroked="true" strokeweight=".371pt" strokecolor="#252523">
                <v:path arrowok="t"/>
              </v:shape>
            </v:group>
            <v:group style="position:absolute;left:1720;top:-941;width:57;height:2" coordorigin="1720,-941" coordsize="57,2">
              <v:shape style="position:absolute;left:1720;top:-941;width:57;height:2" coordorigin="1720,-941" coordsize="57,0" path="m1776,-941l1720,-941e" filled="false" stroked="true" strokeweight=".371pt" strokecolor="#252523">
                <v:path arrowok="t"/>
              </v:shape>
            </v:group>
            <v:group style="position:absolute;left:1720;top:-1049;width:57;height:2" coordorigin="1720,-1049" coordsize="57,2">
              <v:shape style="position:absolute;left:1720;top:-1049;width:57;height:2" coordorigin="1720,-1049" coordsize="57,0" path="m1776,-1049l1720,-1049e" filled="false" stroked="true" strokeweight=".371pt" strokecolor="#252523">
                <v:path arrowok="t"/>
              </v:shape>
            </v:group>
            <v:group style="position:absolute;left:1720;top:-1157;width:57;height:2" coordorigin="1720,-1157" coordsize="57,2">
              <v:shape style="position:absolute;left:1720;top:-1157;width:57;height:2" coordorigin="1720,-1157" coordsize="57,0" path="m1776,-1157l1720,-1157e" filled="false" stroked="true" strokeweight=".371pt" strokecolor="#252523">
                <v:path arrowok="t"/>
              </v:shape>
            </v:group>
            <v:group style="position:absolute;left:1776;top:-1178;width:143;height:572" coordorigin="1776,-1178" coordsize="143,572">
              <v:shape style="position:absolute;left:1776;top:-1178;width:143;height:572" coordorigin="1776,-1178" coordsize="143,572" path="m1776,-606l1918,-606,1918,-1178,1776,-1178,1776,-606xe" filled="true" fillcolor="#9ad2ef" stroked="false">
                <v:path arrowok="t"/>
                <v:fill type="solid"/>
              </v:shape>
            </v:group>
            <v:group style="position:absolute;left:1776;top:-1178;width:143;height:572" coordorigin="1776,-1178" coordsize="143,572">
              <v:shape style="position:absolute;left:1776;top:-1178;width:143;height:572" coordorigin="1776,-1178" coordsize="143,572" path="m1776,-606l1918,-606,1918,-1178,1776,-1178,1776,-606xe" filled="false" stroked="true" strokeweight=".371pt" strokecolor="#9ad2ef">
                <v:path arrowok="t"/>
              </v:shape>
            </v:group>
            <v:group style="position:absolute;left:1776;top:-1178;width:143;height:572" coordorigin="1776,-1178" coordsize="143,572">
              <v:shape style="position:absolute;left:1776;top:-1178;width:143;height:572" coordorigin="1776,-1178" coordsize="143,572" path="m1776,-606l1918,-606,1918,-1178,1776,-1178,1776,-606xe" filled="false" stroked="true" strokeweight=".371pt" strokecolor="#252523">
                <v:path arrowok="t"/>
              </v:shape>
            </v:group>
            <v:group style="position:absolute;left:1720;top:-1180;width:57;height:2" coordorigin="1720,-1180" coordsize="57,2">
              <v:shape style="position:absolute;left:1720;top:-1180;width:57;height:2" coordorigin="1720,-1180" coordsize="57,0" path="m1776,-1180l1720,-1180e" filled="false" stroked="true" strokeweight=".371pt" strokecolor="#252523">
                <v:path arrowok="t"/>
              </v:shape>
            </v:group>
            <v:group style="position:absolute;left:2406;top:-1714;width:6961;height:500" coordorigin="2406,-1714" coordsize="6961,500">
              <v:shape style="position:absolute;left:2406;top:-1714;width:6961;height:500" coordorigin="2406,-1714" coordsize="6961,500" path="m2406,-1333l2412,-1303,2419,-1367,2426,-1250,2433,-1237,2440,-1303,2447,-1295,2454,-1308,2461,-1376,2468,-1309,2475,-1274,2482,-1321,2489,-1432,2496,-1581,2503,-1541,2510,-1420,2517,-1293,2524,-1346,2531,-1338,2538,-1366,2545,-1525,2552,-1451,2559,-1346,2566,-1269,2573,-1302,2580,-1323,2587,-1273,2594,-1312,2601,-1440,2608,-1393,2615,-1309,2621,-1357,2629,-1345,2635,-1333,2642,-1409,2649,-1367,2656,-1448,2663,-1369,2670,-1396,2677,-1354,2684,-1256,2691,-1331,2698,-1381,2705,-1352,2712,-1242,2719,-1261,2726,-1379,2733,-1273,2740,-1381,2747,-1429,2754,-1376,2761,-1310,2768,-1389,2775,-1316,2782,-1253,2789,-1334,2796,-1402,2803,-1381,2810,-1301,2817,-1328,2824,-1388,2831,-1336,2838,-1391,2844,-1535,2851,-1299,2858,-1319,2865,-1308,2872,-1357,2879,-1339,2886,-1348,2893,-1287,2900,-1272,2907,-1375,2914,-1304,2921,-1251,2928,-1371,2935,-1281,2942,-1300,2949,-1305,2956,-1319,2963,-1338,2970,-1407,2977,-1418,2984,-1301,2991,-1322,2998,-1300,3005,-1383,3012,-1463,3019,-1458,3026,-1422,3033,-1395,3040,-1377,3047,-1346,3053,-1349,3060,-1333,3067,-1273,3074,-1305,3081,-1332,3088,-1329,3095,-1421,3102,-1428,3109,-1301,3116,-1380,3123,-1346,3130,-1364,3137,-1454,3144,-1355,3151,-1363,3158,-1294,3165,-1368,3172,-1352,3179,-1334,3186,-1309,3193,-1398,3200,-1253,3207,-1412,3214,-1338,3221,-1298,3228,-1462,3235,-1362,3242,-1376,3249,-1344,3256,-1344,3263,-1432,3270,-1391,3276,-1305,3283,-1274,3290,-1289,3297,-1331,3304,-1227,3311,-1240,3318,-1335,3325,-1347,3332,-1524,3339,-1349,3346,-1291,3353,-1402,3360,-1447,3367,-1371,3374,-1396,3381,-1346,3388,-1437,3395,-1431,3402,-1234,3409,-1318,3416,-1340,3423,-1382,3430,-1387,3437,-1357,3444,-1384,3451,-1450,3458,-1305,3465,-1440,3472,-1535,3479,-1398,3486,-1329,3492,-1271,3499,-1369,3506,-1308,3513,-1360,3520,-1340,3527,-1278,3534,-1335,3541,-1312,3548,-1352,3555,-1384,3562,-1289,3569,-1364,3576,-1500,3583,-1480,3590,-1274,3597,-1378,3604,-1290,3611,-1578,3618,-1349,3625,-1359,3632,-1383,3639,-1381,3646,-1266,3653,-1355,3660,-1369,3667,-1347,3674,-1311,3681,-1340,3688,-1418,3695,-1344,3701,-1333,3709,-1326,3715,-1235,3722,-1444,3729,-1341,3736,-1227,3743,-1355,3750,-1313,3757,-1309,3764,-1293,3771,-1317,3778,-1415,3785,-1395,3792,-1368,3799,-1346,3806,-1378,3813,-1367,3820,-1290,3827,-1309,3834,-1323,3841,-1264,3848,-1413,3855,-1215,3862,-1343,3869,-1320,3876,-1353,3883,-1350,3890,-1265,3897,-1363,3904,-1321,3911,-1355,3918,-1314,3924,-1387,3931,-1465,3938,-1400,3945,-1370,3952,-1350,3959,-1403,3966,-1240,3973,-1342,3980,-1356,3987,-1368,3994,-1324,4001,-1336,4008,-1328,4015,-1348,4022,-1378,4029,-1314,4036,-1366,4043,-1493,4050,-1446,4057,-1347,4064,-1394,4071,-1294,4078,-1277,4085,-1344,4092,-1402,4099,-1351,4106,-1323,4113,-1286,4120,-1316,4127,-1295,4133,-1476,4141,-1252,4147,-1405,4154,-1357,4161,-1297,4168,-1298,4175,-1271,4182,-1290,4189,-1300,4196,-1252,4203,-1288,4210,-1291,4217,-1247,4224,-1335,4231,-1370,4238,-1297,4245,-1376,4252,-1336,4259,-1284,4266,-1369,4273,-1401,4280,-1345,4287,-1431,4294,-1322,4301,-1390,4308,-1316,4315,-1338,4322,-1357,4329,-1275,4336,-1264,4343,-1510,4350,-1358,4356,-1391,4364,-1310,4370,-1391,4377,-1357,4384,-1308,4391,-1409,4398,-1301,4405,-1471,4412,-1370,4419,-1386,4426,-1324,4433,-1333,4440,-1302,4447,-1304,4454,-1390,4461,-1393,4468,-1439,4475,-1367,4482,-1351,4489,-1356,4496,-1284,4503,-1240,4510,-1431,4517,-1343,4524,-1456,4531,-1497,4538,-1445,4545,-1403,4552,-1369,4559,-1406,4566,-1348,4573,-1279,4579,-1390,4586,-1297,4593,-1305,4600,-1379,4607,-1382,4614,-1379,4621,-1472,4628,-1462,4635,-1285,4642,-1293,4649,-1334,4656,-1329,4663,-1398,4670,-1361,4677,-1446,4684,-1431,4691,-1322,4698,-1340,4705,-1318,4712,-1275,4719,-1325,4726,-1360,4733,-1316,4740,-1486,4747,-1373,4754,-1369,4761,-1292,4768,-1300,4775,-1365,4782,-1281,4788,-1368,4796,-1362,4802,-1436,4809,-1422,4816,-1316,4823,-1352,4830,-1272,4837,-1364,4844,-1359,4851,-1358,4858,-1481,4865,-1307,4872,-1357,4879,-1336,4886,-1369,4893,-1339,4900,-1373,4907,-1407,4914,-1473,4921,-1422,4928,-1299,4935,-1329,4942,-1330,4949,-1271,4956,-1359,4963,-1437,4970,-1466,4977,-1323,4984,-1350,4991,-1316,4998,-1354,5005,-1514,5011,-1321,5018,-1302,5025,-1361,5032,-1281,5039,-1247,5046,-1406,5053,-1357,5060,-1514,5067,-1285,5074,-1474,5081,-1352,5088,-1373,5095,-1344,5102,-1421,5109,-1433,5116,-1304,5123,-1269,5130,-1322,5137,-1248,5144,-1325,5151,-1333,5158,-1278,5165,-1522,5172,-1386,5179,-1448,5186,-1305,5193,-1349,5200,-1351,5207,-1342,5214,-1238,5220,-1308,5227,-1412,5234,-1302,5241,-1294,5248,-1289,5255,-1380,5262,-1377,5269,-1344,5276,-1270,5283,-1261,5290,-1286,5297,-1341,5304,-1378,5311,-1368,5318,-1299,5325,-1268,5332,-1385,5339,-1304,5346,-1388,5353,-1477,5360,-1327,5367,-1252,5374,-1341,5381,-1463,5388,-1319,5395,-1291,5402,-1326,5409,-1382,5416,-1349,5423,-1363,5430,-1520,5437,-1313,5444,-1289,5450,-1272,5457,-1338,5464,-1345,5471,-1368,5478,-1375,5485,-1310,5492,-1340,5499,-1334,5506,-1282,5513,-1341,5520,-1321,5527,-1274,5534,-1325,5541,-1353,5548,-1302,5555,-1267,5562,-1312,5569,-1397,5576,-1444,5583,-1428,5590,-1375,5597,-1462,5604,-1325,5611,-1302,5618,-1361,5625,-1323,5632,-1369,5639,-1484,5646,-1451,5653,-1385,5659,-1399,5666,-1341,5673,-1273,5680,-1328,5687,-1308,5694,-1360,5701,-1279,5708,-1362,5715,-1315,5722,-1320,5729,-1346,5736,-1377,5743,-1335,5750,-1405,5757,-1272,5764,-1293,5771,-1270,5778,-1371,5785,-1316,5792,-1332,5799,-1470,5806,-1348,5813,-1312,5820,-1310,5827,-1372,5834,-1427,5841,-1331,5848,-1447,5855,-1320,5862,-1394,5868,-1309,5875,-1287,5882,-1270,5889,-1278,5896,-1264,5903,-1438,5910,-1275,5917,-1331,5924,-1269,5931,-1324,5938,-1386,5945,-1463,5952,-1311,5959,-1531,5966,-1330,5973,-1309,5980,-1276,5987,-1340,5994,-1274,6001,-1304,6008,-1440,6015,-1277,6022,-1319,6029,-1300,6036,-1412,6043,-1296,6050,-1334,6057,-1294,6064,-1307,6071,-1298,6078,-1416,6085,-1525,6091,-1466,6099,-1282,6105,-1409,6112,-1347,6119,-1457,6126,-1388,6133,-1405,6140,-1290,6147,-1333,6154,-1263,6161,-1272,6168,-1464,6175,-1298,6182,-1353,6189,-1419,6196,-1299,6203,-1275,6210,-1335,6217,-1416,6224,-1254,6231,-1300,6238,-1426,6245,-1324,6252,-1344,6259,-1370,6266,-1377,6273,-1530,6280,-1267,6287,-1345,6294,-1301,6300,-1276,6308,-1355,6314,-1357,6321,-1332,6328,-1281,6335,-1411,6342,-1321,6349,-1343,6356,-1338,6363,-1262,6370,-1332,6377,-1395,6384,-1322,6391,-1428,6398,-1283,6405,-1399,6412,-1298,6419,-1397,6426,-1368,6433,-1503,6440,-1297,6447,-1312,6454,-1355,6461,-1456,6468,-1414,6475,-1368,6482,-1410,6489,-1315,6496,-1417,6503,-1390,6510,-1286,6517,-1324,6523,-1342,6531,-1421,6537,-1501,6544,-1450,6551,-1331,6558,-1477,6565,-1363,6572,-1309,6579,-1472,6586,-1347,6593,-1371,6600,-1304,6607,-1416,6614,-1369,6621,-1431,6628,-1577,6635,-1462,6642,-1424,6649,-1322,6656,-1281,6663,-1478,6670,-1316,6677,-1332,6684,-1398,6691,-1356,6698,-1322,6705,-1350,6712,-1291,6719,-1378,6726,-1459,6732,-1301,6740,-1349,6746,-1379,6753,-1328,6760,-1363,6767,-1521,6774,-1315,6781,-1369,6788,-1306,6795,-1276,6802,-1336,6809,-1272,6816,-1380,6823,-1249,6830,-1343,6837,-1347,6844,-1385,6851,-1412,6858,-1353,6865,-1320,6872,-1297,6879,-1304,6886,-1371,6893,-1306,6900,-1240,6907,-1230,6914,-1390,6921,-1263,6928,-1353,6935,-1383,6942,-1423,6949,-1324,6955,-1373,6963,-1327,6969,-1533,6976,-1466,6983,-1400,6990,-1248,6997,-1240,7004,-1293,7011,-1309,7018,-1480,7025,-1316,7032,-1279,7039,-1377,7046,-1332,7053,-1438,7060,-1230,7067,-1345,7074,-1430,7081,-1356,7088,-1317,7095,-1337,7102,-1370,7109,-1394,7116,-1268,7123,-1344,7130,-1325,7137,-1357,7144,-1356,7151,-1343,7158,-1365,7165,-1352,7172,-1304,7178,-1268,7185,-1330,7192,-1331,7199,-1308,7206,-1478,7213,-1313,7220,-1395,7227,-1380,7234,-1714,7241,-1480,7248,-1360,7255,-1401,7262,-1384,7269,-1313,7276,-1276,7283,-1417,7290,-1282,7297,-1371,7304,-1294,7311,-1295,7318,-1440,7325,-1426,7332,-1345,7339,-1319,7346,-1409,7353,-1382,7360,-1366,7367,-1407,7374,-1299,7381,-1428,7388,-1343,7394,-1339,7401,-1317,7408,-1473,7415,-1330,7422,-1294,7429,-1358,7436,-1287,7443,-1280,7450,-1271,7457,-1300,7464,-1409,7471,-1308,7478,-1459,7485,-1307,7492,-1398,7499,-1292,7506,-1276,7513,-1344,7520,-1289,7527,-1342,7534,-1314,7541,-1338,7548,-1448,7555,-1379,7562,-1507,7569,-1397,7576,-1311,7583,-1275,7590,-1297,7597,-1356,7604,-1362,7610,-1329,7617,-1369,7624,-1307,7631,-1337,7638,-1288,7645,-1376,7652,-1382,7659,-1335,7666,-1461,7673,-1255,7680,-1267,7687,-1275,7694,-1314,7701,-1474,7708,-1404,7715,-1392,7722,-1397,7729,-1350,7736,-1395,7743,-1346,7750,-1425,7764,-1313,7771,-1376,7778,-1259,7785,-1364,7792,-1352,7799,-1484,7806,-1369,7813,-1355,7820,-1297,7826,-1365,7833,-1398,7840,-1326,7847,-1430,7854,-1488,7861,-1349,7868,-1355,7875,-1502,7882,-1256,7889,-1256,7896,-1309,7903,-1378,7910,-1267,7917,-1288,7924,-1381,7931,-1294,7938,-1266,7945,-1442,7952,-1409,7959,-1298,7966,-1342,7973,-1495,7980,-1369,7987,-1402,7994,-1456,8001,-1340,8008,-1345,8015,-1323,8022,-1333,8029,-1342,8035,-1398,8043,-1437,8049,-1329,8056,-1505,8063,-1336,8070,-1298,8077,-1295,8084,-1413,8091,-1375,8098,-1387,8105,-1322,8112,-1311,8119,-1380,8126,-1260,8133,-1338,8140,-1375,8147,-1360,8154,-1356,8161,-1433,8168,-1341,8175,-1310,8182,-1270,8189,-1323,8196,-1425,8203,-1348,8210,-1277,8217,-1292,8224,-1369,8231,-1384,8238,-1419,8245,-1393,8252,-1373,8258,-1427,8265,-1320,8272,-1397,8279,-1323,8286,-1230,8293,-1378,8300,-1332,8307,-1368,8314,-1345,8321,-1278,8328,-1349,8335,-1391,8342,-1381,8349,-1401,8356,-1259,8363,-1384,8370,-1400,8377,-1473,8384,-1407,8391,-1244,8398,-1355,8405,-1270,8412,-1328,8419,-1615,8426,-1404,8433,-1380,8440,-1329,8447,-1322,8454,-1473,8461,-1317,8467,-1351,8475,-1282,8481,-1310,8488,-1268,8495,-1352,8502,-1296,8509,-1333,8516,-1319,8523,-1429,8530,-1302,8537,-1382,8544,-1312,8551,-1363,8558,-1323,8565,-1302,8572,-1290,8579,-1371,8586,-1263,8593,-1374,8600,-1297,8607,-1364,8614,-1330,8621,-1378,8628,-1253,8635,-1233,8642,-1242,8649,-1368,8656,-1234,8663,-1284,8670,-1330,8677,-1323,8684,-1340,8690,-1338,8698,-1316,8704,-1299,8711,-1485,8718,-1348,8725,-1399,8732,-1399,8739,-1309,8746,-1315,8753,-1353,8760,-1280,8767,-1330,8774,-1354,8781,-1340,8788,-1360,8795,-1280,8802,-1436,8809,-1416,8816,-1332,8823,-1274,8830,-1388,8837,-1385,8844,-1361,8851,-1317,8858,-1481,8865,-1448,8872,-1388,8879,-1440,8886,-1354,8893,-1406,8900,-1446,8907,-1313,8913,-1277,8920,-1342,8927,-1439,8934,-1370,8941,-1344,8948,-1352,8955,-1463,8962,-1423,8969,-1338,8976,-1401,8983,-1332,8990,-1477,8997,-1340,9004,-1382,9011,-1241,9018,-1484,9025,-1392,9032,-1276,9039,-1260,9046,-1342,9053,-1353,9060,-1357,9067,-1264,9074,-1384,9081,-1329,9088,-1342,9095,-1349,9102,-1314,9109,-1383,9116,-1436,9122,-1261,9129,-1302,9136,-1368,9143,-1290,9150,-1366,9157,-1377,9164,-1346,9171,-1316,9178,-1395,9185,-1392,9192,-1269,9199,-1328,9206,-1310,9213,-1320,9220,-1367,9227,-1216,9234,-1273,9241,-1259,9248,-1370,9255,-1266,9262,-1525,9269,-1537,9276,-1400,9283,-1275,9290,-1294,9297,-1420,9304,-1334,9311,-1424,9318,-1301,9325,-1343,9332,-1285,9339,-1305,9345,-1296,9352,-1374,9359,-1362,9366,-1510e" filled="false" stroked="true" strokeweight=".371pt" strokecolor="#4c78bb">
                <v:path arrowok="t"/>
              </v:shape>
            </v:group>
            <v:group style="position:absolute;left:2406;top:-1588;width:6961;height:370" coordorigin="2406,-1588" coordsize="6961,370">
              <v:shape style="position:absolute;left:2406;top:-1588;width:6961;height:370" coordorigin="2406,-1588" coordsize="6961,370" path="m2406,-1349l2412,-1326,2419,-1335,2426,-1342,2433,-1363,2440,-1393,2447,-1352,2454,-1397,2461,-1400,2468,-1269,2475,-1312,2482,-1278,2489,-1405,2496,-1296,2503,-1269,2510,-1260,2517,-1268,2524,-1265,2531,-1290,2538,-1285,2545,-1352,2552,-1331,2559,-1297,2566,-1439,2573,-1411,2580,-1314,2587,-1254,2594,-1398,2601,-1433,2608,-1255,2615,-1317,2621,-1258,2629,-1361,2635,-1408,2642,-1366,2649,-1315,2656,-1306,2663,-1424,2670,-1446,2677,-1314,2684,-1417,2691,-1324,2698,-1397,2705,-1251,2712,-1222,2719,-1331,2726,-1338,2733,-1349,2740,-1316,2747,-1364,2754,-1313,2761,-1465,2768,-1338,2775,-1396,2782,-1325,2789,-1466,2796,-1451,2803,-1373,2810,-1332,2817,-1264,2824,-1389,2831,-1387,2838,-1277,2844,-1267,2851,-1312,2858,-1465,2865,-1416,2872,-1314,2879,-1296,2886,-1360,2893,-1225,2900,-1296,2907,-1305,2914,-1346,2921,-1341,2928,-1332,2935,-1323,2942,-1400,2949,-1419,2956,-1395,2963,-1416,2970,-1321,2977,-1419,2984,-1279,2991,-1373,2998,-1407,3005,-1261,3012,-1297,3019,-1307,3026,-1337,3033,-1370,3040,-1296,3047,-1349,3053,-1260,3060,-1254,3067,-1284,3074,-1345,3081,-1347,3088,-1270,3095,-1396,3102,-1285,3109,-1441,3116,-1365,3123,-1353,3130,-1345,3137,-1325,3144,-1407,3151,-1299,3158,-1345,3165,-1268,3172,-1308,3179,-1373,3186,-1390,3193,-1456,3200,-1477,3207,-1391,3214,-1311,3221,-1279,3228,-1276,3235,-1292,3242,-1327,3249,-1295,3256,-1323,3263,-1402,3270,-1324,3276,-1298,3283,-1448,3290,-1393,3297,-1362,3304,-1474,3311,-1306,3318,-1310,3325,-1282,3332,-1306,3339,-1299,3346,-1454,3353,-1421,3360,-1342,3367,-1280,3374,-1385,3381,-1326,3388,-1386,3395,-1297,3402,-1370,3409,-1353,3416,-1498,3423,-1443,3430,-1313,3437,-1404,3444,-1326,3451,-1330,3458,-1333,3465,-1368,3472,-1386,3479,-1555,3486,-1381,3492,-1374,3499,-1266,3506,-1333,3513,-1436,3520,-1350,3527,-1318,3534,-1291,3541,-1459,3548,-1342,3555,-1316,3562,-1434,3569,-1259,3576,-1405,3583,-1289,3590,-1425,3597,-1489,3604,-1323,3611,-1389,3618,-1427,3625,-1318,3632,-1327,3639,-1311,3646,-1315,3653,-1363,3660,-1355,3667,-1331,3674,-1362,3681,-1418,3688,-1324,3695,-1397,3701,-1437,3709,-1377,3715,-1298,3722,-1282,3729,-1559,3736,-1314,3743,-1415,3750,-1332,3757,-1293,3764,-1373,3771,-1374,3778,-1361,3785,-1403,3792,-1379,3799,-1298,3806,-1358,3813,-1355,3820,-1319,3827,-1365,3834,-1393,3841,-1331,3848,-1455,3855,-1298,3862,-1333,3869,-1399,3876,-1293,3883,-1310,3890,-1346,3897,-1355,3904,-1412,3911,-1272,3918,-1258,3924,-1351,3931,-1264,3938,-1309,3945,-1345,3952,-1310,3959,-1224,3966,-1460,3973,-1357,3980,-1294,3987,-1428,3994,-1375,4001,-1407,4008,-1305,4015,-1335,4022,-1350,4029,-1439,4036,-1425,4043,-1323,4050,-1428,4057,-1411,4064,-1332,4071,-1395,4078,-1318,4085,-1332,4092,-1287,4099,-1396,4106,-1250,4113,-1381,4120,-1437,4127,-1383,4133,-1453,4141,-1366,4147,-1317,4154,-1474,4161,-1431,4168,-1300,4175,-1411,4182,-1382,4189,-1401,4196,-1440,4203,-1339,4210,-1344,4217,-1349,4224,-1320,4231,-1303,4238,-1319,4245,-1305,4252,-1276,4259,-1425,4266,-1482,4273,-1464,4280,-1331,4287,-1354,4294,-1442,4301,-1422,4308,-1329,4315,-1312,4322,-1300,4329,-1448,4336,-1283,4343,-1319,4350,-1233,4356,-1326,4364,-1286,4370,-1330,4377,-1250,4384,-1315,4391,-1386,4398,-1402,4405,-1322,4412,-1397,4419,-1334,4426,-1437,4433,-1267,4440,-1242,4447,-1389,4454,-1349,4461,-1315,4468,-1345,4475,-1379,4482,-1268,4489,-1308,4496,-1301,4503,-1291,4510,-1229,4517,-1280,4524,-1352,4531,-1352,4538,-1356,4545,-1303,4552,-1340,4559,-1319,4566,-1392,4573,-1313,4579,-1466,4586,-1310,4593,-1437,4600,-1373,4607,-1300,4614,-1423,4621,-1442,4628,-1359,4635,-1351,4642,-1373,4649,-1328,4656,-1320,4663,-1279,4670,-1289,4677,-1233,4684,-1298,4691,-1329,4698,-1407,4705,-1319,4712,-1332,4719,-1320,4726,-1389,4733,-1271,4740,-1377,4747,-1372,4754,-1326,4761,-1326,4768,-1299,4775,-1412,4782,-1361,4788,-1292,4796,-1232,4802,-1272,4809,-1330,4816,-1280,4823,-1402,4830,-1398,4837,-1358,4844,-1390,4851,-1297,4858,-1268,4865,-1279,4872,-1290,4879,-1246,4886,-1235,4893,-1402,4900,-1380,4907,-1419,4914,-1337,4921,-1233,4928,-1348,4935,-1271,4942,-1316,4949,-1474,4956,-1422,4963,-1276,4970,-1344,4977,-1401,4984,-1430,4991,-1310,4998,-1335,5005,-1488,5011,-1411,5018,-1323,5025,-1296,5032,-1422,5039,-1377,5046,-1317,5053,-1291,5060,-1352,5067,-1408,5074,-1303,5081,-1345,5088,-1293,5095,-1285,5102,-1366,5109,-1347,5116,-1313,5123,-1359,5130,-1319,5137,-1380,5144,-1294,5151,-1295,5158,-1379,5165,-1367,5172,-1429,5179,-1293,5186,-1340,5193,-1326,5200,-1232,5207,-1334,5214,-1389,5220,-1339,5227,-1359,5234,-1423,5241,-1360,5248,-1308,5255,-1333,5262,-1278,5269,-1250,5276,-1468,5283,-1321,5290,-1313,5297,-1320,5304,-1359,5311,-1332,5318,-1357,5325,-1423,5332,-1358,5339,-1306,5346,-1296,5353,-1327,5360,-1332,5367,-1346,5374,-1273,5381,-1362,5388,-1375,5395,-1393,5402,-1334,5409,-1347,5416,-1459,5423,-1423,5430,-1417,5437,-1296,5444,-1316,5450,-1457,5457,-1588,5464,-1377,5471,-1356,5478,-1365,5485,-1327,5492,-1310,5499,-1313,5506,-1344,5513,-1315,5520,-1482,5527,-1497,5534,-1382,5541,-1385,5548,-1372,5555,-1336,5562,-1438,5569,-1406,5576,-1408,5583,-1312,5590,-1278,5597,-1365,5604,-1275,5611,-1462,5618,-1318,5625,-1310,5632,-1328,5639,-1319,5646,-1266,5653,-1314,5659,-1347,5666,-1314,5673,-1319,5680,-1521,5687,-1390,5694,-1225,5701,-1360,5708,-1347,5715,-1255,5722,-1324,5729,-1372,5736,-1360,5743,-1311,5750,-1372,5757,-1296,5764,-1393,5771,-1363,5778,-1432,5785,-1314,5792,-1411,5799,-1283,5806,-1525,5813,-1465,5820,-1438,5827,-1330,5834,-1403,5841,-1408,5848,-1297,5855,-1353,5862,-1382,5868,-1437,5875,-1329,5882,-1402,5889,-1266,5896,-1267,5903,-1352,5910,-1359,5917,-1371,5924,-1456,5931,-1363,5938,-1332,5945,-1421,5952,-1292,5959,-1374,5966,-1312,5973,-1379,5980,-1361,5987,-1418,5994,-1320,6001,-1314,6008,-1423,6015,-1322,6022,-1295,6029,-1284,6036,-1306,6043,-1364,6050,-1374,6057,-1321,6064,-1338,6071,-1329,6078,-1301,6085,-1330,6091,-1305,6099,-1288,6105,-1292,6112,-1303,6119,-1304,6126,-1441,6133,-1453,6140,-1416,6147,-1345,6154,-1356,6161,-1372,6168,-1355,6175,-1369,6182,-1394,6189,-1337,6196,-1298,6203,-1298,6210,-1482,6217,-1388,6224,-1362,6231,-1379,6238,-1358,6245,-1579,6252,-1273,6259,-1428,6266,-1373,6273,-1371,6280,-1552,6287,-1360,6294,-1325,6300,-1405,6308,-1321,6314,-1251,6321,-1416,6328,-1376,6335,-1472,6342,-1274,6349,-1518,6356,-1477,6363,-1337,6370,-1276,6377,-1380,6384,-1300,6391,-1438,6398,-1480,6405,-1385,6412,-1351,6419,-1355,6426,-1297,6433,-1360,6440,-1346,6447,-1334,6454,-1264,6461,-1302,6468,-1465,6475,-1305,6482,-1302,6489,-1314,6496,-1312,6503,-1295,6510,-1337,6517,-1295,6523,-1408,6531,-1340,6537,-1369,6544,-1312,6551,-1329,6558,-1312,6565,-1256,6572,-1434,6579,-1354,6586,-1298,6593,-1307,6600,-1338,6607,-1423,6614,-1340,6621,-1415,6628,-1414,6635,-1277,6642,-1285,6649,-1342,6656,-1395,6663,-1448,6670,-1429,6677,-1369,6684,-1355,6691,-1330,6698,-1281,6705,-1399,6712,-1403,6719,-1402,6726,-1360,6732,-1365,6740,-1305,6746,-1277,6753,-1355,6760,-1402,6767,-1300,6774,-1497,6781,-1485,6788,-1412,6795,-1295,6802,-1255,6809,-1430,6816,-1297,6823,-1280,6830,-1490,6837,-1387,6844,-1329,6851,-1270,6858,-1377,6865,-1327,6872,-1340,6879,-1262,6886,-1468,6893,-1305,6900,-1380,6907,-1314,6914,-1377,6921,-1347,6928,-1340,6935,-1336,6942,-1344,6949,-1321,6955,-1272,6963,-1327,6969,-1343,6976,-1343,6983,-1383,6990,-1312,6997,-1335,7004,-1453,7011,-1313,7018,-1275,7025,-1365,7032,-1358,7039,-1363,7046,-1361,7053,-1330,7060,-1323,7067,-1393,7074,-1394,7081,-1243,7088,-1301,7095,-1367,7102,-1355,7109,-1329,7116,-1376,7123,-1380,7130,-1242,7137,-1529,7144,-1393,7151,-1266,7158,-1364,7165,-1358,7172,-1407,7178,-1489,7185,-1331,7192,-1312,7199,-1388,7206,-1358,7213,-1381,7220,-1438,7227,-1345,7234,-1422,7241,-1350,7248,-1354,7255,-1331,7262,-1341,7269,-1344,7276,-1510,7283,-1234,7290,-1362,7297,-1369,7304,-1399,7311,-1323,7318,-1333,7325,-1288,7332,-1377,7339,-1426,7346,-1451,7353,-1353,7360,-1247,7367,-1305,7374,-1276,7381,-1352,7394,-1337,7401,-1326,7408,-1294,7415,-1426,7422,-1332,7429,-1388,7436,-1373,7443,-1370,7450,-1417,7457,-1334,7464,-1317,7471,-1375,7478,-1304,7485,-1284,7492,-1426,7499,-1316,7506,-1343,7513,-1425,7520,-1294,7527,-1286,7534,-1358,7541,-1420,7548,-1417,7555,-1409,7562,-1228,7569,-1297,7576,-1280,7583,-1389,7590,-1270,7597,-1310,7604,-1490,7610,-1353,7617,-1247,7624,-1411,7631,-1230,7638,-1372,7645,-1417,7652,-1326,7659,-1349,7666,-1462,7673,-1276,7680,-1219,7687,-1437,7694,-1375,7701,-1301,7708,-1458,7715,-1338,7722,-1340,7729,-1424,7736,-1357,7743,-1266,7750,-1260,7757,-1374,7764,-1414,7771,-1268,7778,-1467,7785,-1384,7792,-1301,7799,-1316,7806,-1372,7813,-1329,7820,-1333,7826,-1511,7833,-1271,7840,-1231,7847,-1263,7854,-1295,7861,-1434,7868,-1303,7875,-1385,7882,-1462,7889,-1390,7896,-1408,7903,-1403,7910,-1313,7917,-1402,7924,-1479,7931,-1381,7938,-1386,7945,-1442,7952,-1353,7959,-1422,7966,-1388,7973,-1432,7980,-1371,7987,-1339,7994,-1311,8001,-1333,8008,-1421,8015,-1330,8022,-1363,8029,-1433,8035,-1297,8043,-1335,8049,-1349,8056,-1311,8063,-1326,8070,-1419,8077,-1563,8084,-1249,8091,-1391,8098,-1387,8105,-1408,8112,-1304,8119,-1396,8126,-1391,8133,-1239,8140,-1329,8147,-1468,8154,-1447,8161,-1480,8168,-1459,8175,-1295,8182,-1325,8189,-1465,8196,-1320,8203,-1388,8210,-1329,8217,-1296,8224,-1440,8231,-1379,8238,-1317,8245,-1403,8252,-1319,8258,-1415,8265,-1363,8272,-1293,8279,-1249,8286,-1319,8293,-1301,8300,-1306,8307,-1427,8314,-1418,8321,-1315,8328,-1310,8335,-1241,8342,-1289,8349,-1274,8356,-1276,8363,-1396,8370,-1311,8377,-1314,8384,-1521,8391,-1290,8398,-1319,8405,-1406,8412,-1317,8419,-1355,8426,-1298,8433,-1264,8440,-1266,8447,-1340,8454,-1456,8461,-1285,8467,-1299,8475,-1406,8481,-1397,8488,-1259,8495,-1396,8502,-1346,8509,-1317,8516,-1400,8523,-1434,8530,-1370,8537,-1326,8544,-1470,8551,-1310,8558,-1325,8565,-1292,8572,-1333,8579,-1332,8586,-1341,8593,-1399,8600,-1462,8607,-1334,8614,-1330,8621,-1317,8628,-1326,8635,-1399,8642,-1368,8649,-1294,8656,-1379,8663,-1369,8670,-1413,8677,-1489,8684,-1304,8690,-1381,8698,-1315,8704,-1293,8711,-1374,8718,-1340,8725,-1362,8732,-1241,8739,-1261,8746,-1367,8753,-1275,8760,-1364,8767,-1284,8774,-1309,8781,-1370,8788,-1379,8795,-1283,8802,-1251,8809,-1355,8816,-1343,8823,-1325,8830,-1450,8837,-1287,8844,-1385,8851,-1339,8858,-1355,8865,-1327,8872,-1249,8879,-1330,8886,-1361,8893,-1388,8900,-1361,8907,-1282,8913,-1354,8920,-1367,8927,-1249,8934,-1406,8941,-1235,8948,-1480,8955,-1541,8962,-1384,8969,-1406,8976,-1467,8983,-1455,8990,-1345,8997,-1381,9004,-1579,9011,-1473,9018,-1434,9025,-1404,9032,-1267,9039,-1348,9046,-1403,9053,-1250,9060,-1243,9067,-1390,9074,-1298,9081,-1360,9088,-1392,9095,-1411,9102,-1487,9109,-1292,9116,-1242,9122,-1420,9129,-1318,9136,-1408,9143,-1404,9150,-1376,9157,-1329,9164,-1421,9171,-1327,9178,-1367,9185,-1323,9192,-1330,9199,-1323,9206,-1254,9213,-1293,9220,-1292,9227,-1293,9234,-1348,9241,-1315,9248,-1397,9255,-1372,9262,-1335,9269,-1385,9276,-1349,9283,-1249,9290,-1428,9297,-1375,9304,-1295,9311,-1299,9318,-1367,9325,-1493,9332,-1290,9339,-1369,9345,-1353,9352,-1265,9359,-1375,9366,-1438e" filled="false" stroked="true" strokeweight=".371pt" strokecolor="#c05098">
                <v:path arrowok="t"/>
              </v:shape>
            </v:group>
            <v:group style="position:absolute;left:2406;top:-1614;width:6961;height:401" coordorigin="2406,-1614" coordsize="6961,401">
              <v:shape style="position:absolute;left:2406;top:-1614;width:6961;height:401" coordorigin="2406,-1614" coordsize="6961,401" path="m2406,-1449l2412,-1229,2419,-1243,2426,-1375,2433,-1296,2440,-1385,2447,-1419,2454,-1405,2461,-1252,2468,-1438,2475,-1310,2482,-1312,2489,-1292,2496,-1322,2503,-1472,2510,-1322,2517,-1266,2524,-1384,2531,-1352,2538,-1389,2545,-1347,2552,-1484,2559,-1385,2566,-1295,2573,-1416,2580,-1410,2587,-1467,2594,-1393,2601,-1260,2608,-1268,2615,-1406,2621,-1442,2629,-1289,2635,-1304,2642,-1355,2649,-1341,2656,-1319,2663,-1342,2670,-1271,2677,-1241,2684,-1397,2691,-1300,2698,-1341,2705,-1275,2712,-1410,2719,-1358,2726,-1349,2733,-1317,2740,-1304,2747,-1399,2754,-1254,2761,-1363,2768,-1408,2775,-1350,2782,-1275,2789,-1355,2796,-1386,2803,-1531,2810,-1478,2817,-1261,2824,-1318,2831,-1410,2838,-1455,2844,-1263,2851,-1300,2858,-1350,2865,-1376,2872,-1281,2879,-1291,2886,-1309,2893,-1348,2900,-1486,2907,-1419,2914,-1303,2921,-1278,2928,-1307,2935,-1272,2942,-1281,2949,-1361,2956,-1276,2963,-1311,2970,-1305,2977,-1366,2984,-1327,2991,-1412,2998,-1286,3005,-1234,3012,-1415,3019,-1259,3026,-1325,3033,-1346,3040,-1352,3047,-1308,3053,-1369,3060,-1310,3067,-1387,3074,-1383,3081,-1481,3088,-1402,3095,-1303,3102,-1334,3109,-1374,3116,-1358,3123,-1313,3130,-1321,3137,-1357,3144,-1313,3151,-1316,3158,-1373,3165,-1420,3172,-1353,3179,-1259,3186,-1438,3193,-1433,3200,-1333,3207,-1355,3214,-1385,3221,-1403,3228,-1357,3235,-1326,3242,-1275,3249,-1389,3256,-1278,3263,-1317,3270,-1343,3276,-1349,3283,-1482,3290,-1273,3297,-1249,3304,-1257,3311,-1328,3318,-1299,3325,-1353,3332,-1277,3339,-1431,3346,-1436,3353,-1416,3360,-1323,3367,-1444,3374,-1272,3381,-1330,3388,-1234,3395,-1354,3402,-1331,3409,-1456,3416,-1383,3423,-1275,3430,-1340,3437,-1368,3444,-1307,3451,-1393,3458,-1323,3465,-1317,3472,-1299,3479,-1363,3486,-1383,3492,-1286,3499,-1394,3506,-1375,3513,-1371,3520,-1276,3527,-1297,3534,-1517,3541,-1314,3548,-1463,3555,-1324,3562,-1348,3569,-1429,3576,-1379,3583,-1326,3590,-1379,3597,-1397,3604,-1243,3611,-1454,3618,-1337,3625,-1352,3632,-1425,3639,-1302,3646,-1354,3653,-1321,3660,-1338,3667,-1297,3674,-1285,3681,-1260,3688,-1295,3695,-1335,3701,-1310,3709,-1373,3715,-1392,3722,-1315,3729,-1272,3736,-1385,3743,-1276,3750,-1309,3757,-1289,3764,-1303,3771,-1289,3778,-1255,3785,-1342,3792,-1320,3799,-1320,3806,-1514,3813,-1351,3820,-1467,3827,-1452,3834,-1292,3841,-1389,3848,-1403,3855,-1307,3862,-1467,3869,-1528,3876,-1304,3883,-1307,3890,-1470,3897,-1333,3904,-1346,3911,-1363,3918,-1406,3924,-1344,3931,-1429,3938,-1383,3945,-1307,3952,-1305,3959,-1336,3966,-1345,3973,-1269,3980,-1264,3987,-1369,3994,-1319,4001,-1298,4008,-1486,4015,-1338,4022,-1350,4029,-1338,4036,-1297,4043,-1319,4050,-1434,4057,-1402,4064,-1357,4071,-1356,4078,-1468,4085,-1405,4092,-1315,4099,-1274,4106,-1387,4113,-1360,4120,-1398,4127,-1418,4133,-1489,4141,-1407,4147,-1377,4154,-1364,4161,-1291,4168,-1301,4175,-1327,4182,-1316,4189,-1312,4196,-1415,4203,-1328,4210,-1258,4217,-1252,4224,-1314,4231,-1394,4238,-1324,4245,-1560,4252,-1341,4259,-1269,4266,-1273,4273,-1271,4280,-1312,4287,-1440,4294,-1365,4301,-1326,4308,-1324,4315,-1367,4322,-1264,4329,-1334,4336,-1439,4343,-1427,4350,-1355,4356,-1410,4364,-1410,4370,-1333,4377,-1384,4384,-1378,4391,-1299,4398,-1391,4405,-1326,4412,-1331,4419,-1367,4426,-1357,4433,-1355,4440,-1368,4447,-1313,4454,-1415,4461,-1386,4468,-1248,4475,-1403,4482,-1408,4489,-1310,4496,-1288,4503,-1328,4510,-1328,4517,-1299,4524,-1266,4531,-1292,4538,-1263,4545,-1431,4552,-1493,4559,-1378,4566,-1448,4573,-1367,4579,-1291,4586,-1342,4593,-1289,4600,-1411,4607,-1264,4614,-1345,4621,-1427,4628,-1418,4635,-1442,4642,-1303,4649,-1398,4656,-1355,4663,-1401,4670,-1342,4677,-1381,4684,-1318,4691,-1397,4698,-1312,4705,-1380,4712,-1463,4719,-1335,4726,-1312,4733,-1268,4740,-1357,4747,-1286,4754,-1398,4761,-1309,4768,-1276,4775,-1296,4782,-1436,4788,-1281,4796,-1337,4802,-1338,4809,-1385,4816,-1513,4823,-1408,4830,-1383,4837,-1457,4844,-1384,4851,-1373,4858,-1321,4865,-1486,4872,-1400,4879,-1260,4886,-1414,4893,-1290,4900,-1390,4907,-1443,4914,-1231,4921,-1244,4928,-1282,4935,-1342,4942,-1414,4949,-1357,4956,-1345,4963,-1469,4970,-1351,4977,-1335,4984,-1360,4991,-1353,4998,-1418,5005,-1329,5011,-1353,5018,-1325,5025,-1310,5032,-1284,5039,-1265,5046,-1326,5053,-1246,5060,-1342,5067,-1326,5074,-1422,5081,-1337,5088,-1422,5095,-1362,5102,-1346,5109,-1423,5116,-1522,5123,-1328,5130,-1281,5137,-1328,5144,-1406,5151,-1326,5158,-1469,5165,-1316,5172,-1459,5179,-1281,5186,-1299,5193,-1403,5200,-1320,5207,-1354,5214,-1403,5220,-1383,5227,-1361,5234,-1269,5241,-1326,5248,-1441,5255,-1427,5262,-1501,5269,-1447,5276,-1358,5283,-1334,5290,-1352,5297,-1373,5304,-1403,5311,-1246,5318,-1291,5325,-1296,5332,-1305,5339,-1368,5346,-1358,5353,-1311,5360,-1402,5367,-1303,5374,-1369,5381,-1397,5388,-1363,5395,-1335,5402,-1272,5409,-1345,5416,-1322,5423,-1320,5430,-1308,5437,-1286,5444,-1346,5450,-1428,5457,-1288,5464,-1334,5471,-1295,5478,-1367,5485,-1260,5492,-1260,5499,-1298,5506,-1307,5513,-1441,5520,-1360,5527,-1330,5534,-1335,5541,-1560,5548,-1364,5555,-1275,5562,-1288,5569,-1334,5576,-1316,5583,-1354,5590,-1454,5597,-1353,5604,-1324,5611,-1350,5618,-1287,5625,-1366,5632,-1333,5639,-1480,5646,-1316,5653,-1396,5659,-1324,5666,-1353,5673,-1507,5680,-1482,5687,-1315,5694,-1288,5701,-1307,5708,-1307,5715,-1348,5722,-1306,5729,-1320,5736,-1527,5743,-1406,5750,-1296,5757,-1273,5764,-1337,5771,-1419,5778,-1496,5785,-1445,5792,-1258,5799,-1256,5806,-1405,5813,-1259,5820,-1396,5827,-1614,5834,-1587,5841,-1275,5848,-1324,5855,-1311,5862,-1252,5868,-1350,5875,-1363,5882,-1398,5889,-1294,5896,-1325,5903,-1308,5910,-1390,5917,-1276,5924,-1298,5931,-1328,5938,-1330,5945,-1344,5952,-1423,5959,-1297,5966,-1315,5973,-1301,5980,-1434,5987,-1494,5994,-1409,6001,-1332,6008,-1286,6015,-1327,6022,-1388,6029,-1505,6036,-1427,6043,-1289,6050,-1342,6057,-1275,6064,-1295,6071,-1301,6078,-1386,6085,-1279,6091,-1357,6099,-1398,6105,-1420,6112,-1412,6119,-1360,6126,-1283,6133,-1353,6140,-1294,6147,-1307,6154,-1263,6161,-1352,6168,-1354,6175,-1291,6182,-1302,6189,-1336,6196,-1349,6203,-1343,6210,-1349,6217,-1311,6224,-1292,6231,-1388,6238,-1322,6245,-1422,6252,-1270,6259,-1358,6266,-1397,6273,-1302,6280,-1411,6287,-1303,6294,-1289,6300,-1304,6308,-1315,6314,-1396,6321,-1346,6328,-1395,6335,-1393,6342,-1369,6349,-1347,6356,-1313,6363,-1363,6370,-1335,6377,-1276,6384,-1289,6391,-1300,6398,-1431,6405,-1266,6412,-1255,6419,-1286,6426,-1265,6433,-1345,6440,-1267,6447,-1440,6454,-1419,6461,-1353,6468,-1312,6475,-1328,6482,-1393,6489,-1308,6496,-1401,6503,-1340,6510,-1413,6517,-1371,6523,-1413,6531,-1382,6537,-1377,6544,-1373,6551,-1372,6558,-1314,6565,-1393,6572,-1386,6579,-1429,6586,-1380,6593,-1281,6600,-1299,6607,-1406,6614,-1376,6621,-1303,6628,-1392,6635,-1311,6642,-1341,6649,-1410,6656,-1328,6663,-1321,6670,-1424,6677,-1386,6684,-1350,6691,-1327,6698,-1346,6705,-1264,6712,-1348,6719,-1339,6726,-1328,6732,-1315,6740,-1377,6746,-1345,6753,-1357,6760,-1381,6767,-1266,6774,-1289,6781,-1273,6788,-1329,6795,-1285,6802,-1299,6809,-1260,6816,-1459,6823,-1407,6830,-1322,6837,-1339,6844,-1329,6851,-1439,6858,-1305,6865,-1413,6872,-1300,6879,-1451,6886,-1468,6893,-1272,6900,-1366,6907,-1316,6914,-1409,6921,-1323,6928,-1376,6935,-1310,6942,-1285,6949,-1382,6955,-1418,6963,-1322,6969,-1326,6976,-1290,6983,-1336,6990,-1311,6997,-1263,7004,-1346,7011,-1408,7018,-1379,7025,-1392,7032,-1351,7039,-1444,7046,-1274,7053,-1382,7060,-1323,7067,-1248,7074,-1357,7081,-1227,7088,-1304,7095,-1243,7102,-1290,7109,-1483,7116,-1353,7123,-1489,7130,-1423,7137,-1312,7144,-1366,7151,-1389,7158,-1382,7165,-1442,7172,-1493,7178,-1349,7185,-1358,7192,-1287,7199,-1299,7206,-1456,7213,-1380,7220,-1361,7227,-1354,7234,-1404,7241,-1280,7248,-1450,7255,-1477,7262,-1369,7269,-1350,7276,-1426,7283,-1482,7290,-1300,7297,-1471,7304,-1357,7311,-1376,7318,-1498,7325,-1273,7332,-1389,7339,-1320,7346,-1273,7353,-1301,7360,-1442,7367,-1275,7374,-1260,7381,-1293,7388,-1367,7394,-1351,7401,-1293,7408,-1289,7415,-1315,7422,-1376,7429,-1409,7436,-1415,7443,-1361,7450,-1339,7457,-1302,7464,-1293,7471,-1259,7478,-1453,7485,-1417,7492,-1406,7499,-1388,7506,-1309,7513,-1274,7520,-1385,7527,-1343,7534,-1364,7541,-1381,7548,-1327,7555,-1371,7562,-1256,7569,-1412,7576,-1446,7583,-1243,7590,-1247,7597,-1384,7604,-1264,7610,-1419,7617,-1303,7624,-1361,7631,-1263,7638,-1365,7645,-1331,7652,-1314,7659,-1498,7666,-1255,7673,-1331,7680,-1283,7687,-1376,7694,-1313,7701,-1301,7708,-1230,7715,-1393,7722,-1318,7729,-1369,7736,-1414,7743,-1251,7750,-1447,7757,-1330,7764,-1464,7771,-1458,7778,-1438,7785,-1428,7792,-1329,7799,-1285,7806,-1345,7813,-1416,7820,-1282,7826,-1272,7833,-1587,7840,-1349,7847,-1313,7854,-1298,7861,-1453,7868,-1374,7875,-1258,7882,-1300,7889,-1356,7896,-1254,7903,-1364,7910,-1320,7917,-1296,7924,-1321,7931,-1305,7938,-1415,7945,-1402,7952,-1313,7959,-1291,7966,-1254,7973,-1407,7980,-1476,7987,-1439,7994,-1315,8001,-1401,8008,-1342,8015,-1357,8022,-1340,8029,-1269,8035,-1364,8043,-1375,8049,-1269,8056,-1221,8063,-1321,8070,-1300,8077,-1351,8084,-1343,8091,-1318,8098,-1345,8105,-1269,8112,-1333,8119,-1426,8126,-1264,8133,-1493,8140,-1280,8147,-1306,8154,-1280,8161,-1479,8168,-1403,8175,-1293,8182,-1352,8189,-1361,8196,-1412,8203,-1362,8210,-1337,8217,-1269,8224,-1311,8231,-1393,8238,-1268,8245,-1287,8252,-1365,8258,-1351,8265,-1317,8272,-1404,8279,-1356,8286,-1333,8293,-1319,8300,-1346,8307,-1288,8314,-1337,8321,-1334,8328,-1372,8335,-1283,8342,-1242,8349,-1406,8356,-1306,8363,-1418,8370,-1434,8377,-1282,8384,-1372,8391,-1447,8398,-1386,8405,-1446,8412,-1270,8419,-1467,8426,-1401,8433,-1406,8440,-1371,8447,-1328,8454,-1434,8461,-1300,8467,-1368,8475,-1318,8481,-1369,8488,-1282,8495,-1360,8502,-1371,8509,-1246,8516,-1388,8523,-1357,8530,-1244,8537,-1299,8544,-1358,8551,-1332,8558,-1387,8565,-1315,8572,-1310,8579,-1315,8586,-1243,8593,-1363,8600,-1391,8607,-1418,8614,-1264,8621,-1272,8628,-1462,8635,-1434,8642,-1442,8649,-1301,8656,-1434,8663,-1275,8670,-1364,8677,-1296,8684,-1332,8690,-1424,8698,-1313,8704,-1311,8711,-1213,8718,-1377,8725,-1291,8732,-1422,8739,-1401,8746,-1327,8753,-1435,8760,-1381,8767,-1361,8774,-1474,8781,-1298,8788,-1352,8795,-1319,8802,-1313,8809,-1371,8816,-1307,8823,-1356,8830,-1361,8837,-1249,8844,-1291,8851,-1294,8858,-1319,8865,-1349,8872,-1361,8879,-1373,8886,-1380,8893,-1284,8900,-1314,8907,-1306,8913,-1526,8920,-1345,8927,-1297,8934,-1303,8941,-1465,8948,-1341,8955,-1303,8962,-1280,8969,-1380,8976,-1364,8983,-1377,8990,-1399,8997,-1281,9004,-1341,9011,-1469,9018,-1392,9025,-1285,9032,-1382,9039,-1309,9046,-1370,9053,-1345,9060,-1404,9067,-1328,9074,-1326,9081,-1261,9088,-1383,9095,-1287,9102,-1280,9109,-1417,9116,-1329,9122,-1237,9129,-1378,9136,-1401,9143,-1413,9150,-1351,9157,-1417,9164,-1372,9171,-1300,9178,-1293,9185,-1302,9192,-1328,9199,-1277,9206,-1307,9213,-1475,9220,-1397,9227,-1300,9234,-1297,9241,-1368,9248,-1509,9255,-1298,9262,-1323,9269,-1422,9276,-1357,9283,-1326,9290,-1448,9297,-1588,9304,-1432,9311,-1361,9318,-1456,9325,-1475,9332,-1360,9339,-1399,9345,-1322,9352,-1351,9359,-1349,9366,-1438e" filled="false" stroked="true" strokeweight=".371pt" strokecolor="#286837">
                <v:path arrowok="t"/>
              </v:shape>
            </v:group>
            <v:group style="position:absolute;left:1918;top:-1749;width:7936;height:572" coordorigin="1918,-1749" coordsize="7936,572">
              <v:shape style="position:absolute;left:1918;top:-1749;width:7936;height:572" coordorigin="1918,-1749" coordsize="7936,572" path="m1918,-1178l9854,-1178,9854,-1749,1918,-1749,1918,-1178xe" filled="false" stroked="true" strokeweight=".371pt" strokecolor="#252523">
                <v:path arrowok="t"/>
              </v:shape>
            </v:group>
            <v:group style="position:absolute;left:1720;top:-1297;width:57;height:2" coordorigin="1720,-1297" coordsize="57,2">
              <v:shape style="position:absolute;left:1720;top:-1297;width:57;height:2" coordorigin="1720,-1297" coordsize="57,0" path="m1776,-1297l1720,-1297e" filled="false" stroked="true" strokeweight=".371pt" strokecolor="#252523">
                <v:path arrowok="t"/>
              </v:shape>
            </v:group>
            <v:group style="position:absolute;left:1720;top:-1415;width:57;height:2" coordorigin="1720,-1415" coordsize="57,2">
              <v:shape style="position:absolute;left:1720;top:-1415;width:57;height:2" coordorigin="1720,-1415" coordsize="57,0" path="m1776,-1415l1720,-1415e" filled="false" stroked="true" strokeweight=".371pt" strokecolor="#252523">
                <v:path arrowok="t"/>
              </v:shape>
            </v:group>
            <v:group style="position:absolute;left:1720;top:-1532;width:57;height:2" coordorigin="1720,-1532" coordsize="57,2">
              <v:shape style="position:absolute;left:1720;top:-1532;width:57;height:2" coordorigin="1720,-1532" coordsize="57,0" path="m1776,-1532l1720,-1532e" filled="false" stroked="true" strokeweight=".371pt" strokecolor="#252523">
                <v:path arrowok="t"/>
              </v:shape>
            </v:group>
            <v:group style="position:absolute;left:1720;top:-1649;width:57;height:2" coordorigin="1720,-1649" coordsize="57,2">
              <v:shape style="position:absolute;left:1720;top:-1649;width:57;height:2" coordorigin="1720,-1649" coordsize="57,0" path="m1776,-1649l1720,-1649e" filled="false" stroked="true" strokeweight=".371pt" strokecolor="#252523">
                <v:path arrowok="t"/>
              </v:shape>
            </v:group>
            <v:group style="position:absolute;left:1776;top:-1749;width:143;height:572" coordorigin="1776,-1749" coordsize="143,572">
              <v:shape style="position:absolute;left:1776;top:-1749;width:143;height:572" coordorigin="1776,-1749" coordsize="143,572" path="m1776,-1178l1918,-1178,1918,-1749,1776,-1749,1776,-1178xe" filled="true" fillcolor="#9ad2ef" stroked="false">
                <v:path arrowok="t"/>
                <v:fill type="solid"/>
              </v:shape>
            </v:group>
            <v:group style="position:absolute;left:1776;top:-1749;width:143;height:572" coordorigin="1776,-1749" coordsize="143,572">
              <v:shape style="position:absolute;left:1776;top:-1749;width:143;height:572" coordorigin="1776,-1749" coordsize="143,572" path="m1776,-1178l1918,-1178,1918,-1749,1776,-1749,1776,-1178xe" filled="false" stroked="true" strokeweight=".371pt" strokecolor="#9ad2ef">
                <v:path arrowok="t"/>
              </v:shape>
            </v:group>
            <v:group style="position:absolute;left:1776;top:-1749;width:143;height:572" coordorigin="1776,-1749" coordsize="143,572">
              <v:shape style="position:absolute;left:1776;top:-1749;width:143;height:572" coordorigin="1776,-1749" coordsize="143,572" path="m1776,-1178l1918,-1178,1918,-1749,1776,-1749,1776,-1178xe" filled="false" stroked="true" strokeweight=".371pt" strokecolor="#252523">
                <v:path arrowok="t"/>
              </v:shape>
            </v:group>
            <v:group style="position:absolute;left:2406;top:-2285;width:6961;height:489" coordorigin="2406,-2285" coordsize="6961,489">
              <v:shape style="position:absolute;left:2406;top:-2285;width:6961;height:489" coordorigin="2406,-2285" coordsize="6961,489" path="m2406,-1935l2412,-1829,2419,-1919,2426,-1901,2433,-1937,2440,-1921,2447,-1918,2454,-1865,2461,-1836,2468,-1900,2475,-1951,2482,-1935,2489,-2022,2496,-1894,2503,-1932,2510,-1880,2517,-2033,2524,-1901,2531,-1949,2538,-1886,2545,-1928,2552,-1969,2559,-1880,2566,-1918,2573,-1893,2580,-1849,2587,-1882,2594,-1911,2601,-2001,2608,-1875,2615,-2037,2621,-1946,2629,-1960,2635,-2034,2642,-1925,2649,-2010,2656,-1939,2663,-1852,2670,-2048,2677,-1857,2684,-2008,2691,-2002,2698,-1889,2705,-1978,2712,-1856,2719,-1917,2726,-1974,2733,-1861,2740,-1874,2747,-1878,2754,-1958,2761,-2050,2768,-1849,2775,-1997,2782,-1868,2789,-1911,2796,-1988,2803,-1942,2810,-1864,2817,-1988,2824,-1931,2831,-2039,2838,-1933,2844,-1918,2851,-1827,2858,-1917,2865,-1933,2872,-1936,2879,-1861,2886,-1952,2893,-1954,2900,-1903,2907,-1846,2914,-1937,2921,-1873,2928,-1887,2935,-1911,2942,-1982,2949,-1983,2956,-2053,2963,-1861,2970,-1844,2977,-1810,2984,-2056,2991,-1897,2998,-1861,3005,-1839,3012,-1975,3019,-1856,3026,-1968,3033,-2078,3040,-2020,3047,-1972,3053,-1936,3060,-1943,3067,-2023,3074,-1988,3081,-1899,3088,-1936,3095,-1859,3102,-1991,3109,-1878,3116,-1921,3123,-2058,3130,-1999,3137,-1941,3144,-1921,3151,-1930,3158,-1996,3165,-1913,3172,-1979,3179,-1828,3186,-1988,3193,-1933,3200,-2042,3207,-1901,3214,-1932,3221,-1861,3228,-1957,3235,-1930,3242,-2033,3249,-1798,3256,-1839,3263,-1871,3270,-1929,3276,-2014,3283,-1923,3290,-1942,3297,-1921,3304,-1963,3311,-1854,3318,-1889,3325,-1863,3332,-1878,3339,-1959,3346,-1911,3353,-1930,3360,-1880,3367,-1917,3374,-1890,3381,-1947,3388,-1810,3395,-1954,3402,-1898,3409,-1954,3416,-1947,3423,-2009,3430,-1899,3437,-1987,3444,-1928,3451,-1917,3458,-2002,3465,-1923,3472,-1864,3479,-1866,3486,-1874,3492,-1876,3499,-1884,3506,-1927,3513,-2007,3520,-1906,3527,-1916,3534,-1873,3541,-1829,3548,-1984,3555,-1951,3562,-1859,3569,-1926,3576,-1884,3583,-1814,3590,-1826,3597,-1852,3604,-1892,3611,-1932,3618,-2059,3625,-1821,3632,-2016,3639,-1910,3646,-1941,3653,-1912,3660,-1911,3667,-1863,3674,-1850,3681,-1839,3688,-1907,3695,-1941,3701,-1907,3709,-1877,3715,-2204,3722,-1929,3729,-2073,3736,-1957,3743,-2083,3750,-1953,3757,-1942,3764,-1854,3771,-1805,3778,-1917,3785,-1919,3792,-1884,3799,-1918,3806,-1905,3813,-1921,3820,-1948,3827,-1815,3834,-1973,3841,-1929,3848,-1876,3855,-1874,3862,-1803,3869,-1859,3876,-1904,3883,-1986,3890,-1981,3897,-1917,3904,-1872,3911,-1972,3918,-1950,3924,-1852,3931,-1917,3938,-1869,3945,-1856,3952,-1892,3959,-1897,3966,-1930,3973,-1944,3980,-1974,3987,-2066,3994,-1878,4001,-2046,4008,-2023,4015,-1968,4022,-2088,4029,-2049,4036,-1981,4043,-1968,4050,-1882,4057,-1982,4064,-1902,4071,-1907,4078,-1974,4085,-1836,4092,-1842,4099,-1912,4106,-1844,4113,-1926,4120,-1969,4127,-1942,4133,-1817,4141,-1964,4147,-1829,4154,-1873,4161,-1910,4168,-1998,4175,-2052,4182,-2054,4189,-1910,4196,-1890,4203,-1963,4210,-1960,4217,-1817,4224,-2013,4231,-1880,4238,-1932,4245,-1879,4252,-1945,4259,-1950,4266,-1857,4273,-1830,4280,-1832,4287,-1834,4294,-1907,4301,-1943,4308,-1927,4315,-1985,4322,-1899,4329,-1861,4336,-1841,4343,-1910,4350,-2011,4356,-1857,4364,-1964,4370,-1947,4377,-1929,4384,-1958,4391,-1905,4398,-1859,4405,-2285,4412,-1875,4419,-1994,4426,-1871,4433,-1880,4440,-1969,4447,-1903,4454,-2066,4461,-1985,4468,-1915,4475,-1969,4482,-1861,4489,-1916,4496,-1899,4503,-1869,4510,-1901,4517,-2012,4524,-1992,4531,-1992,4538,-1993,4545,-1856,4552,-1949,4559,-1916,4566,-1950,4573,-1976,4579,-1972,4586,-2042,4593,-1862,4600,-1856,4607,-1855,4614,-1966,4621,-1889,4628,-1854,4635,-1869,4642,-2053,4649,-1966,4656,-1944,4663,-1840,4670,-1990,4677,-1950,4684,-1921,4691,-1845,4698,-1936,4705,-2031,4712,-1978,4719,-1895,4726,-1885,4733,-1875,4740,-1907,4747,-1943,4754,-1906,4761,-1933,4768,-1944,4775,-1845,4782,-1964,4816,-1840,4823,-1890,4830,-1899,4837,-1939,4844,-1998,4851,-1948,4858,-1917,4865,-1980,4872,-1921,4879,-1848,4886,-1927,4893,-1875,4900,-1881,4907,-1946,4914,-1855,4921,-1982,4928,-2013,4935,-1883,4942,-2012,4949,-1910,4956,-1867,4963,-2023,4970,-2004,4977,-1856,4984,-1984,4991,-1934,4998,-1951,5005,-1867,5011,-1941,5018,-1912,5025,-1974,5032,-2023,5039,-1948,5046,-1927,5053,-1911,5060,-1896,5067,-1967,5074,-1875,5081,-2039,5088,-1966,5095,-1901,5102,-1892,5109,-1930,5116,-1863,5123,-2029,5130,-1893,5137,-1838,5144,-1902,5151,-2002,5158,-1797,5165,-2013,5172,-1892,5179,-1906,5186,-1946,5193,-2083,5200,-1868,5207,-1902,5214,-1896,5220,-1946,5227,-1839,5234,-1845,5241,-1985,5248,-2074,5255,-2067,5262,-1839,5269,-1968,5276,-1965,5283,-1932,5290,-1941,5297,-1916,5304,-2071,5311,-1898,5318,-2068,5325,-1874,5332,-1900,5339,-1958,5346,-1965,5353,-1898,5360,-1936,5367,-1875,5374,-1961,5381,-1928,5388,-1858,5395,-1872,5402,-1911,5409,-1926,5416,-1927,5423,-2079,5430,-1906,5437,-1976,5444,-2118,5450,-1885,5457,-1870,5464,-2107,5471,-1988,5478,-1942,5485,-1914,5492,-1864,5499,-1902,5506,-1908,5513,-1971,5520,-1876,5527,-1930,5534,-1940,5541,-2018,5548,-1967,5555,-1896,5562,-2029,5569,-1895,5576,-1940,5583,-1962,5590,-1858,5597,-1941,5604,-1938,5611,-1955,5618,-1942,5625,-1910,5632,-1891,5639,-1816,5646,-1864,5653,-1920,5659,-1963,5666,-1901,5673,-2054,5680,-1991,5687,-1950,5694,-1892,5701,-2038,5708,-2013,5715,-1951,5722,-1923,5729,-1899,5736,-1928,5743,-1896,5750,-1866,5757,-1970,5764,-1937,5771,-1955,5778,-2065,5785,-1875,5792,-1999,5799,-1864,5806,-1929,5813,-1855,5820,-1889,5827,-1838,5834,-1958,5841,-1873,5848,-2050,5855,-2036,5862,-1864,5868,-1812,5875,-1935,5882,-1933,5889,-1877,5896,-1940,5903,-2066,5910,-1900,5917,-1943,5924,-1921,5931,-1855,5938,-1877,5945,-1891,5952,-2003,5959,-1912,5966,-2029,5973,-1848,5980,-1963,5987,-1955,5994,-1845,6001,-1886,6008,-1853,6015,-2137,6022,-1844,6029,-2000,6036,-1919,6043,-1968,6050,-1898,6057,-1851,6064,-1917,6071,-1953,6078,-1865,6085,-1901,6091,-1878,6099,-1952,6105,-1976,6112,-1878,6119,-1985,6126,-1964,6133,-1965,6140,-1862,6147,-1925,6154,-1891,6161,-1965,6168,-1920,6175,-1922,6182,-2041,6189,-1889,6196,-1893,6203,-1894,6210,-2075,6217,-2036,6224,-1899,6231,-1950,6238,-1870,6245,-1950,6252,-1809,6259,-2063,6266,-1881,6273,-1984,6280,-1825,6287,-1876,6294,-1963,6300,-1986,6308,-2005,6314,-1831,6321,-1955,6328,-1812,6335,-1998,6342,-1940,6349,-1866,6356,-1921,6363,-2017,6370,-1955,6377,-2030,6384,-1921,6391,-1975,6398,-2033,6405,-1986,6412,-1891,6419,-1966,6426,-1849,6433,-1893,6440,-2074,6447,-1994,6454,-1898,6461,-1890,6468,-1968,6475,-1830,6482,-1870,6489,-1869,6496,-1951,6503,-1905,6510,-2015,6517,-1871,6523,-1917,6531,-1944,6537,-1896,6544,-2024,6551,-1845,6558,-1853,6565,-1877,6572,-2007,6579,-1930,6586,-2129,6593,-1935,6600,-1814,6607,-1883,6614,-1904,6621,-1862,6628,-1912,6635,-1952,6642,-1947,6649,-1951,6656,-1826,6663,-1915,6670,-1870,6677,-1865,6684,-1908,6691,-1933,6698,-1955,6705,-1883,6712,-1990,6719,-1922,6726,-1879,6732,-1910,6740,-1922,6746,-2049,6753,-1926,6760,-1829,6767,-1964,6774,-1808,6781,-1900,6788,-1936,6795,-2037,6802,-1954,6809,-1931,6816,-1901,6823,-1972,6830,-1922,6837,-1880,6844,-1954,6851,-2071,6858,-1829,6865,-1946,6872,-1903,6879,-1917,6886,-1965,6893,-1939,6900,-2020,6907,-1970,6914,-1949,6921,-1945,6928,-1915,6935,-1980,6942,-1932,6949,-1896,6955,-1887,6963,-2034,6969,-1826,6976,-1875,6983,-1952,6990,-1857,6997,-1917,7004,-1932,7011,-1947,7018,-1927,7025,-1981,7032,-1986,7039,-2004,7046,-1965,7053,-1924,7060,-1914,7067,-1874,7074,-1912,7081,-1896,7088,-2048,7095,-1940,7102,-1944,7109,-1953,7116,-1860,7123,-1852,7130,-1954,7137,-1895,7144,-1935,7151,-1934,7158,-1936,7165,-1872,7172,-1834,7178,-1878,7185,-1928,7192,-1954,7199,-1832,7206,-2014,7213,-2023,7220,-1955,7227,-1906,7234,-2018,7241,-1861,7248,-1981,7255,-2010,7262,-1864,7269,-1891,7276,-1966,7283,-1914,7290,-1901,7297,-1852,7304,-1991,7311,-2048,7318,-1918,7325,-1874,7332,-1962,7339,-1845,7346,-1990,7353,-1960,7360,-1909,7367,-1873,7374,-1981,7381,-1915,7388,-1887,7394,-2036,7401,-1918,7408,-1929,7415,-1909,7422,-1877,7429,-1861,7436,-1862,7443,-2070,7450,-1843,7457,-1850,7464,-1952,7471,-1862,7478,-2074,7485,-2040,7492,-1905,7499,-1910,7506,-2015,7513,-1891,7520,-1829,7527,-1890,7534,-1822,7541,-1946,7548,-1850,7555,-1921,7562,-1958,7569,-1960,7576,-1940,7583,-1915,7590,-1844,7597,-1987,7604,-2056,7610,-1869,7617,-1878,7624,-1871,7631,-1972,7638,-2017,7645,-2014,7652,-1935,7659,-1977,7666,-1879,7673,-1967,7680,-1911,7687,-1879,7694,-1875,7701,-1959,7708,-1922,7715,-2014,7722,-2095,7729,-1929,7736,-1883,7743,-1948,7750,-2030,7757,-1876,7764,-1848,7771,-1961,7778,-1991,7785,-1864,7792,-1847,7799,-1864,7806,-1870,7813,-1920,7820,-1833,7826,-1944,7833,-1868,7840,-1868,7847,-1932,7854,-1941,7861,-1917,7868,-1911,7875,-1866,7882,-1959,7889,-2073,7896,-1895,7903,-1994,7910,-1887,7917,-1997,7924,-1949,7931,-1934,7938,-1931,7945,-1857,7952,-1870,7959,-1963,7966,-1902,7973,-1837,7980,-1944,7987,-1921,7994,-1953,8001,-2061,8008,-2008,8015,-2051,8022,-1929,8029,-1984,8035,-1929,8043,-1888,8049,-1932,8056,-2012,8063,-1960,8070,-1890,8077,-1977,8084,-1949,8091,-1956,8098,-1929,8105,-1839,8112,-1951,8119,-1904,8126,-2023,8133,-1896,8140,-1994,8147,-1983,8154,-2000,8161,-1854,8168,-1987,8175,-1878,8182,-2034,8189,-1896,8196,-1930,8203,-1962,8210,-1986,8217,-1888,8224,-1912,8231,-1898,8238,-1838,8245,-1868,8252,-1909,8258,-2019,8265,-1935,8272,-1893,8279,-1898,8286,-1894,8293,-1966,8300,-1970,8307,-1944,8314,-1832,8321,-1934,8328,-1887,8335,-1837,8342,-1887,8349,-1966,8356,-1971,8363,-1929,8370,-1936,8377,-2026,8384,-2078,8391,-1922,8398,-1975,8405,-1885,8412,-2021,8419,-2059,8426,-1909,8433,-1839,8440,-1944,8447,-1939,8454,-1891,8461,-2026,8467,-1869,8475,-2082,8481,-1864,8488,-1886,8495,-1988,8502,-1821,8509,-1833,8516,-1979,8523,-1970,8530,-1896,8537,-1868,8544,-1917,8551,-1917,8558,-1874,8565,-1972,8572,-1863,8579,-1997,8586,-1922,8593,-1891,8600,-1954,8607,-2018,8614,-1895,8621,-1979,8628,-2002,8635,-1900,8642,-1893,8649,-1976,8656,-1995,8663,-1918,8670,-1943,8677,-1809,8684,-1902,8690,-1892,8698,-1957,8704,-1861,8711,-1883,8718,-2077,8725,-1921,8732,-1937,8739,-1902,8746,-1871,8753,-2025,8760,-1868,8767,-1958,8774,-2008,8781,-1937,8788,-1913,8795,-1877,8802,-1819,8809,-1936,8816,-1901,8823,-1907,8830,-2031,8837,-2077,8844,-1877,8851,-1917,8858,-1939,8865,-1994,8872,-1891,8879,-1885,8886,-1894,8893,-1972,8900,-1888,8907,-1939,8913,-1993,8920,-1966,8927,-1826,8934,-1899,8941,-1992,8948,-1939,8955,-1892,8962,-1907,8969,-1883,8976,-1915,8983,-1856,8990,-1915,8997,-1873,9004,-1988,9011,-2136,9018,-1941,9025,-1997,9032,-1867,9039,-2065,9046,-1942,9053,-1890,9060,-1930,9067,-1987,9074,-1873,9081,-2011,9088,-1893,9095,-1879,9102,-1988,9109,-1872,9116,-1936,9122,-1982,9129,-1986,9136,-1883,9143,-1930,9150,-1954,9157,-2089,9164,-1927,9171,-1957,9178,-1870,9185,-1863,9192,-1964,9199,-2030,9206,-1838,9213,-1957,9220,-1906,9227,-1961,9234,-1899,9241,-1991,9248,-2061,9255,-1859,9262,-1897,9269,-1918,9276,-2054,9283,-1864,9290,-1937,9297,-1985,9304,-1885,9311,-1987,9318,-1904,9325,-1981,9332,-1914,9339,-1867,9345,-1916,9352,-1861,9359,-1907,9366,-1914e" filled="false" stroked="true" strokeweight=".371pt" strokecolor="#4c78bb">
                <v:path arrowok="t"/>
              </v:shape>
            </v:group>
            <v:group style="position:absolute;left:2406;top:-2234;width:6961;height:450" coordorigin="2406,-2234" coordsize="6961,450">
              <v:shape style="position:absolute;left:2406;top:-2234;width:6961;height:450" coordorigin="2406,-2234" coordsize="6961,450" path="m2406,-2046l2412,-1934,2419,-2088,2426,-1800,2433,-1908,2440,-1943,2447,-1971,2454,-2012,2461,-1834,2468,-1851,2475,-1891,2482,-1960,2489,-1947,2496,-1922,2503,-1949,2510,-1883,2517,-1871,2524,-1888,2531,-1930,2538,-2114,2545,-1911,2552,-1934,2559,-1880,2566,-1841,2573,-1918,2580,-1864,2587,-1849,2594,-2048,2601,-1890,2608,-1952,2615,-1966,2621,-1877,2629,-1836,2635,-1843,2642,-1943,2649,-1903,2656,-2037,2663,-1901,2670,-1953,2677,-1976,2684,-1907,2691,-1972,2698,-1856,2705,-1856,2712,-1968,2719,-1853,2726,-1852,2733,-1883,2740,-1918,2747,-2022,2754,-1997,2761,-2003,2768,-1949,2775,-1955,2782,-1922,2789,-1901,2796,-1865,2803,-1914,2810,-1989,2817,-1905,2824,-1892,2831,-1930,2838,-1976,2844,-1828,2851,-2107,2858,-1889,2865,-1969,2872,-1960,2879,-1995,2886,-2055,2893,-1958,2900,-1970,2907,-1934,2914,-1899,2921,-1838,2928,-1929,2935,-1897,2942,-1852,2949,-1937,2956,-1940,2963,-2001,2970,-1909,2977,-1956,2984,-1926,2991,-1935,2998,-1902,3005,-1950,3012,-1949,3019,-1969,3026,-1893,3033,-2028,3040,-1992,3047,-1906,3053,-1904,3060,-1933,3067,-2144,3074,-1873,3081,-1941,3088,-1943,3095,-2019,3102,-1861,3109,-1959,3116,-1979,3123,-1900,3130,-1907,3137,-1932,3144,-1859,3151,-1846,3158,-1959,3165,-1959,3172,-1972,3179,-2074,3186,-1812,3193,-1929,3200,-1885,3207,-1941,3214,-2005,3221,-1869,3228,-1890,3235,-1914,3242,-1869,3249,-1851,3256,-1887,3263,-2069,3270,-1984,3276,-1899,3283,-1901,3290,-2014,3297,-1964,3304,-1915,3311,-1863,3318,-1983,3325,-1974,3332,-1980,3339,-1820,3346,-1855,3353,-1981,3360,-1958,3367,-2014,3374,-1897,3381,-1849,3388,-1893,3395,-1955,3402,-1903,3409,-2035,3416,-1955,3423,-1989,3430,-1946,3437,-1964,3444,-1930,3451,-2041,3458,-1928,3465,-1945,3472,-1911,3479,-1949,3486,-1958,3492,-1968,3499,-1902,3506,-1838,3513,-1930,3520,-1888,3527,-1945,3534,-1940,3541,-1883,3548,-2093,3555,-1935,3562,-2024,3569,-1974,3576,-1832,3583,-1913,3590,-1899,3597,-1899,3604,-1934,3611,-1900,3618,-1958,3625,-1944,3632,-1813,3639,-1970,3646,-1962,3653,-2019,3660,-1880,3667,-2044,3674,-1925,3681,-2101,3688,-1914,3695,-1908,3701,-1928,3709,-1869,3715,-2094,3722,-1996,3729,-1884,3736,-1892,3743,-2045,3750,-2015,3757,-1868,3764,-1873,3771,-1843,3778,-1875,3785,-1852,3792,-1961,3799,-1927,3806,-1846,3813,-1891,3820,-1953,3827,-1963,3834,-1925,3841,-1910,3848,-1907,3855,-1815,3862,-1972,3869,-1909,3876,-1907,3883,-2028,3890,-1977,3897,-1876,3904,-1895,3911,-1999,3918,-1983,3924,-1978,3931,-2041,3938,-1922,3945,-2071,3952,-1896,3959,-2004,3966,-1897,3973,-1966,3980,-1973,3987,-1845,3994,-1907,4001,-1933,4008,-1927,4015,-1876,4022,-1862,4029,-1825,4036,-1912,4043,-1861,4050,-1910,4057,-1857,4064,-1911,4071,-1931,4078,-2081,4085,-1949,4092,-1881,4099,-1961,4106,-1858,4113,-1845,4120,-1991,4127,-1984,4133,-1918,4141,-1978,4147,-1887,4154,-1904,4161,-1937,4168,-2042,4175,-1878,4182,-2013,4189,-1986,4196,-1863,4203,-1912,4210,-2060,4217,-2064,4224,-1873,4231,-1992,4238,-1935,4245,-1864,4252,-1819,4259,-1875,4266,-1924,4273,-1864,4280,-1933,4287,-1916,4294,-2143,4301,-2035,4308,-1916,4315,-1908,4322,-2100,4329,-1862,4336,-2006,4343,-1945,4350,-1946,4356,-1895,4364,-1903,4370,-1993,4377,-1970,4384,-1975,4391,-1981,4398,-2093,4405,-2037,4412,-2000,4419,-1945,4426,-1878,4433,-1845,4440,-1806,4447,-1890,4454,-2012,4461,-1902,4468,-1951,4475,-1916,4482,-2022,4489,-1956,4496,-1918,4503,-1840,4510,-1919,4517,-1819,4524,-1851,4531,-1925,4538,-1999,4545,-1839,4552,-1919,4559,-1893,4566,-1991,4573,-1918,4579,-1902,4586,-1869,4593,-1958,4600,-1862,4607,-1943,4614,-1986,4621,-1983,4628,-1936,4635,-1857,4642,-1956,4649,-1945,4656,-1940,4663,-2026,4670,-1932,4677,-1920,4684,-2076,4691,-1927,4698,-1916,4705,-1914,4712,-1999,4719,-1901,4726,-1879,4733,-1986,4740,-1892,4747,-1887,4754,-1870,4761,-1857,4768,-1946,4775,-1991,4782,-2045,4788,-1920,4796,-2022,4802,-1949,4809,-1963,4816,-1968,4823,-1908,4830,-1916,4837,-1910,4844,-1855,4851,-1884,4858,-1960,4865,-2036,4872,-1939,4879,-1935,4886,-1968,4893,-1928,4900,-1923,4907,-1883,4914,-1838,4921,-1884,4928,-1938,4935,-1885,4942,-1905,4949,-1897,4956,-1991,4963,-1873,4970,-1894,4977,-1785,4984,-1923,4991,-1904,4998,-1999,5005,-1906,5011,-2048,5018,-1929,5025,-1949,5032,-1816,5039,-1897,5046,-2014,5053,-1900,5060,-2234,5067,-1954,5074,-1962,5081,-1954,5088,-1851,5095,-1834,5102,-1931,5109,-1909,5116,-2004,5123,-1930,5130,-1943,5137,-1868,5144,-1934,5151,-1956,5158,-1977,5165,-1836,5172,-1952,5179,-1933,5186,-1943,5193,-2150,5200,-2019,5207,-1898,5214,-1851,5220,-1911,5227,-1857,5234,-1919,5241,-1821,5248,-1999,5255,-1955,5262,-1901,5269,-1958,5276,-1859,5283,-1930,5290,-1921,5297,-1951,5304,-1988,5311,-2006,5318,-1909,5325,-1906,5332,-1933,5339,-1878,5346,-1994,5353,-1926,5360,-1841,5367,-1978,5374,-2034,5381,-1882,5388,-1927,5395,-1928,5402,-1911,5409,-1957,5416,-1918,5423,-1920,5430,-2047,5437,-1997,5444,-1907,5450,-1882,5457,-1897,5464,-1865,5471,-1968,5478,-1870,5485,-1968,5492,-2056,5499,-1907,5506,-2000,5513,-1945,5520,-1988,5527,-1922,5534,-1993,5541,-1925,5548,-1885,5555,-1958,5562,-2021,5569,-1980,5576,-1991,5583,-1890,5590,-1957,5597,-1871,5604,-1916,5611,-1888,5618,-1902,5625,-1880,5632,-1857,5639,-1928,5646,-1913,5653,-1942,5659,-1921,5666,-1948,5673,-1887,5680,-1961,5687,-1937,5694,-1915,5701,-1967,5708,-2028,5715,-1864,5722,-1863,5729,-1915,5736,-1966,5743,-1973,5750,-1947,5757,-1941,5764,-1951,5771,-1927,5778,-1971,5785,-1888,5792,-2000,5799,-1913,5806,-1930,5813,-1925,5820,-2018,5827,-1946,5834,-1866,5841,-1984,5848,-1883,5855,-1998,5862,-1834,5868,-1924,5875,-1948,5882,-1910,5889,-1947,5896,-1938,5903,-1942,5910,-1979,5917,-1880,5924,-2014,5931,-2007,5938,-1905,5945,-1888,5952,-1872,5959,-1875,5966,-1861,5973,-1863,5980,-2021,5987,-1933,5994,-1867,6001,-1886,6008,-2028,6015,-1891,6022,-1830,6029,-1950,6036,-1895,6043,-1993,6050,-1986,6057,-2050,6064,-2036,6071,-1911,6078,-1949,6085,-1948,6091,-1878,6099,-2090,6105,-1872,6112,-1884,6119,-1873,6126,-1886,6133,-1971,6140,-1981,6147,-1933,6154,-1856,6161,-1896,6168,-2029,6175,-1986,6182,-1809,6189,-1919,6196,-1860,6203,-1934,6210,-1975,6217,-2003,6224,-2037,6231,-2056,6238,-1905,6245,-1892,6252,-1919,6259,-1943,6266,-1820,6273,-1855,6280,-1927,6287,-1854,6294,-1892,6300,-1965,6308,-1994,6314,-1917,6321,-1936,6328,-2019,6335,-1844,6342,-1913,6349,-1886,6356,-1912,6363,-1909,6370,-1837,6377,-1982,6384,-1918,6391,-1913,6398,-1917,6405,-2049,6412,-1985,6419,-1824,6426,-1911,6433,-1942,6440,-1887,6447,-1898,6454,-2126,6461,-2046,6468,-1850,6475,-1931,6482,-1919,6489,-2046,6496,-1930,6503,-1934,6510,-1926,6517,-1893,6523,-1909,6531,-1890,6537,-1919,6544,-1892,6551,-1867,6558,-1873,6565,-1851,6572,-1835,6579,-1953,6586,-1910,6593,-1970,6600,-1942,6607,-1843,6614,-2052,6621,-1926,6628,-1943,6635,-1897,6642,-1942,6649,-1925,6656,-1881,6663,-1936,6670,-2034,6677,-1858,6684,-2005,6691,-1933,6698,-1992,6705,-1908,6712,-1851,6719,-1959,6726,-1873,6732,-2004,6740,-1944,6746,-1915,6753,-1902,6760,-1847,6767,-1926,6774,-1857,6781,-1880,6788,-1875,6795,-2001,6802,-1847,6809,-1889,6816,-1871,6823,-1834,6830,-1971,6837,-1883,6844,-1908,6851,-2032,6858,-1900,6865,-1882,6872,-1888,6879,-2020,6886,-1851,6893,-1784,6900,-2001,6907,-1983,6914,-1945,6921,-1883,6928,-1892,6935,-1941,6942,-1899,6949,-1838,6955,-1797,6963,-1855,6969,-1898,6976,-1883,6983,-1933,6990,-1864,6997,-1854,7004,-1834,7011,-1983,7018,-2032,7025,-1991,7032,-1947,7039,-1818,7046,-1930,7053,-1931,7060,-1974,7067,-1876,7074,-1830,7081,-1939,7088,-1908,7095,-1961,7102,-1991,7109,-1927,7116,-1844,7123,-1933,7130,-2001,7137,-1945,7144,-1885,7151,-1899,7158,-2001,7165,-1944,7172,-1905,7178,-1994,7185,-1910,7192,-1992,7199,-2046,7206,-1856,7213,-2080,7220,-1993,7227,-1907,7234,-1814,7241,-2005,7248,-1887,7255,-1875,7262,-1870,7269,-1966,7276,-1950,7283,-1863,7290,-1927,7297,-1909,7304,-1865,7311,-1889,7318,-1940,7325,-1984,7332,-1888,7339,-1965,7346,-1877,7353,-1885,7360,-2013,7367,-1946,7374,-1950,7381,-1918,7388,-1965,7394,-1871,7401,-1985,7408,-1917,7415,-2019,7422,-1880,7429,-1844,7436,-1918,7443,-1934,7450,-1999,7457,-1901,7464,-1962,7471,-1939,7478,-2014,7485,-1850,7492,-1945,7499,-1874,7506,-1936,7513,-1922,7520,-1940,7527,-1842,7534,-1878,7541,-1962,7548,-1993,7555,-1917,7562,-1820,7569,-1884,7576,-1994,7583,-1899,7590,-1915,7597,-2058,7604,-2010,7610,-1993,7617,-1931,7624,-2045,7631,-1856,7638,-1917,7645,-1914,7652,-1885,7659,-1906,7666,-1924,7673,-1854,7680,-1854,7687,-1940,7694,-1915,7701,-1889,7708,-2009,7715,-1908,7722,-1901,7729,-1890,7736,-1905,7743,-1925,7750,-2009,7757,-1876,7764,-1988,7771,-1991,7778,-1887,7785,-1908,7792,-1903,7799,-1980,7806,-1967,7813,-1941,7820,-2035,7826,-1841,7833,-1925,7840,-1831,7847,-1989,7854,-1930,7861,-1979,7868,-1881,7875,-1932,7882,-1940,7889,-2056,7896,-1914,7903,-1898,7910,-1937,7917,-2062,7924,-1965,7931,-1879,7938,-1882,7945,-1865,7952,-1984,7959,-2052,7966,-1960,7973,-1913,7980,-1888,7987,-2031,7994,-1900,8001,-1876,8008,-1880,8015,-2013,8022,-2044,8029,-1860,8035,-1939,8043,-1975,8049,-1928,8056,-1952,8063,-1841,8070,-1988,8077,-1986,8084,-1870,8091,-1889,8098,-1981,8105,-1909,8112,-2075,8119,-1903,8126,-1983,8133,-1911,8140,-1885,8147,-1859,8154,-2044,8161,-1982,8168,-1855,8175,-1886,8182,-1960,8189,-1851,8196,-1991,8203,-1893,8210,-1863,8217,-1910,8224,-1881,8231,-1928,8238,-1970,8245,-1927,8252,-1992,8258,-1828,8265,-1953,8272,-1949,8279,-1931,8286,-2000,8293,-1891,8300,-1929,8307,-1874,8314,-1864,8321,-1832,8328,-2027,8335,-1842,8342,-1991,8349,-1839,8356,-1882,8363,-1883,8370,-1865,8377,-1927,8384,-1946,8391,-1830,8398,-1869,8405,-2099,8412,-1932,8419,-1937,8426,-1843,8433,-2022,8440,-1860,8447,-1948,8454,-2036,8461,-1910,8467,-2011,8475,-1858,8481,-1951,8488,-1901,8495,-1832,8502,-1888,8509,-1902,8516,-1970,8523,-2007,8530,-1994,8537,-1977,8544,-1999,8551,-1927,8558,-1960,8565,-1992,8572,-1908,8579,-1988,8586,-1835,8593,-1898,8600,-1873,8607,-1851,8614,-1938,8621,-1843,8628,-1892,8635,-1949,8642,-1926,8649,-1935,8656,-1874,8663,-1937,8670,-1978,8677,-1975,8684,-1897,8690,-1899,8698,-1894,8704,-1879,8711,-2172,8718,-1892,8725,-1937,8732,-1948,8739,-1901,8746,-1991,8753,-1908,8760,-1835,8767,-1994,8774,-1916,8781,-1954,8788,-1846,8795,-1921,8802,-2113,8809,-1902,8816,-1929,8823,-1884,8830,-1951,8837,-1934,8844,-1899,8851,-1888,8858,-1878,8865,-2004,8872,-1969,8879,-1839,8886,-2094,8893,-1977,8900,-1864,8907,-1935,8913,-1949,8920,-2046,8927,-1932,8934,-1970,8941,-1834,8948,-2020,8955,-1916,8962,-1935,8969,-1956,8976,-1870,8983,-1960,8990,-1943,8997,-1893,9004,-1851,9011,-1941,9018,-1792,9025,-2080,9032,-2005,9039,-1898,9046,-1907,9053,-1926,9060,-2055,9067,-2026,9074,-1941,9081,-1922,9088,-1980,9095,-2017,9102,-1977,9109,-1990,9116,-1905,9122,-1982,9129,-1887,9136,-1846,9143,-2191,9150,-1894,9157,-1937,9164,-1867,9171,-1949,9178,-1862,9185,-1855,9192,-1902,9199,-1826,9206,-1930,9213,-2016,9220,-1975,9227,-2001,9234,-1908,9241,-1950,9248,-1928,9255,-1868,9262,-1868,9269,-1930,9276,-1936,9283,-1946,9290,-1983,9297,-1890,9304,-1945,9311,-1992,9318,-1859,9325,-2115,9332,-1950,9339,-1995,9345,-1936,9352,-1919,9359,-2051,9366,-1899e" filled="false" stroked="true" strokeweight=".371pt" strokecolor="#c05098">
                <v:path arrowok="t"/>
              </v:shape>
            </v:group>
            <v:group style="position:absolute;left:2406;top:-2275;width:6961;height:486" coordorigin="2406,-2275" coordsize="6961,486">
              <v:shape style="position:absolute;left:2406;top:-2275;width:6961;height:486" coordorigin="2406,-2275" coordsize="6961,486" path="m2406,-1933l2412,-1899,2419,-1957,2426,-1914,2433,-1982,2440,-1903,2447,-1971,2454,-1934,2461,-2008,2468,-1863,2475,-1957,2482,-1903,2489,-1826,2496,-1906,2503,-1943,2510,-1984,2517,-1819,2524,-1966,2531,-1945,2538,-1918,2545,-1979,2552,-1945,2559,-2210,2566,-1882,2573,-1968,2580,-1987,2587,-1874,2594,-1790,2601,-2096,2608,-1902,2615,-1910,2621,-1939,2629,-2006,2635,-1972,2642,-1952,2649,-1883,2656,-1903,2663,-2077,2670,-1905,2677,-2032,2684,-1936,2691,-2022,2698,-2044,2705,-1899,2712,-1933,2719,-1951,2726,-1887,2733,-1895,2740,-1857,2747,-1916,2754,-1863,2761,-1877,2768,-1999,2775,-1909,2782,-1993,2789,-2085,2796,-1919,2803,-2019,2810,-1884,2817,-1825,2824,-1963,2831,-1866,2838,-1919,2844,-1912,2851,-1924,2858,-1935,2865,-1874,2872,-1914,2879,-1964,2886,-1917,2893,-1889,2900,-2079,2907,-1865,2914,-2031,2921,-1996,2928,-1955,2935,-2115,2942,-1975,2949,-1844,2956,-2003,2963,-1930,2970,-1837,2977,-1925,2984,-1883,2991,-2037,2998,-1903,3005,-1852,3012,-1904,3019,-1908,3026,-1893,3033,-1844,3040,-1918,3047,-1888,3053,-1960,3060,-1841,3067,-1820,3074,-1992,3081,-1848,3088,-1869,3095,-1981,3102,-1940,3109,-1830,3116,-1884,3123,-1889,3130,-1846,3137,-1922,3144,-1879,3151,-1920,3158,-2023,3165,-1921,3172,-1998,3179,-1872,3186,-1892,3193,-1963,3200,-1969,3207,-1904,3214,-2034,3221,-1959,3228,-1890,3235,-1996,3242,-1794,3249,-2072,3256,-1953,3263,-1834,3270,-1846,3276,-2029,3283,-1942,3290,-1923,3297,-1845,3304,-1939,3311,-2013,3318,-1933,3325,-2038,3332,-1970,3339,-1861,3346,-2043,3353,-2108,3360,-1895,3367,-1919,3374,-1874,3381,-1891,3388,-2033,3395,-1900,3402,-1880,3409,-1921,3416,-2065,3423,-1909,3430,-1912,3437,-2033,3444,-1925,3451,-1848,3458,-1857,3465,-1928,3472,-1952,3479,-1960,3486,-1833,3492,-2087,3499,-1957,3506,-2028,3513,-1906,3520,-1946,3527,-1884,3534,-1884,3541,-1970,3548,-1933,3555,-1946,3562,-1936,3569,-1861,3576,-2073,3583,-2039,3590,-1859,3597,-1942,3604,-2005,3611,-1970,3618,-2041,3625,-1892,3632,-2057,3639,-1853,3646,-1963,3653,-1931,3660,-1847,3667,-1851,3674,-1809,3681,-1938,3688,-2032,3695,-1978,3701,-1911,3709,-1877,3715,-2102,3722,-1917,3729,-1832,3736,-1906,3743,-1937,3750,-1920,3757,-1835,3764,-1971,3771,-1948,3778,-1927,3785,-1905,3792,-2063,3799,-1925,3806,-1979,3813,-1906,3820,-2119,3827,-1852,3834,-1906,3841,-1823,3848,-1963,3855,-1970,3862,-1997,3869,-1895,3876,-1919,3883,-2106,3890,-1927,3897,-1933,3904,-1969,3911,-1860,3918,-1911,3924,-2000,3931,-1969,3938,-1967,3945,-1905,3952,-1970,3959,-1926,3966,-1996,3973,-1884,3980,-1891,3987,-1831,3994,-1836,4001,-1865,4008,-1873,4015,-1845,4022,-1902,4029,-1927,4036,-1924,4043,-1933,4050,-1922,4057,-1966,4064,-1857,4071,-1863,4078,-1926,4085,-1922,4092,-2000,4099,-1972,4106,-1854,4113,-1944,4120,-1876,4127,-1863,4133,-1922,4141,-1953,4147,-1852,4154,-1942,4161,-1926,4168,-1896,4175,-1856,4182,-1935,4189,-1898,4196,-1941,4203,-1973,4210,-1808,4217,-2000,4224,-1990,4231,-1961,4238,-1914,4245,-1898,4252,-1821,4259,-1867,4266,-1939,4273,-1888,4280,-1916,4287,-1866,4294,-1943,4301,-1885,4308,-1881,4315,-2058,4322,-2082,4329,-1886,4336,-1876,4343,-1914,4350,-1854,4356,-1847,4364,-1956,4370,-1960,4377,-1953,4384,-1999,4391,-1854,4398,-1919,4405,-1947,4412,-1938,4419,-1824,4426,-1959,4433,-1875,4440,-1906,4447,-1811,4454,-1982,4461,-2015,4468,-1892,4475,-1923,4482,-1914,4489,-1924,4496,-1966,4503,-1891,4510,-1913,4517,-1942,4524,-1903,4531,-1933,4538,-1877,4545,-1911,4552,-1967,4559,-2006,4566,-1960,4573,-1943,4579,-2008,4586,-1969,4593,-1983,4600,-1985,4607,-1961,4614,-1981,4621,-1857,4628,-1939,4635,-2000,4642,-1986,4649,-1850,4656,-1981,4663,-1896,4670,-1874,4677,-1951,4684,-1942,4691,-1976,4698,-2033,4705,-1880,4712,-1903,4719,-1801,4726,-1867,4733,-2042,4740,-1985,4747,-1916,4754,-1953,4761,-1922,4768,-1975,4775,-2032,4782,-1884,4788,-1928,4796,-1887,4802,-1946,4809,-1901,4816,-1800,4823,-1829,4830,-1940,4837,-1968,4844,-1850,4851,-1954,4858,-1975,4865,-1892,4872,-1845,4879,-1891,4886,-1988,4893,-1976,4900,-1922,4907,-1924,4914,-1912,4921,-1883,4928,-1936,4935,-1957,4942,-1954,4949,-1903,4956,-1952,4963,-1906,4970,-1876,4977,-2108,4984,-1915,4991,-1850,4998,-1917,5005,-1861,5011,-1883,5018,-1932,5025,-1909,5032,-1904,5039,-2039,5046,-2048,5053,-1943,5060,-2127,5067,-1855,5074,-1893,5081,-1883,5088,-1910,5095,-2021,5102,-1873,5109,-1845,5116,-1962,5123,-1961,5130,-1958,5137,-1949,5144,-1933,5151,-1901,5158,-1863,5165,-1828,5172,-1907,5179,-1974,5186,-1945,5193,-1970,5200,-1861,5207,-1933,5214,-1956,5220,-1884,5227,-1927,5234,-1970,5241,-1997,5248,-1970,5255,-1963,5262,-1898,5269,-1949,5276,-1910,5283,-1907,5290,-1841,5297,-1941,5304,-1909,5311,-1989,5318,-1833,5325,-1928,5332,-2033,5339,-1923,5346,-1855,5353,-1894,5360,-1888,5367,-1888,5374,-1951,5381,-1922,5388,-1919,5395,-1885,5402,-1919,5409,-2003,5416,-1918,5423,-1971,5430,-1927,5437,-1890,5444,-1993,5450,-2080,5457,-2003,5464,-1892,5471,-1858,5478,-1963,5485,-1966,5492,-1909,5499,-1950,5506,-1877,5513,-2039,5520,-1977,5527,-1935,5534,-1911,5541,-1921,5548,-2086,5555,-1909,5562,-1857,5569,-2026,5576,-2056,5583,-1938,5590,-2074,5597,-1963,5604,-2023,5611,-2275,5618,-1877,5625,-1953,5632,-1910,5639,-1831,5646,-2040,5653,-1920,5659,-1867,5666,-1907,5673,-1859,5680,-1900,5687,-1898,5694,-1996,5701,-1912,5708,-1982,5715,-2030,5722,-1977,5729,-1859,5736,-2093,5743,-1978,5750,-1949,5757,-1982,5764,-1848,5771,-2015,5778,-1896,5785,-1837,5792,-1898,5799,-1821,5806,-1955,5813,-1866,5820,-1954,5827,-1954,5834,-1997,5841,-1884,5848,-1999,5855,-1837,5862,-2045,5868,-1893,5875,-1811,5882,-1928,5889,-1907,5896,-1837,5903,-1957,5910,-1888,5917,-1893,5924,-1971,5931,-1958,5938,-1955,5945,-1925,5952,-1889,5959,-1887,5966,-2028,5973,-1881,5980,-2009,5987,-1941,5994,-1941,6001,-1917,6008,-1964,6015,-2087,6022,-2005,6029,-1933,6036,-1991,6043,-1911,6050,-2006,6057,-2023,6064,-2037,6071,-1872,6078,-2101,6085,-1900,6091,-1934,6099,-2187,6105,-1959,6112,-1920,6119,-1916,6126,-1963,6133,-1827,6140,-1904,6147,-1926,6154,-1924,6161,-2081,6168,-1870,6175,-1942,6182,-1839,6189,-1898,6196,-1927,6203,-1911,6210,-1858,6217,-1922,6224,-1948,6231,-1938,6238,-1906,6245,-1932,6252,-1872,6259,-1885,6266,-1954,6273,-1852,6280,-1988,6287,-2017,6294,-1986,6300,-1986,6308,-2018,6314,-1865,6321,-1983,6328,-1894,6335,-1931,6342,-1861,6349,-1991,6356,-1966,6363,-1862,6370,-1938,6377,-2003,6384,-1906,6391,-1844,6398,-1958,6405,-1983,6412,-1959,6419,-1967,6426,-1866,6433,-1963,6440,-1894,6447,-2035,6454,-1971,6461,-1899,6468,-1832,6475,-1900,6482,-1977,6489,-1939,6496,-1910,6503,-1912,6510,-1923,6517,-1882,6523,-2096,6531,-1851,6537,-1965,6544,-1908,6551,-1948,6558,-1986,6565,-1931,6572,-1937,6579,-1862,6586,-1918,6593,-2011,6600,-2159,6607,-1954,6614,-1991,6621,-1854,6628,-2140,6635,-1926,6642,-1913,6649,-2004,6656,-1939,6663,-2024,6670,-2010,6677,-1842,6684,-1870,6691,-1900,6698,-1866,6705,-2033,6712,-1963,6719,-1956,6726,-1920,6732,-1943,6740,-1914,6746,-1920,6753,-2003,6760,-1871,6767,-1815,6774,-1869,6781,-1897,6788,-1907,6795,-1837,6802,-1915,6809,-1856,6816,-1847,6823,-1986,6830,-1853,6837,-1980,6844,-2100,6851,-1993,6858,-1916,6865,-2058,6872,-1848,6879,-1895,6886,-1937,6893,-1911,6900,-1993,6907,-1992,6914,-1866,6921,-2030,6928,-1943,6935,-2031,6942,-1869,6949,-1856,6955,-1881,6963,-1921,6969,-2103,6976,-1833,6983,-1953,6990,-1884,6997,-1932,7004,-2013,7011,-1848,7018,-1891,7025,-1930,7032,-1990,7039,-1876,7046,-1942,7053,-1918,7060,-1849,7067,-1850,7074,-1825,7081,-1901,7088,-1924,7095,-1939,7102,-1916,7109,-2101,7116,-1917,7123,-1901,7130,-1851,7137,-1957,7144,-1908,7151,-1878,7158,-1944,7165,-1927,7172,-1945,7178,-1950,7185,-1927,7192,-1944,7199,-1874,7206,-1857,7213,-2064,7220,-1947,7227,-1865,7234,-2101,7241,-1861,7248,-1916,7255,-1891,7262,-2149,7269,-1839,7276,-1920,7283,-1905,7290,-1987,7297,-1932,7304,-1976,7311,-2102,7318,-1983,7325,-1877,7332,-1920,7339,-1949,7346,-1876,7353,-1933,7360,-1931,7367,-1889,7374,-1798,7381,-1947,7388,-1880,7394,-1842,7401,-1882,7408,-1862,7415,-1894,7422,-1934,7429,-1892,7436,-1872,7443,-1994,7450,-1875,7457,-1979,7464,-1900,7471,-2054,7478,-2028,7485,-1938,7492,-1925,7499,-1891,7506,-1847,7513,-1947,7520,-1834,7527,-1895,7534,-2040,7541,-1944,7548,-2003,7555,-1914,7562,-1877,7569,-1926,7576,-1971,7583,-2082,7590,-1857,7597,-1947,7604,-1907,7610,-1933,7617,-1958,7624,-1935,7631,-1935,7638,-2045,7645,-1921,7652,-1919,7659,-1997,7666,-1877,7673,-1987,7680,-1889,7687,-1810,7694,-2086,7701,-1900,7708,-1986,7715,-1870,7722,-1822,7729,-1991,7736,-1977,7743,-1933,7750,-1838,7757,-1923,7764,-2048,7771,-1917,7778,-1966,7785,-1925,7792,-2058,7799,-2101,7806,-1906,7813,-1919,7820,-2046,7826,-1939,7833,-1938,7840,-1900,7847,-1891,7854,-2058,7861,-2089,7868,-1939,7875,-1944,7882,-1893,7889,-1860,7896,-2033,7903,-1866,7910,-1880,7917,-1948,7924,-1888,7931,-1815,7938,-1920,7945,-2022,7952,-2043,7959,-2020,7966,-2202,7973,-1889,7980,-1987,7987,-1904,7994,-1861,8001,-1905,8008,-2034,8015,-1982,8022,-1986,8029,-1938,8035,-1862,8043,-1926,8049,-1917,8056,-1961,8063,-1927,8070,-1915,8077,-1920,8084,-2125,8091,-1957,8098,-1931,8105,-1847,8112,-2127,8119,-1871,8126,-1890,8133,-1907,8140,-1913,8147,-1929,8154,-1839,8161,-1897,8168,-2075,8175,-1803,8182,-1906,8189,-1908,8196,-1965,8203,-1861,8210,-1882,8217,-1996,8224,-1849,8231,-1884,8238,-1839,8245,-1938,8252,-1915,8258,-1890,8265,-1892,8272,-1996,8279,-1901,8286,-2002,8293,-1911,8300,-2126,8307,-1844,8314,-1884,8321,-1942,8328,-1930,8335,-1904,8342,-1938,8349,-1859,8356,-1916,8363,-1907,8370,-1945,8377,-1987,8384,-1926,8391,-1862,8398,-1979,8405,-1902,8412,-1907,8419,-1875,8426,-1874,8433,-1896,8440,-1916,8447,-2013,8454,-1878,8461,-1927,8467,-1898,8475,-1867,8481,-1885,8488,-1891,8495,-1874,8502,-1945,8509,-1823,8516,-1875,8523,-1973,8530,-1914,8537,-2027,8544,-1982,8551,-1849,8558,-1968,8565,-1886,8572,-1943,8579,-1892,8586,-1911,8593,-1962,8600,-2046,8607,-2083,8614,-1885,8621,-1829,8628,-1836,8635,-2005,8642,-1900,8649,-1876,8656,-1889,8663,-1959,8670,-1890,8677,-1869,8684,-1896,8690,-2034,8698,-1831,8704,-1973,8711,-2194,8718,-1896,8725,-1844,8732,-1892,8739,-2009,8746,-1903,8753,-1861,8760,-2126,8767,-1914,8774,-1830,8781,-1901,8788,-1956,8795,-1936,8802,-1938,8809,-1929,8816,-1825,8823,-2006,8830,-1944,8837,-1885,8844,-1863,8851,-1881,8858,-2044,8865,-1891,8872,-1898,8879,-1924,8886,-1998,8893,-1931,8900,-2107,8907,-2067,8913,-1954,8920,-1888,8927,-1840,8934,-1942,8941,-1966,8948,-1900,8955,-2019,8962,-1848,8969,-1930,8976,-2011,8983,-1896,8990,-1922,8997,-1967,9004,-1992,9011,-1933,9018,-2065,9025,-1859,9032,-1963,9039,-1912,9046,-1987,9053,-1862,9060,-2005,9067,-2034,9074,-1861,9081,-1816,9088,-2018,9095,-2035,9102,-1907,9109,-1895,9116,-1922,9122,-1916,9129,-1962,9136,-1988,9143,-1936,9150,-1884,9157,-1985,9164,-1898,9171,-1927,9178,-2028,9185,-1998,9192,-1943,9199,-1915,9206,-1888,9213,-1804,9220,-1971,9227,-2064,9234,-1914,9241,-1838,9248,-1943,9255,-1953,9262,-1916,9269,-1959,9276,-2025,9283,-1883,9290,-2000,9297,-1875,9304,-1925,9311,-1936,9318,-1876,9325,-1840,9332,-1945,9339,-1896,9345,-1965,9352,-1857,9359,-1826,9366,-1828e" filled="false" stroked="true" strokeweight=".371pt" strokecolor="#286837">
                <v:path arrowok="t"/>
              </v:shape>
            </v:group>
            <v:group style="position:absolute;left:1918;top:-2320;width:7936;height:572" coordorigin="1918,-2320" coordsize="7936,572">
              <v:shape style="position:absolute;left:1918;top:-2320;width:7936;height:572" coordorigin="1918,-2320" coordsize="7936,572" path="m1918,-1749l9854,-1749,9854,-2320,1918,-2320,1918,-1749xe" filled="false" stroked="true" strokeweight=".371pt" strokecolor="#252523">
                <v:path arrowok="t"/>
              </v:shape>
            </v:group>
            <v:group style="position:absolute;left:1720;top:-1879;width:57;height:2" coordorigin="1720,-1879" coordsize="57,2">
              <v:shape style="position:absolute;left:1720;top:-1879;width:57;height:2" coordorigin="1720,-1879" coordsize="57,0" path="m1776,-1879l1720,-1879e" filled="false" stroked="true" strokeweight=".371pt" strokecolor="#252523">
                <v:path arrowok="t"/>
              </v:shape>
            </v:group>
            <v:group style="position:absolute;left:1720;top:-2016;width:57;height:2" coordorigin="1720,-2016" coordsize="57,2">
              <v:shape style="position:absolute;left:1720;top:-2016;width:57;height:2" coordorigin="1720,-2016" coordsize="57,0" path="m1776,-2016l1720,-2016e" filled="false" stroked="true" strokeweight=".371pt" strokecolor="#252523">
                <v:path arrowok="t"/>
              </v:shape>
            </v:group>
            <v:group style="position:absolute;left:1720;top:-2152;width:57;height:2" coordorigin="1720,-2152" coordsize="57,2">
              <v:shape style="position:absolute;left:1720;top:-2152;width:57;height:2" coordorigin="1720,-2152" coordsize="57,0" path="m1776,-2152l1720,-2152e" filled="false" stroked="true" strokeweight=".371pt" strokecolor="#252523">
                <v:path arrowok="t"/>
              </v:shape>
            </v:group>
            <v:group style="position:absolute;left:1720;top:-2288;width:57;height:2" coordorigin="1720,-2288" coordsize="57,2">
              <v:shape style="position:absolute;left:1720;top:-2288;width:57;height:2" coordorigin="1720,-2288" coordsize="57,0" path="m1776,-2288l1720,-2288e" filled="false" stroked="true" strokeweight=".371pt" strokecolor="#252523">
                <v:path arrowok="t"/>
              </v:shape>
            </v:group>
            <v:group style="position:absolute;left:1776;top:-2320;width:143;height:572" coordorigin="1776,-2320" coordsize="143,572">
              <v:shape style="position:absolute;left:1776;top:-2320;width:143;height:572" coordorigin="1776,-2320" coordsize="143,572" path="m1776,-1749l1918,-1749,1918,-2320,1776,-2320,1776,-1749xe" filled="true" fillcolor="#9ad2ef" stroked="false">
                <v:path arrowok="t"/>
                <v:fill type="solid"/>
              </v:shape>
            </v:group>
            <v:group style="position:absolute;left:1776;top:-2320;width:143;height:572" coordorigin="1776,-2320" coordsize="143,572">
              <v:shape style="position:absolute;left:1776;top:-2320;width:143;height:572" coordorigin="1776,-2320" coordsize="143,572" path="m1776,-1749l1918,-1749,1918,-2320,1776,-2320,1776,-1749xe" filled="false" stroked="true" strokeweight=".371pt" strokecolor="#9ad2ef">
                <v:path arrowok="t"/>
              </v:shape>
            </v:group>
            <v:group style="position:absolute;left:1776;top:-2320;width:143;height:572" coordorigin="1776,-2320" coordsize="143,572">
              <v:shape style="position:absolute;left:1776;top:-2320;width:143;height:572" coordorigin="1776,-2320" coordsize="143,572" path="m1776,-1749l1918,-1749,1918,-2320,1776,-2320,1776,-1749xe" filled="false" stroked="true" strokeweight=".371pt" strokecolor="#252523">
                <v:path arrowok="t"/>
              </v:shape>
            </v:group>
            <v:group style="position:absolute;left:1720;top:-2330;width:57;height:2" coordorigin="1720,-2330" coordsize="57,2">
              <v:shape style="position:absolute;left:1720;top:-2330;width:57;height:2" coordorigin="1720,-2330" coordsize="57,0" path="m1776,-2330l1720,-2330e" filled="false" stroked="true" strokeweight=".371pt" strokecolor="#252523">
                <v:path arrowok="t"/>
              </v:shape>
            </v:group>
            <v:group style="position:absolute;left:2406;top:-2857;width:6961;height:489" coordorigin="2406,-2857" coordsize="6961,489">
              <v:shape style="position:absolute;left:2406;top:-2857;width:6961;height:489" coordorigin="2406,-2857" coordsize="6961,489" path="m2406,-2460l2412,-2463,2419,-2643,2426,-2601,2433,-2584,2440,-2579,2447,-2430,2454,-2458,2461,-2493,2468,-2569,2475,-2443,2482,-2484,2489,-2553,2496,-2481,2503,-2412,2510,-2461,2517,-2625,2524,-2650,2531,-2435,2538,-2408,2545,-2559,2552,-2637,2559,-2530,2566,-2474,2573,-2412,2580,-2494,2587,-2469,2594,-2646,2601,-2483,2608,-2462,2615,-2480,2621,-2536,2629,-2446,2635,-2487,2642,-2515,2649,-2511,2656,-2477,2663,-2411,2670,-2422,2677,-2500,2684,-2445,2691,-2482,2698,-2561,2705,-2547,2712,-2573,2719,-2623,2726,-2595,2733,-2393,2740,-2502,2747,-2482,2754,-2499,2761,-2546,2768,-2490,2775,-2425,2782,-2545,2789,-2466,2796,-2467,2803,-2488,2810,-2540,2817,-2407,2824,-2610,2831,-2525,2838,-2502,2844,-2527,2851,-2602,2858,-2455,2865,-2540,2872,-2575,2879,-2583,2886,-2522,2893,-2471,2900,-2407,2907,-2542,2914,-2493,2921,-2534,2928,-2459,2935,-2549,2942,-2511,2949,-2453,2956,-2607,2963,-2778,2970,-2647,2977,-2536,2984,-2504,2991,-2470,2998,-2474,3005,-2462,3012,-2586,3019,-2634,3026,-2669,3033,-2537,3040,-2534,3047,-2535,3053,-2479,3060,-2515,3067,-2602,3074,-2499,3081,-2497,3088,-2424,3095,-2507,3102,-2485,3109,-2376,3116,-2496,3123,-2649,3130,-2560,3137,-2552,3144,-2446,3151,-2488,3158,-2596,3165,-2427,3172,-2551,3179,-2644,3186,-2433,3193,-2408,3200,-2461,3207,-2462,3214,-2399,3221,-2504,3228,-2516,3235,-2495,3242,-2412,3249,-2519,3256,-2614,3263,-2582,3270,-2489,3276,-2443,3283,-2462,3290,-2531,3297,-2564,3304,-2533,3311,-2457,3318,-2473,3325,-2538,3332,-2451,3339,-2601,3346,-2426,3353,-2413,3360,-2513,3367,-2398,3374,-2468,3381,-2564,3388,-2404,3395,-2548,3402,-2458,3409,-2539,3416,-2469,3423,-2422,3430,-2487,3437,-2469,3444,-2492,3451,-2520,3458,-2582,3465,-2571,3472,-2437,3479,-2481,3486,-2439,3492,-2457,3499,-2547,3506,-2531,3513,-2470,3520,-2591,3527,-2565,3534,-2465,3541,-2516,3548,-2438,3555,-2635,3562,-2482,3569,-2502,3576,-2530,3583,-2457,3590,-2475,3597,-2481,3604,-2588,3611,-2392,3618,-2544,3625,-2408,3632,-2525,3639,-2522,3646,-2532,3653,-2457,3660,-2399,3667,-2483,3674,-2468,3681,-2468,3688,-2608,3695,-2488,3701,-2580,3709,-2513,3715,-2465,3722,-2589,3729,-2637,3736,-2501,3743,-2602,3750,-2438,3757,-2521,3764,-2485,3771,-2506,3778,-2469,3785,-2397,3792,-2549,3799,-2572,3806,-2471,3813,-2473,3820,-2400,3827,-2553,3834,-2563,3841,-2405,3848,-2534,3855,-2518,3862,-2555,3869,-2515,3876,-2619,3883,-2667,3890,-2482,3897,-2476,3904,-2418,3911,-2603,3918,-2719,3924,-2498,3931,-2444,3938,-2399,3945,-2620,3952,-2539,3959,-2533,3966,-2502,3973,-2529,3980,-2554,3987,-2543,3994,-2540,4001,-2472,4008,-2451,4015,-2440,4022,-2586,4029,-2437,4036,-2445,4043,-2537,4050,-2589,4057,-2603,4064,-2423,4071,-2399,4078,-2416,4085,-2438,4092,-2484,4099,-2420,4106,-2434,4113,-2521,4120,-2492,4127,-2585,4133,-2491,4141,-2446,4147,-2514,4154,-2547,4161,-2718,4168,-2687,4175,-2533,4182,-2430,4189,-2443,4196,-2501,4203,-2639,4210,-2479,4217,-2405,4224,-2598,4231,-2499,4238,-2463,4245,-2471,4252,-2552,4259,-2516,4266,-2526,4273,-2499,4280,-2548,4287,-2554,4294,-2505,4301,-2424,4308,-2455,4315,-2371,4322,-2480,4329,-2430,4336,-2465,4343,-2516,4350,-2413,4356,-2573,4364,-2595,4370,-2453,4377,-2495,4384,-2457,4391,-2439,4398,-2505,4405,-2431,4412,-2520,4419,-2626,4426,-2653,4433,-2427,4440,-2510,4447,-2456,4454,-2511,4461,-2438,4468,-2407,4475,-2434,4482,-2528,4489,-2429,4496,-2457,4503,-2451,4510,-2473,4517,-2420,4524,-2472,4531,-2474,4538,-2388,4545,-2508,4552,-2633,4559,-2578,4566,-2482,4573,-2579,4579,-2531,4586,-2461,4593,-2456,4600,-2391,4607,-2518,4614,-2609,4621,-2504,4628,-2497,4635,-2488,4642,-2464,4649,-2575,4656,-2479,4663,-2598,4670,-2491,4677,-2505,4684,-2465,4691,-2419,4698,-2490,4705,-2598,4712,-2502,4719,-2481,4726,-2432,4733,-2582,4740,-2604,4747,-2526,4754,-2408,4761,-2419,4768,-2529,4775,-2538,4782,-2529,4788,-2540,4796,-2640,4802,-2485,4809,-2457,4816,-2507,4823,-2467,4830,-2442,4837,-2528,4844,-2547,4851,-2582,4858,-2502,4865,-2443,4872,-2556,4879,-2519,4886,-2527,4893,-2531,4900,-2613,4907,-2627,4914,-2549,4921,-2469,4928,-2546,4935,-2555,4942,-2566,4949,-2571,4956,-2460,4963,-2445,4970,-2476,4977,-2526,4984,-2678,4991,-2472,4998,-2508,5005,-2498,5011,-2578,5018,-2456,5025,-2532,5032,-2582,5039,-2552,5046,-2489,5053,-2582,5060,-2499,5067,-2458,5074,-2493,5081,-2549,5088,-2581,5095,-2494,5102,-2584,5109,-2680,5116,-2485,5123,-2457,5130,-2450,5137,-2436,5144,-2515,5151,-2463,5158,-2488,5165,-2467,5172,-2437,5179,-2570,5186,-2628,5193,-2529,5200,-2654,5207,-2426,5214,-2501,5220,-2403,5227,-2499,5234,-2484,5241,-2652,5248,-2591,5255,-2543,5262,-2533,5269,-2489,5276,-2488,5283,-2490,5290,-2476,5297,-2597,5304,-2618,5311,-2471,5318,-2427,5325,-2590,5332,-2630,5339,-2475,5346,-2512,5353,-2608,5360,-2496,5367,-2485,5374,-2498,5381,-2423,5388,-2526,5395,-2492,5402,-2479,5409,-2507,5416,-2525,5423,-2545,5430,-2521,5437,-2555,5444,-2494,5450,-2501,5457,-2550,5464,-2493,5471,-2425,5478,-2502,5485,-2426,5492,-2466,5499,-2528,5506,-2634,5513,-2572,5520,-2431,5527,-2389,5534,-2462,5541,-2431,5548,-2464,5555,-2532,5562,-2565,5569,-2588,5576,-2435,5583,-2552,5590,-2508,5597,-2413,5604,-2522,5611,-2443,5618,-2528,5625,-2512,5632,-2430,5639,-2572,5646,-2452,5653,-2532,5659,-2475,5666,-2507,5673,-2480,5680,-2555,5687,-2468,5694,-2453,5701,-2582,5708,-2496,5715,-2453,5722,-2548,5729,-2609,5736,-2630,5743,-2599,5750,-2451,5757,-2544,5764,-2628,5771,-2426,5778,-2497,5785,-2554,5792,-2476,5799,-2631,5806,-2623,5813,-2563,5820,-2489,5827,-2619,5834,-2594,5841,-2536,5848,-2453,5855,-2494,5862,-2522,5868,-2496,5875,-2466,5882,-2469,5889,-2447,5896,-2470,5903,-2393,5910,-2560,5917,-2466,5924,-2420,5931,-2523,5938,-2636,5945,-2530,5952,-2532,5959,-2470,5966,-2534,5973,-2608,5980,-2546,5987,-2453,5994,-2503,6001,-2494,6008,-2429,6015,-2514,6022,-2461,6029,-2493,6036,-2485,6043,-2516,6050,-2437,6057,-2524,6064,-2522,6071,-2519,6078,-2509,6085,-2434,6091,-2402,6099,-2487,6105,-2510,6112,-2445,6119,-2436,6126,-2436,6133,-2432,6140,-2599,6147,-2462,6154,-2458,6161,-2457,6168,-2600,6175,-2570,6182,-2443,6189,-2514,6196,-2528,6203,-2608,6210,-2434,6217,-2551,6224,-2526,6231,-2545,6238,-2512,6245,-2480,6252,-2552,6259,-2498,6266,-2469,6273,-2492,6280,-2643,6287,-2490,6294,-2574,6300,-2452,6308,-2588,6314,-2532,6321,-2561,6328,-2574,6335,-2472,6342,-2462,6349,-2500,6356,-2454,6363,-2559,6370,-2562,6377,-2553,6384,-2495,6391,-2506,6398,-2568,6405,-2437,6412,-2656,6419,-2561,6426,-2482,6433,-2529,6440,-2539,6447,-2520,6454,-2503,6461,-2436,6468,-2595,6475,-2587,6482,-2539,6489,-2617,6496,-2597,6503,-2494,6510,-2499,6517,-2560,6523,-2503,6531,-2437,6537,-2403,6544,-2639,6551,-2600,6558,-2479,6565,-2483,6572,-2460,6579,-2494,6586,-2469,6593,-2579,6600,-2505,6607,-2481,6614,-2476,6621,-2419,6628,-2418,6635,-2534,6642,-2464,6649,-2494,6656,-2490,6663,-2495,6670,-2440,6677,-2564,6684,-2498,6691,-2507,6698,-2481,6705,-2387,6712,-2488,6719,-2489,6726,-2493,6732,-2465,6740,-2516,6746,-2506,6753,-2512,6760,-2486,6767,-2457,6774,-2490,6781,-2490,6788,-2410,6795,-2454,6802,-2525,6809,-2549,6816,-2515,6823,-2444,6830,-2536,6837,-2375,6844,-2526,6851,-2457,6858,-2571,6865,-2536,6872,-2374,6879,-2584,6886,-2569,6893,-2591,6900,-2506,6907,-2479,6914,-2478,6921,-2456,6928,-2465,6935,-2533,6942,-2456,6949,-2577,6955,-2463,6963,-2625,6969,-2568,6976,-2489,6983,-2397,6990,-2558,6997,-2497,7004,-2447,7011,-2454,7018,-2501,7025,-2603,7032,-2520,7039,-2507,7046,-2539,7053,-2465,7060,-2619,7067,-2588,7074,-2563,7081,-2527,7088,-2495,7095,-2503,7102,-2569,7109,-2521,7116,-2485,7123,-2570,7130,-2576,7137,-2429,7144,-2422,7151,-2420,7158,-2539,7165,-2499,7172,-2451,7178,-2640,7185,-2445,7192,-2426,7199,-2387,7206,-2521,7213,-2541,7220,-2552,7227,-2518,7234,-2449,7241,-2461,7248,-2541,7255,-2608,7262,-2614,7269,-2621,7276,-2576,7283,-2600,7290,-2562,7297,-2485,7304,-2513,7311,-2487,7318,-2452,7325,-2467,7332,-2424,7339,-2406,7346,-2467,7353,-2587,7360,-2406,7367,-2535,7374,-2455,7381,-2456,7388,-2481,7394,-2440,7401,-2534,7408,-2501,7415,-2522,7422,-2567,7429,-2475,7436,-2458,7443,-2524,7450,-2439,7457,-2588,7464,-2593,7471,-2544,7478,-2464,7485,-2449,7492,-2469,7499,-2408,7506,-2470,7513,-2481,7520,-2530,7527,-2540,7534,-2714,7541,-2464,7548,-2511,7555,-2505,7562,-2483,7569,-2478,7576,-2490,7583,-2392,7590,-2433,7597,-2517,7604,-2486,7610,-2405,7617,-2429,7624,-2548,7631,-2532,7638,-2499,7645,-2737,7652,-2555,7659,-2592,7666,-2586,7673,-2565,7680,-2431,7687,-2432,7694,-2559,7701,-2439,7708,-2493,7715,-2537,7722,-2452,7729,-2511,7736,-2489,7743,-2547,7750,-2531,7757,-2488,7764,-2413,7771,-2522,7778,-2451,7785,-2515,7792,-2537,7799,-2568,7806,-2535,7813,-2622,7820,-2471,7826,-2494,7833,-2545,7840,-2495,7847,-2447,7854,-2562,7861,-2414,7868,-2545,7875,-2432,7882,-2439,7889,-2440,7896,-2557,7903,-2664,7910,-2495,7917,-2505,7924,-2857,7931,-2556,7938,-2537,7945,-2575,7952,-2512,7959,-2437,7966,-2436,7973,-2470,7980,-2465,7987,-2495,7994,-2448,8001,-2487,8008,-2601,8015,-2580,8022,-2519,8029,-2487,8035,-2448,8043,-2439,8049,-2436,8056,-2582,8063,-2548,8070,-2515,8077,-2503,8084,-2533,8091,-2538,8098,-2521,8105,-2655,8112,-2571,8119,-2459,8126,-2496,8133,-2503,8140,-2458,8147,-2498,8154,-2439,8161,-2424,8168,-2458,8175,-2430,8182,-2455,8189,-2473,8196,-2529,8203,-2497,8210,-2450,8217,-2472,8224,-2487,8231,-2621,8238,-2533,8245,-2577,8252,-2463,8258,-2460,8265,-2587,8272,-2445,8279,-2523,8286,-2504,8293,-2475,8300,-2522,8307,-2459,8314,-2569,8321,-2581,8328,-2565,8335,-2585,8342,-2611,8349,-2500,8356,-2426,8363,-2607,8370,-2408,8377,-2505,8384,-2413,8391,-2432,8398,-2502,8405,-2566,8412,-2582,8419,-2480,8426,-2394,8433,-2463,8440,-2503,8447,-2390,8454,-2562,8461,-2538,8467,-2559,8475,-2441,8481,-2727,8488,-2762,8495,-2435,8502,-2492,8509,-2542,8516,-2518,8523,-2456,8530,-2531,8537,-2369,8544,-2495,8551,-2519,8558,-2429,8565,-2428,8572,-2519,8579,-2479,8586,-2419,8593,-2521,8600,-2531,8607,-2415,8614,-2455,8621,-2469,8628,-2492,8635,-2423,8642,-2517,8649,-2585,8656,-2512,8663,-2429,8670,-2530,8677,-2474,8684,-2507,8690,-2493,8698,-2558,8704,-2596,8711,-2588,8718,-2572,8725,-2619,8732,-2612,8739,-2562,8746,-2546,8753,-2449,8760,-2531,8767,-2582,8774,-2569,8781,-2589,8788,-2543,8795,-2558,8802,-2505,8809,-2565,8816,-2509,8823,-2530,8830,-2509,8837,-2557,8844,-2537,8851,-2508,8858,-2543,8865,-2499,8872,-2411,8879,-2446,8886,-2555,8893,-2520,8900,-2472,8907,-2535,8913,-2590,8920,-2500,8927,-2476,8934,-2631,8941,-2399,8948,-2474,8955,-2480,8962,-2468,8969,-2457,8976,-2527,8983,-2532,8990,-2508,8997,-2461,9004,-2464,9011,-2521,9018,-2611,9025,-2611,9032,-2437,9039,-2440,9046,-2431,9053,-2483,9060,-2491,9067,-2495,9074,-2510,9081,-2607,9088,-2507,9095,-2459,9102,-2491,9109,-2385,9116,-2490,9122,-2430,9129,-2486,9136,-2727,9143,-2587,9150,-2505,9157,-2727,9164,-2578,9171,-2518,9178,-2553,9185,-2435,9192,-2542,9199,-2456,9206,-2483,9213,-2427,9220,-2459,9227,-2528,9234,-2505,9241,-2453,9248,-2493,9255,-2500,9262,-2463,9269,-2368,9276,-2589,9283,-2456,9290,-2549,9297,-2528,9304,-2522,9311,-2469,9318,-2468,9325,-2435,9332,-2437,9339,-2446,9345,-2526,9352,-2515,9359,-2514,9366,-2512e" filled="false" stroked="true" strokeweight=".371pt" strokecolor="#4c78bb">
                <v:path arrowok="t"/>
              </v:shape>
            </v:group>
            <v:group style="position:absolute;left:2406;top:-2820;width:6961;height:451" coordorigin="2406,-2820" coordsize="6961,451">
              <v:shape style="position:absolute;left:2406;top:-2820;width:6961;height:451" coordorigin="2406,-2820" coordsize="6961,451" path="m2406,-2573l2412,-2579,2419,-2494,2426,-2568,2433,-2505,2440,-2550,2447,-2470,2454,-2400,2461,-2417,2468,-2408,2475,-2586,2482,-2534,2489,-2502,2496,-2569,2503,-2463,2510,-2504,2517,-2468,2524,-2609,2531,-2634,2538,-2590,2545,-2551,2552,-2574,2559,-2498,2566,-2547,2573,-2406,2580,-2511,2587,-2632,2594,-2514,2601,-2700,2608,-2496,2615,-2482,2621,-2565,2629,-2567,2635,-2555,2642,-2447,2649,-2422,2656,-2522,2663,-2444,2670,-2526,2677,-2627,2684,-2456,2691,-2461,2698,-2435,2705,-2520,2712,-2506,2719,-2499,2726,-2493,2733,-2530,2740,-2621,2747,-2498,2754,-2671,2761,-2626,2768,-2569,2775,-2513,2782,-2426,2789,-2510,2796,-2461,2803,-2651,2810,-2599,2817,-2597,2824,-2577,2831,-2433,2838,-2468,2844,-2454,2851,-2490,2858,-2502,2865,-2499,2872,-2388,2879,-2518,2886,-2496,2893,-2540,2900,-2483,2907,-2509,2914,-2476,2921,-2395,2928,-2586,2935,-2694,2942,-2675,2949,-2579,2956,-2435,2963,-2522,2970,-2473,2977,-2569,2984,-2533,2991,-2428,2998,-2444,3005,-2484,3012,-2436,3019,-2411,3026,-2490,3033,-2451,3040,-2533,3047,-2454,3053,-2663,3060,-2669,3067,-2459,3074,-2493,3081,-2479,3088,-2537,3095,-2429,3102,-2502,3109,-2464,3116,-2522,3123,-2468,3130,-2625,3137,-2558,3144,-2466,3151,-2589,3158,-2398,3165,-2454,3172,-2437,3179,-2400,3186,-2484,3193,-2553,3200,-2543,3207,-2498,3214,-2677,3221,-2459,3228,-2422,3235,-2463,3242,-2484,3249,-2444,3256,-2442,3263,-2474,3270,-2380,3276,-2447,3283,-2484,3290,-2481,3297,-2514,3304,-2460,3311,-2483,3318,-2472,3325,-2458,3332,-2411,3339,-2471,3346,-2596,3353,-2433,3360,-2458,3367,-2506,3374,-2573,3381,-2550,3388,-2525,3395,-2532,3402,-2567,3409,-2496,3416,-2537,3423,-2443,3430,-2526,3437,-2496,3444,-2445,3451,-2432,3458,-2471,3465,-2421,3472,-2484,3479,-2432,3486,-2555,3492,-2434,3499,-2590,3506,-2442,3513,-2471,3520,-2375,3527,-2488,3534,-2621,3541,-2491,3548,-2457,3555,-2407,3562,-2429,3569,-2506,3576,-2507,3583,-2512,3590,-2593,3597,-2649,3604,-2505,3611,-2484,3618,-2474,3625,-2460,3632,-2528,3639,-2585,3646,-2469,3653,-2488,3660,-2465,3667,-2499,3674,-2508,3681,-2515,3688,-2478,3695,-2583,3701,-2592,3709,-2577,3715,-2551,3722,-2559,3729,-2590,3736,-2611,3743,-2606,3750,-2633,3757,-2533,3764,-2525,3771,-2494,3778,-2535,3785,-2465,3792,-2474,3799,-2499,3806,-2641,3813,-2462,3820,-2372,3827,-2527,3834,-2647,3841,-2561,3848,-2580,3855,-2637,3862,-2601,3869,-2495,3876,-2491,3883,-2490,3890,-2504,3897,-2534,3904,-2533,3911,-2521,3918,-2470,3924,-2503,3931,-2550,3938,-2546,3945,-2519,3952,-2474,3959,-2585,3966,-2538,3973,-2453,3980,-2557,3987,-2560,3994,-2663,4001,-2558,4008,-2450,4015,-2492,4022,-2462,4029,-2533,4036,-2594,4043,-2462,4050,-2516,4057,-2412,4064,-2538,4071,-2443,4078,-2461,4085,-2415,4092,-2447,4099,-2529,4106,-2409,4113,-2452,4120,-2538,4127,-2659,4133,-2675,4141,-2568,4147,-2597,4154,-2408,4161,-2394,4168,-2418,4175,-2523,4182,-2475,4189,-2403,4196,-2404,4203,-2474,4210,-2503,4217,-2474,4224,-2514,4231,-2466,4238,-2520,4245,-2432,4252,-2484,4259,-2434,4266,-2437,4273,-2499,4280,-2510,4287,-2517,4294,-2546,4301,-2499,4308,-2479,4315,-2730,4322,-2399,4329,-2410,4336,-2426,4343,-2443,4350,-2518,4356,-2369,4364,-2486,4370,-2494,4377,-2510,4384,-2420,4391,-2392,4398,-2459,4405,-2543,4412,-2490,4419,-2426,4426,-2456,4433,-2553,4440,-2467,4447,-2502,4454,-2485,4461,-2473,4468,-2451,4475,-2579,4482,-2457,4489,-2506,4496,-2454,4503,-2453,4510,-2529,4517,-2562,4524,-2591,4531,-2454,4538,-2616,4545,-2724,4552,-2820,4559,-2648,4566,-2408,4573,-2412,4579,-2552,4586,-2426,4593,-2514,4600,-2510,4607,-2457,4614,-2480,4621,-2561,4628,-2549,4635,-2527,4642,-2528,4649,-2541,4656,-2463,4663,-2429,4670,-2404,4677,-2467,4684,-2484,4691,-2392,4698,-2452,4705,-2576,4712,-2536,4719,-2568,4726,-2588,4733,-2593,4740,-2458,4747,-2533,4754,-2581,4761,-2486,4768,-2463,4775,-2429,4782,-2466,4788,-2590,4796,-2566,4802,-2495,4809,-2455,4816,-2561,4823,-2609,4830,-2553,4837,-2448,4844,-2434,4851,-2377,4858,-2488,4865,-2536,4872,-2508,4879,-2486,4886,-2559,4893,-2605,4900,-2637,4907,-2469,4914,-2582,4921,-2492,4928,-2504,4935,-2471,4942,-2447,4949,-2524,4956,-2452,4963,-2481,4970,-2667,4977,-2608,4984,-2479,4991,-2418,4998,-2508,5005,-2559,5011,-2521,5018,-2457,5025,-2541,5032,-2484,5039,-2544,5046,-2537,5053,-2507,5060,-2486,5067,-2481,5074,-2515,5081,-2533,5088,-2513,5095,-2548,5102,-2488,5109,-2441,5116,-2590,5123,-2512,5130,-2411,5137,-2414,5144,-2492,5151,-2590,5158,-2540,5165,-2472,5172,-2436,5179,-2412,5186,-2439,5193,-2477,5200,-2540,5207,-2423,5214,-2482,5220,-2523,5227,-2519,5234,-2490,5241,-2505,5248,-2435,5255,-2433,5262,-2460,5269,-2524,5276,-2591,5283,-2592,5290,-2479,5297,-2524,5304,-2405,5311,-2596,5318,-2403,5325,-2475,5332,-2520,5339,-2497,5346,-2496,5353,-2472,5360,-2443,5367,-2596,5374,-2512,5381,-2563,5388,-2516,5395,-2513,5402,-2467,5409,-2574,5416,-2476,5423,-2572,5430,-2605,5437,-2435,5444,-2568,5450,-2472,5457,-2413,5464,-2521,5471,-2502,5478,-2477,5485,-2448,5492,-2449,5499,-2464,5506,-2606,5513,-2578,5520,-2584,5527,-2661,5534,-2549,5541,-2453,5548,-2434,5555,-2600,5562,-2557,5569,-2485,5576,-2481,5583,-2485,5590,-2493,5597,-2506,5604,-2418,5611,-2483,5618,-2482,5625,-2492,5632,-2493,5639,-2515,5646,-2436,5653,-2392,5659,-2478,5666,-2424,5673,-2491,5680,-2546,5687,-2641,5694,-2531,5701,-2590,5708,-2567,5715,-2407,5722,-2481,5729,-2375,5736,-2594,5743,-2480,5750,-2465,5757,-2484,5764,-2497,5771,-2472,5778,-2496,5785,-2470,5792,-2554,5799,-2510,5806,-2417,5813,-2515,5820,-2452,5827,-2601,5834,-2406,5841,-2575,5848,-2579,5855,-2523,5862,-2460,5868,-2410,5875,-2435,5882,-2455,5889,-2430,5896,-2480,5903,-2481,5910,-2551,5917,-2460,5924,-2503,5931,-2462,5938,-2473,5945,-2464,5952,-2580,5959,-2556,5966,-2628,5973,-2640,5980,-2687,5987,-2512,5994,-2489,6001,-2574,6008,-2464,6015,-2527,6022,-2602,6029,-2563,6036,-2589,6043,-2541,6050,-2575,6057,-2606,6064,-2497,6071,-2533,6078,-2572,6085,-2592,6091,-2448,6099,-2397,6105,-2441,6112,-2428,6119,-2415,6126,-2439,6133,-2422,6140,-2461,6147,-2430,6154,-2568,6161,-2532,6168,-2626,6175,-2479,6182,-2513,6189,-2532,6196,-2488,6203,-2479,6210,-2450,6217,-2471,6224,-2615,6231,-2547,6238,-2438,6245,-2483,6252,-2532,6259,-2634,6266,-2536,6273,-2422,6280,-2421,6287,-2455,6294,-2494,6300,-2557,6308,-2489,6314,-2511,6321,-2462,6328,-2492,6335,-2570,6342,-2595,6349,-2554,6356,-2483,6363,-2684,6370,-2516,6377,-2432,6384,-2456,6391,-2406,6398,-2446,6405,-2658,6412,-2457,6419,-2488,6426,-2480,6433,-2616,6440,-2482,6447,-2555,6454,-2522,6461,-2468,6468,-2477,6475,-2498,6482,-2506,6489,-2604,6496,-2525,6503,-2669,6510,-2495,6517,-2597,6523,-2643,6531,-2662,6537,-2587,6544,-2463,6551,-2468,6558,-2463,6565,-2595,6572,-2651,6579,-2476,6586,-2416,6593,-2513,6600,-2457,6607,-2430,6614,-2478,6621,-2580,6628,-2636,6635,-2634,6642,-2496,6649,-2498,6656,-2588,6663,-2495,6670,-2497,6677,-2492,6684,-2585,6691,-2388,6698,-2464,6705,-2457,6712,-2540,6719,-2488,6726,-2490,6732,-2462,6740,-2566,6746,-2578,6753,-2498,6760,-2449,6767,-2457,6774,-2645,6781,-2564,6788,-2541,6795,-2545,6802,-2567,6809,-2487,6816,-2616,6823,-2471,6830,-2503,6837,-2597,6844,-2607,6851,-2635,6858,-2537,6865,-2641,6872,-2620,6879,-2600,6886,-2629,6893,-2454,6900,-2482,6907,-2546,6914,-2502,6921,-2483,6928,-2608,6935,-2625,6942,-2549,6949,-2431,6955,-2500,6963,-2607,6969,-2421,6976,-2463,6983,-2449,6990,-2487,6997,-2583,7004,-2667,7011,-2613,7018,-2537,7025,-2456,7032,-2576,7039,-2482,7046,-2638,7053,-2469,7060,-2467,7067,-2412,7074,-2520,7081,-2522,7088,-2481,7095,-2418,7102,-2580,7109,-2514,7116,-2524,7123,-2601,7130,-2470,7137,-2629,7144,-2610,7151,-2467,7158,-2514,7165,-2592,7172,-2455,7178,-2452,7185,-2577,7192,-2567,7199,-2624,7206,-2531,7213,-2550,7220,-2514,7227,-2596,7234,-2705,7241,-2488,7248,-2572,7255,-2565,7262,-2548,7269,-2495,7276,-2466,7283,-2554,7290,-2472,7297,-2490,7304,-2638,7311,-2590,7318,-2577,7325,-2603,7332,-2597,7339,-2594,7346,-2481,7353,-2522,7360,-2464,7367,-2410,7374,-2476,7381,-2523,7388,-2574,7394,-2591,7401,-2510,7408,-2479,7415,-2426,7422,-2519,7429,-2540,7436,-2494,7443,-2468,7450,-2460,7457,-2385,7464,-2593,7471,-2513,7478,-2486,7485,-2539,7492,-2500,7499,-2469,7506,-2507,7513,-2505,7520,-2545,7527,-2560,7534,-2585,7541,-2699,7548,-2608,7555,-2597,7562,-2500,7569,-2540,7576,-2503,7583,-2495,7590,-2462,7597,-2491,7604,-2490,7610,-2480,7617,-2470,7624,-2470,7631,-2453,7638,-2505,7645,-2486,7652,-2478,7659,-2527,7666,-2415,7673,-2458,7680,-2426,7687,-2497,7694,-2465,7701,-2445,7708,-2392,7715,-2665,7722,-2541,7729,-2560,7736,-2572,7743,-2500,7750,-2556,7757,-2772,7764,-2622,7771,-2462,7778,-2376,7785,-2518,7792,-2534,7799,-2483,7806,-2465,7813,-2449,7820,-2393,7826,-2468,7833,-2449,7840,-2491,7847,-2468,7854,-2547,7861,-2514,7868,-2517,7875,-2512,7882,-2465,7889,-2394,7896,-2394,7903,-2473,7910,-2691,7917,-2608,7924,-2555,7931,-2539,7938,-2526,7945,-2485,7952,-2598,7959,-2592,7966,-2569,7973,-2412,7980,-2538,7987,-2493,7994,-2462,8001,-2423,8008,-2478,8015,-2486,8022,-2498,8029,-2386,8035,-2449,8043,-2492,8049,-2464,8056,-2489,8063,-2460,8070,-2486,8077,-2449,8084,-2467,8091,-2443,8098,-2480,8105,-2451,8112,-2416,8119,-2432,8126,-2397,8133,-2511,8140,-2560,8147,-2591,8154,-2483,8161,-2508,8168,-2519,8175,-2528,8182,-2487,8189,-2453,8196,-2488,8203,-2548,8210,-2434,8217,-2444,8224,-2510,8231,-2478,8238,-2571,8245,-2530,8252,-2474,8258,-2448,8265,-2478,8272,-2388,8279,-2479,8286,-2753,8293,-2592,8300,-2453,8307,-2464,8314,-2514,8321,-2546,8328,-2674,8335,-2634,8342,-2380,8349,-2428,8356,-2537,8363,-2499,8370,-2522,8377,-2431,8384,-2428,8391,-2526,8398,-2498,8405,-2423,8412,-2453,8419,-2571,8426,-2483,8433,-2543,8440,-2580,8447,-2594,8454,-2533,8461,-2493,8467,-2514,8475,-2414,8481,-2401,8488,-2400,8495,-2491,8502,-2530,8509,-2651,8516,-2493,8523,-2490,8530,-2488,8537,-2479,8544,-2476,8551,-2460,8558,-2375,8565,-2408,8572,-2474,8579,-2419,8586,-2485,8593,-2498,8600,-2554,8607,-2496,8614,-2528,8621,-2490,8628,-2536,8635,-2460,8642,-2487,8649,-2522,8656,-2558,8663,-2634,8670,-2648,8677,-2556,8684,-2504,8690,-2666,8698,-2545,8704,-2455,8711,-2497,8718,-2478,8725,-2486,8732,-2496,8739,-2457,8746,-2444,8753,-2446,8760,-2486,8767,-2513,8774,-2398,8781,-2474,8788,-2516,8795,-2536,8802,-2488,8809,-2462,8816,-2574,8823,-2509,8830,-2505,8837,-2413,8844,-2449,8851,-2397,8858,-2421,8865,-2471,8872,-2445,8879,-2450,8886,-2401,8893,-2459,8900,-2410,8907,-2451,8913,-2500,8920,-2485,8927,-2492,8934,-2509,8941,-2599,8948,-2480,8955,-2461,8962,-2588,8969,-2540,8976,-2521,8983,-2501,8990,-2560,8997,-2629,9004,-2538,9011,-2525,9018,-2415,9025,-2599,9032,-2526,9039,-2524,9046,-2489,9053,-2580,9060,-2530,9067,-2526,9074,-2607,9081,-2641,9088,-2714,9095,-2554,9102,-2443,9109,-2487,9116,-2457,9122,-2427,9129,-2422,9136,-2425,9143,-2542,9150,-2467,9157,-2401,9164,-2481,9171,-2505,9178,-2596,9185,-2446,9192,-2419,9199,-2638,9206,-2525,9213,-2623,9220,-2479,9227,-2521,9234,-2454,9241,-2434,9248,-2455,9255,-2415,9262,-2465,9269,-2505,9276,-2516,9283,-2613,9290,-2540,9297,-2601,9304,-2579,9311,-2569,9318,-2515,9325,-2478,9332,-2556,9339,-2617,9345,-2393,9352,-2473,9359,-2540,9366,-2544e" filled="false" stroked="true" strokeweight=".371pt" strokecolor="#c05098">
                <v:path arrowok="t"/>
              </v:shape>
            </v:group>
            <v:group style="position:absolute;left:2406;top:-2790;width:6961;height:435" coordorigin="2406,-2790" coordsize="6961,435">
              <v:shape style="position:absolute;left:2406;top:-2790;width:6961;height:435" coordorigin="2406,-2790" coordsize="6961,435" path="m2406,-2497l2412,-2494,2419,-2504,2426,-2491,2433,-2441,2440,-2448,2447,-2492,2454,-2466,2461,-2588,2468,-2520,2475,-2490,2482,-2576,2489,-2568,2496,-2617,2503,-2441,2510,-2408,2517,-2459,2524,-2523,2531,-2537,2538,-2559,2545,-2487,2552,-2526,2559,-2554,2566,-2483,2573,-2495,2580,-2471,2587,-2452,2594,-2415,2601,-2488,2608,-2535,2615,-2535,2621,-2516,2629,-2506,2635,-2562,2642,-2547,2649,-2526,2656,-2688,2663,-2420,2670,-2474,2677,-2538,2684,-2453,2691,-2484,2698,-2494,2705,-2621,2712,-2593,2719,-2575,2726,-2452,2733,-2438,2740,-2524,2747,-2535,2754,-2609,2761,-2454,2768,-2542,2775,-2586,2782,-2435,2789,-2413,2796,-2425,2803,-2525,2810,-2436,2817,-2481,2824,-2743,2831,-2615,2838,-2420,2844,-2418,2851,-2508,2858,-2392,2865,-2446,2872,-2473,2879,-2507,2886,-2474,2893,-2531,2900,-2479,2907,-2491,2914,-2570,2921,-2500,2928,-2595,2935,-2495,2942,-2568,2949,-2487,2956,-2494,2963,-2505,2970,-2532,2977,-2492,2984,-2609,2991,-2571,2998,-2411,3005,-2431,3012,-2437,3019,-2525,3026,-2455,3033,-2604,3040,-2552,3047,-2469,3053,-2462,3060,-2455,3067,-2430,3074,-2507,3081,-2475,3088,-2528,3095,-2551,3102,-2551,3109,-2469,3116,-2502,3123,-2489,3130,-2549,3137,-2408,3144,-2561,3151,-2473,3158,-2523,3165,-2499,3172,-2506,3179,-2553,3186,-2505,3193,-2540,3200,-2429,3207,-2434,3214,-2498,3221,-2418,3228,-2434,3235,-2476,3242,-2489,3249,-2490,3256,-2522,3263,-2513,3270,-2479,3276,-2513,3283,-2565,3290,-2598,3297,-2570,3304,-2453,3311,-2444,3318,-2490,3325,-2471,3332,-2497,3339,-2406,3346,-2462,3353,-2499,3360,-2570,3367,-2425,3374,-2529,3381,-2545,3388,-2504,3395,-2523,3402,-2534,3409,-2453,3416,-2531,3423,-2486,3430,-2483,3437,-2547,3444,-2476,3451,-2480,3458,-2463,3465,-2460,3472,-2529,3479,-2546,3486,-2455,3492,-2517,3499,-2539,3506,-2598,3513,-2399,3520,-2457,3527,-2458,3534,-2458,3541,-2450,3548,-2483,3555,-2436,3562,-2600,3569,-2440,3576,-2527,3583,-2438,3590,-2503,3597,-2493,3604,-2533,3611,-2424,3618,-2546,3625,-2590,3632,-2560,3639,-2426,3646,-2482,3653,-2505,3660,-2553,3667,-2470,3674,-2489,3681,-2599,3688,-2612,3695,-2454,3701,-2487,3709,-2493,3715,-2488,3722,-2455,3729,-2444,3736,-2577,3743,-2549,3750,-2678,3757,-2637,3764,-2486,3771,-2475,3778,-2458,3785,-2476,3792,-2508,3799,-2568,3806,-2557,3813,-2623,3820,-2524,3827,-2492,3834,-2476,3841,-2529,3848,-2611,3855,-2566,3862,-2510,3869,-2467,3876,-2475,3883,-2398,3890,-2575,3897,-2488,3904,-2535,3911,-2549,3918,-2517,3924,-2396,3931,-2551,3938,-2662,3945,-2430,3952,-2405,3959,-2438,3966,-2455,3973,-2471,3980,-2556,3987,-2644,3994,-2564,4001,-2552,4008,-2582,4015,-2422,4022,-2496,4029,-2496,4036,-2527,4043,-2495,4050,-2493,4057,-2456,4064,-2560,4071,-2492,4078,-2575,4085,-2550,4092,-2528,4099,-2577,4106,-2538,4113,-2426,4120,-2473,4127,-2383,4133,-2424,4141,-2544,4147,-2554,4154,-2569,4161,-2447,4168,-2660,4175,-2480,4182,-2464,4189,-2489,4196,-2540,4203,-2425,4210,-2484,4217,-2420,4224,-2458,4231,-2528,4238,-2544,4245,-2500,4252,-2502,4259,-2414,4266,-2514,4273,-2485,4280,-2566,4287,-2512,4294,-2525,4301,-2583,4308,-2509,4315,-2504,4322,-2593,4329,-2574,4336,-2483,4343,-2568,4350,-2507,4356,-2484,4364,-2415,4370,-2458,4377,-2508,4384,-2414,4391,-2599,4398,-2440,4405,-2495,4412,-2491,4419,-2518,4426,-2608,4433,-2556,4440,-2482,4447,-2437,4454,-2668,4461,-2526,4468,-2606,4475,-2493,4482,-2480,4489,-2470,4496,-2478,4503,-2504,4510,-2505,4517,-2423,4524,-2460,4531,-2463,4538,-2423,4545,-2590,4552,-2431,4559,-2499,4566,-2662,4573,-2634,4579,-2486,4586,-2421,4593,-2528,4600,-2421,4607,-2444,4614,-2570,4621,-2465,4628,-2468,4635,-2482,4642,-2413,4649,-2499,4656,-2456,4663,-2496,4670,-2557,4677,-2464,4684,-2560,4691,-2502,4698,-2509,4705,-2519,4712,-2482,4719,-2540,4726,-2473,4733,-2564,4740,-2501,4747,-2603,4754,-2550,4761,-2507,4768,-2521,4775,-2555,4782,-2468,4788,-2518,4796,-2497,4802,-2521,4809,-2515,4816,-2417,4823,-2474,4830,-2558,4837,-2600,4844,-2577,4851,-2483,4858,-2538,4865,-2566,4872,-2732,4879,-2568,4886,-2487,4893,-2563,4900,-2540,4907,-2505,4914,-2568,4921,-2480,4928,-2495,4935,-2523,4942,-2405,4949,-2590,4956,-2592,4963,-2536,4970,-2515,4977,-2487,4984,-2500,4991,-2507,4998,-2499,5005,-2458,5011,-2545,5018,-2459,5025,-2626,5032,-2570,5039,-2606,5046,-2658,5053,-2712,5060,-2513,5067,-2409,5074,-2519,5081,-2445,5088,-2578,5095,-2505,5102,-2460,5109,-2435,5116,-2404,5123,-2477,5130,-2451,5137,-2542,5144,-2430,5151,-2499,5158,-2445,5165,-2546,5172,-2423,5179,-2531,5186,-2491,5193,-2492,5200,-2587,5207,-2509,5214,-2593,5220,-2485,5227,-2693,5234,-2592,5241,-2599,5248,-2611,5255,-2530,5262,-2528,5269,-2695,5276,-2703,5283,-2557,5290,-2582,5297,-2544,5304,-2492,5311,-2470,5318,-2533,5325,-2526,5332,-2521,5339,-2453,5346,-2543,5353,-2511,5360,-2557,5367,-2428,5374,-2450,5381,-2418,5388,-2452,5395,-2492,5402,-2469,5409,-2599,5416,-2418,5423,-2472,5430,-2470,5437,-2577,5444,-2605,5450,-2576,5457,-2522,5464,-2521,5471,-2587,5478,-2432,5485,-2565,5492,-2574,5499,-2440,5506,-2497,5513,-2441,5520,-2492,5527,-2610,5534,-2520,5541,-2379,5548,-2539,5555,-2585,5562,-2482,5569,-2558,5576,-2452,5583,-2518,5590,-2453,5597,-2496,5604,-2479,5611,-2479,5618,-2649,5625,-2610,5632,-2516,5639,-2489,5646,-2748,5653,-2749,5659,-2535,5666,-2557,5673,-2613,5680,-2573,5687,-2421,5694,-2433,5701,-2431,5708,-2512,5715,-2504,5722,-2518,5729,-2414,5736,-2581,5743,-2481,5750,-2535,5757,-2516,5764,-2401,5771,-2478,5778,-2527,5785,-2514,5792,-2634,5799,-2402,5806,-2490,5813,-2558,5820,-2537,5827,-2522,5834,-2703,5841,-2707,5848,-2699,5855,-2525,5862,-2461,5868,-2447,5875,-2401,5882,-2453,5889,-2562,5896,-2532,5903,-2530,5910,-2486,5917,-2545,5924,-2506,5931,-2540,5938,-2569,5945,-2556,5952,-2636,5959,-2472,5966,-2451,5973,-2508,5980,-2573,5987,-2533,5994,-2474,6001,-2491,6008,-2474,6015,-2423,6022,-2471,6029,-2456,6036,-2447,6043,-2633,6050,-2667,6057,-2600,6064,-2614,6071,-2528,6078,-2534,6085,-2510,6091,-2649,6099,-2616,6105,-2553,6112,-2509,6119,-2620,6126,-2497,6133,-2515,6140,-2432,6147,-2556,6154,-2490,6161,-2488,6168,-2450,6175,-2554,6182,-2463,6189,-2462,6196,-2473,6203,-2450,6210,-2485,6217,-2602,6224,-2514,6231,-2581,6238,-2637,6245,-2714,6252,-2550,6259,-2555,6266,-2428,6273,-2466,6280,-2494,6287,-2489,6294,-2520,6300,-2490,6308,-2486,6314,-2549,6321,-2455,6328,-2528,6335,-2520,6342,-2447,6349,-2523,6356,-2597,6363,-2428,6370,-2503,6377,-2556,6384,-2535,6391,-2497,6398,-2631,6405,-2541,6412,-2757,6419,-2621,6426,-2621,6433,-2673,6440,-2460,6447,-2541,6454,-2524,6461,-2514,6468,-2515,6475,-2604,6482,-2454,6489,-2436,6496,-2523,6503,-2563,6510,-2481,6517,-2494,6523,-2491,6531,-2549,6537,-2466,6544,-2559,6551,-2421,6558,-2465,6565,-2468,6572,-2617,6579,-2531,6586,-2420,6593,-2552,6600,-2579,6607,-2414,6614,-2539,6621,-2421,6628,-2473,6635,-2409,6642,-2458,6649,-2489,6656,-2511,6663,-2479,6670,-2514,6677,-2454,6684,-2435,6691,-2466,6698,-2449,6705,-2502,6712,-2526,6719,-2469,6726,-2584,6732,-2551,6740,-2495,6746,-2550,6753,-2488,6760,-2568,6767,-2453,6774,-2489,6781,-2472,6788,-2487,6795,-2509,6802,-2541,6809,-2578,6816,-2767,6823,-2542,6830,-2466,6837,-2517,6844,-2448,6851,-2474,6858,-2422,6865,-2379,6872,-2591,6879,-2690,6886,-2657,6893,-2584,6900,-2622,6907,-2607,6914,-2552,6921,-2437,6928,-2451,6935,-2421,6942,-2471,6949,-2525,6955,-2471,6963,-2439,6969,-2501,6976,-2469,6983,-2464,6990,-2431,6997,-2557,7004,-2569,7011,-2502,7018,-2621,7025,-2608,7032,-2504,7039,-2441,7046,-2472,7053,-2445,7060,-2484,7067,-2484,7074,-2529,7081,-2515,7088,-2527,7095,-2535,7102,-2461,7109,-2514,7116,-2412,7123,-2497,7130,-2528,7144,-2431,7151,-2471,7158,-2516,7165,-2471,7172,-2575,7178,-2448,7185,-2537,7192,-2441,7199,-2430,7206,-2505,7213,-2522,7220,-2610,7227,-2617,7234,-2425,7241,-2545,7248,-2483,7255,-2542,7262,-2460,7269,-2512,7276,-2427,7283,-2452,7290,-2466,7297,-2458,7304,-2461,7311,-2519,7318,-2525,7325,-2603,7332,-2592,7339,-2509,7346,-2423,7353,-2427,7360,-2497,7367,-2566,7374,-2626,7381,-2516,7388,-2658,7394,-2492,7401,-2431,7408,-2482,7415,-2400,7422,-2517,7429,-2439,7436,-2524,7443,-2444,7450,-2473,7457,-2508,7464,-2432,7471,-2554,7478,-2459,7485,-2498,7492,-2463,7499,-2442,7506,-2573,7513,-2420,7520,-2554,7527,-2461,7534,-2498,7541,-2525,7548,-2443,7555,-2470,7562,-2482,7569,-2480,7576,-2503,7583,-2424,7590,-2428,7597,-2499,7604,-2596,7610,-2463,7617,-2461,7624,-2447,7631,-2460,7638,-2453,7645,-2504,7652,-2539,7659,-2615,7666,-2480,7673,-2502,7680,-2506,7687,-2506,7694,-2540,7701,-2407,7708,-2478,7715,-2532,7722,-2526,7729,-2584,7736,-2485,7743,-2458,7750,-2481,7757,-2519,7764,-2528,7771,-2436,7778,-2462,7785,-2552,7792,-2432,7799,-2668,7806,-2694,7813,-2521,7820,-2499,7826,-2355,7833,-2472,7840,-2509,7847,-2498,7854,-2436,7861,-2450,7868,-2531,7875,-2461,7882,-2488,7889,-2485,7896,-2536,7903,-2485,7910,-2418,7917,-2565,7924,-2529,7931,-2543,7938,-2467,7945,-2525,7952,-2491,7959,-2559,7966,-2573,7973,-2423,7980,-2428,7987,-2408,7994,-2635,8001,-2635,8008,-2447,8015,-2459,8022,-2479,8029,-2534,8035,-2459,8043,-2509,8049,-2717,8056,-2668,8063,-2418,8070,-2430,8077,-2510,8084,-2442,8091,-2463,8098,-2559,8105,-2514,8112,-2572,8119,-2475,8126,-2723,8133,-2676,8140,-2575,8147,-2610,8154,-2536,8161,-2446,8168,-2511,8175,-2430,8182,-2493,8189,-2427,8196,-2608,8203,-2649,8210,-2522,8217,-2429,8224,-2557,8231,-2468,8238,-2411,8245,-2438,8252,-2436,8258,-2558,8265,-2539,8272,-2456,8279,-2519,8286,-2526,8293,-2700,8300,-2589,8307,-2508,8314,-2435,8321,-2453,8328,-2475,8335,-2512,8342,-2464,8349,-2465,8356,-2517,8363,-2496,8370,-2463,8377,-2430,8384,-2490,8391,-2489,8398,-2464,8405,-2516,8412,-2531,8419,-2466,8426,-2455,8433,-2481,8440,-2480,8447,-2490,8454,-2435,8461,-2507,8467,-2518,8475,-2575,8481,-2459,8488,-2491,8495,-2475,8502,-2490,8509,-2571,8516,-2483,8523,-2512,8530,-2551,8537,-2511,8544,-2504,8551,-2481,8558,-2511,8565,-2598,8572,-2541,8579,-2506,8586,-2524,8593,-2401,8600,-2630,8607,-2447,8614,-2574,8621,-2465,8628,-2406,8635,-2479,8642,-2678,8649,-2577,8656,-2477,8663,-2428,8670,-2426,8677,-2426,8684,-2445,8690,-2453,8698,-2524,8704,-2499,8711,-2459,8718,-2444,8725,-2418,8732,-2493,8739,-2482,8746,-2507,8753,-2655,8760,-2464,8767,-2513,8774,-2565,8781,-2486,8788,-2552,8795,-2459,8802,-2443,8809,-2535,8816,-2619,8823,-2533,8830,-2548,8837,-2454,8844,-2591,8851,-2421,8858,-2424,8865,-2492,8872,-2531,8879,-2486,8886,-2458,8893,-2399,8900,-2444,8907,-2433,8913,-2465,8920,-2530,8927,-2630,8934,-2479,8941,-2532,8948,-2790,8955,-2515,8962,-2517,8969,-2533,8976,-2437,8983,-2504,8990,-2464,8997,-2535,9004,-2433,9011,-2393,9018,-2444,9025,-2543,9032,-2525,9039,-2434,9046,-2532,9053,-2594,9060,-2537,9067,-2518,9074,-2547,9081,-2536,9088,-2487,9095,-2479,9102,-2521,9109,-2417,9116,-2449,9122,-2439,9129,-2461,9136,-2532,9143,-2448,9150,-2431,9157,-2583,9164,-2491,9171,-2513,9178,-2619,9185,-2535,9192,-2474,9199,-2479,9206,-2487,9213,-2513,9220,-2452,9227,-2468,9234,-2557,9241,-2448,9248,-2495,9255,-2425,9262,-2605,9269,-2612,9276,-2594,9283,-2537,9290,-2492,9297,-2444,9304,-2611,9311,-2487,9318,-2454,9325,-2402,9332,-2442,9339,-2506,9345,-2551,9352,-2502,9359,-2486,9366,-2469e" filled="false" stroked="true" strokeweight=".371pt" strokecolor="#286837">
                <v:path arrowok="t"/>
              </v:shape>
            </v:group>
            <v:group style="position:absolute;left:1918;top:-2892;width:7936;height:572" coordorigin="1918,-2892" coordsize="7936,572">
              <v:shape style="position:absolute;left:1918;top:-2892;width:7936;height:572" coordorigin="1918,-2892" coordsize="7936,572" path="m1918,-2320l9854,-2320,9854,-2892,1918,-2892,1918,-2320xe" filled="false" stroked="true" strokeweight=".371pt" strokecolor="#252523">
                <v:path arrowok="t"/>
              </v:shape>
            </v:group>
            <v:group style="position:absolute;left:1720;top:-2447;width:57;height:2" coordorigin="1720,-2447" coordsize="57,2">
              <v:shape style="position:absolute;left:1720;top:-2447;width:57;height:2" coordorigin="1720,-2447" coordsize="57,0" path="m1776,-2447l1720,-2447e" filled="false" stroked="true" strokeweight=".371pt" strokecolor="#252523">
                <v:path arrowok="t"/>
              </v:shape>
            </v:group>
            <v:group style="position:absolute;left:1720;top:-2564;width:57;height:2" coordorigin="1720,-2564" coordsize="57,2">
              <v:shape style="position:absolute;left:1720;top:-2564;width:57;height:2" coordorigin="1720,-2564" coordsize="57,0" path="m1776,-2564l1720,-2564e" filled="false" stroked="true" strokeweight=".371pt" strokecolor="#252523">
                <v:path arrowok="t"/>
              </v:shape>
            </v:group>
            <v:group style="position:absolute;left:1720;top:-2681;width:57;height:2" coordorigin="1720,-2681" coordsize="57,2">
              <v:shape style="position:absolute;left:1720;top:-2681;width:57;height:2" coordorigin="1720,-2681" coordsize="57,0" path="m1776,-2681l1720,-2681e" filled="false" stroked="true" strokeweight=".371pt" strokecolor="#252523">
                <v:path arrowok="t"/>
              </v:shape>
            </v:group>
            <v:group style="position:absolute;left:1720;top:-2798;width:57;height:2" coordorigin="1720,-2798" coordsize="57,2">
              <v:shape style="position:absolute;left:1720;top:-2798;width:57;height:2" coordorigin="1720,-2798" coordsize="57,0" path="m1776,-2798l1720,-2798e" filled="false" stroked="true" strokeweight=".371pt" strokecolor="#252523">
                <v:path arrowok="t"/>
              </v:shape>
            </v:group>
            <v:group style="position:absolute;left:1776;top:-2892;width:143;height:572" coordorigin="1776,-2892" coordsize="143,572">
              <v:shape style="position:absolute;left:1776;top:-2892;width:143;height:572" coordorigin="1776,-2892" coordsize="143,572" path="m1776,-2320l1918,-2320,1918,-2892,1776,-2892,1776,-2320xe" filled="true" fillcolor="#9ad2ef" stroked="false">
                <v:path arrowok="t"/>
                <v:fill type="solid"/>
              </v:shape>
            </v:group>
            <v:group style="position:absolute;left:1776;top:-2892;width:143;height:572" coordorigin="1776,-2892" coordsize="143,572">
              <v:shape style="position:absolute;left:1776;top:-2892;width:143;height:572" coordorigin="1776,-2892" coordsize="143,572" path="m1776,-2320l1918,-2320,1918,-2892,1776,-2892,1776,-2320xe" filled="false" stroked="true" strokeweight=".371pt" strokecolor="#9ad2ef">
                <v:path arrowok="t"/>
              </v:shape>
            </v:group>
            <v:group style="position:absolute;left:1776;top:-2892;width:143;height:572" coordorigin="1776,-2892" coordsize="143,572">
              <v:shape style="position:absolute;left:1776;top:-2892;width:143;height:572" coordorigin="1776,-2892" coordsize="143,572" path="m1776,-2320l1918,-2320,1918,-2892,1776,-2892,1776,-2320xe" filled="false" stroked="true" strokeweight=".371pt" strokecolor="#252523">
                <v:path arrowok="t"/>
              </v:shape>
            </v:group>
            <v:group style="position:absolute;left:2406;top:-3311;width:6961;height:385" coordorigin="2406,-3311" coordsize="6961,385">
              <v:shape style="position:absolute;left:2406;top:-3311;width:6961;height:385" coordorigin="2406,-3311" coordsize="6961,385" path="m2406,-3111l2412,-2991,2419,-3003,2426,-2953,2433,-3036,2440,-3217,2447,-2999,2454,-3202,2461,-3071,2468,-3127,2475,-3078,2482,-2975,2489,-3093,2496,-3042,2503,-3065,2510,-3011,2517,-3050,2524,-3193,2531,-3169,2538,-3106,2545,-3212,2552,-3031,2559,-3070,2566,-3078,2573,-2964,2580,-3067,2587,-3082,2594,-2966,2601,-2941,2608,-3055,2615,-3098,2621,-3067,2629,-3080,2635,-3043,2642,-3106,2649,-3020,2656,-3082,2663,-3049,2670,-2953,2677,-3058,2684,-3038,2691,-3051,2698,-3175,2705,-3174,2712,-3120,2719,-3129,2726,-3003,2733,-3032,2740,-3079,2747,-3054,2754,-3064,2761,-3052,2768,-3050,2775,-3015,2782,-2979,2789,-3138,2796,-3047,2803,-3006,2810,-3028,2817,-3208,2824,-3053,2831,-3021,2838,-2981,2844,-3192,2851,-2998,2858,-3091,2865,-3027,2872,-2996,2879,-2989,2886,-3078,2893,-2991,2900,-3025,2907,-3165,2914,-3003,2921,-3114,2928,-3125,2935,-3098,2942,-3062,2949,-3107,2956,-3039,2963,-3170,2970,-3059,2977,-2990,2984,-3018,2991,-3117,2998,-3047,3005,-3015,3012,-3123,3019,-3019,3026,-3060,3033,-3065,3040,-3040,3047,-3046,3053,-3174,3060,-3099,3067,-3037,3074,-3055,3081,-3156,3088,-3028,3095,-2999,3102,-3114,3109,-2996,3116,-3167,3123,-3030,3130,-3015,3137,-3138,3144,-3090,3151,-2965,3158,-3098,3165,-3019,3172,-2966,3179,-3214,3186,-3042,3193,-3149,3200,-3053,3207,-3103,3214,-2938,3221,-3055,3228,-3168,3235,-3012,3242,-2982,3249,-3143,3256,-3106,3263,-3053,3270,-3061,3276,-3027,3283,-3104,3290,-3079,3297,-3026,3304,-3095,3311,-3122,3318,-3067,3325,-3019,3332,-3024,3339,-3164,3346,-3079,3353,-3086,3360,-3150,3367,-3002,3374,-3100,3381,-3078,3388,-2995,3395,-2996,3402,-3078,3409,-3111,3416,-3071,3423,-3168,3430,-3142,3437,-3183,3444,-3087,3451,-3024,3458,-3232,3465,-3180,3472,-3019,3479,-3033,3486,-3023,3492,-3072,3499,-3110,3506,-3069,3513,-3182,3520,-3045,3527,-3140,3534,-3041,3541,-3075,3548,-3209,3555,-3003,3562,-3124,3569,-3064,3576,-3021,3583,-3000,3590,-3057,3597,-3016,3604,-3032,3611,-2986,3618,-3059,3625,-3087,3632,-3093,3639,-3139,3646,-3190,3653,-2972,3660,-3089,3667,-3166,3674,-3194,3681,-3002,3688,-3017,3695,-3013,3701,-3069,3709,-3097,3715,-2995,3722,-3064,3729,-3044,3736,-3059,3743,-3025,3750,-3033,3757,-3142,3764,-3193,3771,-3034,3778,-3127,3785,-3010,3792,-3042,3799,-3002,3806,-3125,3813,-3099,3820,-3041,3827,-3019,3834,-3047,3841,-3040,3848,-2951,3855,-3068,3862,-3119,3869,-3065,3876,-3050,3883,-3147,3890,-3022,3897,-3013,3904,-2983,3911,-3164,3918,-3005,3924,-3006,3931,-2942,3938,-3113,3945,-3095,3952,-3153,3959,-3037,3966,-3048,3973,-3083,3980,-3098,3987,-3119,3994,-3124,4001,-3106,4008,-3044,4015,-3076,4022,-3060,4029,-3011,4036,-3024,4043,-3034,4050,-3042,4057,-3131,4064,-3083,4071,-3168,4078,-3170,4085,-3097,4092,-3090,4099,-2963,4106,-2985,4113,-3108,4120,-3034,4127,-2993,4133,-3082,4141,-2978,4147,-2990,4154,-3069,4161,-2990,4168,-3047,4175,-3179,4182,-3071,4189,-3177,4196,-3157,4203,-3066,4210,-3087,4217,-3055,4224,-3150,4231,-3039,4238,-3019,4245,-3106,4252,-3058,4259,-3017,4266,-3203,4273,-3116,4280,-3099,4287,-3067,4294,-3036,4301,-2987,4308,-3049,4315,-3113,4322,-3038,4329,-3070,4336,-2978,4343,-2992,4350,-3071,4356,-2945,4364,-2998,4370,-3230,4377,-3074,4384,-3031,4391,-3071,4398,-3100,4405,-3117,4412,-2998,4419,-3112,4426,-3041,4433,-3195,4440,-3005,4447,-2979,4454,-3006,4461,-3030,4468,-2972,4475,-3032,4482,-2985,4489,-3071,4496,-3007,4503,-3000,4510,-3022,4517,-3163,4524,-3049,4531,-3092,4538,-3052,4545,-3056,4552,-3058,4559,-3021,4566,-3147,4573,-3145,4579,-3006,4586,-3071,4593,-3253,4600,-3062,4607,-3056,4614,-3034,4621,-3037,4628,-3019,4635,-3016,4642,-3157,4649,-3025,4656,-3068,4663,-3156,4670,-3179,4677,-3089,4684,-3046,4691,-3090,4698,-3054,4705,-3073,4712,-3037,4719,-3243,4726,-3084,4733,-3017,4740,-3080,4747,-3190,4754,-3058,4761,-2993,4768,-3058,4775,-3127,4782,-3135,4788,-2983,4796,-2987,4802,-3135,4809,-3087,4816,-2981,4823,-3053,4830,-3110,4837,-3075,4844,-2996,4851,-3031,4858,-2994,4865,-3084,4872,-3181,4879,-3073,4886,-3035,4893,-2996,4900,-3070,4907,-3005,4914,-2986,4921,-2994,4928,-3030,4935,-3113,4942,-3006,4949,-2995,4956,-3016,4963,-3167,4970,-3014,4977,-3027,4984,-2977,4991,-3142,4998,-3038,5005,-3100,5011,-3054,5018,-3188,5025,-3153,5032,-3129,5039,-3192,5046,-3012,5053,-2998,5060,-3065,5067,-2972,5074,-3061,5081,-3039,5088,-2986,5095,-3161,5102,-3245,5109,-3025,5116,-3028,5123,-3104,5130,-2977,5137,-2986,5144,-3079,5151,-3047,5158,-3152,5165,-3018,5172,-3021,5179,-3021,5186,-3072,5193,-3120,5200,-3085,5207,-3162,5214,-3002,5220,-3047,5227,-3010,5234,-3030,5241,-2977,5248,-3064,5255,-2975,5262,-3104,5269,-3087,5276,-3038,5283,-3045,5290,-2976,5297,-2973,5304,-2986,5311,-3109,5318,-3114,5325,-3103,5332,-3075,5339,-3076,5346,-3047,5353,-3074,5360,-3124,5367,-3237,5374,-3254,5381,-3012,5388,-3154,5395,-3046,5402,-3043,5409,-3025,5416,-3050,5423,-3122,5430,-3111,5437,-3104,5444,-3025,5450,-3166,5457,-3117,5464,-3007,5471,-3061,5478,-3081,5485,-3153,5492,-2995,5499,-3024,5506,-3027,5513,-3055,5520,-3193,5527,-3115,5534,-3019,5541,-3044,5548,-3135,5555,-3075,5562,-2973,5569,-3068,5576,-2973,5583,-3014,5590,-3137,5597,-3174,5604,-3135,5611,-3016,5618,-3088,5625,-3038,5632,-3087,5639,-3029,5646,-3042,5653,-3059,5659,-3052,5666,-3173,5673,-3067,5680,-2929,5687,-3135,5694,-3089,5701,-3052,5708,-3125,5715,-2982,5722,-3012,5729,-3043,5736,-3130,5743,-3111,5750,-2985,5757,-3174,5764,-3016,5771,-3002,5778,-3025,5785,-3107,5792,-3088,5799,-2994,5806,-3025,5813,-3041,5820,-3105,5827,-3100,5834,-3069,5841,-3107,5848,-3059,5855,-2986,5862,-3044,5868,-3237,5875,-3070,5882,-3071,5889,-3013,5896,-3046,5903,-3126,5910,-3021,5917,-3056,5924,-3051,5931,-2976,5938,-3068,5945,-3067,5952,-3052,5959,-3077,5966,-3006,5973,-3057,5980,-3026,5987,-3100,5994,-2975,6001,-3079,6008,-3168,6015,-3245,6022,-3021,6029,-3093,6036,-3078,6043,-3089,6050,-3040,6057,-3111,6064,-3082,6071,-3074,6078,-3115,6085,-2974,6091,-3236,6099,-3079,6105,-3025,6112,-2954,6119,-2954,6126,-3068,6133,-3311,6140,-3032,6147,-3012,6154,-3082,6161,-3026,6168,-3205,6175,-3007,6182,-3041,6189,-3034,6196,-2990,6203,-3101,6210,-3011,6217,-3083,6224,-3119,6231,-3043,6238,-2983,6245,-3051,6252,-3050,6259,-2998,6266,-3174,6273,-3094,6280,-3048,6287,-3091,6294,-3025,6300,-3018,6308,-3086,6314,-3051,6321,-3028,6328,-3034,6335,-3053,6342,-3165,6349,-3056,6356,-3032,6363,-3070,6370,-3116,6377,-3220,6384,-3054,6391,-3022,6398,-3085,6405,-3083,6412,-3111,6419,-3021,6426,-3010,6433,-3025,6440,-3057,6447,-3104,6454,-3056,6461,-3051,6468,-3037,6475,-2973,6482,-3021,6489,-2991,6496,-3103,6503,-3094,6510,-3018,6517,-3141,6523,-3042,6531,-2951,6537,-3075,6544,-2964,6551,-3001,6558,-3034,6565,-3188,6572,-3095,6579,-3085,6586,-3104,6593,-3032,6600,-3082,6607,-2972,6614,-2989,6621,-3135,6628,-3216,6635,-3015,6642,-3172,6649,-3075,6656,-2968,6663,-3183,6670,-3036,6677,-3107,6684,-3149,6691,-3224,6698,-3231,6705,-3019,6712,-3079,6719,-3026,6726,-3084,6732,-3085,6740,-3088,6746,-3070,6753,-3045,6760,-3079,6767,-3030,6774,-3074,6781,-3009,6788,-3122,6795,-3018,6802,-3079,6809,-3053,6816,-3039,6823,-3019,6830,-3074,6837,-3123,6844,-3074,6851,-3102,6858,-3033,6865,-3040,6872,-3027,6879,-3022,6886,-3123,6893,-3043,6900,-3038,6907,-3098,6914,-3025,6921,-3021,6928,-3094,6935,-3097,6942,-3055,6949,-2994,6955,-3008,6963,-3133,6969,-3093,6976,-3116,6983,-3284,6990,-3207,6997,-3090,7004,-3068,7011,-3088,7018,-3020,7025,-3072,7032,-3003,7039,-3215,7046,-3150,7053,-3028,7060,-3173,7067,-2962,7074,-3142,7081,-3030,7088,-3124,7095,-2990,7102,-3114,7109,-3039,7116,-2960,7123,-3058,7130,-3022,7137,-2987,7144,-3053,7151,-3027,7158,-3126,7165,-3047,7172,-3025,7178,-3151,7185,-3004,7192,-3073,7199,-3019,7206,-3086,7213,-3063,7220,-3077,7227,-3114,7234,-3076,7241,-3032,7248,-3007,7255,-3085,7262,-3063,7269,-3132,7276,-3096,7283,-3095,7290,-3211,7297,-3037,7304,-3008,7311,-3109,7318,-2981,7325,-3030,7332,-3142,7339,-3118,7346,-3032,7353,-3107,7360,-3019,7367,-3057,7374,-3064,7381,-3207,7388,-3149,7394,-3161,7401,-3074,7408,-3067,7415,-3100,7422,-3067,7429,-3095,7436,-3010,7443,-3085,7450,-3061,7457,-3120,7464,-3224,7471,-3041,7478,-3022,7485,-3132,7492,-2999,7499,-3045,7506,-3071,7513,-3031,7520,-3050,7527,-3017,7534,-3102,7541,-3101,7548,-3007,7555,-3040,7562,-3061,7569,-3015,7576,-3008,7583,-3015,7590,-3052,7597,-3066,7604,-3068,7610,-3020,7617,-3045,7624,-3044,7631,-3113,7638,-3020,7645,-3115,7652,-2974,7659,-3028,7666,-3024,7673,-3002,7680,-2987,7687,-3060,7694,-3141,7701,-3143,7708,-3052,7715,-3090,7722,-3150,7729,-3031,7736,-3106,7743,-3108,7750,-3049,7757,-3049,7764,-3045,7771,-3144,7778,-3058,7785,-3133,7792,-3133,7799,-3011,7806,-3089,7813,-2958,7820,-3001,7826,-3076,7833,-3070,7840,-3046,7847,-3006,7854,-3202,7861,-3098,7868,-3145,7875,-3190,7882,-3018,7889,-3190,7896,-3110,7903,-3097,7910,-3127,7917,-3141,7924,-3135,7931,-3001,7938,-3147,7945,-3178,7952,-3096,7959,-3095,7966,-3014,7973,-3013,7980,-3094,7987,-3082,7994,-3055,8001,-2995,8008,-3171,8015,-3026,8022,-3045,8029,-2969,8035,-3240,8043,-3036,8049,-3017,8056,-3077,8063,-2972,8070,-3116,8077,-3147,8084,-3044,8091,-3140,8098,-2984,8105,-3005,8112,-2991,8119,-3131,8126,-3062,8133,-3089,8140,-3010,8147,-3146,8154,-3035,8161,-3040,8168,-3160,8175,-2955,8182,-3094,8189,-3067,8196,-3082,8203,-2999,8210,-2965,8217,-3092,8224,-3052,8231,-3125,8238,-3094,8245,-3115,8252,-3104,8258,-3036,8265,-3065,8272,-3110,8279,-3046,8286,-3014,8293,-3146,8300,-3013,8307,-3036,8314,-3135,8321,-3192,8328,-3037,8335,-3004,8342,-3058,8349,-3092,8356,-3048,8363,-3123,8370,-3065,8377,-3096,8384,-3167,8391,-3013,8398,-3126,8405,-2951,8412,-3022,8419,-3136,8426,-3154,8433,-3125,8440,-2973,8447,-3105,8454,-3006,8461,-3029,8467,-3031,8475,-3105,8481,-3062,8488,-3080,8495,-3291,8502,-3066,8509,-3091,8516,-3084,8523,-3042,8530,-3074,8537,-3025,8544,-3129,8551,-2969,8558,-3169,8565,-3195,8572,-3103,8579,-3031,8586,-3035,8593,-3032,8600,-3073,8607,-3090,8614,-3132,8621,-3042,8628,-3191,8635,-3020,8642,-2948,8649,-3023,8656,-3088,8663,-3017,8670,-3089,8677,-3014,8684,-3000,8690,-3040,8698,-3099,8704,-3071,8711,-3063,8718,-3017,8725,-3268,8732,-3065,8739,-3057,8746,-3087,8753,-3110,8760,-3028,8767,-3134,8774,-3011,8781,-3159,8788,-3097,8795,-2978,8802,-3025,8809,-2981,8816,-3150,8823,-3044,8830,-3191,8837,-2963,8844,-3124,8851,-3191,8858,-3234,8865,-3070,8872,-3078,8879,-3052,8886,-3113,8893,-3043,8900,-2988,8907,-3004,8913,-3055,8920,-3034,8927,-3004,8934,-3109,8941,-3034,8948,-3153,8955,-3216,8962,-3048,8969,-3073,8976,-3070,8983,-2984,8990,-3053,8997,-3120,9004,-3109,9011,-2988,9018,-3080,9025,-3046,9032,-3062,9039,-3120,9046,-2966,9053,-3046,9060,-3006,9067,-3055,9074,-3177,9081,-2997,9088,-3021,9095,-3088,9102,-2986,9109,-3034,9116,-3072,9122,-3010,9129,-3112,9136,-2927,9143,-3045,9150,-2946,9157,-3156,9164,-3169,9171,-3020,9178,-3010,9185,-3032,9192,-3002,9199,-3008,9206,-2973,9213,-3058,9220,-2964,9227,-3146,9234,-3157,9241,-3080,9248,-3140,9255,-3026,9262,-2998,9269,-2957,9276,-3085,9283,-2968,9290,-3016,9297,-2999,9304,-3107,9311,-2997,9318,-3082,9325,-3079,9332,-3080,9339,-3099,9345,-2975,9352,-3079,9359,-3063,9366,-3030e" filled="false" stroked="true" strokeweight=".371pt" strokecolor="#4c78bb">
                <v:path arrowok="t"/>
              </v:shape>
            </v:group>
            <v:group style="position:absolute;left:3270;top:-3519;width:2;height:57" coordorigin="3270,-3519" coordsize="2,57">
              <v:shape style="position:absolute;left:3270;top:-3519;width:2;height:57" coordorigin="3270,-3519" coordsize="0,57" path="m3270,-3463l3270,-3519e" filled="false" stroked="true" strokeweight=".371pt" strokecolor="#252523">
                <v:path arrowok="t"/>
              </v:shape>
            </v:group>
            <v:group style="position:absolute;left:5011;top:-3519;width:2;height:57" coordorigin="5011,-3519" coordsize="2,57">
              <v:shape style="position:absolute;left:5011;top:-3519;width:2;height:57" coordorigin="5011,-3519" coordsize="0,57" path="m5011,-3463l5011,-3519e" filled="false" stroked="true" strokeweight=".371pt" strokecolor="#252523">
                <v:path arrowok="t"/>
              </v:shape>
            </v:group>
            <v:group style="position:absolute;left:6753;top:-3519;width:2;height:57" coordorigin="6753,-3519" coordsize="2,57">
              <v:shape style="position:absolute;left:6753;top:-3519;width:2;height:57" coordorigin="6753,-3519" coordsize="0,57" path="m6753,-3463l6753,-3519e" filled="false" stroked="true" strokeweight=".371pt" strokecolor="#252523">
                <v:path arrowok="t"/>
              </v:shape>
            </v:group>
            <v:group style="position:absolute;left:8495;top:-3519;width:2;height:57" coordorigin="8495,-3519" coordsize="2,57">
              <v:shape style="position:absolute;left:8495;top:-3519;width:2;height:57" coordorigin="8495,-3519" coordsize="0,57" path="m8495,-3463l8495,-3519e" filled="false" stroked="true" strokeweight=".371pt" strokecolor="#252523">
                <v:path arrowok="t"/>
              </v:shape>
            </v:group>
            <v:group style="position:absolute;left:2406;top:-3428;width:6961;height:500" coordorigin="2406,-3428" coordsize="6961,500">
              <v:shape style="position:absolute;left:2406;top:-3428;width:6961;height:500" coordorigin="2406,-3428" coordsize="6961,500" path="m2406,-3123l2412,-2983,2419,-3085,2426,-2998,2433,-3089,2440,-3007,2447,-3088,2454,-3037,2461,-3027,2468,-3094,2475,-3015,2482,-2991,2489,-2929,2496,-3107,2503,-3093,2510,-3065,2517,-3092,2524,-3013,2531,-3087,2538,-2990,2545,-3037,2552,-3105,2559,-2983,2566,-3043,2573,-3059,2580,-3115,2587,-3074,2594,-3159,2601,-3098,2608,-3079,2615,-3082,2621,-3067,2629,-3152,2635,-3049,2642,-3020,2649,-3024,2656,-2988,2663,-3071,2670,-3097,2677,-3077,2684,-2998,2691,-3050,2698,-3214,2705,-3073,2712,-2985,2719,-3052,2726,-3072,2733,-3115,2740,-3168,2747,-3099,2754,-3133,2761,-2986,2768,-3062,2775,-3063,2782,-3099,2789,-3096,2796,-3036,2803,-3005,2810,-3135,2817,-2942,2824,-3079,2831,-3109,2838,-3088,2844,-3053,2851,-3055,2858,-3015,2865,-3010,2872,-3063,2879,-3146,2886,-2979,2893,-3161,2900,-3065,2907,-3134,2914,-3037,2921,-3049,2928,-3007,2935,-3077,2942,-3138,2949,-3092,2956,-3136,2963,-3008,2970,-3061,2977,-3104,2984,-3030,2991,-3115,2998,-2995,3005,-2953,3012,-2941,3019,-3028,3026,-2995,3033,-3048,3040,-3098,3047,-3118,3053,-3030,3060,-3154,3067,-3014,3074,-3140,3081,-3075,3088,-3093,3095,-3093,3102,-3014,3109,-2996,3116,-3107,3123,-3043,3130,-3121,3137,-3059,3144,-3105,3151,-3063,3158,-3012,3165,-3124,3172,-3051,3179,-3124,3186,-2999,3193,-2966,3200,-3070,3207,-3162,3214,-3100,3221,-3102,3228,-2950,3235,-3108,3242,-3041,3249,-3093,3256,-3003,3263,-3428,3270,-3054,3276,-3108,3283,-3063,3290,-3020,3297,-3108,3304,-3003,3311,-3121,3318,-3181,3325,-3001,3332,-3088,3339,-3071,3346,-3285,3353,-2994,3360,-3065,3367,-3052,3374,-3033,3381,-3061,3388,-3127,3395,-3087,3402,-3109,3409,-3033,3416,-2993,3423,-3106,3430,-3044,3437,-3046,3444,-2985,3451,-3050,3458,-3100,3465,-3022,3472,-2972,3479,-3013,3486,-3072,3492,-3068,3499,-2984,3506,-3015,3513,-3023,3520,-3046,3527,-2992,3534,-2987,3541,-3135,3548,-3063,3555,-3011,3562,-3037,3569,-2961,3576,-2955,3583,-3109,3590,-3063,3597,-3111,3604,-3036,3611,-3027,3618,-3042,3625,-3007,3632,-3077,3639,-3208,3646,-3025,3653,-3067,3660,-3056,3667,-3047,3674,-3049,3681,-3074,3688,-3102,3695,-2957,3701,-3009,3709,-2992,3715,-3105,3722,-3079,3729,-2993,3736,-3039,3743,-3002,3750,-2971,3757,-3075,3764,-3071,3771,-3094,3778,-3010,3785,-3035,3792,-3119,3799,-3003,3806,-3038,3813,-3094,3820,-3011,3827,-3075,3834,-3030,3841,-3096,3848,-3123,3855,-3041,3862,-3001,3869,-2993,3876,-3005,3883,-2971,3890,-3008,3897,-3016,3904,-3002,3911,-3083,3918,-3032,3924,-3020,3931,-3061,3938,-3121,3945,-3101,3952,-2954,3959,-3111,3966,-3098,3973,-3072,3980,-2982,3987,-3009,3994,-3066,4001,-3114,4008,-2990,4015,-3112,4022,-3051,4029,-3170,4036,-3023,4043,-3068,4050,-3048,4057,-3055,4064,-3005,4071,-2958,4078,-3171,4085,-3086,4092,-3006,4099,-3063,4106,-3058,4113,-3031,4120,-3006,4127,-3122,4133,-3155,4141,-3051,4147,-3073,4154,-3085,4161,-3039,4168,-3057,4175,-3091,4182,-3065,4189,-3074,4196,-3017,4203,-3136,4210,-3185,4217,-3017,4224,-2978,4231,-3022,4238,-3085,4245,-3080,4252,-3064,4259,-3186,4266,-3109,4273,-2977,4280,-2987,4287,-3088,4294,-2999,4301,-3120,4308,-2990,4315,-2978,4322,-3126,4329,-3122,4336,-3086,4343,-3061,4350,-3070,4356,-3040,4364,-3089,4370,-3044,4377,-3083,4384,-3194,4391,-2962,4398,-3056,4405,-2971,4412,-3186,4419,-3006,4426,-3033,4433,-3111,4440,-3091,4447,-3046,4454,-3091,4461,-3014,4468,-3057,4475,-3044,4482,-3203,4489,-3035,4496,-3048,4503,-3077,4510,-3052,4517,-3017,4524,-3008,4531,-3029,4538,-3183,4545,-3110,4552,-3132,4559,-3125,4566,-3126,4573,-3107,4579,-3029,4586,-2990,4593,-2979,4600,-3038,4607,-3048,4614,-3117,4621,-3254,4628,-3068,4635,-3062,4642,-3117,4649,-3114,4656,-3025,4663,-2986,4670,-3155,4677,-2987,4684,-3065,4691,-3031,4698,-3145,4705,-3138,4712,-3009,4719,-3062,4726,-3134,4733,-2974,4740,-3059,4747,-2991,4754,-3031,4761,-3258,4768,-3159,4775,-3002,4782,-3037,4788,-3016,4796,-2961,4802,-3049,4809,-3130,4816,-3172,4823,-3006,4830,-3040,4837,-3128,4844,-3100,4851,-3141,4858,-2980,4865,-3087,4872,-3102,4879,-3004,4886,-3101,4893,-3118,4900,-3103,4907,-3102,4914,-3085,4921,-3142,4928,-3029,4935,-3166,4942,-3071,4949,-3156,4956,-3045,4963,-3098,4970,-3185,4977,-3105,4984,-3088,4991,-3046,4998,-3110,5005,-3000,5011,-3004,5018,-3049,5025,-3154,5032,-3113,5039,-3076,5046,-3005,5053,-3102,5060,-3131,5067,-3037,5074,-3022,5081,-3132,5088,-2978,5095,-3029,5102,-3072,5109,-3012,5116,-2971,5123,-3223,5130,-2950,5137,-3086,5144,-2975,5151,-3092,5158,-3167,5165,-3209,5172,-2987,5179,-2991,5186,-3135,5193,-2997,5200,-3074,5207,-3071,5214,-3088,5220,-3176,5227,-3020,5234,-2964,5241,-3089,5248,-3180,5255,-3026,5262,-3076,5269,-3055,5276,-3081,5283,-3044,5290,-2996,5297,-3059,5304,-3071,5311,-3084,5318,-3048,5325,-3024,5332,-3056,5339,-3013,5346,-3029,5353,-3068,5360,-3092,5367,-3022,5374,-3134,5381,-2972,5388,-3030,5395,-3078,5402,-3010,5409,-3120,5416,-2992,5423,-3060,5430,-3086,5437,-3012,5444,-3006,5450,-3023,5457,-3017,5464,-2961,5471,-3069,5478,-3011,5485,-3006,5492,-3044,5499,-3047,5506,-3072,5513,-3008,5520,-3054,5527,-3147,5534,-3011,5541,-3061,5548,-3186,5555,-3042,5562,-3002,5569,-3115,5576,-3037,5583,-3113,5590,-3095,5597,-3032,5604,-2990,5611,-3077,5618,-3131,5625,-2980,5632,-3112,5639,-3054,5646,-2997,5653,-3039,5659,-3125,5666,-3241,5673,-3015,5680,-3066,5687,-3000,5694,-3012,5701,-3011,5708,-3102,5715,-3246,5722,-3006,5729,-3096,5736,-3005,5743,-3052,5750,-2986,5757,-2997,5764,-3074,5771,-3027,5778,-3125,5785,-3035,5792,-3188,5799,-3189,5806,-3112,5813,-3066,5820,-3019,5827,-3130,5834,-3072,5841,-3111,5848,-3025,5855,-2966,5862,-3085,5868,-3047,5875,-3043,5882,-3136,5889,-3073,5896,-3022,5903,-3105,5910,-3022,5917,-3001,5924,-3098,5931,-3064,5938,-3085,5945,-3088,5952,-3174,5959,-2969,5966,-3140,5973,-3072,5980,-3002,5987,-3022,5994,-3016,6001,-2971,6008,-2989,6015,-3027,6022,-3091,6029,-3080,6036,-3149,6043,-3068,6050,-3009,6057,-3067,6064,-3078,6071,-3002,6078,-3022,6085,-3120,6091,-3087,6099,-3062,6105,-3101,6112,-3073,6119,-3130,6126,-3125,6133,-3185,6140,-3065,6147,-3032,6154,-3035,6161,-3048,6168,-3020,6175,-3119,6182,-3110,6189,-3108,6196,-3103,6203,-3096,6210,-3090,6217,-3173,6224,-3045,6231,-2973,6238,-3034,6245,-3031,6252,-3055,6259,-3051,6266,-3028,6273,-3092,6280,-3060,6287,-3189,6294,-3024,6300,-3004,6308,-3121,6314,-3100,6321,-3218,6328,-2961,6335,-3027,6342,-2989,6349,-3004,6356,-3098,6363,-2995,6370,-3044,6377,-3071,6384,-3035,6391,-3039,6398,-3068,6405,-3050,6412,-3163,6419,-3043,6426,-3032,6433,-3084,6440,-3018,6447,-2995,6454,-2987,6461,-3013,6468,-3047,6475,-3019,6482,-3072,6489,-3034,6496,-3131,6503,-3053,6510,-3117,6517,-2983,6523,-2999,6531,-3009,6537,-3020,6544,-3025,6551,-3011,6558,-3042,6565,-3107,6572,-3171,6579,-3083,6586,-3036,6593,-2995,6600,-3080,6607,-3059,6614,-3027,6621,-3077,6628,-3020,6635,-3053,6642,-3173,6649,-3013,6656,-3021,6663,-3048,6670,-3238,6677,-3074,6684,-3042,6691,-2984,6698,-3154,6705,-3154,6712,-3033,6719,-3010,6726,-3145,6732,-3068,6740,-3083,6746,-3099,6753,-3033,6760,-2994,6767,-3068,6774,-2996,6781,-3098,6788,-3127,6795,-2980,6802,-3045,6809,-3094,6816,-3069,6823,-3015,6830,-2992,6837,-3046,6844,-3078,6851,-3064,6858,-3083,6865,-3017,6872,-3186,6879,-3044,6886,-3076,6893,-3007,6900,-2968,6907,-2943,6914,-3076,6921,-3124,6928,-3052,6935,-2990,6942,-3058,6949,-3019,6955,-3109,6963,-3044,6969,-3210,6976,-3103,6983,-3032,6990,-2990,6997,-2968,7004,-3118,7011,-3161,7018,-3243,7025,-3088,7032,-3110,7039,-3016,7046,-3087,7053,-3021,7060,-3046,7067,-3023,7074,-3091,7081,-3115,7088,-3074,7095,-3051,7102,-3122,7109,-2996,7116,-3001,7123,-3059,7130,-3088,7137,-3007,7144,-3226,7151,-3015,7158,-3141,7165,-3058,7172,-3046,7178,-3128,7185,-3003,7192,-3146,7199,-3035,7206,-3012,7213,-3087,7220,-2995,7227,-3050,7234,-3175,7241,-3024,7248,-3136,7255,-3125,7262,-3050,7269,-3071,7276,-3036,7283,-3162,7290,-3052,7297,-3048,7304,-3134,7311,-3118,7318,-3025,7325,-3073,7332,-2996,7339,-3093,7346,-3003,7353,-3138,7360,-2980,7367,-3037,7374,-3072,7381,-3026,7388,-2982,7394,-3247,7401,-2968,7408,-3154,7415,-3082,7422,-3136,7429,-3126,7436,-3258,7443,-2988,7450,-3049,7457,-3138,7464,-3027,7471,-3179,7478,-3172,7485,-3106,7492,-2995,7499,-3024,7506,-3039,7513,-3130,7520,-3033,7527,-3059,7534,-3104,7541,-3071,7548,-3023,7555,-3127,7562,-3081,7569,-3066,7576,-3103,7583,-3022,7590,-3119,7597,-2995,7604,-3098,7610,-3064,7617,-2982,7624,-3036,7631,-3010,7638,-2982,7645,-3071,7652,-3081,7659,-2991,7666,-3091,7673,-3083,7680,-3054,7687,-2995,7694,-2999,7701,-2990,7708,-3029,7715,-3045,7722,-2971,7729,-3017,7736,-3068,7743,-3109,7750,-2986,7757,-3115,7764,-3102,7771,-3139,7778,-2997,7785,-3021,7792,-3096,7799,-3171,7806,-3142,7813,-3056,7820,-3043,7826,-3088,7833,-3133,7840,-3191,7847,-3108,7854,-3046,7861,-3190,7868,-3095,7875,-3144,7882,-2952,7889,-3187,7896,-2981,7903,-3030,7910,-3042,7917,-3110,7924,-3022,7931,-3074,7938,-3071,7945,-2995,7952,-3239,7959,-3123,7966,-3145,7973,-3067,7980,-2986,7987,-3012,7994,-3030,8001,-3077,8008,-3145,8015,-3224,8022,-2999,8029,-3021,8035,-3152,8043,-3202,8049,-3012,8056,-3041,8063,-3013,8070,-3036,8077,-2985,8084,-3071,8091,-3081,8098,-3107,8105,-3094,8112,-3098,8119,-3076,8126,-3066,8133,-3003,8140,-3025,8147,-3110,8154,-3032,8161,-3075,8168,-3040,8175,-3104,8182,-3032,8189,-3055,8196,-3050,8203,-2969,8210,-3127,8217,-3012,8224,-3076,8231,-3009,8238,-3051,8245,-3052,8252,-3128,8258,-3144,8265,-3087,8272,-3083,8279,-3007,8286,-3080,8293,-2962,8300,-3109,8307,-3117,8314,-3066,8321,-3020,8328,-3166,8335,-3024,8342,-3077,8349,-3012,8356,-3042,8363,-3021,8370,-3016,8377,-3054,8384,-3015,8391,-3116,8398,-2994,8405,-3075,8412,-3111,8419,-3001,8426,-3048,8433,-3025,8440,-3121,8447,-3041,8454,-2995,8461,-3020,8467,-3057,8475,-3062,8481,-3080,8488,-3053,8495,-3120,8502,-3081,8509,-3147,8516,-3052,8523,-3024,8530,-3131,8537,-3076,8544,-2949,8551,-3058,8558,-3022,8565,-3070,8572,-3096,8579,-3086,8586,-3057,8593,-3078,8600,-3145,8607,-3030,8614,-3009,8621,-3184,8628,-3101,8635,-3068,8642,-3135,8649,-3092,8656,-3080,8663,-3072,8670,-2998,8677,-3074,8684,-3122,8690,-3059,8698,-3154,8704,-2975,8711,-3031,8718,-3163,8725,-3022,8732,-3155,8739,-3230,8746,-2989,8753,-3192,8760,-3043,8767,-3031,8774,-3140,8781,-3131,8788,-2967,8795,-3055,8802,-3083,8809,-3048,8816,-3002,8823,-3024,8830,-3060,8837,-3134,8844,-3034,8851,-3070,8858,-3011,8865,-3116,8872,-3010,8879,-3048,8886,-3067,8893,-3048,8900,-3021,8907,-3001,8913,-3033,8920,-3033,8927,-3046,8934,-3145,8941,-3160,8948,-3089,8955,-2998,8962,-2975,8969,-3025,8976,-2989,8983,-3088,8990,-3124,8997,-2977,9004,-3078,9011,-3005,9018,-3039,9025,-3082,9032,-2975,9039,-3064,9046,-2979,9053,-3021,9060,-2988,9067,-3109,9074,-2957,9081,-3009,9088,-3034,9095,-3117,9102,-3108,9109,-3021,9116,-2994,9122,-3140,9129,-3215,9136,-2968,9143,-3153,9150,-2982,9157,-2981,9164,-3014,9171,-3027,9178,-3127,9185,-3120,9192,-2978,9199,-3218,9206,-3035,9213,-3013,9220,-3168,9227,-2984,9234,-3097,9241,-3012,9248,-2948,9255,-3073,9262,-3096,9269,-3076,9276,-3059,9283,-3048,9290,-3110,9297,-3083,9304,-3035,9311,-3137,9318,-3091,9325,-3036,9332,-3082,9339,-3049,9345,-2992,9352,-3113,9359,-2996,9366,-3027e" filled="false" stroked="true" strokeweight=".371pt" strokecolor="#c05098">
                <v:path arrowok="t"/>
              </v:shape>
            </v:group>
            <v:group style="position:absolute;left:2406;top:-3329;width:6961;height:402" coordorigin="2406,-3329" coordsize="6961,402">
              <v:shape style="position:absolute;left:2406;top:-3329;width:6961;height:402" coordorigin="2406,-3329" coordsize="6961,402" path="m2406,-3065l2412,-3043,2419,-2996,2426,-3051,2433,-3036,2440,-3092,2447,-3128,2454,-3111,2461,-3072,2468,-2978,2475,-2996,2482,-2958,2489,-3021,2496,-2999,2503,-3087,2510,-3037,2517,-3118,2524,-3233,2531,-3010,2538,-2982,2545,-3078,2552,-3099,2559,-3132,2566,-3036,2573,-3070,2580,-3047,2587,-2982,2594,-2988,2601,-2991,2608,-3106,2615,-2978,2621,-3037,2629,-3027,2635,-3017,2642,-3004,2649,-3003,2656,-3002,2663,-3112,2670,-3095,2677,-3018,2684,-3000,2691,-2989,2698,-3042,2705,-3006,2712,-3078,2719,-2976,2726,-2994,2733,-3117,2740,-3015,2747,-2942,2754,-3028,2761,-3098,2768,-3047,2775,-3044,2782,-3024,2789,-3244,2796,-3113,2803,-3126,2810,-3092,2817,-3121,2824,-3257,2831,-3234,2838,-3100,2844,-3032,2851,-3065,2858,-3089,2865,-3067,2872,-2993,2879,-3083,2886,-3057,2893,-3114,2900,-3005,2907,-3070,2914,-3039,2921,-3083,2928,-3081,2935,-3100,2942,-3169,2949,-3001,2956,-3040,2963,-2988,2970,-3066,2977,-3111,2984,-2936,2991,-3113,2998,-3082,3005,-2991,3012,-3137,3019,-3124,3026,-2966,3033,-3138,3040,-3027,3047,-2989,3053,-2972,3060,-3020,3067,-3026,3074,-2961,3081,-3049,3088,-3254,3095,-3029,3102,-3035,3109,-3016,3116,-2970,3123,-3080,3130,-3176,3137,-3120,3144,-3091,3151,-3026,3158,-2999,3165,-2994,3172,-2968,3179,-3119,3186,-3114,3193,-3051,3200,-3023,3207,-2976,3214,-3026,3221,-3082,3228,-3100,3235,-3076,3242,-3163,3249,-3084,3256,-3098,3263,-3076,3270,-3022,3276,-3025,3283,-3046,3290,-3167,3297,-3179,3304,-3024,3311,-3329,3318,-3117,3325,-3137,3332,-2997,3339,-3186,3346,-3058,3353,-3096,3360,-3141,3367,-3316,3374,-3298,3381,-3062,3388,-3002,3395,-3037,3402,-2982,3409,-3044,3416,-3006,3423,-3119,3430,-3017,3437,-2950,3444,-3029,3451,-3134,3458,-3020,3465,-3211,3472,-3134,3479,-3072,3486,-3090,3492,-3059,3499,-3085,3506,-3071,3513,-3171,3520,-3135,3527,-3031,3534,-3063,3541,-3001,3548,-3113,3555,-3046,3562,-3038,3569,-3041,3576,-3121,3583,-3136,3590,-3023,3597,-3016,3604,-3016,3611,-3072,3618,-3300,3625,-3027,3632,-3092,3639,-3046,3646,-3000,3653,-3089,3660,-3207,3667,-3074,3674,-3074,3681,-3149,3688,-3006,3695,-3055,3701,-3049,3709,-2996,3715,-3112,3722,-3074,3729,-3000,3736,-3038,3743,-3134,3750,-3148,3757,-3051,3764,-3149,3771,-3185,3778,-3121,3785,-3037,3792,-3083,3799,-3111,3806,-3033,3813,-3117,3820,-3047,3827,-3086,3834,-3079,3841,-2973,3848,-3089,3855,-3156,3862,-3132,3869,-3107,3876,-3075,3883,-3113,3890,-2979,3897,-3028,3904,-3027,3911,-3122,3918,-3056,3924,-3143,3931,-2999,3938,-3106,3945,-3024,3952,-3030,3959,-3064,3966,-3115,3973,-3017,3980,-3091,3987,-3149,3994,-3114,4001,-3063,4008,-3013,4015,-3100,4022,-3034,4029,-3013,4036,-3057,4043,-3012,4050,-3098,4057,-3122,4064,-3089,4071,-3145,4078,-3206,4085,-3185,4092,-2946,4099,-2962,4106,-2984,4113,-2993,4120,-3153,4127,-2960,4133,-3185,4141,-3023,4147,-3021,4154,-3082,4161,-3077,4168,-3133,4175,-3189,4182,-3068,4189,-3035,4196,-3106,4203,-2995,4210,-3051,4217,-3017,4224,-3116,4231,-3076,4238,-3059,4245,-3117,4252,-3270,4259,-3069,4266,-3043,4273,-3034,4280,-3031,4287,-3126,4294,-3067,4301,-3052,4308,-3047,4315,-2975,4322,-3111,4329,-3173,4336,-3087,4343,-3161,4350,-3117,4356,-3018,4364,-3233,4370,-3086,4377,-3018,4384,-3044,4391,-3013,4398,-3137,4405,-3151,4412,-3038,4419,-3050,4426,-2984,4433,-3014,4440,-3118,4447,-2979,4454,-3057,4461,-3016,4468,-3030,4475,-3022,4482,-3060,4489,-3123,4496,-2978,4503,-2971,4510,-3053,4517,-3091,4524,-2995,4531,-3097,4538,-3094,4545,-2944,4552,-3123,4559,-3054,4566,-2959,4573,-3178,4579,-3054,4586,-3097,4593,-3088,4600,-3069,4607,-3037,4614,-3019,4621,-3155,4628,-3032,4635,-3003,4642,-3031,4649,-3144,4656,-2997,4663,-3105,4670,-3039,4677,-3016,4684,-3064,4691,-3296,4698,-3065,4705,-3066,4712,-3098,4719,-3145,4726,-3073,4733,-3039,4740,-3038,4747,-3117,4754,-3147,4761,-3022,4768,-3021,4775,-2972,4782,-3001,4788,-3006,4796,-3082,4802,-3042,4809,-2977,4816,-3035,4823,-3021,4830,-3101,4837,-3144,4844,-3122,4851,-3016,4858,-3098,4865,-3045,4872,-3067,4879,-3052,4886,-3068,4893,-2972,4900,-3016,4907,-3175,4914,-3035,4921,-3133,4928,-3094,4935,-3076,4942,-3182,4949,-3181,4956,-3074,4963,-3031,4970,-3226,4977,-3251,4984,-3058,4991,-2994,4998,-3006,5005,-3185,5011,-3020,5018,-3059,5025,-3121,5032,-3125,5039,-3081,5046,-3077,5053,-3060,5060,-3132,5067,-3115,5074,-3009,5081,-3059,5088,-3101,5095,-3088,5102,-3023,5109,-3057,5116,-3046,5123,-3127,5130,-3020,5137,-3131,5144,-3000,5151,-3080,5158,-3018,5165,-3113,5172,-3024,5179,-3078,5186,-3034,5193,-2991,5200,-3025,5207,-3081,5214,-3076,5220,-2982,5227,-3058,5234,-3025,5241,-3056,5248,-3103,5255,-3084,5262,-3067,5269,-3046,5276,-2979,5283,-3075,5290,-3067,5297,-3035,5304,-3049,5311,-3066,5318,-3040,5325,-3069,5332,-3141,5339,-3013,5346,-3059,5353,-3121,5360,-2976,5367,-3118,5374,-3117,5381,-2957,5388,-3033,5395,-3048,5402,-3048,5409,-3020,5416,-3075,5423,-3026,5430,-3018,5437,-3083,5444,-3002,5450,-3145,5457,-3065,5464,-3023,5471,-2981,5478,-3100,5485,-3040,5492,-3133,5499,-3085,5506,-3036,5513,-3030,5520,-3027,5527,-3002,5534,-3051,5541,-3062,5548,-3020,5555,-3109,5562,-2964,5569,-2969,5576,-3016,5583,-2996,5590,-3063,5597,-3192,5604,-3066,5611,-3040,5618,-2959,5625,-3060,5632,-3060,5639,-3053,5646,-3079,5653,-3107,5659,-3158,5666,-3069,5673,-3049,5680,-3005,5687,-3106,5694,-3187,5701,-3048,5708,-3166,5715,-3127,5722,-3011,5729,-3003,5736,-3016,5743,-3092,5750,-3142,5757,-3086,5764,-3060,5771,-3074,5778,-3108,5785,-3108,5792,-3025,5799,-3203,5806,-3067,5813,-3177,5820,-3013,5827,-3004,5834,-3095,5841,-3187,5848,-3194,5855,-3053,5862,-3037,5868,-3123,5875,-3011,5882,-3148,5889,-3018,5896,-3153,5903,-3024,5910,-3125,5917,-3009,5924,-3139,5931,-3081,5938,-3034,5945,-3053,5952,-3139,5959,-3046,5966,-3067,5973,-3069,5980,-3024,5987,-2968,5994,-3250,6001,-3044,6008,-3040,6015,-3095,6022,-3006,6029,-3046,6036,-3078,6043,-3181,6050,-3211,6057,-3032,6064,-3001,6071,-3209,6078,-3118,6085,-3069,6091,-3158,6099,-3066,6105,-3148,6112,-2956,6119,-3007,6126,-3135,6133,-3134,6140,-2977,6147,-2978,6154,-3175,6161,-3037,6168,-3197,6175,-3031,6182,-2991,6189,-3078,6196,-3126,6203,-3046,6210,-3074,6217,-3023,6224,-3081,6231,-3056,6238,-2991,6245,-3131,6252,-3083,6259,-3021,6266,-2957,6273,-3088,6280,-3007,6287,-3019,6294,-3099,6300,-3026,6308,-3054,6314,-2966,6321,-3034,6328,-3034,6335,-3028,6342,-3226,6349,-3125,6356,-3068,6363,-3174,6370,-2982,6377,-3137,6384,-3061,6391,-3146,6398,-2977,6405,-3023,6412,-3109,6419,-2985,6426,-2927,6433,-2955,6440,-2996,6447,-3050,6454,-3031,6461,-3033,6468,-2987,6475,-3015,6482,-3008,6489,-3187,6496,-3022,6503,-3060,6510,-3023,6517,-2947,6523,-3121,6531,-3032,6537,-3026,6544,-2959,6551,-3020,6558,-3123,6565,-3148,6572,-2993,6579,-3023,6586,-3049,6593,-3064,6600,-3079,6607,-3083,6614,-3001,6621,-3009,6628,-3034,6635,-3147,6642,-3130,6649,-3047,6656,-3087,6663,-3032,6670,-3088,6677,-3020,6684,-3087,6691,-3164,6698,-2977,6705,-2999,6712,-3054,6719,-3053,6726,-2936,6732,-2990,6740,-3128,6746,-3037,6753,-2991,6760,-3107,6767,-3112,6774,-2999,6781,-3205,6788,-2961,6795,-3048,6802,-3043,6809,-3038,6816,-3085,6823,-3133,6830,-3034,6837,-3116,6844,-3184,6851,-3161,6858,-2988,6865,-3044,6872,-3122,6879,-3018,6886,-3056,6893,-3067,6900,-3114,6907,-3089,6914,-3035,6921,-3023,6928,-3105,6935,-3055,6942,-3021,6949,-3065,6955,-3135,6963,-3023,6969,-3062,6976,-3047,6983,-3159,6990,-3006,6997,-3012,7004,-3049,7011,-3064,7018,-3104,7025,-3056,7032,-3022,7039,-3042,7046,-3146,7053,-3069,7060,-3069,7067,-3052,7074,-3067,7081,-3011,7088,-3050,7095,-3011,7102,-3086,7109,-2974,7116,-3031,7123,-2941,7130,-3127,7137,-2985,7144,-2970,7151,-3095,7158,-3123,7165,-3090,7172,-3009,7178,-3002,7185,-3026,7192,-3100,7199,-3246,7206,-3166,7213,-3121,7220,-2991,7227,-3063,7234,-3176,7241,-3070,7248,-3033,7255,-3162,7262,-3027,7269,-2976,7276,-3074,7283,-3142,7290,-2982,7297,-3020,7304,-3120,7311,-3093,7318,-3132,7325,-3162,7332,-3092,7339,-3135,7346,-3030,7353,-3191,7360,-3006,7367,-2979,7374,-3054,7381,-3041,7388,-3087,7394,-2991,7401,-3088,7408,-3140,7415,-2983,7422,-3107,7429,-3024,7436,-3155,7443,-2994,7450,-3016,7457,-3173,7464,-3072,7471,-3107,7478,-3034,7485,-3063,7492,-3120,7499,-3170,7506,-3118,7513,-3069,7520,-3035,7527,-3060,7534,-3056,7541,-3061,7548,-3141,7555,-3050,7562,-3048,7569,-3112,7576,-3230,7583,-3102,7590,-3074,7597,-3112,7604,-3151,7610,-3034,7617,-2973,7624,-3023,7631,-3073,7638,-2977,7645,-3013,7652,-3017,7659,-3131,7666,-3090,7673,-3081,7680,-3058,7687,-3041,7694,-3019,7701,-3022,7708,-3046,7715,-3086,7722,-3045,7729,-3110,7736,-3185,7743,-3003,7750,-3026,7757,-3135,7764,-3136,7771,-3159,7778,-3164,7785,-3033,7792,-2971,7799,-3088,7806,-3090,7813,-3019,7820,-3008,7826,-3039,7833,-3068,7840,-3081,7847,-2972,7854,-3084,7861,-3039,7868,-3026,7875,-3022,7882,-3112,7889,-3067,7896,-3188,7903,-3165,7910,-3049,7917,-2946,7924,-3163,7931,-3050,7938,-3128,7945,-3035,7952,-2972,7959,-3081,7966,-3109,7973,-3025,7980,-3174,7987,-3016,7994,-3029,8001,-3044,8008,-3114,8015,-3119,8022,-3196,8029,-3003,8035,-3030,8043,-3111,8049,-3079,8056,-3179,8063,-3233,8070,-3061,8077,-3097,8084,-2939,8091,-3031,8098,-3135,8105,-3119,8112,-3192,8119,-3096,8126,-3058,8133,-3025,8140,-3060,8147,-3083,8154,-3083,8161,-3088,8168,-3051,8175,-3072,8182,-3111,8189,-3164,8196,-3106,8203,-2969,8210,-2981,8217,-2998,8224,-2995,8231,-3121,8238,-3024,8245,-3104,8252,-3045,8258,-3027,8265,-3058,8272,-3015,8279,-3087,8286,-3031,8293,-3056,8300,-3049,8307,-3032,8314,-3045,8321,-3068,8328,-3158,8335,-3095,8342,-3135,8349,-3087,8356,-2993,8363,-3081,8370,-3078,8377,-3158,8384,-3122,8391,-3012,8398,-3146,8405,-3187,8412,-3090,8419,-2985,8426,-3064,8433,-3032,8440,-3130,8447,-3048,8454,-3117,8461,-3164,8467,-3088,8475,-3106,8481,-3034,8488,-2996,8495,-3074,8502,-3054,8509,-3056,8516,-3115,8523,-3208,8530,-3009,8537,-3185,8544,-2980,8551,-3161,8558,-2978,8565,-2954,8572,-3002,8579,-3215,8586,-2951,8593,-3111,8600,-3004,8607,-3038,8614,-3020,8621,-3106,8628,-3102,8635,-3157,8642,-3218,8649,-3084,8656,-3062,8663,-3016,8670,-3050,8677,-3049,8684,-3110,8690,-3051,8698,-3056,8704,-3126,8711,-3065,8718,-3156,8725,-3069,8732,-3047,8739,-3007,8746,-3029,8753,-3058,8760,-3074,8767,-3070,8774,-3062,8781,-3013,8788,-3092,8795,-3043,8802,-3045,8809,-3149,8816,-2993,8823,-3005,8830,-3052,8837,-2986,8844,-3099,8851,-3237,8858,-2990,8865,-3050,8872,-3226,8879,-3024,8886,-3100,8893,-2966,8900,-3008,8907,-3067,8913,-3097,8920,-2998,8927,-3098,8934,-3268,8941,-2989,8948,-3167,8955,-3008,8962,-3023,8969,-3144,8976,-3135,8983,-3038,8990,-3017,8997,-3134,9004,-3055,9011,-3077,9018,-2998,9025,-3050,9032,-3206,9039,-3029,9046,-3075,9053,-3118,9060,-3060,9067,-3032,9074,-3120,9081,-3143,9088,-3091,9095,-3174,9102,-3034,9109,-3045,9116,-3034,9122,-2953,9129,-2971,9136,-3023,9143,-3037,9150,-3024,9157,-3010,9164,-3094,9171,-2960,9178,-3046,9185,-3021,9192,-3061,9199,-3051,9206,-3144,9213,-3155,9220,-3106,9227,-3041,9234,-3085,9241,-2992,9248,-3113,9255,-3070,9262,-2992,9269,-3047,9276,-3033,9283,-3067,9290,-3089,9297,-3031,9304,-3049,9311,-3022,9318,-3066,9325,-3065,9332,-3125,9339,-3043,9345,-3011,9352,-3100,9359,-3085,9366,-3103e" filled="false" stroked="true" strokeweight=".371pt" strokecolor="#286837">
                <v:path arrowok="t"/>
              </v:shape>
            </v:group>
            <v:group style="position:absolute;left:1918;top:-3463;width:7936;height:572" coordorigin="1918,-3463" coordsize="7936,572">
              <v:shape style="position:absolute;left:1918;top:-3463;width:7936;height:572" coordorigin="1918,-3463" coordsize="7936,572" path="m1918,-2892l9854,-2892,9854,-3463,1918,-3463,1918,-2892xe" filled="false" stroked="true" strokeweight=".371pt" strokecolor="#252523">
                <v:path arrowok="t"/>
              </v:shape>
            </v:group>
            <v:group style="position:absolute;left:1720;top:-3001;width:57;height:2" coordorigin="1720,-3001" coordsize="57,2">
              <v:shape style="position:absolute;left:1720;top:-3001;width:57;height:2" coordorigin="1720,-3001" coordsize="57,0" path="m1776,-3001l1720,-3001e" filled="false" stroked="true" strokeweight=".371pt" strokecolor="#252523">
                <v:path arrowok="t"/>
              </v:shape>
            </v:group>
            <v:group style="position:absolute;left:1720;top:-3116;width:57;height:2" coordorigin="1720,-3116" coordsize="57,2">
              <v:shape style="position:absolute;left:1720;top:-3116;width:57;height:2" coordorigin="1720,-3116" coordsize="57,0" path="m1776,-3116l1720,-3116e" filled="false" stroked="true" strokeweight=".371pt" strokecolor="#252523">
                <v:path arrowok="t"/>
              </v:shape>
            </v:group>
            <v:group style="position:absolute;left:1720;top:-3231;width:57;height:2" coordorigin="1720,-3231" coordsize="57,2">
              <v:shape style="position:absolute;left:1720;top:-3231;width:57;height:2" coordorigin="1720,-3231" coordsize="57,0" path="m1776,-3231l1720,-3231e" filled="false" stroked="true" strokeweight=".371pt" strokecolor="#252523">
                <v:path arrowok="t"/>
              </v:shape>
            </v:group>
            <v:group style="position:absolute;left:1720;top:-3346;width:57;height:2" coordorigin="1720,-3346" coordsize="57,2">
              <v:shape style="position:absolute;left:1720;top:-3346;width:57;height:2" coordorigin="1720,-3346" coordsize="57,0" path="m1776,-3346l1720,-3346e" filled="false" stroked="true" strokeweight=".371pt" strokecolor="#252523">
                <v:path arrowok="t"/>
              </v:shape>
            </v:group>
            <v:group style="position:absolute;left:1720;top:-3461;width:57;height:2" coordorigin="1720,-3461" coordsize="57,2">
              <v:shape style="position:absolute;left:1720;top:-3461;width:57;height:2" coordorigin="1720,-3461" coordsize="57,0" path="m1776,-3461l1720,-3461e" filled="false" stroked="true" strokeweight=".371pt" strokecolor="#252523">
                <v:path arrowok="t"/>
              </v:shape>
            </v:group>
            <v:group style="position:absolute;left:1776;top:-3463;width:143;height:572" coordorigin="1776,-3463" coordsize="143,572">
              <v:shape style="position:absolute;left:1776;top:-3463;width:143;height:572" coordorigin="1776,-3463" coordsize="143,572" path="m1776,-2892l1918,-2892,1918,-3463,1776,-3463,1776,-2892xe" filled="true" fillcolor="#9ad2ef" stroked="false">
                <v:path arrowok="t"/>
                <v:fill type="solid"/>
              </v:shape>
            </v:group>
            <v:group style="position:absolute;left:1776;top:-3463;width:143;height:572" coordorigin="1776,-3463" coordsize="143,572">
              <v:shape style="position:absolute;left:1776;top:-3463;width:143;height:572" coordorigin="1776,-3463" coordsize="143,572" path="m1776,-2892l1918,-2892,1918,-3463,1776,-3463,1776,-2892xe" filled="false" stroked="true" strokeweight=".371pt" strokecolor="#9ad2ef">
                <v:path arrowok="t"/>
              </v:shape>
            </v:group>
            <v:group style="position:absolute;left:1776;top:-3463;width:143;height:572" coordorigin="1776,-3463" coordsize="143,572">
              <v:shape style="position:absolute;left:1776;top:-3463;width:143;height:572" coordorigin="1776,-3463" coordsize="143,572" path="m1776,-2892l1918,-2892,1918,-3463,1776,-3463,1776,-2892xe" filled="false" stroked="true" strokeweight=".371pt" strokecolor="#252523">
                <v:path arrowok="t"/>
              </v:shape>
            </v:group>
            <w10:wrap type="none"/>
          </v:group>
        </w:pict>
      </w:r>
      <w:r>
        <w:rPr/>
        <w:pict>
          <v:shape style="position:absolute;margin-left:78.396881pt;margin-top:-30.542038pt;width:6.95pt;height:31.75pt;mso-position-horizontal-relative:page;mso-position-vertical-relative:paragraph;z-index:8464" type="#_x0000_t202" filled="false" stroked="false">
            <v:textbox inset="0,0,0,0" style="layout-flow:vertical;mso-layout-flow-alt:bottom-to-top">
              <w:txbxContent>
                <w:p>
                  <w:pPr>
                    <w:spacing w:line="12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0"/>
                      <w:szCs w:val="10"/>
                    </w:rPr>
                  </w:pP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4.8</w:t>
                  </w:r>
                  <w:r>
                    <w:rPr>
                      <w:rFonts w:ascii="Arial Unicode MS"/>
                      <w:color w:val="252523"/>
                      <w:sz w:val="10"/>
                    </w:rPr>
                    <w:t>  </w:t>
                  </w:r>
                  <w:r>
                    <w:rPr>
                      <w:rFonts w:ascii="Arial Unicode MS"/>
                      <w:color w:val="252523"/>
                      <w:spacing w:val="7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5.2</w:t>
                  </w:r>
                  <w:r>
                    <w:rPr>
                      <w:rFonts w:ascii="Arial Unicode MS"/>
                      <w:color w:val="252523"/>
                      <w:sz w:val="10"/>
                    </w:rPr>
                    <w:t>  </w:t>
                  </w:r>
                  <w:r>
                    <w:rPr>
                      <w:rFonts w:ascii="Arial Unicode MS"/>
                      <w:color w:val="252523"/>
                      <w:spacing w:val="7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5.6</w:t>
                  </w:r>
                  <w:r>
                    <w:rPr>
                      <w:rFonts w:ascii="Arial Unicode MS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396881pt;margin-top:-56.187607pt;width:6.95pt;height:22.35pt;mso-position-horizontal-relative:page;mso-position-vertical-relative:paragraph;z-index:8488" type="#_x0000_t202" filled="false" stroked="false">
            <v:textbox inset="0,0,0,0" style="layout-flow:vertical;mso-layout-flow-alt:bottom-to-top">
              <w:txbxContent>
                <w:p>
                  <w:pPr>
                    <w:spacing w:line="12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0"/>
                      <w:szCs w:val="10"/>
                    </w:rPr>
                  </w:pP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5</w:t>
                  </w:r>
                  <w:r>
                    <w:rPr>
                      <w:rFonts w:ascii="Arial Unicode MS"/>
                      <w:color w:val="252523"/>
                      <w:spacing w:val="-3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10</w:t>
                  </w:r>
                  <w:r>
                    <w:rPr>
                      <w:rFonts w:ascii="Arial Unicode MS"/>
                      <w:color w:val="252523"/>
                      <w:sz w:val="10"/>
                    </w:rPr>
                    <w:t>   </w:t>
                  </w:r>
                  <w:r>
                    <w:rPr>
                      <w:rFonts w:ascii="Arial Unicode MS"/>
                      <w:color w:val="252523"/>
                      <w:spacing w:val="-6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20</w:t>
                  </w:r>
                  <w:r>
                    <w:rPr>
                      <w:rFonts w:ascii="Arial Unicode MS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396881pt;margin-top:-86.190071pt;width:6.95pt;height:23.7pt;mso-position-horizontal-relative:page;mso-position-vertical-relative:paragraph;z-index:8512" type="#_x0000_t202" filled="false" stroked="false">
            <v:textbox inset="0,0,0,0" style="layout-flow:vertical;mso-layout-flow-alt:bottom-to-top">
              <w:txbxContent>
                <w:p>
                  <w:pPr>
                    <w:spacing w:line="12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0"/>
                      <w:szCs w:val="10"/>
                    </w:rPr>
                  </w:pP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5</w:t>
                  </w:r>
                  <w:r>
                    <w:rPr>
                      <w:rFonts w:ascii="Arial Unicode MS"/>
                      <w:color w:val="252523"/>
                      <w:spacing w:val="6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spacing w:val="2"/>
                      <w:w w:val="99"/>
                      <w:sz w:val="10"/>
                    </w:rPr>
                    <w:t>101520</w:t>
                  </w:r>
                  <w:r>
                    <w:rPr>
                      <w:rFonts w:ascii="Arial Unicode MS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8.396881pt;margin-top:-143.650253pt;width:6.95pt;height:52.1pt;mso-position-horizontal-relative:page;mso-position-vertical-relative:paragraph;z-index:8536" type="#_x0000_t202" filled="false" stroked="false">
            <v:textbox inset="0,0,0,0" style="layout-flow:vertical;mso-layout-flow-alt:bottom-to-top">
              <w:txbxContent>
                <w:p>
                  <w:pPr>
                    <w:spacing w:line="12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0"/>
                      <w:szCs w:val="10"/>
                    </w:rPr>
                  </w:pP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5</w:t>
                  </w:r>
                  <w:r>
                    <w:rPr>
                      <w:rFonts w:ascii="Arial Unicode MS"/>
                      <w:color w:val="252523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spacing w:val="-3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10</w:t>
                  </w:r>
                  <w:r>
                    <w:rPr>
                      <w:rFonts w:ascii="Arial Unicode MS"/>
                      <w:color w:val="252523"/>
                      <w:spacing w:val="-2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15</w:t>
                  </w:r>
                  <w:r>
                    <w:rPr>
                      <w:rFonts w:ascii="Arial Unicode MS"/>
                      <w:color w:val="252523"/>
                      <w:spacing w:val="-2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20</w:t>
                  </w:r>
                  <w:r>
                    <w:rPr>
                      <w:rFonts w:ascii="Arial Unicode MS"/>
                      <w:color w:val="252523"/>
                      <w:sz w:val="10"/>
                    </w:rPr>
                    <w:t>  </w:t>
                  </w:r>
                  <w:r>
                    <w:rPr>
                      <w:rFonts w:ascii="Arial Unicode MS"/>
                      <w:color w:val="252523"/>
                      <w:spacing w:val="-7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5</w:t>
                  </w:r>
                  <w:r>
                    <w:rPr>
                      <w:rFonts w:ascii="Arial Unicode MS"/>
                      <w:color w:val="252523"/>
                      <w:spacing w:val="6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1</w:t>
                  </w:r>
                  <w:r>
                    <w:rPr>
                      <w:rFonts w:ascii="Arial Unicode MS"/>
                      <w:color w:val="252523"/>
                      <w:spacing w:val="6"/>
                      <w:w w:val="99"/>
                      <w:sz w:val="10"/>
                    </w:rPr>
                    <w:t>0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1</w:t>
                  </w:r>
                  <w:r>
                    <w:rPr>
                      <w:rFonts w:ascii="Arial Unicode MS"/>
                      <w:color w:val="252523"/>
                      <w:spacing w:val="6"/>
                      <w:w w:val="99"/>
                      <w:sz w:val="10"/>
                    </w:rPr>
                    <w:t>5</w:t>
                  </w: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20</w:t>
                  </w:r>
                  <w:r>
                    <w:rPr>
                      <w:rFonts w:ascii="Arial Unicode MS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955246pt;margin-top:-26.778399pt;width:7.95pt;height:21.5pt;mso-position-horizontal-relative:page;mso-position-vertical-relative:paragraph;z-index:8584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PRGHO1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955246pt;margin-top:-55.345112pt;width:7.95pt;height:21.5pt;mso-position-horizontal-relative:page;mso-position-vertical-relative:paragraph;z-index:8608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PRGHO2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955246pt;margin-top:-83.906754pt;width:7.95pt;height:21.5pt;mso-position-horizontal-relative:page;mso-position-vertical-relative:paragraph;z-index:8632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PRGHO3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955246pt;margin-top:-112.473465pt;width:7.95pt;height:21.5pt;mso-position-horizontal-relative:page;mso-position-vertical-relative:paragraph;z-index:8656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PRGHO4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252523"/>
          <w:w w:val="95"/>
          <w:sz w:val="10"/>
        </w:rPr>
        <w:t>2000</w:t>
        <w:tab/>
        <w:t>3000</w:t>
        <w:tab/>
        <w:t>4000</w:t>
        <w:tab/>
      </w:r>
      <w:r>
        <w:rPr>
          <w:rFonts w:ascii="Arial Unicode MS"/>
          <w:color w:val="252523"/>
          <w:sz w:val="10"/>
        </w:rPr>
        <w:t>5000</w:t>
      </w:r>
      <w:r>
        <w:rPr>
          <w:rFonts w:ascii="Arial Unicode MS"/>
          <w:sz w:val="10"/>
        </w:rPr>
      </w:r>
    </w:p>
    <w:p>
      <w:pPr>
        <w:spacing w:line="208" w:lineRule="exact" w:before="0"/>
        <w:ind w:left="0" w:right="1766" w:firstLine="0"/>
        <w:jc w:val="center"/>
        <w:rPr>
          <w:rFonts w:ascii="Arial Unicode MS" w:hAnsi="Arial Unicode MS" w:cs="Arial Unicode MS" w:eastAsia="Arial Unicode MS"/>
          <w:sz w:val="12"/>
          <w:szCs w:val="12"/>
        </w:rPr>
      </w:pPr>
      <w:r>
        <w:rPr>
          <w:rFonts w:ascii="Arial Unicode MS"/>
          <w:color w:val="252523"/>
          <w:spacing w:val="-2"/>
          <w:w w:val="65"/>
          <w:sz w:val="12"/>
        </w:rPr>
        <w:t>,WHUDWLRQ</w:t>
      </w:r>
      <w:r>
        <w:rPr>
          <w:rFonts w:ascii="Arial Unicode MS"/>
          <w:color w:val="252523"/>
          <w:spacing w:val="16"/>
          <w:w w:val="65"/>
          <w:sz w:val="12"/>
        </w:rPr>
        <w:t> </w:t>
      </w:r>
      <w:r>
        <w:rPr>
          <w:rFonts w:ascii="Arial Unicode MS"/>
          <w:color w:val="252523"/>
          <w:spacing w:val="-1"/>
          <w:w w:val="65"/>
          <w:sz w:val="12"/>
        </w:rPr>
        <w:t>QXPEHU</w:t>
      </w:r>
      <w:r>
        <w:rPr>
          <w:rFonts w:ascii="Arial Unicode MS"/>
          <w:sz w:val="12"/>
        </w:rPr>
      </w:r>
    </w:p>
    <w:p>
      <w:pPr>
        <w:spacing w:line="240" w:lineRule="auto" w:before="1"/>
        <w:rPr>
          <w:rFonts w:ascii="Arial Unicode MS" w:hAnsi="Arial Unicode MS" w:cs="Arial Unicode MS" w:eastAsia="Arial Unicode MS"/>
          <w:sz w:val="13"/>
          <w:szCs w:val="13"/>
        </w:rPr>
      </w:pPr>
    </w:p>
    <w:p>
      <w:pPr>
        <w:pStyle w:val="BodyText"/>
        <w:spacing w:line="240" w:lineRule="auto" w:before="27"/>
        <w:ind w:right="0"/>
        <w:jc w:val="left"/>
        <w:rPr>
          <w:rFonts w:ascii="Palatino Linotype" w:hAnsi="Palatino Linotype" w:cs="Palatino Linotype" w:eastAsia="Palatino Linotype"/>
        </w:rPr>
      </w:pPr>
      <w:r>
        <w:rPr>
          <w:rFonts w:ascii="Palatino Linotype"/>
          <w:color w:val="2B2A29"/>
        </w:rPr>
        <w:t>Figure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2.11:</w:t>
      </w:r>
      <w:r>
        <w:rPr>
          <w:rFonts w:ascii="Palatino Linotype"/>
          <w:color w:val="2B2A29"/>
          <w:spacing w:val="8"/>
        </w:rPr>
        <w:t> </w:t>
      </w:r>
      <w:r>
        <w:rPr>
          <w:rFonts w:ascii="Palatino Linotype"/>
          <w:color w:val="2B2A29"/>
          <w:spacing w:val="-4"/>
        </w:rPr>
        <w:t>T</w:t>
      </w:r>
      <w:r>
        <w:rPr>
          <w:rFonts w:ascii="Palatino Linotype"/>
          <w:color w:val="2B2A29"/>
          <w:spacing w:val="-5"/>
        </w:rPr>
        <w:t>race</w:t>
      </w:r>
      <w:r>
        <w:rPr>
          <w:rFonts w:ascii="Palatino Linotype"/>
          <w:color w:val="2B2A29"/>
          <w:spacing w:val="-8"/>
        </w:rPr>
        <w:t> </w:t>
      </w:r>
      <w:r>
        <w:rPr>
          <w:rFonts w:ascii="Palatino Linotype"/>
          <w:color w:val="2B2A29"/>
        </w:rPr>
        <w:t>plot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for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category</w:t>
      </w:r>
      <w:r>
        <w:rPr>
          <w:rFonts w:ascii="Palatino Linotype"/>
          <w:color w:val="2B2A29"/>
          <w:spacing w:val="-8"/>
        </w:rPr>
        <w:t> </w:t>
      </w:r>
      <w:r>
        <w:rPr>
          <w:rFonts w:ascii="Palatino Linotype"/>
          <w:color w:val="2B2A29"/>
        </w:rPr>
        <w:t>AA</w:t>
      </w:r>
      <w:r>
        <w:rPr>
          <w:rFonts w:ascii="Palatino Linotype"/>
          <w:color w:val="2B2A29"/>
          <w:spacing w:val="-10"/>
        </w:rPr>
        <w:t> </w:t>
      </w:r>
      <w:r>
        <w:rPr>
          <w:rFonts w:ascii="Palatino Linotype"/>
          <w:color w:val="2B2A29"/>
        </w:rPr>
        <w:t>of</w:t>
      </w:r>
      <w:r>
        <w:rPr>
          <w:rFonts w:ascii="Palatino Linotype"/>
          <w:color w:val="2B2A29"/>
          <w:spacing w:val="-8"/>
        </w:rPr>
        <w:t> </w:t>
      </w:r>
      <w:r>
        <w:rPr>
          <w:rFonts w:ascii="Palatino Linotype"/>
          <w:color w:val="2B2A29"/>
          <w:spacing w:val="1"/>
        </w:rPr>
        <w:t>model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1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to</w:t>
      </w:r>
      <w:r>
        <w:rPr>
          <w:rFonts w:ascii="Palatino Linotype"/>
          <w:color w:val="2B2A29"/>
          <w:spacing w:val="-8"/>
        </w:rPr>
        <w:t> </w:t>
      </w:r>
      <w:r>
        <w:rPr>
          <w:rFonts w:ascii="Palatino Linotype"/>
          <w:color w:val="2B2A29"/>
          <w:spacing w:val="1"/>
        </w:rPr>
        <w:t>model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6</w:t>
      </w:r>
      <w:r>
        <w:rPr>
          <w:rFonts w:ascii="Palatino Linotype"/>
        </w:rPr>
      </w:r>
    </w:p>
    <w:p>
      <w:pPr>
        <w:spacing w:line="240" w:lineRule="auto" w:before="0"/>
        <w:rPr>
          <w:rFonts w:ascii="Palatino Linotype" w:hAnsi="Palatino Linotype" w:cs="Palatino Linotype" w:eastAsia="Palatino Linotype"/>
          <w:sz w:val="24"/>
          <w:szCs w:val="24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4"/>
          <w:szCs w:val="24"/>
        </w:rPr>
      </w:pPr>
    </w:p>
    <w:p>
      <w:pPr>
        <w:spacing w:before="196"/>
        <w:ind w:left="2693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color w:val="252523"/>
          <w:spacing w:val="-1"/>
          <w:w w:val="70"/>
          <w:sz w:val="14"/>
        </w:rPr>
        <w:t>$</w:t>
      </w:r>
      <w:r>
        <w:rPr>
          <w:rFonts w:ascii="Arial"/>
          <w:b/>
          <w:color w:val="252523"/>
          <w:spacing w:val="-2"/>
          <w:w w:val="70"/>
          <w:sz w:val="14"/>
        </w:rPr>
        <w:t>XWRFRUUHODWLRQ</w:t>
      </w:r>
      <w:r>
        <w:rPr>
          <w:rFonts w:ascii="Arial"/>
          <w:b/>
          <w:color w:val="252523"/>
          <w:spacing w:val="7"/>
          <w:w w:val="70"/>
          <w:sz w:val="14"/>
        </w:rPr>
        <w:t> </w:t>
      </w:r>
      <w:r>
        <w:rPr>
          <w:rFonts w:ascii="Arial"/>
          <w:b/>
          <w:color w:val="252523"/>
          <w:w w:val="70"/>
          <w:sz w:val="14"/>
        </w:rPr>
        <w:t>SORW</w:t>
      </w:r>
      <w:r>
        <w:rPr>
          <w:rFonts w:ascii="Arial"/>
          <w:b/>
          <w:color w:val="252523"/>
          <w:spacing w:val="7"/>
          <w:w w:val="70"/>
          <w:sz w:val="14"/>
        </w:rPr>
        <w:t> </w:t>
      </w:r>
      <w:r>
        <w:rPr>
          <w:rFonts w:ascii="Arial"/>
          <w:b/>
          <w:color w:val="252523"/>
          <w:spacing w:val="-1"/>
          <w:w w:val="70"/>
          <w:sz w:val="14"/>
        </w:rPr>
        <w:t>I</w:t>
      </w:r>
      <w:r>
        <w:rPr>
          <w:rFonts w:ascii="Arial"/>
          <w:b/>
          <w:color w:val="252523"/>
          <w:spacing w:val="-2"/>
          <w:w w:val="70"/>
          <w:sz w:val="14"/>
        </w:rPr>
        <w:t>RU</w:t>
      </w:r>
      <w:r>
        <w:rPr>
          <w:rFonts w:ascii="Arial"/>
          <w:b/>
          <w:color w:val="252523"/>
          <w:spacing w:val="7"/>
          <w:w w:val="70"/>
          <w:sz w:val="14"/>
        </w:rPr>
        <w:t> </w:t>
      </w:r>
      <w:r>
        <w:rPr>
          <w:rFonts w:ascii="Arial"/>
          <w:b/>
          <w:color w:val="252523"/>
          <w:w w:val="70"/>
          <w:sz w:val="14"/>
        </w:rPr>
        <w:t>FDWHJRU\</w:t>
      </w:r>
      <w:r>
        <w:rPr>
          <w:rFonts w:ascii="Arial"/>
          <w:b/>
          <w:color w:val="252523"/>
          <w:spacing w:val="7"/>
          <w:w w:val="70"/>
          <w:sz w:val="14"/>
        </w:rPr>
        <w:t> </w:t>
      </w:r>
      <w:r>
        <w:rPr>
          <w:rFonts w:ascii="Arial"/>
          <w:b/>
          <w:color w:val="252523"/>
          <w:spacing w:val="-2"/>
          <w:w w:val="70"/>
          <w:sz w:val="14"/>
        </w:rPr>
        <w:t>7</w:t>
      </w:r>
      <w:r>
        <w:rPr>
          <w:rFonts w:ascii="Arial"/>
          <w:b/>
          <w:color w:val="252523"/>
          <w:spacing w:val="-4"/>
          <w:w w:val="70"/>
          <w:sz w:val="14"/>
        </w:rPr>
        <w:t>RWDO</w:t>
      </w:r>
      <w:r>
        <w:rPr>
          <w:rFonts w:ascii="Arial"/>
          <w:b/>
          <w:color w:val="252523"/>
          <w:spacing w:val="8"/>
          <w:w w:val="70"/>
          <w:sz w:val="14"/>
        </w:rPr>
        <w:t> </w:t>
      </w:r>
      <w:r>
        <w:rPr>
          <w:rFonts w:ascii="Arial"/>
          <w:b/>
          <w:color w:val="252523"/>
          <w:w w:val="70"/>
          <w:sz w:val="14"/>
        </w:rPr>
        <w:t>RI</w:t>
      </w:r>
      <w:r>
        <w:rPr>
          <w:rFonts w:ascii="Arial"/>
          <w:b/>
          <w:color w:val="252523"/>
          <w:spacing w:val="7"/>
          <w:w w:val="70"/>
          <w:sz w:val="14"/>
        </w:rPr>
        <w:t> </w:t>
      </w:r>
      <w:r>
        <w:rPr>
          <w:rFonts w:ascii="Arial"/>
          <w:b/>
          <w:color w:val="252523"/>
          <w:w w:val="70"/>
          <w:sz w:val="14"/>
        </w:rPr>
        <w:t>DOO</w:t>
      </w:r>
      <w:r>
        <w:rPr>
          <w:rFonts w:ascii="Arial"/>
          <w:b/>
          <w:color w:val="252523"/>
          <w:spacing w:val="7"/>
          <w:w w:val="70"/>
          <w:sz w:val="14"/>
        </w:rPr>
        <w:t> </w:t>
      </w:r>
      <w:r>
        <w:rPr>
          <w:rFonts w:ascii="Arial"/>
          <w:b/>
          <w:color w:val="252523"/>
          <w:w w:val="70"/>
          <w:sz w:val="14"/>
        </w:rPr>
        <w:t>PRGHOV</w:t>
      </w:r>
      <w:r>
        <w:rPr>
          <w:rFonts w:ascii="Arial"/>
          <w:sz w:val="14"/>
        </w:rPr>
      </w:r>
    </w:p>
    <w:p>
      <w:pPr>
        <w:tabs>
          <w:tab w:pos="5186" w:val="left" w:leader="none"/>
          <w:tab w:pos="5678" w:val="left" w:leader="none"/>
          <w:tab w:pos="6198" w:val="left" w:leader="none"/>
          <w:tab w:pos="6718" w:val="left" w:leader="none"/>
          <w:tab w:pos="7237" w:val="left" w:leader="none"/>
          <w:tab w:pos="7757" w:val="left" w:leader="none"/>
        </w:tabs>
        <w:spacing w:before="68"/>
        <w:ind w:left="4666" w:right="0" w:firstLine="0"/>
        <w:jc w:val="left"/>
        <w:rPr>
          <w:rFonts w:ascii="Arial Unicode MS" w:hAnsi="Arial Unicode MS" w:cs="Arial Unicode MS" w:eastAsia="Arial Unicode MS"/>
          <w:sz w:val="10"/>
          <w:szCs w:val="10"/>
        </w:rPr>
      </w:pPr>
      <w:r>
        <w:rPr>
          <w:rFonts w:ascii="Arial Unicode MS"/>
          <w:color w:val="252523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</w:r>
      <w:r>
        <w:rPr>
          <w:rFonts w:ascii="Arial Unicode MS"/>
          <w:color w:val="252523"/>
          <w:sz w:val="10"/>
        </w:rPr>
        <w:t>30</w:t>
      </w:r>
      <w:r>
        <w:rPr>
          <w:rFonts w:ascii="Arial Unicode MS"/>
          <w:sz w:val="10"/>
        </w:rPr>
      </w:r>
    </w:p>
    <w:p>
      <w:pPr>
        <w:spacing w:line="240" w:lineRule="auto" w:before="16"/>
        <w:rPr>
          <w:rFonts w:ascii="Arial Unicode MS" w:hAnsi="Arial Unicode MS" w:cs="Arial Unicode MS" w:eastAsia="Arial Unicode MS"/>
          <w:sz w:val="5"/>
          <w:szCs w:val="5"/>
        </w:rPr>
      </w:pPr>
    </w:p>
    <w:p>
      <w:pPr>
        <w:spacing w:line="171" w:lineRule="exact" w:before="0"/>
        <w:ind w:left="435" w:right="0" w:firstLine="0"/>
        <w:jc w:val="both"/>
        <w:rPr>
          <w:rFonts w:ascii="Arial Unicode MS" w:hAnsi="Arial Unicode MS" w:cs="Arial Unicode MS" w:eastAsia="Arial Unicode MS"/>
          <w:sz w:val="10"/>
          <w:szCs w:val="10"/>
        </w:rPr>
      </w:pPr>
      <w:r>
        <w:rPr/>
        <w:pict>
          <v:group style="position:absolute;margin-left:99.024498pt;margin-top:-3.937896pt;width:375.75pt;height:145.35pt;mso-position-horizontal-relative:page;mso-position-vertical-relative:paragraph;z-index:-302488" coordorigin="1980,-79" coordsize="7515,2907">
            <v:group style="position:absolute;left:1984;top:2636;width:57;height:2" coordorigin="1984,2636" coordsize="57,2">
              <v:shape style="position:absolute;left:1984;top:2636;width:57;height:2" coordorigin="1984,2636" coordsize="57,0" path="m2040,2636l1984,2636e" filled="false" stroked="true" strokeweight=".371pt" strokecolor="#252523">
                <v:path arrowok="t"/>
              </v:shape>
            </v:group>
            <v:group style="position:absolute;left:1984;top:2470;width:57;height:2" coordorigin="1984,2470" coordsize="57,2">
              <v:shape style="position:absolute;left:1984;top:2470;width:57;height:2" coordorigin="1984,2470" coordsize="57,0" path="m2040,2470l1984,2470e" filled="false" stroked="true" strokeweight=".371pt" strokecolor="#252523">
                <v:path arrowok="t"/>
              </v:shape>
            </v:group>
            <v:group style="position:absolute;left:1984;top:2303;width:57;height:2" coordorigin="1984,2303" coordsize="57,2">
              <v:shape style="position:absolute;left:1984;top:2303;width:57;height:2" coordorigin="1984,2303" coordsize="57,0" path="m2040,2303l1984,2303e" filled="false" stroked="true" strokeweight=".371pt" strokecolor="#252523">
                <v:path arrowok="t"/>
              </v:shape>
            </v:group>
            <v:group style="position:absolute;left:1984;top:2137;width:57;height:2" coordorigin="1984,2137" coordsize="57,2">
              <v:shape style="position:absolute;left:1984;top:2137;width:57;height:2" coordorigin="1984,2137" coordsize="57,0" path="m2040,2137l1984,2137e" filled="false" stroked="true" strokeweight=".371pt" strokecolor="#252523">
                <v:path arrowok="t"/>
              </v:shape>
            </v:group>
            <v:group style="position:absolute;left:1984;top:1970;width:57;height:2" coordorigin="1984,1970" coordsize="57,2">
              <v:shape style="position:absolute;left:1984;top:1970;width:57;height:2" coordorigin="1984,1970" coordsize="57,0" path="m2040,1970l1984,1970e" filled="false" stroked="true" strokeweight=".371pt" strokecolor="#252523">
                <v:path arrowok="t"/>
              </v:shape>
            </v:group>
            <v:group style="position:absolute;left:2297;top:2768;width:2;height:57" coordorigin="2297,2768" coordsize="2,57">
              <v:shape style="position:absolute;left:2297;top:2768;width:2;height:57" coordorigin="2297,2768" coordsize="0,57" path="m2297,2768l2297,2824e" filled="false" stroked="true" strokeweight=".371pt" strokecolor="#252523">
                <v:path arrowok="t"/>
              </v:shape>
            </v:group>
            <v:group style="position:absolute;left:2817;top:2768;width:2;height:57" coordorigin="2817,2768" coordsize="2,57">
              <v:shape style="position:absolute;left:2817;top:2768;width:2;height:57" coordorigin="2817,2768" coordsize="0,57" path="m2817,2768l2817,2824e" filled="false" stroked="true" strokeweight=".371pt" strokecolor="#252523">
                <v:path arrowok="t"/>
              </v:shape>
            </v:group>
            <v:group style="position:absolute;left:3337;top:2768;width:2;height:57" coordorigin="3337,2768" coordsize="2,57">
              <v:shape style="position:absolute;left:3337;top:2768;width:2;height:57" coordorigin="3337,2768" coordsize="0,57" path="m3337,2768l3337,2824e" filled="false" stroked="true" strokeweight=".371pt" strokecolor="#252523">
                <v:path arrowok="t"/>
              </v:shape>
            </v:group>
            <v:group style="position:absolute;left:3856;top:2768;width:2;height:57" coordorigin="3856,2768" coordsize="2,57">
              <v:shape style="position:absolute;left:3856;top:2768;width:2;height:57" coordorigin="3856,2768" coordsize="0,57" path="m3856,2768l3856,2824e" filled="false" stroked="true" strokeweight=".371pt" strokecolor="#252523">
                <v:path arrowok="t"/>
              </v:shape>
            </v:group>
            <v:group style="position:absolute;left:4376;top:2768;width:2;height:57" coordorigin="4376,2768" coordsize="2,57">
              <v:shape style="position:absolute;left:4376;top:2768;width:2;height:57" coordorigin="4376,2768" coordsize="0,57" path="m4376,2768l4376,2824e" filled="false" stroked="true" strokeweight=".371pt" strokecolor="#252523">
                <v:path arrowok="t"/>
              </v:shape>
            </v:group>
            <v:group style="position:absolute;left:4896;top:2768;width:2;height:57" coordorigin="4896,2768" coordsize="2,57">
              <v:shape style="position:absolute;left:4896;top:2768;width:2;height:57" coordorigin="4896,2768" coordsize="0,57" path="m4896,2768l4896,2824e" filled="false" stroked="true" strokeweight=".371pt" strokecolor="#252523">
                <v:path arrowok="t"/>
              </v:shape>
            </v:group>
            <v:group style="position:absolute;left:5415;top:2768;width:2;height:57" coordorigin="5415,2768" coordsize="2,57">
              <v:shape style="position:absolute;left:5415;top:2768;width:2;height:57" coordorigin="5415,2768" coordsize="0,57" path="m5415,2768l5415,2824e" filled="false" stroked="true" strokeweight=".371pt" strokecolor="#252523">
                <v:path arrowok="t"/>
              </v:shape>
            </v:group>
            <v:group style="position:absolute;left:2183;top:2303;width:3555;height:2" coordorigin="2183,2303" coordsize="3555,2">
              <v:shape style="position:absolute;left:2183;top:2303;width:3555;height:2" coordorigin="2183,2303" coordsize="3555,0" path="m2183,2303l5737,2303e" filled="false" stroked="true" strokeweight=".371pt" strokecolor="#ededed">
                <v:path arrowok="t"/>
              </v:shape>
            </v:group>
            <v:group style="position:absolute;left:2183;top:1839;width:3555;height:929" coordorigin="2183,1839" coordsize="3555,929">
              <v:shape style="position:absolute;left:2183;top:1839;width:3555;height:929" coordorigin="2183,1839" coordsize="3555,929" path="m2183,2768l5737,2768,5737,1839,2183,1839,2183,2768xe" filled="false" stroked="true" strokeweight=".371pt" strokecolor="#252523">
                <v:path arrowok="t"/>
              </v:shape>
            </v:group>
            <v:group style="position:absolute;left:2040;top:1839;width:143;height:929" coordorigin="2040,1839" coordsize="143,929">
              <v:shape style="position:absolute;left:2040;top:1839;width:143;height:929" coordorigin="2040,1839" coordsize="143,929" path="m2040,2768l2183,2768,2183,1839,2040,1839,2040,2768xe" filled="true" fillcolor="#9ad2ef" stroked="false">
                <v:path arrowok="t"/>
                <v:fill type="solid"/>
              </v:shape>
            </v:group>
            <v:group style="position:absolute;left:2040;top:1839;width:143;height:929" coordorigin="2040,1839" coordsize="143,929">
              <v:shape style="position:absolute;left:2040;top:1839;width:143;height:929" coordorigin="2040,1839" coordsize="143,929" path="m2040,2768l2183,2768,2183,1839,2040,1839,2040,2768xe" filled="false" stroked="true" strokeweight=".371pt" strokecolor="#9ad2ef">
                <v:path arrowok="t"/>
              </v:shape>
            </v:group>
            <v:group style="position:absolute;left:2040;top:1839;width:143;height:929" coordorigin="2040,1839" coordsize="143,929">
              <v:shape style="position:absolute;left:2040;top:1839;width:143;height:929" coordorigin="2040,1839" coordsize="143,929" path="m2040,2768l2183,2768,2183,1839,2040,1839,2040,2768xe" filled="false" stroked="true" strokeweight=".371pt" strokecolor="#252523">
                <v:path arrowok="t"/>
              </v:shape>
            </v:group>
            <v:group style="position:absolute;left:5994;top:2768;width:2;height:57" coordorigin="5994,2768" coordsize="2,57">
              <v:shape style="position:absolute;left:5994;top:2768;width:2;height:57" coordorigin="5994,2768" coordsize="0,57" path="m5994,2768l5994,2824e" filled="false" stroked="true" strokeweight=".371pt" strokecolor="#252523">
                <v:path arrowok="t"/>
              </v:shape>
            </v:group>
            <v:group style="position:absolute;left:6514;top:2768;width:2;height:57" coordorigin="6514,2768" coordsize="2,57">
              <v:shape style="position:absolute;left:6514;top:2768;width:2;height:57" coordorigin="6514,2768" coordsize="0,57" path="m6514,2768l6514,2824e" filled="false" stroked="true" strokeweight=".371pt" strokecolor="#252523">
                <v:path arrowok="t"/>
              </v:shape>
            </v:group>
            <v:group style="position:absolute;left:7034;top:2768;width:2;height:57" coordorigin="7034,2768" coordsize="2,57">
              <v:shape style="position:absolute;left:7034;top:2768;width:2;height:57" coordorigin="7034,2768" coordsize="0,57" path="m7034,2768l7034,2824e" filled="false" stroked="true" strokeweight=".371pt" strokecolor="#252523">
                <v:path arrowok="t"/>
              </v:shape>
            </v:group>
            <v:group style="position:absolute;left:7553;top:2768;width:2;height:57" coordorigin="7553,2768" coordsize="2,57">
              <v:shape style="position:absolute;left:7553;top:2768;width:2;height:57" coordorigin="7553,2768" coordsize="0,57" path="m7553,2768l7553,2824e" filled="false" stroked="true" strokeweight=".371pt" strokecolor="#252523">
                <v:path arrowok="t"/>
              </v:shape>
            </v:group>
            <v:group style="position:absolute;left:8073;top:2768;width:2;height:57" coordorigin="8073,2768" coordsize="2,57">
              <v:shape style="position:absolute;left:8073;top:2768;width:2;height:57" coordorigin="8073,2768" coordsize="0,57" path="m8073,2768l8073,2824e" filled="false" stroked="true" strokeweight=".371pt" strokecolor="#252523">
                <v:path arrowok="t"/>
              </v:shape>
            </v:group>
            <v:group style="position:absolute;left:8593;top:2768;width:2;height:57" coordorigin="8593,2768" coordsize="2,57">
              <v:shape style="position:absolute;left:8593;top:2768;width:2;height:57" coordorigin="8593,2768" coordsize="0,57" path="m8593,2768l8593,2824e" filled="false" stroked="true" strokeweight=".371pt" strokecolor="#252523">
                <v:path arrowok="t"/>
              </v:shape>
            </v:group>
            <v:group style="position:absolute;left:9112;top:2768;width:2;height:57" coordorigin="9112,2768" coordsize="2,57">
              <v:shape style="position:absolute;left:9112;top:2768;width:2;height:57" coordorigin="9112,2768" coordsize="0,57" path="m9112,2768l9112,2824e" filled="false" stroked="true" strokeweight=".371pt" strokecolor="#252523">
                <v:path arrowok="t"/>
              </v:shape>
            </v:group>
            <v:group style="position:absolute;left:9435;top:2636;width:57;height:2" coordorigin="9435,2636" coordsize="57,2">
              <v:shape style="position:absolute;left:9435;top:2636;width:57;height:2" coordorigin="9435,2636" coordsize="57,0" path="m9435,2636l9491,2636e" filled="false" stroked="true" strokeweight=".371pt" strokecolor="#252523">
                <v:path arrowok="t"/>
              </v:shape>
            </v:group>
            <v:group style="position:absolute;left:9435;top:2470;width:57;height:2" coordorigin="9435,2470" coordsize="57,2">
              <v:shape style="position:absolute;left:9435;top:2470;width:57;height:2" coordorigin="9435,2470" coordsize="57,0" path="m9435,2470l9491,2470e" filled="false" stroked="true" strokeweight=".371pt" strokecolor="#252523">
                <v:path arrowok="t"/>
              </v:shape>
            </v:group>
            <v:group style="position:absolute;left:9435;top:2303;width:57;height:2" coordorigin="9435,2303" coordsize="57,2">
              <v:shape style="position:absolute;left:9435;top:2303;width:57;height:2" coordorigin="9435,2303" coordsize="57,0" path="m9435,2303l9491,2303e" filled="false" stroked="true" strokeweight=".371pt" strokecolor="#252523">
                <v:path arrowok="t"/>
              </v:shape>
            </v:group>
            <v:group style="position:absolute;left:5880;top:2303;width:3555;height:2" coordorigin="5880,2303" coordsize="3555,2">
              <v:shape style="position:absolute;left:5880;top:2303;width:3555;height:2" coordorigin="5880,2303" coordsize="3555,0" path="m5880,2303l9435,2303e" filled="false" stroked="true" strokeweight=".371pt" strokecolor="#ededed">
                <v:path arrowok="t"/>
              </v:shape>
            </v:group>
            <v:group style="position:absolute;left:6192;top:1839;width:3025;height:691" coordorigin="6192,1839" coordsize="3025,691">
              <v:shape style="position:absolute;left:6192;top:1839;width:3025;height:691" coordorigin="6192,1839" coordsize="3025,691" path="m6192,1839l6202,2173,6306,2443,6410,2266,6514,2518,6618,2282,6722,2203,6826,2530,6930,2400,7034,2289,7138,2468,7242,2304,7346,2162,7450,2173,7553,2332,7657,2331,7761,2223,7865,2125,7969,2378,8073,2157,8177,2338,8281,2412,8385,2353,8489,2482,8593,2412,8697,2335,8801,2331,8905,2273,9009,2143,9113,2272,9216,2291e" filled="false" stroked="true" strokeweight=".371pt" strokecolor="#4c78bb">
                <v:path arrowok="t"/>
              </v:shape>
            </v:group>
            <v:group style="position:absolute;left:6193;top:1839;width:3024;height:648" coordorigin="6193,1839" coordsize="3024,648">
              <v:shape style="position:absolute;left:6193;top:1839;width:3024;height:648" coordorigin="6193,1839" coordsize="3024,648" path="m6193,1839l6202,2124,6306,2244,6410,2183,6514,2310,6618,2194,6722,2298,6826,2291,6930,2248,7034,2342,7138,2270,7242,2172,7346,2229,7450,2337,7553,2400,7657,2367,7761,2296,7865,2135,7969,2216,8073,2117,8177,2450,8281,2375,8385,2334,8489,2384,8593,2256,8697,2360,8801,2392,8905,2486,9009,2316,9113,2483,9216,2242e" filled="false" stroked="true" strokeweight=".371pt" strokecolor="#c05098">
                <v:path arrowok="t"/>
              </v:shape>
            </v:group>
            <v:group style="position:absolute;left:6184;top:1839;width:3033;height:634" coordorigin="6184,1839" coordsize="3033,634">
              <v:shape style="position:absolute;left:6184;top:1839;width:3033;height:634" coordorigin="6184,1839" coordsize="3033,634" path="m6184,1839l6202,2469,6306,2248,6410,2267,6514,2292,6618,2316,6722,2301,6826,2205,6930,2303,7034,2278,7138,2054,7242,2278,7346,2340,7450,2473,7553,2252,7657,2397,7761,2219,7865,2302,7969,2246,8073,2362,8177,2149,8281,2394,8385,2416,8489,2209,8593,2247,8697,2266,8801,2392,8905,2209,9009,2176,9112,2319,9216,2286e" filled="false" stroked="true" strokeweight=".371pt" strokecolor="#286837">
                <v:path arrowok="t"/>
              </v:shape>
            </v:group>
            <v:group style="position:absolute;left:9435;top:2137;width:57;height:2" coordorigin="9435,2137" coordsize="57,2">
              <v:shape style="position:absolute;left:9435;top:2137;width:57;height:2" coordorigin="9435,2137" coordsize="57,0" path="m9435,2137l9491,2137e" filled="false" stroked="true" strokeweight=".371pt" strokecolor="#252523">
                <v:path arrowok="t"/>
              </v:shape>
            </v:group>
            <v:group style="position:absolute;left:9435;top:1970;width:57;height:2" coordorigin="9435,1970" coordsize="57,2">
              <v:shape style="position:absolute;left:9435;top:1970;width:57;height:2" coordorigin="9435,1970" coordsize="57,0" path="m9435,1970l9491,1970e" filled="false" stroked="true" strokeweight=".371pt" strokecolor="#252523">
                <v:path arrowok="t"/>
              </v:shape>
            </v:group>
            <v:group style="position:absolute;left:5880;top:1839;width:3555;height:929" coordorigin="5880,1839" coordsize="3555,929">
              <v:shape style="position:absolute;left:5880;top:1839;width:3555;height:929" coordorigin="5880,1839" coordsize="3555,929" path="m5880,2768l9435,2768,9435,1839,5880,1839,5880,2768xe" filled="false" stroked="true" strokeweight=".371pt" strokecolor="#252523">
                <v:path arrowok="t"/>
              </v:shape>
            </v:group>
            <v:group style="position:absolute;left:5738;top:1839;width:143;height:929" coordorigin="5738,1839" coordsize="143,929">
              <v:shape style="position:absolute;left:5738;top:1839;width:143;height:929" coordorigin="5738,1839" coordsize="143,929" path="m5738,2768l5880,2768,5880,1839,5738,1839,5738,2768xe" filled="true" fillcolor="#9ad2ef" stroked="false">
                <v:path arrowok="t"/>
                <v:fill type="solid"/>
              </v:shape>
            </v:group>
            <v:group style="position:absolute;left:5738;top:1839;width:143;height:929" coordorigin="5738,1839" coordsize="143,929">
              <v:shape style="position:absolute;left:5738;top:1839;width:143;height:929" coordorigin="5738,1839" coordsize="143,929" path="m5738,2768l5880,2768,5880,1839,5738,1839,5738,2768xe" filled="false" stroked="true" strokeweight=".371pt" strokecolor="#9ad2ef">
                <v:path arrowok="t"/>
              </v:shape>
            </v:group>
            <v:group style="position:absolute;left:5738;top:1839;width:143;height:929" coordorigin="5738,1839" coordsize="143,929">
              <v:shape style="position:absolute;left:5738;top:1839;width:143;height:929" coordorigin="5738,1839" coordsize="143,929" path="m5738,2768l5880,2768,5880,1839,5738,1839,5738,2768xe" filled="false" stroked="true" strokeweight=".371pt" strokecolor="#252523">
                <v:path arrowok="t"/>
              </v:shape>
            </v:group>
            <v:group style="position:absolute;left:2183;top:1374;width:3555;height:2" coordorigin="2183,1374" coordsize="3555,2">
              <v:shape style="position:absolute;left:2183;top:1374;width:3555;height:2" coordorigin="2183,1374" coordsize="3555,0" path="m2183,1374l5737,1374e" filled="false" stroked="true" strokeweight=".371pt" strokecolor="#ededed">
                <v:path arrowok="t"/>
              </v:shape>
            </v:group>
            <v:group style="position:absolute;left:2490;top:910;width:3030;height:610" coordorigin="2490,910" coordsize="3030,610">
              <v:shape style="position:absolute;left:2490;top:910;width:3030;height:610" coordorigin="2490,910" coordsize="3030,610" path="m2490,910l2505,1400,2609,1332,2713,1353,2817,1296,2921,1438,3025,1247,3129,1263,3233,1450,3337,1344,3441,1415,3545,1332,3648,1372,3752,1103,3856,1463,3960,1333,4064,1298,4168,1258,4272,1241,4376,1455,4480,1434,4584,1520,4688,1427,4792,1374,4896,1381,5000,1389,5104,1455,5208,1363,5311,1379,5415,1455,5519,1273e" filled="false" stroked="true" strokeweight=".371pt" strokecolor="#4c78bb">
                <v:path arrowok="t"/>
              </v:shape>
            </v:group>
            <v:group style="position:absolute;left:2491;top:910;width:3029;height:872" coordorigin="2491,910" coordsize="3029,872">
              <v:shape style="position:absolute;left:2491;top:910;width:3029;height:872" coordorigin="2491,910" coordsize="3029,872" path="m2491,910l2505,1363,2609,1191,2713,1258,2817,1398,2921,1250,3025,1782,3129,1267,3233,1394,3337,1425,3441,1297,3545,1392,3648,1400,3752,1300,3856,1621,3960,1436,4064,1485,4168,1203,4272,1303,4376,1332,4480,1221,4584,1369,4688,1326,4792,1456,4896,1293,5000,1310,5104,1440,5208,1529,5311,1387,5415,1298,5519,1193e" filled="false" stroked="true" strokeweight=".371pt" strokecolor="#c05098">
                <v:path arrowok="t"/>
              </v:shape>
            </v:group>
            <v:group style="position:absolute;left:2490;top:910;width:3030;height:659" coordorigin="2490,910" coordsize="3030,659">
              <v:shape style="position:absolute;left:2490;top:910;width:3030;height:659" coordorigin="2490,910" coordsize="3030,659" path="m2490,910l2505,1407,2609,1194,2713,1415,2817,1371,2921,1363,3025,1439,3129,1274,3233,1378,3337,1144,3441,1523,3545,1267,3648,1423,3752,1507,3856,1394,3960,1568,4064,1410,4168,1429,4272,1346,4376,1444,4480,1294,4584,1410,4688,1413,4792,1528,4896,1448,5000,1533,5104,1494,5208,1329,5311,1347,5415,1250,5519,1447e" filled="false" stroked="true" strokeweight=".371pt" strokecolor="#286837">
                <v:path arrowok="t"/>
              </v:shape>
            </v:group>
            <v:group style="position:absolute;left:2183;top:910;width:3555;height:929" coordorigin="2183,910" coordsize="3555,929">
              <v:shape style="position:absolute;left:2183;top:910;width:3555;height:929" coordorigin="2183,910" coordsize="3555,929" path="m2183,1839l5737,1839,5737,910,2183,910,2183,1839xe" filled="false" stroked="true" strokeweight=".371pt" strokecolor="#252523">
                <v:path arrowok="t"/>
              </v:shape>
            </v:group>
            <v:group style="position:absolute;left:1984;top:1707;width:57;height:2" coordorigin="1984,1707" coordsize="57,2">
              <v:shape style="position:absolute;left:1984;top:1707;width:57;height:2" coordorigin="1984,1707" coordsize="57,0" path="m2040,1707l1984,1707e" filled="false" stroked="true" strokeweight=".371pt" strokecolor="#252523">
                <v:path arrowok="t"/>
              </v:shape>
            </v:group>
            <v:group style="position:absolute;left:1984;top:1541;width:57;height:2" coordorigin="1984,1541" coordsize="57,2">
              <v:shape style="position:absolute;left:1984;top:1541;width:57;height:2" coordorigin="1984,1541" coordsize="57,0" path="m2040,1541l1984,1541e" filled="false" stroked="true" strokeweight=".371pt" strokecolor="#252523">
                <v:path arrowok="t"/>
              </v:shape>
            </v:group>
            <v:group style="position:absolute;left:1984;top:1374;width:57;height:2" coordorigin="1984,1374" coordsize="57,2">
              <v:shape style="position:absolute;left:1984;top:1374;width:57;height:2" coordorigin="1984,1374" coordsize="57,0" path="m2040,1374l1984,1374e" filled="false" stroked="true" strokeweight=".371pt" strokecolor="#252523">
                <v:path arrowok="t"/>
              </v:shape>
            </v:group>
            <v:group style="position:absolute;left:1984;top:1208;width:57;height:2" coordorigin="1984,1208" coordsize="57,2">
              <v:shape style="position:absolute;left:1984;top:1208;width:57;height:2" coordorigin="1984,1208" coordsize="57,0" path="m2040,1208l1984,1208e" filled="false" stroked="true" strokeweight=".371pt" strokecolor="#252523">
                <v:path arrowok="t"/>
              </v:shape>
            </v:group>
            <v:group style="position:absolute;left:1984;top:1042;width:57;height:2" coordorigin="1984,1042" coordsize="57,2">
              <v:shape style="position:absolute;left:1984;top:1042;width:57;height:2" coordorigin="1984,1042" coordsize="57,0" path="m2040,1042l1984,1042e" filled="false" stroked="true" strokeweight=".371pt" strokecolor="#252523">
                <v:path arrowok="t"/>
              </v:shape>
            </v:group>
            <v:group style="position:absolute;left:2040;top:910;width:143;height:929" coordorigin="2040,910" coordsize="143,929">
              <v:shape style="position:absolute;left:2040;top:910;width:143;height:929" coordorigin="2040,910" coordsize="143,929" path="m2040,1839l2183,1839,2183,910,2040,910,2040,1839xe" filled="true" fillcolor="#9ad2ef" stroked="false">
                <v:path arrowok="t"/>
                <v:fill type="solid"/>
              </v:shape>
            </v:group>
            <v:group style="position:absolute;left:2040;top:910;width:143;height:929" coordorigin="2040,910" coordsize="143,929">
              <v:shape style="position:absolute;left:2040;top:910;width:143;height:929" coordorigin="2040,910" coordsize="143,929" path="m2040,1839l2183,1839,2183,910,2040,910,2040,1839xe" filled="false" stroked="true" strokeweight=".371pt" strokecolor="#9ad2ef">
                <v:path arrowok="t"/>
              </v:shape>
            </v:group>
            <v:group style="position:absolute;left:2040;top:910;width:143;height:929" coordorigin="2040,910" coordsize="143,929">
              <v:shape style="position:absolute;left:2040;top:910;width:143;height:929" coordorigin="2040,910" coordsize="143,929" path="m2040,1839l2183,1839,2183,910,2040,910,2040,1839xe" filled="false" stroked="true" strokeweight=".371pt" strokecolor="#252523">
                <v:path arrowok="t"/>
              </v:shape>
            </v:group>
            <v:group style="position:absolute;left:9435;top:1707;width:57;height:2" coordorigin="9435,1707" coordsize="57,2">
              <v:shape style="position:absolute;left:9435;top:1707;width:57;height:2" coordorigin="9435,1707" coordsize="57,0" path="m9435,1707l9491,1707e" filled="false" stroked="true" strokeweight=".371pt" strokecolor="#252523">
                <v:path arrowok="t"/>
              </v:shape>
            </v:group>
            <v:group style="position:absolute;left:9435;top:1541;width:57;height:2" coordorigin="9435,1541" coordsize="57,2">
              <v:shape style="position:absolute;left:9435;top:1541;width:57;height:2" coordorigin="9435,1541" coordsize="57,0" path="m9435,1541l9491,1541e" filled="false" stroked="true" strokeweight=".371pt" strokecolor="#252523">
                <v:path arrowok="t"/>
              </v:shape>
            </v:group>
            <v:group style="position:absolute;left:9435;top:1374;width:57;height:2" coordorigin="9435,1374" coordsize="57,2">
              <v:shape style="position:absolute;left:9435;top:1374;width:57;height:2" coordorigin="9435,1374" coordsize="57,0" path="m9435,1374l9491,1374e" filled="false" stroked="true" strokeweight=".371pt" strokecolor="#252523">
                <v:path arrowok="t"/>
              </v:shape>
            </v:group>
            <v:group style="position:absolute;left:9435;top:1208;width:57;height:2" coordorigin="9435,1208" coordsize="57,2">
              <v:shape style="position:absolute;left:9435;top:1208;width:57;height:2" coordorigin="9435,1208" coordsize="57,0" path="m9435,1208l9491,1208e" filled="false" stroked="true" strokeweight=".371pt" strokecolor="#252523">
                <v:path arrowok="t"/>
              </v:shape>
            </v:group>
            <v:group style="position:absolute;left:9435;top:1042;width:57;height:2" coordorigin="9435,1042" coordsize="57,2">
              <v:shape style="position:absolute;left:9435;top:1042;width:57;height:2" coordorigin="9435,1042" coordsize="57,0" path="m9435,1042l9491,1042e" filled="false" stroked="true" strokeweight=".371pt" strokecolor="#252523">
                <v:path arrowok="t"/>
              </v:shape>
            </v:group>
            <v:group style="position:absolute;left:5880;top:1374;width:3555;height:2" coordorigin="5880,1374" coordsize="3555,2">
              <v:shape style="position:absolute;left:5880;top:1374;width:3555;height:2" coordorigin="5880,1374" coordsize="3555,0" path="m5880,1374l9435,1374e" filled="false" stroked="true" strokeweight=".371pt" strokecolor="#ededed">
                <v:path arrowok="t"/>
              </v:shape>
            </v:group>
            <v:group style="position:absolute;left:6184;top:910;width:3033;height:737" coordorigin="6184,910" coordsize="3033,737">
              <v:shape style="position:absolute;left:6184;top:910;width:3033;height:737" coordorigin="6184,910" coordsize="3033,737" path="m6184,910l6202,1511,6306,1586,6410,1360,6514,1647,6618,1280,6722,1211,6826,1511,6930,1424,7034,1374,7138,1440,7242,1378,7346,1423,7450,1474,7553,1286,7657,1329,7761,1462,7865,1301,7969,1363,8073,1566,8177,1454,8281,1472,8385,1382,8489,1318,8593,1422,8697,1335,8801,1365,8905,1356,9009,1358,9112,1450,9216,1423e" filled="false" stroked="true" strokeweight=".371pt" strokecolor="#4c78bb">
                <v:path arrowok="t"/>
              </v:shape>
            </v:group>
            <v:group style="position:absolute;left:6183;top:910;width:3034;height:654" coordorigin="6183,910" coordsize="3034,654">
              <v:shape style="position:absolute;left:6183;top:910;width:3034;height:654" coordorigin="6183,910" coordsize="3034,654" path="m6183,910l6202,1563,6306,1310,6410,1341,6514,1380,6618,1394,6722,1184,6826,1507,6930,1364,7034,1438,7138,1232,7242,1284,7346,1398,7450,1509,7553,1432,7657,1483,7761,1298,7865,1436,7969,1259,8073,1540,8177,1428,8281,1432,8385,1381,8489,1187,8593,1451,8697,1458,8801,1416,8905,1412,9009,1555,9112,1440,9216,1513e" filled="false" stroked="true" strokeweight=".371pt" strokecolor="#c05098">
                <v:path arrowok="t"/>
              </v:shape>
            </v:group>
            <v:group style="position:absolute;left:6185;top:910;width:3032;height:610" coordorigin="6185,910" coordsize="3032,610">
              <v:shape style="position:absolute;left:6185;top:910;width:3032;height:610" coordorigin="6185,910" coordsize="3032,610" path="m6185,910l6202,1469,6306,1348,6410,1519,6514,1399,6618,1407,6722,1155,6826,1426,6930,1321,7034,1264,7138,1364,7242,1482,7346,1499,7450,1331,7553,1372,7657,1465,7761,1423,7865,1462,7969,1399,8073,1408,8177,1406,8281,1433,8385,1435,8489,1418,8593,1194,8697,1452,8801,1451,8905,1358,9009,1411,9113,1476,9216,1394e" filled="false" stroked="true" strokeweight=".371pt" strokecolor="#286837">
                <v:path arrowok="t"/>
              </v:shape>
            </v:group>
            <v:group style="position:absolute;left:5880;top:910;width:3555;height:929" coordorigin="5880,910" coordsize="3555,929">
              <v:shape style="position:absolute;left:5880;top:910;width:3555;height:929" coordorigin="5880,910" coordsize="3555,929" path="m5880,1839l9435,1839,9435,910,5880,910,5880,1839xe" filled="false" stroked="true" strokeweight=".371pt" strokecolor="#252523">
                <v:path arrowok="t"/>
              </v:shape>
            </v:group>
            <v:group style="position:absolute;left:5738;top:910;width:143;height:929" coordorigin="5738,910" coordsize="143,929">
              <v:shape style="position:absolute;left:5738;top:910;width:143;height:929" coordorigin="5738,910" coordsize="143,929" path="m5738,1839l5880,1839,5880,910,5738,910,5738,1839xe" filled="true" fillcolor="#9ad2ef" stroked="false">
                <v:path arrowok="t"/>
                <v:fill type="solid"/>
              </v:shape>
            </v:group>
            <v:group style="position:absolute;left:5738;top:910;width:143;height:929" coordorigin="5738,910" coordsize="143,929">
              <v:shape style="position:absolute;left:5738;top:910;width:143;height:929" coordorigin="5738,910" coordsize="143,929" path="m5738,1839l5880,1839,5880,910,5738,910,5738,1839xe" filled="false" stroked="true" strokeweight=".371pt" strokecolor="#9ad2ef">
                <v:path arrowok="t"/>
              </v:shape>
            </v:group>
            <v:group style="position:absolute;left:5738;top:910;width:143;height:929" coordorigin="5738,910" coordsize="143,929">
              <v:shape style="position:absolute;left:5738;top:910;width:143;height:929" coordorigin="5738,910" coordsize="143,929" path="m5738,1839l5880,1839,5880,910,5738,910,5738,1839xe" filled="false" stroked="true" strokeweight=".371pt" strokecolor="#252523">
                <v:path arrowok="t"/>
              </v:shape>
            </v:group>
            <v:group style="position:absolute;left:2297;top:-75;width:2;height:57" coordorigin="2297,-75" coordsize="2,57">
              <v:shape style="position:absolute;left:2297;top:-75;width:2;height:57" coordorigin="2297,-75" coordsize="0,57" path="m2297,-19l2297,-75e" filled="false" stroked="true" strokeweight=".371pt" strokecolor="#252523">
                <v:path arrowok="t"/>
              </v:shape>
            </v:group>
            <v:group style="position:absolute;left:2817;top:-75;width:2;height:57" coordorigin="2817,-75" coordsize="2,57">
              <v:shape style="position:absolute;left:2817;top:-75;width:2;height:57" coordorigin="2817,-75" coordsize="0,57" path="m2817,-19l2817,-75e" filled="false" stroked="true" strokeweight=".371pt" strokecolor="#252523">
                <v:path arrowok="t"/>
              </v:shape>
            </v:group>
            <v:group style="position:absolute;left:3337;top:-75;width:2;height:57" coordorigin="3337,-75" coordsize="2,57">
              <v:shape style="position:absolute;left:3337;top:-75;width:2;height:57" coordorigin="3337,-75" coordsize="0,57" path="m3337,-19l3337,-75e" filled="false" stroked="true" strokeweight=".371pt" strokecolor="#252523">
                <v:path arrowok="t"/>
              </v:shape>
            </v:group>
            <v:group style="position:absolute;left:3856;top:-75;width:2;height:57" coordorigin="3856,-75" coordsize="2,57">
              <v:shape style="position:absolute;left:3856;top:-75;width:2;height:57" coordorigin="3856,-75" coordsize="0,57" path="m3856,-19l3856,-75e" filled="false" stroked="true" strokeweight=".371pt" strokecolor="#252523">
                <v:path arrowok="t"/>
              </v:shape>
            </v:group>
            <v:group style="position:absolute;left:4376;top:-75;width:2;height:57" coordorigin="4376,-75" coordsize="2,57">
              <v:shape style="position:absolute;left:4376;top:-75;width:2;height:57" coordorigin="4376,-75" coordsize="0,57" path="m4376,-19l4376,-75e" filled="false" stroked="true" strokeweight=".371pt" strokecolor="#252523">
                <v:path arrowok="t"/>
              </v:shape>
            </v:group>
            <v:group style="position:absolute;left:4896;top:-75;width:2;height:57" coordorigin="4896,-75" coordsize="2,57">
              <v:shape style="position:absolute;left:4896;top:-75;width:2;height:57" coordorigin="4896,-75" coordsize="0,57" path="m4896,-19l4896,-75e" filled="false" stroked="true" strokeweight=".371pt" strokecolor="#252523">
                <v:path arrowok="t"/>
              </v:shape>
            </v:group>
            <v:group style="position:absolute;left:5415;top:-75;width:2;height:57" coordorigin="5415,-75" coordsize="2,57">
              <v:shape style="position:absolute;left:5415;top:-75;width:2;height:57" coordorigin="5415,-75" coordsize="0,57" path="m5415,-19l5415,-75e" filled="false" stroked="true" strokeweight=".371pt" strokecolor="#252523">
                <v:path arrowok="t"/>
              </v:shape>
            </v:group>
            <v:group style="position:absolute;left:2183;top:445;width:3555;height:2" coordorigin="2183,445" coordsize="3555,2">
              <v:shape style="position:absolute;left:2183;top:445;width:3555;height:2" coordorigin="2183,445" coordsize="3555,0" path="m2183,445l5737,445e" filled="false" stroked="true" strokeweight=".371pt" strokecolor="#ededed">
                <v:path arrowok="t"/>
              </v:shape>
            </v:group>
            <v:group style="position:absolute;left:2496;top:-19;width:3024;height:742" coordorigin="2496,-19" coordsize="3024,742">
              <v:shape style="position:absolute;left:2496;top:-19;width:3024;height:742" coordorigin="2496,-19" coordsize="3024,742" path="m2496,-19l2505,254,2609,493,2713,566,2817,662,2921,411,3025,652,3129,432,3233,574,3337,524,3441,297,3545,537,3648,376,3752,380,3856,373,3960,271,4064,314,4168,406,4272,350,4376,629,4480,355,4584,723,4688,526,4792,426,4896,396,5000,302,5104,441,5208,359,5311,489,5415,635,5519,310e" filled="false" stroked="true" strokeweight=".371pt" strokecolor="#4c78bb">
                <v:path arrowok="t"/>
              </v:shape>
            </v:group>
            <v:group style="position:absolute;left:2490;top:-19;width:3030;height:636" coordorigin="2490,-19" coordsize="3030,636">
              <v:shape style="position:absolute;left:2490;top:-19;width:3030;height:636" coordorigin="2490,-19" coordsize="3030,636" path="m2490,-19l2505,484,2609,561,2713,379,2817,385,2921,454,3025,380,3129,182,3233,402,3337,563,3441,432,3545,381,3648,470,3752,488,3856,603,3960,475,4064,427,4168,526,4272,409,4376,489,4480,509,4584,339,4688,482,4792,423,4896,474,5000,495,5104,259,5208,511,5311,616,5415,479,5519,382e" filled="false" stroked="true" strokeweight=".371pt" strokecolor="#c05098">
                <v:path arrowok="t"/>
              </v:shape>
            </v:group>
            <v:group style="position:absolute;left:2493;top:-19;width:3027;height:657" coordorigin="2493,-19" coordsize="3027,657">
              <v:shape style="position:absolute;left:2493;top:-19;width:3027;height:657" coordorigin="2493,-19" coordsize="3027,657" path="m2493,-19l2505,355,2609,520,2713,596,2817,367,2921,638,3025,283,3129,231,3233,437,3337,510,3441,498,3545,531,3648,293,3752,512,3856,339,3960,378,4064,265,4168,377,4272,229,4376,341,4480,576,4584,467,4688,467,4792,449,4896,552,5000,387,5104,406,5208,471,5311,407,5415,322,5519,344e" filled="false" stroked="true" strokeweight=".371pt" strokecolor="#286837">
                <v:path arrowok="t"/>
              </v:shape>
            </v:group>
            <v:group style="position:absolute;left:2183;top:-19;width:3555;height:929" coordorigin="2183,-19" coordsize="3555,929">
              <v:shape style="position:absolute;left:2183;top:-19;width:3555;height:929" coordorigin="2183,-19" coordsize="3555,929" path="m2183,910l5737,910,5737,-19,2183,-19,2183,910xe" filled="false" stroked="true" strokeweight=".371pt" strokecolor="#252523">
                <v:path arrowok="t"/>
              </v:shape>
            </v:group>
            <v:group style="position:absolute;left:1984;top:778;width:57;height:2" coordorigin="1984,778" coordsize="57,2">
              <v:shape style="position:absolute;left:1984;top:778;width:57;height:2" coordorigin="1984,778" coordsize="57,0" path="m2040,778l1984,778e" filled="false" stroked="true" strokeweight=".371pt" strokecolor="#252523">
                <v:path arrowok="t"/>
              </v:shape>
            </v:group>
            <v:group style="position:absolute;left:1984;top:612;width:57;height:2" coordorigin="1984,612" coordsize="57,2">
              <v:shape style="position:absolute;left:1984;top:612;width:57;height:2" coordorigin="1984,612" coordsize="57,0" path="m2040,612l1984,612e" filled="false" stroked="true" strokeweight=".371pt" strokecolor="#252523">
                <v:path arrowok="t"/>
              </v:shape>
            </v:group>
            <v:group style="position:absolute;left:1984;top:445;width:57;height:2" coordorigin="1984,445" coordsize="57,2">
              <v:shape style="position:absolute;left:1984;top:445;width:57;height:2" coordorigin="1984,445" coordsize="57,0" path="m2040,445l1984,445e" filled="false" stroked="true" strokeweight=".371pt" strokecolor="#252523">
                <v:path arrowok="t"/>
              </v:shape>
            </v:group>
            <v:group style="position:absolute;left:1984;top:279;width:57;height:2" coordorigin="1984,279" coordsize="57,2">
              <v:shape style="position:absolute;left:1984;top:279;width:57;height:2" coordorigin="1984,279" coordsize="57,0" path="m2040,279l1984,279e" filled="false" stroked="true" strokeweight=".371pt" strokecolor="#252523">
                <v:path arrowok="t"/>
              </v:shape>
            </v:group>
            <v:group style="position:absolute;left:1984;top:113;width:57;height:2" coordorigin="1984,113" coordsize="57,2">
              <v:shape style="position:absolute;left:1984;top:113;width:57;height:2" coordorigin="1984,113" coordsize="57,0" path="m2040,113l1984,113e" filled="false" stroked="true" strokeweight=".371pt" strokecolor="#252523">
                <v:path arrowok="t"/>
              </v:shape>
            </v:group>
            <v:group style="position:absolute;left:2040;top:-19;width:143;height:929" coordorigin="2040,-19" coordsize="143,929">
              <v:shape style="position:absolute;left:2040;top:-19;width:143;height:929" coordorigin="2040,-19" coordsize="143,929" path="m2040,910l2183,910,2183,-19,2040,-19,2040,910xe" filled="true" fillcolor="#9ad2ef" stroked="false">
                <v:path arrowok="t"/>
                <v:fill type="solid"/>
              </v:shape>
            </v:group>
            <v:group style="position:absolute;left:2040;top:-19;width:143;height:929" coordorigin="2040,-19" coordsize="143,929">
              <v:shape style="position:absolute;left:2040;top:-19;width:143;height:929" coordorigin="2040,-19" coordsize="143,929" path="m2040,910l2183,910,2183,-19,2040,-19,2040,910xe" filled="false" stroked="true" strokeweight=".371pt" strokecolor="#9ad2ef">
                <v:path arrowok="t"/>
              </v:shape>
            </v:group>
            <v:group style="position:absolute;left:2040;top:-19;width:143;height:929" coordorigin="2040,-19" coordsize="143,929">
              <v:shape style="position:absolute;left:2040;top:-19;width:143;height:929" coordorigin="2040,-19" coordsize="143,929" path="m2040,910l2183,910,2183,-19,2040,-19,2040,910xe" filled="false" stroked="true" strokeweight=".371pt" strokecolor="#252523">
                <v:path arrowok="t"/>
              </v:shape>
            </v:group>
            <v:group style="position:absolute;left:5994;top:-75;width:2;height:57" coordorigin="5994,-75" coordsize="2,57">
              <v:shape style="position:absolute;left:5994;top:-75;width:2;height:57" coordorigin="5994,-75" coordsize="0,57" path="m5994,-19l5994,-75e" filled="false" stroked="true" strokeweight=".371pt" strokecolor="#252523">
                <v:path arrowok="t"/>
              </v:shape>
            </v:group>
            <v:group style="position:absolute;left:6514;top:-75;width:2;height:57" coordorigin="6514,-75" coordsize="2,57">
              <v:shape style="position:absolute;left:6514;top:-75;width:2;height:57" coordorigin="6514,-75" coordsize="0,57" path="m6514,-19l6514,-75e" filled="false" stroked="true" strokeweight=".371pt" strokecolor="#252523">
                <v:path arrowok="t"/>
              </v:shape>
            </v:group>
            <v:group style="position:absolute;left:7034;top:-75;width:2;height:57" coordorigin="7034,-75" coordsize="2,57">
              <v:shape style="position:absolute;left:7034;top:-75;width:2;height:57" coordorigin="7034,-75" coordsize="0,57" path="m7034,-19l7034,-75e" filled="false" stroked="true" strokeweight=".371pt" strokecolor="#252523">
                <v:path arrowok="t"/>
              </v:shape>
            </v:group>
            <v:group style="position:absolute;left:7553;top:-75;width:2;height:57" coordorigin="7553,-75" coordsize="2,57">
              <v:shape style="position:absolute;left:7553;top:-75;width:2;height:57" coordorigin="7553,-75" coordsize="0,57" path="m7553,-19l7553,-75e" filled="false" stroked="true" strokeweight=".371pt" strokecolor="#252523">
                <v:path arrowok="t"/>
              </v:shape>
            </v:group>
            <v:group style="position:absolute;left:8073;top:-75;width:2;height:57" coordorigin="8073,-75" coordsize="2,57">
              <v:shape style="position:absolute;left:8073;top:-75;width:2;height:57" coordorigin="8073,-75" coordsize="0,57" path="m8073,-19l8073,-75e" filled="false" stroked="true" strokeweight=".371pt" strokecolor="#252523">
                <v:path arrowok="t"/>
              </v:shape>
            </v:group>
            <v:group style="position:absolute;left:8593;top:-75;width:2;height:57" coordorigin="8593,-75" coordsize="2,57">
              <v:shape style="position:absolute;left:8593;top:-75;width:2;height:57" coordorigin="8593,-75" coordsize="0,57" path="m8593,-19l8593,-75e" filled="false" stroked="true" strokeweight=".371pt" strokecolor="#252523">
                <v:path arrowok="t"/>
              </v:shape>
            </v:group>
            <v:group style="position:absolute;left:9112;top:-75;width:2;height:57" coordorigin="9112,-75" coordsize="2,57">
              <v:shape style="position:absolute;left:9112;top:-75;width:2;height:57" coordorigin="9112,-75" coordsize="0,57" path="m9112,-19l9112,-75e" filled="false" stroked="true" strokeweight=".371pt" strokecolor="#252523">
                <v:path arrowok="t"/>
              </v:shape>
            </v:group>
            <v:group style="position:absolute;left:9435;top:778;width:57;height:2" coordorigin="9435,778" coordsize="57,2">
              <v:shape style="position:absolute;left:9435;top:778;width:57;height:2" coordorigin="9435,778" coordsize="57,0" path="m9435,778l9491,778e" filled="false" stroked="true" strokeweight=".371pt" strokecolor="#252523">
                <v:path arrowok="t"/>
              </v:shape>
            </v:group>
            <v:group style="position:absolute;left:9435;top:612;width:57;height:2" coordorigin="9435,612" coordsize="57,2">
              <v:shape style="position:absolute;left:9435;top:612;width:57;height:2" coordorigin="9435,612" coordsize="57,0" path="m9435,612l9491,612e" filled="false" stroked="true" strokeweight=".371pt" strokecolor="#252523">
                <v:path arrowok="t"/>
              </v:shape>
            </v:group>
            <v:group style="position:absolute;left:9435;top:445;width:57;height:2" coordorigin="9435,445" coordsize="57,2">
              <v:shape style="position:absolute;left:9435;top:445;width:57;height:2" coordorigin="9435,445" coordsize="57,0" path="m9435,445l9491,445e" filled="false" stroked="true" strokeweight=".371pt" strokecolor="#252523">
                <v:path arrowok="t"/>
              </v:shape>
            </v:group>
            <v:group style="position:absolute;left:9435;top:279;width:57;height:2" coordorigin="9435,279" coordsize="57,2">
              <v:shape style="position:absolute;left:9435;top:279;width:57;height:2" coordorigin="9435,279" coordsize="57,0" path="m9435,279l9491,279e" filled="false" stroked="true" strokeweight=".371pt" strokecolor="#252523">
                <v:path arrowok="t"/>
              </v:shape>
            </v:group>
            <v:group style="position:absolute;left:9435;top:113;width:57;height:2" coordorigin="9435,113" coordsize="57,2">
              <v:shape style="position:absolute;left:9435;top:113;width:57;height:2" coordorigin="9435,113" coordsize="57,0" path="m9435,113l9491,113e" filled="false" stroked="true" strokeweight=".371pt" strokecolor="#252523">
                <v:path arrowok="t"/>
              </v:shape>
            </v:group>
            <v:group style="position:absolute;left:5880;top:445;width:3555;height:2" coordorigin="5880,445" coordsize="3555,2">
              <v:shape style="position:absolute;left:5880;top:445;width:3555;height:2" coordorigin="5880,445" coordsize="3555,0" path="m5880,445l9435,445e" filled="false" stroked="true" strokeweight=".371pt" strokecolor="#ededed">
                <v:path arrowok="t"/>
              </v:shape>
            </v:group>
            <v:group style="position:absolute;left:6193;top:-19;width:3024;height:632" coordorigin="6193,-19" coordsize="3024,632">
              <v:shape style="position:absolute;left:6193;top:-19;width:3024;height:632" coordorigin="6193,-19" coordsize="3024,632" path="m6193,-19l6202,262,6306,471,6410,552,6514,436,6618,331,6722,246,6826,338,6930,533,7034,463,7138,436,7242,211,7346,563,7450,557,7553,498,7657,487,7761,302,7865,429,7969,410,8073,537,8177,463,8281,400,8385,370,8489,415,8593,423,8697,486,8801,612,8905,457,9009,388,9113,320,9216,363e" filled="false" stroked="true" strokeweight=".371pt" strokecolor="#4c78bb">
                <v:path arrowok="t"/>
              </v:shape>
            </v:group>
            <v:group style="position:absolute;left:6188;top:-19;width:3029;height:736" coordorigin="6188,-19" coordsize="3029,736">
              <v:shape style="position:absolute;left:6188;top:-19;width:3029;height:736" coordorigin="6188,-19" coordsize="3029,736" path="m6188,-19l6202,451,6306,390,6410,489,6514,431,6618,466,6722,358,6826,260,6930,534,7034,428,7138,582,7242,564,7346,456,7450,310,7553,716,7657,299,7761,471,7865,518,7969,554,8073,362,8177,314,8281,466,8385,409,8489,504,8593,375,8697,369,8801,525,8905,450,9009,446,9112,448,9216,338e" filled="false" stroked="true" strokeweight=".371pt" strokecolor="#c05098">
                <v:path arrowok="t"/>
              </v:shape>
            </v:group>
            <v:group style="position:absolute;left:6187;top:-19;width:3030;height:663" coordorigin="6187,-19" coordsize="3030,663">
              <v:shape style="position:absolute;left:6187;top:-19;width:3030;height:663" coordorigin="6187,-19" coordsize="3030,663" path="m6187,-19l6202,495,6306,621,6410,551,6514,463,6618,487,6722,457,6826,303,6930,548,7034,495,7138,529,7242,623,7346,542,7450,644,7553,328,7657,492,7761,471,7865,517,7969,451,8073,369,8177,329,8281,345,8385,362,8489,311,8593,630,8697,427,8801,349,8905,448,9009,390,9113,369,9216,562e" filled="false" stroked="true" strokeweight=".371pt" strokecolor="#286837">
                <v:path arrowok="t"/>
              </v:shape>
            </v:group>
            <v:group style="position:absolute;left:5880;top:-19;width:3555;height:929" coordorigin="5880,-19" coordsize="3555,929">
              <v:shape style="position:absolute;left:5880;top:-19;width:3555;height:929" coordorigin="5880,-19" coordsize="3555,929" path="m5880,910l9435,910,9435,-19,5880,-19,5880,910xe" filled="false" stroked="true" strokeweight=".371pt" strokecolor="#252523">
                <v:path arrowok="t"/>
              </v:shape>
            </v:group>
            <v:group style="position:absolute;left:5738;top:-19;width:143;height:929" coordorigin="5738,-19" coordsize="143,929">
              <v:shape style="position:absolute;left:5738;top:-19;width:143;height:929" coordorigin="5738,-19" coordsize="143,929" path="m5738,910l5880,910,5880,-19,5738,-19,5738,910xe" filled="true" fillcolor="#9ad2ef" stroked="false">
                <v:path arrowok="t"/>
                <v:fill type="solid"/>
              </v:shape>
            </v:group>
            <v:group style="position:absolute;left:5738;top:-19;width:143;height:929" coordorigin="5738,-19" coordsize="143,929">
              <v:shape style="position:absolute;left:5738;top:-19;width:143;height:929" coordorigin="5738,-19" coordsize="143,929" path="m5738,910l5880,910,5880,-19,5738,-19,5738,910xe" filled="false" stroked="true" strokeweight=".371pt" strokecolor="#9ad2ef">
                <v:path arrowok="t"/>
              </v:shape>
            </v:group>
            <v:group style="position:absolute;left:5738;top:-19;width:143;height:929" coordorigin="5738,-19" coordsize="143,929">
              <v:shape style="position:absolute;left:5738;top:-19;width:143;height:929" coordorigin="5738,-19" coordsize="143,929" path="m5738,910l5880,910,5880,-19,5738,-19,5738,910xe" filled="false" stroked="true" strokeweight=".371pt" strokecolor="#252523">
                <v:path arrowok="t"/>
              </v:shape>
              <v:shape style="position:absolute;left:2479;top:223;width:157;height:30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32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240" w:lineRule="auto" w:before="6"/>
                        <w:rPr>
                          <w:rFonts w:ascii="Palatino Linotype" w:hAnsi="Palatino Linotype" w:cs="Palatino Linotype" w:eastAsia="Palatino Linotype"/>
                          <w:sz w:val="4"/>
                          <w:szCs w:val="4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103;top:152;width:53;height:116" type="#_x0000_t202" filled="false" stroked="false">
                <v:textbox inset="0,0,0,0">
                  <w:txbxContent>
                    <w:p>
                      <w:pPr>
                        <w:spacing w:line="5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59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246;top:198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18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999;top:25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14;top:263;width:260;height:70" type="#_x0000_t20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8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34;top:235;width:157;height:72" type="#_x0000_t202" filled="false" stroked="false">
                <v:textbox inset="0,0,0,0">
                  <w:txbxContent>
                    <w:p>
                      <w:pPr>
                        <w:spacing w:line="7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77;top:22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23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96;top:216;width:156;height:80" type="#_x0000_t202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30;top:30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38;top:284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73;top:27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89;top:280;width:156;height:78" type="#_x0000_t202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800;top:27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3;top:269;width:364;height:95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0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28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87;top:337;width:157;height:78" type="#_x0000_t202" filled="false" stroked="false">
                <v:textbox inset="0,0,0,0">
                  <w:txbxContent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895;top:350;width:364;height:118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18;top:342;width:468;height:74" type="#_x0000_t202" filled="false" stroked="false">
                <v:textbox inset="0,0,0,0">
                  <w:txbxContent>
                    <w:p>
                      <w:pPr>
                        <w:spacing w:line="7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42;top:320;width:156;height:93" type="#_x0000_t202" filled="false" stroked="false">
                <v:textbox inset="0,0,0,0">
                  <w:txbxContent>
                    <w:p>
                      <w:pPr>
                        <w:spacing w:line="9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50;top:309;width:260;height:82" type="#_x0000_t202" filled="false" stroked="false">
                <v:textbox inset="0,0,0,0">
                  <w:txbxContent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81;top:32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93;top:31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92;top:30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038;top:375;width:780;height:88" type="#_x0000_t202" filled="false" stroked="false">
                <v:textbox inset="0,0,0,0">
                  <w:txbxContent>
                    <w:p>
                      <w:pPr>
                        <w:tabs>
                          <w:tab w:pos="727" w:val="left" w:leader="none"/>
                        </w:tabs>
                        <w:spacing w:line="8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69;top:357;width:157;height:75" type="#_x0000_t202" filled="false" stroked="false">
                <v:textbox inset="0,0,0,0">
                  <w:txbxContent>
                    <w:p>
                      <w:pPr>
                        <w:spacing w:line="7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77;top:375;width:260;height:68" type="#_x0000_t20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8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93;top:35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96;top:308;width:156;height:86" type="#_x0000_t202" filled="false" stroked="false">
                <v:textbox inset="0,0,0,0">
                  <w:txbxContent>
                    <w:p>
                      <w:pPr>
                        <w:spacing w:line="8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35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332;width:364;height:73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line="7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0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51;top:298;width:157;height:83" type="#_x0000_t202" filled="false" stroked="false">
                <v:textbox inset="0,0,0,0">
                  <w:txbxContent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67;top:319;width:260;height:92" type="#_x0000_t202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86;top:290;width:157;height:85" type="#_x0000_t20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895;top:42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207;top:40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414;top:40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558;top:410;width:884;height:120" type="#_x0000_t20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position w:val="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position w:val="-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spacing w:val="2"/>
                          <w:w w:val="14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0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spacing w:val="2"/>
                          <w:w w:val="145"/>
                          <w:position w:val="0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421;width:572;height:104" type="#_x0000_t202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-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-76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-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88;top:398;width:572;height:75" type="#_x0000_t202" filled="false" stroked="false">
                <v:textbox inset="0,0,0,0">
                  <w:txbxContent>
                    <w:p>
                      <w:pPr>
                        <w:tabs>
                          <w:tab w:pos="519" w:val="left" w:leader="none"/>
                        </w:tabs>
                        <w:spacing w:line="7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spacing w:val="-76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406;width:156;height:93" type="#_x0000_t202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39;top:340;width:884;height:124" type="#_x0000_t202" filled="false" stroked="false">
                <v:textbox inset="0,0,0,0">
                  <w:txbxContent>
                    <w:p>
                      <w:pPr>
                        <w:tabs>
                          <w:tab w:pos="415" w:val="left" w:leader="none"/>
                        </w:tabs>
                        <w:spacing w:line="12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6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position w:val="6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59;top:378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20;top:42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78;top:339;width:260;height:146" type="#_x0000_t202" filled="false" stroked="false">
                <v:textbox inset="0,0,0,0">
                  <w:txbxContent>
                    <w:p>
                      <w:pPr>
                        <w:spacing w:line="81" w:lineRule="exact" w:before="0"/>
                        <w:ind w:left="103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-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1"/>
                          <w:w w:val="14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4" w:lineRule="exact"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83;top:490;width:156;height:112" type="#_x0000_t202" filled="false" stroked="false">
                <v:textbox inset="0,0,0,0">
                  <w:txbxContent>
                    <w:p>
                      <w:pPr>
                        <w:spacing w:line="5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57" w:lineRule="exact" w:before="0"/>
                        <w:ind w:left="103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83;top:53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207;top:479;width:156;height:130" type="#_x0000_t202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103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310;top:468;width:261;height:131" type="#_x0000_t202" filled="false" stroked="false">
                <v:textbox inset="0,0,0,0">
                  <w:txbxContent>
                    <w:p>
                      <w:pPr>
                        <w:spacing w:line="79" w:lineRule="exact" w:before="0"/>
                        <w:ind w:left="103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5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622;top:439;width:157;height:85" type="#_x0000_t20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34;top:44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726;top:48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50;top:45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54;top:479;width:53;height:133" type="#_x0000_t202" filled="false" stroked="false">
                <v:textbox inset="0,0,0,0">
                  <w:txbxContent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464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46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468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1;top:432;width:676;height:95" type="#_x0000_t202" filled="false" stroked="false">
                <v:textbox inset="0,0,0,0">
                  <w:txbxContent>
                    <w:p>
                      <w:pPr>
                        <w:tabs>
                          <w:tab w:pos="519" w:val="left" w:leader="none"/>
                        </w:tabs>
                        <w:spacing w:line="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-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43;top:42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1;top:45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42;top:49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662;top:49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81;top:48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47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70;top:45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69;top:52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84;top:52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504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518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12;top:498;width:53;height:120" type="#_x0000_t202" filled="false" stroked="false">
                <v:textbox inset="0,0,0,0">
                  <w:txbxContent>
                    <w:p>
                      <w:pPr>
                        <w:spacing w:line="5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511;width:780;height:88" type="#_x0000_t202" filled="false" stroked="false">
                <v:textbox inset="0,0,0,0">
                  <w:txbxContent>
                    <w:p>
                      <w:pPr>
                        <w:tabs>
                          <w:tab w:pos="727" w:val="left" w:leader="none"/>
                        </w:tabs>
                        <w:spacing w:line="8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-76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39;top:48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50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74;top:494;width:53;height:154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18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90;top:53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87;top:56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30;top:57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791;top:63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895;top:608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999;top:62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50;top:59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285;top:58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89;top:60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59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59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3;top:61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67;top:60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558;top:69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68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726;top:107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310;top:111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96;top:112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83;top:1164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42;top:117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493;top:116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696;top:1153;width:53;height:94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spacing w:val="-76"/>
                          <w:w w:val="14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87;top:122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895;top:1217;width:260;height:93" type="#_x0000_t202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18;top:123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142;top:1211;width:156;height:83" type="#_x0000_t202" filled="false" stroked="false">
                <v:textbox inset="0,0,0,0">
                  <w:txbxContent>
                    <w:p>
                      <w:pPr>
                        <w:spacing w:line="8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454;top:119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12;top:120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583;top:1265;width:260;height:124" type="#_x0000_t202" filled="false" stroked="false"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position w:val="-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-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310;top:1267;width:261;height:113" type="#_x0000_t202" filled="false" stroked="false">
                <v:textbox inset="0,0,0,0">
                  <w:txbxContent>
                    <w:p>
                      <w:pPr>
                        <w:spacing w:line="50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3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8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89;top:1220;width:156;height:89" type="#_x0000_t202" filled="false" stroked="false">
                <v:textbox inset="0,0,0,0">
                  <w:txbxContent>
                    <w:p>
                      <w:pPr>
                        <w:spacing w:line="8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726;top:126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34;top:1263;width:572;height:106" type="#_x0000_t202" filled="false" stroked="false">
                <v:textbox inset="0,0,0,0">
                  <w:txbxContent>
                    <w:p>
                      <w:pPr>
                        <w:spacing w:line="10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8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92;top:125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123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125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43;top:122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662;top:129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69;top:1263;width:157;height:83" type="#_x0000_t202" filled="false" stroked="false">
                <v:textbox inset="0,0,0,0">
                  <w:txbxContent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89;top:126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81;top:129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1279;width:157;height:97" type="#_x0000_t202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1290;width:572;height:76" type="#_x0000_t202" filled="false" stroked="false">
                <v:textbox inset="0,0,0,0">
                  <w:txbxContent>
                    <w:p>
                      <w:pPr>
                        <w:tabs>
                          <w:tab w:pos="519" w:val="left" w:leader="none"/>
                        </w:tabs>
                        <w:spacing w:line="7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0"/>
                          <w:position w:val="1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207;top:1348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479;top:137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518;top:1341;width:364;height:95" type="#_x0000_t202" filled="false" stroked="false">
                <v:textbox inset="0,0,0,0">
                  <w:txbxContent>
                    <w:p>
                      <w:pPr>
                        <w:spacing w:line="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-76"/>
                          <w:w w:val="14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9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558;top:133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766;top:1344;width:260;height:81" type="#_x0000_t202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285;top:135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687;top:138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895;top:1408;width:156;height:67" type="#_x0000_t20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207;top:1385;width:468;height:174" type="#_x0000_t202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8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8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1318;width:364;height:117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position w:val="-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-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2"/>
                          <w:w w:val="145"/>
                          <w:position w:val="-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position w:val="-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1333;width:468;height:101" type="#_x0000_t202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1256;width:53;height:212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5" w:lineRule="exact" w:before="16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1;top:1268;width:260;height:97" type="#_x0000_t202" filled="false" stroked="false">
                <v:textbox inset="0,0,0,0">
                  <w:txbxContent>
                    <w:p>
                      <w:pPr>
                        <w:spacing w:line="9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1157;width:157;height:197" type="#_x0000_t202" filled="false" stroked="false">
                <v:textbox inset="0,0,0,0">
                  <w:txbxContent>
                    <w:p>
                      <w:pPr>
                        <w:spacing w:line="7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240" w:lineRule="auto" w:before="1"/>
                        <w:rPr>
                          <w:rFonts w:ascii="Palatino Linotype" w:hAnsi="Palatino Linotype" w:cs="Palatino Linotype" w:eastAsia="Palatino Linotype"/>
                          <w:sz w:val="4"/>
                          <w:szCs w:val="4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70;top:130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479;top:133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791;top:1333;width:157;height:102" type="#_x0000_t202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spacing w:val="-76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246;top:131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81;top:1316;width:157;height:82" type="#_x0000_t202" filled="false" stroked="false">
                <v:textbox inset="0,0,0,0">
                  <w:txbxContent>
                    <w:p>
                      <w:pPr>
                        <w:spacing w:line="8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43;top:133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74;top:1328;width:157;height:74" type="#_x0000_t202" filled="false" stroked="false">
                <v:textbox inset="0,0,0,0">
                  <w:txbxContent>
                    <w:p>
                      <w:pPr>
                        <w:spacing w:line="7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78;top:1326;width:156;height:68" type="#_x0000_t202" filled="false" stroked="false">
                <v:textbox inset="0,0,0,0">
                  <w:txbxContent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35;top:1368;width:884;height:104" type="#_x0000_t202" filled="false" stroked="false">
                <v:textbox inset="0,0,0,0">
                  <w:txbxContent>
                    <w:p>
                      <w:pPr>
                        <w:spacing w:line="10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4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position w:val="4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-76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359;top:135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90;top:136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30;top:143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726;top:147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934;top:1380;width:261;height:225" type="#_x0000_t202" filled="false" stroked="false">
                <v:textbox inset="0,0,0,0">
                  <w:txbxContent>
                    <w:p>
                      <w:pPr>
                        <w:spacing w:line="82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59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14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350;top:1380;width:364;height:176" type="#_x0000_t202" filled="false" stroked="false">
                <v:textbox inset="0,0,0,0">
                  <w:txbxContent>
                    <w:p>
                      <w:pPr>
                        <w:spacing w:before="0"/>
                        <w:ind w:left="-1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1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position w:val="-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-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7"/>
                        <w:ind w:left="103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92;top:137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766;top:1425;width:53;height:139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869;top:1410;width:676;height:74" type="#_x0000_t202" filled="false" stroked="false">
                <v:textbox inset="0,0,0,0">
                  <w:txbxContent>
                    <w:p>
                      <w:pPr>
                        <w:tabs>
                          <w:tab w:pos="623" w:val="left" w:leader="none"/>
                        </w:tabs>
                        <w:spacing w:line="7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8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8"/>
                          <w:w w:val="14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389;top:142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077;top:146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143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800;top:1394;width:364;height:149" type="#_x0000_t202" filled="false" stroked="false">
                <v:textbox inset="0,0,0,0">
                  <w:txbxContent>
                    <w:p>
                      <w:pPr>
                        <w:spacing w:line="8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20;top:139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74;top:1381;width:468;height:95" type="#_x0000_t202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w w:val="145"/>
                          <w:position w:val="-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spacing w:val="2"/>
                          <w:w w:val="145"/>
                          <w:position w:val="-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1444;width:260;height:91" type="#_x0000_t202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4973;top:150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5181;top:1498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1480;width:157;height:141" type="#_x0000_t202" filled="false" stroked="false">
                <v:textbox inset="0,0,0,0">
                  <w:txbxContent>
                    <w:p>
                      <w:pPr>
                        <w:spacing w:line="5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8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384;top:148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3;top:147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1;top:1424;width:676;height:178" type="#_x0000_t202" filled="false" stroked="false">
                <v:textbox inset="0,0,0,0">
                  <w:txbxContent>
                    <w:p>
                      <w:pPr>
                        <w:tabs>
                          <w:tab w:pos="519" w:val="left" w:leader="none"/>
                        </w:tabs>
                        <w:spacing w:line="8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95" w:lineRule="exact" w:before="0"/>
                        <w:ind w:left="415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spacing w:val="-76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67;top:1420;width:260;height:67" type="#_x0000_t202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086;top:144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90;top:148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982;top:152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3830;top:159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88;top:1616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2999;top:175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12;top:202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2093;width:53;height:116" type="#_x0000_t202" filled="false" stroked="false">
                <v:textbox inset="0,0,0,0">
                  <w:txbxContent>
                    <w:p>
                      <w:pPr>
                        <w:spacing w:line="5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59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839;top:2104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208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280;top:2152;width:157;height:150" type="#_x0000_t202" filled="false" stroked="false">
                <v:textbox inset="0,0,0,0">
                  <w:txbxContent>
                    <w:p>
                      <w:pPr>
                        <w:spacing w:line="63" w:lineRule="exact" w:before="0"/>
                        <w:ind w:left="103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0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86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92;top:2163;width:260;height:78" type="#_x0000_t202" filled="false" stroked="false">
                <v:textbox inset="0,0,0,0">
                  <w:txbxContent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2132;width:260;height:77" type="#_x0000_t202" filled="false" stroked="false">
                <v:textbox inset="0,0,0,0">
                  <w:txbxContent>
                    <w:p>
                      <w:pPr>
                        <w:spacing w:line="7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047;top:2119;width:157;height:75" type="#_x0000_t202" filled="false" stroked="false">
                <v:textbox inset="0,0,0,0">
                  <w:txbxContent>
                    <w:p>
                      <w:pPr>
                        <w:spacing w:line="7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982;top:2113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221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320;top:219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735;top:2185;width:261;height:96" type="#_x0000_t202" filled="false" stroked="false">
                <v:textbox inset="0,0,0,0">
                  <w:txbxContent>
                    <w:p>
                      <w:pPr>
                        <w:spacing w:line="9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9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9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spacing w:val="-76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217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78;top:2146;width:156;height:99" type="#_x0000_t202" filled="false" stroked="false">
                <v:textbox inset="0,0,0,0">
                  <w:txbxContent>
                    <w:p>
                      <w:pPr>
                        <w:spacing w:line="9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88;top:2247;width:1404;height:120" type="#_x0000_t202" filled="false" stroked="false">
                <v:textbox inset="0,0,0,0">
                  <w:txbxContent>
                    <w:p>
                      <w:pPr>
                        <w:tabs>
                          <w:tab w:pos="1039" w:val="left" w:leader="none"/>
                        </w:tabs>
                        <w:spacing w:line="12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position w:val="1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spacing w:val="2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2"/>
                          <w:w w:val="145"/>
                          <w:position w:val="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3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position w:val="3"/>
                          <w:sz w:val="6"/>
                          <w:szCs w:val="6"/>
                        </w:rPr>
                        <w:tab/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spacing w:val="1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spacing w:val="2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spacing w:val="2"/>
                          <w:w w:val="145"/>
                          <w:position w:val="1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12;top:224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592;top:2285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216;top:2247;width:53;height:93" type="#_x0000_t202" filled="false" stroked="false">
                <v:textbox inset="0,0,0,0">
                  <w:txbxContent>
                    <w:p>
                      <w:pPr>
                        <w:spacing w:line="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spacing w:val="-76"/>
                          <w:w w:val="145"/>
                          <w:position w:val="-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2221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567;top:2216;width:156;height:86" type="#_x0000_t202" filled="false" stroked="false">
                <v:textbox inset="0,0,0,0">
                  <w:txbxContent>
                    <w:p>
                      <w:pPr>
                        <w:spacing w:line="8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9190;top:221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008;top:2307;width:468;height:71" type="#_x0000_t202" filled="false" stroked="false">
                <v:textbox inset="0,0,0,0">
                  <w:txbxContent>
                    <w:p>
                      <w:pPr>
                        <w:tabs>
                          <w:tab w:pos="311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0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904;top:237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527;top:2367;width:157;height:69" type="#_x0000_t202" filled="false" stroked="false">
                <v:textbox inset="0,0,0,0">
                  <w:txbxContent>
                    <w:p>
                      <w:pPr>
                        <w:spacing w:line="6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631;top:2330;width:1196;height:122" type="#_x0000_t202" filled="false" stroked="false">
                <v:textbox inset="0,0,0,0">
                  <w:txbxContent>
                    <w:p>
                      <w:pPr>
                        <w:tabs>
                          <w:tab w:pos="1039" w:val="left" w:leader="none"/>
                        </w:tabs>
                        <w:spacing w:line="5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0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1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tabs>
                          <w:tab w:pos="1143" w:val="left" w:leader="none"/>
                        </w:tabs>
                        <w:spacing w:line="67" w:lineRule="exact" w:before="0"/>
                        <w:ind w:left="727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0"/>
                          <w:position w:val="-1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0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670;top:2255;width:572;height:115" type="#_x0000_t202" filled="false" stroked="false">
                <v:textbox inset="0,0,0,0">
                  <w:txbxContent>
                    <w:p>
                      <w:pPr>
                        <w:tabs>
                          <w:tab w:pos="415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0"/>
                          <w:sz w:val="6"/>
                          <w:szCs w:val="6"/>
                        </w:rPr>
                        <w:t>●</w:t>
                        <w:tab/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774;top:2242;width:468;height:125" type="#_x0000_t202" filled="false" stroked="false">
                <v:textbox inset="0,0,0,0">
                  <w:txbxContent>
                    <w:p>
                      <w:pPr>
                        <w:spacing w:line="60" w:lineRule="exact" w:before="0"/>
                        <w:ind w:left="103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8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position w:val="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2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8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943;top:2331;width:156;height:83" type="#_x0000_t202" filled="false" stroked="false">
                <v:textbox inset="0,0,0,0">
                  <w:txbxContent>
                    <w:p>
                      <w:pPr>
                        <w:spacing w:line="8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spacing w:val="1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2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51;top:2308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255;top:2304;width:364;height:144" type="#_x0000_t202" filled="false" stroked="false">
                <v:textbox inset="0,0,0,0">
                  <w:txbxContent>
                    <w:p>
                      <w:pPr>
                        <w:spacing w:line="55" w:lineRule="exact" w:before="0"/>
                        <w:ind w:left="0" w:right="102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3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  <w:p>
                      <w:pPr>
                        <w:spacing w:line="88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3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w w:val="145"/>
                          <w:position w:val="2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shadow/>
                          <w:color w:val="286837"/>
                          <w:spacing w:val="8"/>
                          <w:w w:val="145"/>
                          <w:position w:val="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286837"/>
                          <w:spacing w:val="8"/>
                          <w:w w:val="145"/>
                          <w:position w:val="2"/>
                          <w:sz w:val="6"/>
                          <w:szCs w:val="6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w w:val="145"/>
                          <w:position w:val="3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C05098"/>
                          <w:spacing w:val="2"/>
                          <w:w w:val="145"/>
                          <w:position w:val="3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176;top:2413;width:157;height:92" type="#_x0000_t202" filled="false" stroked="false">
                <v:textbox inset="0,0,0,0">
                  <w:txbxContent>
                    <w:p>
                      <w:pPr>
                        <w:spacing w:line="9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position w:val="-2"/>
                          <w:sz w:val="6"/>
                          <w:szCs w:val="6"/>
                        </w:rPr>
                        <w:t>● </w:t>
                      </w:r>
                      <w:r>
                        <w:rPr>
                          <w:rFonts w:ascii="Arial" w:hAnsi="Arial" w:cs="Arial" w:eastAsia="Arial"/>
                          <w:color w:val="286837"/>
                          <w:spacing w:val="1"/>
                          <w:w w:val="145"/>
                          <w:position w:val="-2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112;top:2437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7423;top:244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286837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151;top:2420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463;top:2452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8878;top:2452;width:260;height:69" type="#_x0000_t20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    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spacing w:val="8"/>
                          <w:w w:val="145"/>
                          <w:sz w:val="6"/>
                          <w:szCs w:val="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color w:val="C05098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488;top:2488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  <v:shape style="position:absolute;left:6800;top:2499;width:53;height:66" type="#_x0000_t202" filled="false" stroked="false">
                <v:textbox inset="0,0,0,0">
                  <w:txbxContent>
                    <w:p>
                      <w:pPr>
                        <w:spacing w:line="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pPr>
                      <w:r>
                        <w:rPr>
                          <w:rFonts w:ascii="Arial" w:hAnsi="Arial" w:cs="Arial" w:eastAsia="Arial"/>
                          <w:color w:val="4C78BB"/>
                          <w:w w:val="145"/>
                          <w:sz w:val="6"/>
                          <w:szCs w:val="6"/>
                        </w:rPr>
                        <w:t>●</w:t>
                      </w:r>
                      <w:r>
                        <w:rPr>
                          <w:rFonts w:ascii="Arial" w:hAnsi="Arial" w:cs="Arial" w:eastAsia="Arial"/>
                          <w:sz w:val="6"/>
                          <w:szCs w:val="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 Unicode MS"/>
          <w:color w:val="252523"/>
          <w:sz w:val="10"/>
        </w:rPr>
        <w:t>0.10</w:t>
      </w:r>
      <w:r>
        <w:rPr>
          <w:rFonts w:ascii="Arial Unicode MS"/>
          <w:sz w:val="10"/>
        </w:rPr>
      </w:r>
    </w:p>
    <w:p>
      <w:pPr>
        <w:spacing w:line="166" w:lineRule="exact" w:before="0"/>
        <w:ind w:left="435" w:right="0" w:firstLine="0"/>
        <w:jc w:val="both"/>
        <w:rPr>
          <w:rFonts w:ascii="Arial Unicode MS" w:hAnsi="Arial Unicode MS" w:cs="Arial Unicode MS" w:eastAsia="Arial Unicode MS"/>
          <w:sz w:val="10"/>
          <w:szCs w:val="10"/>
        </w:rPr>
      </w:pPr>
      <w:r>
        <w:rPr/>
        <w:pict>
          <v:shape style="position:absolute;margin-left:102.18895pt;margin-top:2.992223pt;width:7.95pt;height:21.5pt;mso-position-horizontal-relative:page;mso-position-vertical-relative:paragraph;z-index:8776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PRGHO5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050659pt;margin-top:2.992223pt;width:7.95pt;height:21.5pt;mso-position-horizontal-relative:page;mso-position-vertical-relative:paragraph;z-index:8848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PRGHO6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252523"/>
          <w:sz w:val="10"/>
        </w:rPr>
        <w:t>0.05</w:t>
      </w:r>
      <w:r>
        <w:rPr>
          <w:rFonts w:ascii="Arial Unicode MS"/>
          <w:sz w:val="10"/>
        </w:rPr>
      </w:r>
    </w:p>
    <w:p>
      <w:pPr>
        <w:spacing w:line="166" w:lineRule="exact" w:before="11"/>
        <w:ind w:left="377" w:right="10309" w:firstLine="57"/>
        <w:jc w:val="both"/>
        <w:rPr>
          <w:rFonts w:ascii="Arial Unicode MS" w:hAnsi="Arial Unicode MS" w:cs="Arial Unicode MS" w:eastAsia="Arial Unicode MS"/>
          <w:sz w:val="10"/>
          <w:szCs w:val="10"/>
        </w:rPr>
      </w:pPr>
      <w:r>
        <w:rPr>
          <w:rFonts w:ascii="Arial Unicode MS" w:hAnsi="Arial Unicode MS"/>
          <w:color w:val="252523"/>
          <w:w w:val="95"/>
          <w:sz w:val="10"/>
        </w:rPr>
        <w:t>0.00</w:t>
      </w:r>
      <w:r>
        <w:rPr>
          <w:rFonts w:ascii="Arial Unicode MS" w:hAnsi="Arial Unicode MS"/>
          <w:color w:val="252523"/>
          <w:w w:val="99"/>
          <w:sz w:val="10"/>
        </w:rPr>
        <w:t> </w:t>
      </w:r>
      <w:r>
        <w:rPr>
          <w:rFonts w:ascii="Arial Unicode MS" w:hAnsi="Arial Unicode MS"/>
          <w:color w:val="252523"/>
          <w:w w:val="110"/>
          <w:sz w:val="10"/>
        </w:rPr>
        <w:t>í0.05</w:t>
      </w:r>
      <w:r>
        <w:rPr>
          <w:rFonts w:ascii="Arial Unicode MS" w:hAnsi="Arial Unicode MS"/>
          <w:color w:val="252523"/>
          <w:w w:val="112"/>
          <w:sz w:val="10"/>
        </w:rPr>
        <w:t> </w:t>
      </w:r>
      <w:r>
        <w:rPr>
          <w:rFonts w:ascii="Arial Unicode MS" w:hAnsi="Arial Unicode MS"/>
          <w:color w:val="252523"/>
          <w:w w:val="110"/>
          <w:sz w:val="10"/>
        </w:rPr>
        <w:t>í0.10</w:t>
      </w:r>
      <w:r>
        <w:rPr>
          <w:rFonts w:ascii="Arial Unicode MS" w:hAnsi="Arial Unicode MS"/>
          <w:sz w:val="10"/>
        </w:rPr>
      </w:r>
    </w:p>
    <w:p>
      <w:pPr>
        <w:spacing w:line="171" w:lineRule="exact" w:before="82"/>
        <w:ind w:left="0" w:right="2498" w:firstLine="0"/>
        <w:jc w:val="right"/>
        <w:rPr>
          <w:rFonts w:ascii="Arial Unicode MS" w:hAnsi="Arial Unicode MS" w:cs="Arial Unicode MS" w:eastAsia="Arial Unicode MS"/>
          <w:sz w:val="10"/>
          <w:szCs w:val="10"/>
        </w:rPr>
      </w:pPr>
      <w:r>
        <w:rPr/>
        <w:pict>
          <v:shape style="position:absolute;margin-left:72.577652pt;margin-top:5.486335pt;width:7.95pt;height:41.8pt;mso-position-horizontal-relative:page;mso-position-vertical-relative:paragraph;z-index:8440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spacing w:val="-1"/>
                      <w:w w:val="118"/>
                      <w:sz w:val="12"/>
                    </w:rPr>
                    <w:t>$</w:t>
                  </w:r>
                  <w:r>
                    <w:rPr>
                      <w:rFonts w:ascii="Arial Unicode MS"/>
                      <w:color w:val="252523"/>
                      <w:spacing w:val="-1"/>
                      <w:w w:val="58"/>
                      <w:sz w:val="12"/>
                    </w:rPr>
                    <w:t>XWRFRUUHODWLRQ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252523"/>
          <w:w w:val="95"/>
          <w:sz w:val="10"/>
        </w:rPr>
        <w:t>0.10</w:t>
      </w:r>
      <w:r>
        <w:rPr>
          <w:rFonts w:ascii="Arial Unicode MS"/>
          <w:sz w:val="10"/>
        </w:rPr>
      </w:r>
    </w:p>
    <w:p>
      <w:pPr>
        <w:spacing w:line="166" w:lineRule="exact" w:before="0"/>
        <w:ind w:left="0" w:right="2498" w:firstLine="0"/>
        <w:jc w:val="right"/>
        <w:rPr>
          <w:rFonts w:ascii="Arial Unicode MS" w:hAnsi="Arial Unicode MS" w:cs="Arial Unicode MS" w:eastAsia="Arial Unicode MS"/>
          <w:sz w:val="10"/>
          <w:szCs w:val="10"/>
        </w:rPr>
      </w:pPr>
      <w:r>
        <w:rPr/>
        <w:pict>
          <v:shape style="position:absolute;margin-left:102.18895pt;margin-top:2.989721pt;width:7.95pt;height:21.5pt;mso-position-horizontal-relative:page;mso-position-vertical-relative:paragraph;z-index:8752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PRGHO3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050659pt;margin-top:2.989721pt;width:7.95pt;height:21.5pt;mso-position-horizontal-relative:page;mso-position-vertical-relative:paragraph;z-index:8824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PRGHO4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252523"/>
          <w:w w:val="95"/>
          <w:sz w:val="10"/>
        </w:rPr>
        <w:t>0.05</w:t>
      </w:r>
      <w:r>
        <w:rPr>
          <w:rFonts w:ascii="Arial Unicode MS"/>
          <w:sz w:val="10"/>
        </w:rPr>
      </w:r>
    </w:p>
    <w:p>
      <w:pPr>
        <w:spacing w:line="166" w:lineRule="exact" w:before="11"/>
        <w:ind w:left="8246" w:right="2440" w:firstLine="0"/>
        <w:jc w:val="left"/>
        <w:rPr>
          <w:rFonts w:ascii="Arial Unicode MS" w:hAnsi="Arial Unicode MS" w:cs="Arial Unicode MS" w:eastAsia="Arial Unicode MS"/>
          <w:sz w:val="10"/>
          <w:szCs w:val="10"/>
        </w:rPr>
      </w:pPr>
      <w:r>
        <w:rPr>
          <w:rFonts w:ascii="Arial Unicode MS" w:hAnsi="Arial Unicode MS"/>
          <w:color w:val="252523"/>
          <w:w w:val="110"/>
          <w:sz w:val="10"/>
        </w:rPr>
        <w:t>0.00</w:t>
      </w:r>
      <w:r>
        <w:rPr>
          <w:rFonts w:ascii="Arial Unicode MS" w:hAnsi="Arial Unicode MS"/>
          <w:color w:val="252523"/>
          <w:w w:val="99"/>
          <w:sz w:val="10"/>
        </w:rPr>
        <w:t> </w:t>
      </w:r>
      <w:r>
        <w:rPr>
          <w:rFonts w:ascii="Arial Unicode MS" w:hAnsi="Arial Unicode MS"/>
          <w:color w:val="252523"/>
          <w:w w:val="110"/>
          <w:sz w:val="10"/>
        </w:rPr>
        <w:t>í0.05</w:t>
      </w:r>
      <w:r>
        <w:rPr>
          <w:rFonts w:ascii="Arial Unicode MS" w:hAnsi="Arial Unicode MS"/>
          <w:color w:val="252523"/>
          <w:w w:val="112"/>
          <w:sz w:val="10"/>
        </w:rPr>
        <w:t> </w:t>
      </w:r>
      <w:r>
        <w:rPr>
          <w:rFonts w:ascii="Arial Unicode MS" w:hAnsi="Arial Unicode MS"/>
          <w:color w:val="252523"/>
          <w:w w:val="110"/>
          <w:sz w:val="10"/>
        </w:rPr>
        <w:t>í0.10</w:t>
      </w:r>
      <w:r>
        <w:rPr>
          <w:rFonts w:ascii="Arial Unicode MS" w:hAnsi="Arial Unicode MS"/>
          <w:sz w:val="10"/>
        </w:rPr>
      </w:r>
    </w:p>
    <w:p>
      <w:pPr>
        <w:spacing w:line="171" w:lineRule="exact" w:before="81"/>
        <w:ind w:left="435" w:right="0" w:firstLine="0"/>
        <w:jc w:val="both"/>
        <w:rPr>
          <w:rFonts w:ascii="Arial Unicode MS" w:hAnsi="Arial Unicode MS" w:cs="Arial Unicode MS" w:eastAsia="Arial Unicode MS"/>
          <w:sz w:val="10"/>
          <w:szCs w:val="10"/>
        </w:rPr>
      </w:pPr>
      <w:r>
        <w:rPr>
          <w:rFonts w:ascii="Arial Unicode MS"/>
          <w:color w:val="252523"/>
          <w:sz w:val="10"/>
        </w:rPr>
        <w:t>0.10</w:t>
      </w:r>
      <w:r>
        <w:rPr>
          <w:rFonts w:ascii="Arial Unicode MS"/>
          <w:sz w:val="10"/>
        </w:rPr>
      </w:r>
    </w:p>
    <w:p>
      <w:pPr>
        <w:spacing w:line="166" w:lineRule="exact" w:before="0"/>
        <w:ind w:left="435" w:right="0" w:firstLine="0"/>
        <w:jc w:val="both"/>
        <w:rPr>
          <w:rFonts w:ascii="Arial Unicode MS" w:hAnsi="Arial Unicode MS" w:cs="Arial Unicode MS" w:eastAsia="Arial Unicode MS"/>
          <w:sz w:val="10"/>
          <w:szCs w:val="10"/>
        </w:rPr>
      </w:pPr>
      <w:r>
        <w:rPr/>
        <w:pict>
          <v:shape style="position:absolute;margin-left:102.18895pt;margin-top:2.992208pt;width:7.95pt;height:21.5pt;mso-position-horizontal-relative:page;mso-position-vertical-relative:paragraph;z-index:8728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PRGHO1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7.050659pt;margin-top:2.992208pt;width:7.95pt;height:21.5pt;mso-position-horizontal-relative:page;mso-position-vertical-relative:paragraph;z-index:8800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PRGHO2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 Unicode MS"/>
          <w:color w:val="252523"/>
          <w:sz w:val="10"/>
        </w:rPr>
        <w:t>0.05</w:t>
      </w:r>
      <w:r>
        <w:rPr>
          <w:rFonts w:ascii="Arial Unicode MS"/>
          <w:sz w:val="10"/>
        </w:rPr>
      </w:r>
    </w:p>
    <w:p>
      <w:pPr>
        <w:spacing w:line="166" w:lineRule="exact" w:before="11"/>
        <w:ind w:left="377" w:right="10309" w:firstLine="57"/>
        <w:jc w:val="both"/>
        <w:rPr>
          <w:rFonts w:ascii="Arial Unicode MS" w:hAnsi="Arial Unicode MS" w:cs="Arial Unicode MS" w:eastAsia="Arial Unicode MS"/>
          <w:sz w:val="10"/>
          <w:szCs w:val="10"/>
        </w:rPr>
      </w:pPr>
      <w:r>
        <w:rPr>
          <w:rFonts w:ascii="Arial Unicode MS" w:hAnsi="Arial Unicode MS"/>
          <w:color w:val="252523"/>
          <w:w w:val="95"/>
          <w:sz w:val="10"/>
        </w:rPr>
        <w:t>0.00</w:t>
      </w:r>
      <w:r>
        <w:rPr>
          <w:rFonts w:ascii="Arial Unicode MS" w:hAnsi="Arial Unicode MS"/>
          <w:color w:val="252523"/>
          <w:w w:val="99"/>
          <w:sz w:val="10"/>
        </w:rPr>
        <w:t> </w:t>
      </w:r>
      <w:r>
        <w:rPr>
          <w:rFonts w:ascii="Arial Unicode MS" w:hAnsi="Arial Unicode MS"/>
          <w:color w:val="252523"/>
          <w:w w:val="110"/>
          <w:sz w:val="10"/>
        </w:rPr>
        <w:t>í0.05</w:t>
      </w:r>
      <w:r>
        <w:rPr>
          <w:rFonts w:ascii="Arial Unicode MS" w:hAnsi="Arial Unicode MS"/>
          <w:color w:val="252523"/>
          <w:w w:val="112"/>
          <w:sz w:val="10"/>
        </w:rPr>
        <w:t> </w:t>
      </w:r>
      <w:r>
        <w:rPr>
          <w:rFonts w:ascii="Arial Unicode MS" w:hAnsi="Arial Unicode MS"/>
          <w:color w:val="252523"/>
          <w:w w:val="110"/>
          <w:sz w:val="10"/>
        </w:rPr>
        <w:t>í0.10</w:t>
      </w:r>
      <w:r>
        <w:rPr>
          <w:rFonts w:ascii="Arial Unicode MS" w:hAnsi="Arial Unicode MS"/>
          <w:sz w:val="10"/>
        </w:rPr>
      </w:r>
    </w:p>
    <w:p>
      <w:pPr>
        <w:spacing w:after="0" w:line="166" w:lineRule="exact"/>
        <w:jc w:val="both"/>
        <w:rPr>
          <w:rFonts w:ascii="Arial Unicode MS" w:hAnsi="Arial Unicode MS" w:cs="Arial Unicode MS" w:eastAsia="Arial Unicode MS"/>
          <w:sz w:val="10"/>
          <w:szCs w:val="10"/>
        </w:rPr>
        <w:sectPr>
          <w:headerReference w:type="even" r:id="rId41"/>
          <w:headerReference w:type="default" r:id="rId42"/>
          <w:footerReference w:type="even" r:id="rId43"/>
          <w:footerReference w:type="default" r:id="rId44"/>
          <w:pgSz w:w="12240" w:h="15840"/>
          <w:pgMar w:header="987" w:footer="749" w:top="1260" w:bottom="940" w:left="1300" w:right="0"/>
          <w:pgNumType w:start="38"/>
        </w:sectPr>
      </w:pPr>
    </w:p>
    <w:p>
      <w:pPr>
        <w:spacing w:line="240" w:lineRule="auto" w:before="10"/>
        <w:rPr>
          <w:rFonts w:ascii="Arial Unicode MS" w:hAnsi="Arial Unicode MS" w:cs="Arial Unicode MS" w:eastAsia="Arial Unicode MS"/>
          <w:sz w:val="5"/>
          <w:szCs w:val="5"/>
        </w:rPr>
      </w:pPr>
    </w:p>
    <w:p>
      <w:pPr>
        <w:tabs>
          <w:tab w:pos="1489" w:val="left" w:leader="none"/>
          <w:tab w:pos="1981" w:val="left" w:leader="none"/>
          <w:tab w:pos="2501" w:val="left" w:leader="none"/>
          <w:tab w:pos="3020" w:val="left" w:leader="none"/>
          <w:tab w:pos="3540" w:val="left" w:leader="none"/>
          <w:tab w:pos="4060" w:val="left" w:leader="none"/>
        </w:tabs>
        <w:spacing w:before="0"/>
        <w:ind w:left="969" w:right="0" w:firstLine="0"/>
        <w:jc w:val="left"/>
        <w:rPr>
          <w:rFonts w:ascii="Arial Unicode MS" w:hAnsi="Arial Unicode MS" w:cs="Arial Unicode MS" w:eastAsia="Arial Unicode MS"/>
          <w:sz w:val="10"/>
          <w:szCs w:val="10"/>
        </w:rPr>
      </w:pPr>
      <w:r>
        <w:rPr>
          <w:rFonts w:ascii="Arial Unicode MS"/>
          <w:color w:val="252523"/>
          <w:w w:val="95"/>
          <w:sz w:val="10"/>
        </w:rPr>
        <w:t>0</w:t>
        <w:tab/>
        <w:t>5</w:t>
        <w:tab/>
        <w:t>10</w:t>
        <w:tab/>
        <w:t>15</w:t>
        <w:tab/>
        <w:t>20</w:t>
        <w:tab/>
        <w:t>25</w:t>
        <w:tab/>
        <w:t>30</w:t>
      </w:r>
      <w:r>
        <w:rPr>
          <w:rFonts w:ascii="Arial Unicode MS"/>
          <w:sz w:val="10"/>
        </w:rPr>
      </w:r>
    </w:p>
    <w:p>
      <w:pPr>
        <w:spacing w:line="240" w:lineRule="auto" w:before="6"/>
        <w:rPr>
          <w:rFonts w:ascii="Arial Unicode MS" w:hAnsi="Arial Unicode MS" w:cs="Arial Unicode MS" w:eastAsia="Arial Unicode MS"/>
          <w:sz w:val="15"/>
          <w:szCs w:val="15"/>
        </w:rPr>
      </w:pPr>
      <w:r>
        <w:rPr/>
        <w:br w:type="column"/>
      </w:r>
      <w:r>
        <w:rPr>
          <w:rFonts w:ascii="Arial Unicode MS"/>
          <w:sz w:val="15"/>
        </w:rPr>
      </w:r>
    </w:p>
    <w:p>
      <w:pPr>
        <w:spacing w:before="0"/>
        <w:ind w:left="199" w:right="0" w:firstLine="0"/>
        <w:jc w:val="left"/>
        <w:rPr>
          <w:rFonts w:ascii="Arial Unicode MS" w:hAnsi="Arial Unicode MS" w:cs="Arial Unicode MS" w:eastAsia="Arial Unicode MS"/>
          <w:sz w:val="12"/>
          <w:szCs w:val="12"/>
        </w:rPr>
      </w:pPr>
      <w:r>
        <w:rPr>
          <w:rFonts w:ascii="Arial Unicode MS"/>
          <w:color w:val="252523"/>
          <w:w w:val="110"/>
          <w:sz w:val="12"/>
        </w:rPr>
        <w:t>/DJ</w:t>
      </w:r>
      <w:r>
        <w:rPr>
          <w:rFonts w:ascii="Arial Unicode MS"/>
          <w:sz w:val="12"/>
        </w:rPr>
      </w:r>
    </w:p>
    <w:p>
      <w:pPr>
        <w:spacing w:after="0"/>
        <w:jc w:val="left"/>
        <w:rPr>
          <w:rFonts w:ascii="Arial Unicode MS" w:hAnsi="Arial Unicode MS" w:cs="Arial Unicode MS" w:eastAsia="Arial Unicode MS"/>
          <w:sz w:val="12"/>
          <w:szCs w:val="12"/>
        </w:rPr>
        <w:sectPr>
          <w:type w:val="continuous"/>
          <w:pgSz w:w="12240" w:h="15840"/>
          <w:pgMar w:top="1500" w:bottom="940" w:left="1300" w:right="0"/>
          <w:cols w:num="2" w:equalWidth="0">
            <w:col w:w="4171" w:space="40"/>
            <w:col w:w="6729"/>
          </w:cols>
        </w:sectPr>
      </w:pPr>
    </w:p>
    <w:p>
      <w:pPr>
        <w:spacing w:line="240" w:lineRule="auto" w:before="8"/>
        <w:rPr>
          <w:rFonts w:ascii="Arial Unicode MS" w:hAnsi="Arial Unicode MS" w:cs="Arial Unicode MS" w:eastAsia="Arial Unicode MS"/>
          <w:sz w:val="26"/>
          <w:szCs w:val="26"/>
        </w:rPr>
      </w:pPr>
      <w:r>
        <w:rPr/>
        <w:pict>
          <v:shape style="position:absolute;margin-left:78.396881pt;margin-top:106.945633pt;width:6.95pt;height:23.45pt;mso-position-horizontal-relative:page;mso-position-vertical-relative:page;z-index:8560" type="#_x0000_t202" filled="false" stroked="false">
            <v:textbox inset="0,0,0,0" style="layout-flow:vertical;mso-layout-flow-alt:bottom-to-top">
              <w:txbxContent>
                <w:p>
                  <w:pPr>
                    <w:spacing w:line="12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0"/>
                      <w:szCs w:val="10"/>
                    </w:rPr>
                  </w:pPr>
                  <w:r>
                    <w:rPr>
                      <w:rFonts w:ascii="Arial Unicode MS"/>
                      <w:color w:val="252523"/>
                      <w:w w:val="99"/>
                      <w:sz w:val="10"/>
                    </w:rPr>
                    <w:t>5</w:t>
                  </w:r>
                  <w:r>
                    <w:rPr>
                      <w:rFonts w:ascii="Arial Unicode MS"/>
                      <w:color w:val="252523"/>
                      <w:spacing w:val="4"/>
                      <w:sz w:val="10"/>
                    </w:rPr>
                    <w:t> </w:t>
                  </w:r>
                  <w:r>
                    <w:rPr>
                      <w:rFonts w:ascii="Arial Unicode MS"/>
                      <w:color w:val="252523"/>
                      <w:spacing w:val="1"/>
                      <w:w w:val="99"/>
                      <w:sz w:val="10"/>
                    </w:rPr>
                    <w:t>101520</w:t>
                  </w:r>
                  <w:r>
                    <w:rPr>
                      <w:rFonts w:ascii="Arial Unicode MS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955246pt;margin-top:136.968842pt;width:7.95pt;height:21.5pt;mso-position-horizontal-relative:page;mso-position-vertical-relative:page;z-index:8680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PRGHO5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8.955246pt;margin-top:108.40213pt;width:7.95pt;height:21.5pt;mso-position-horizontal-relative:page;mso-position-vertical-relative:page;z-index:8704" type="#_x0000_t202" filled="false" stroked="false">
            <v:textbox inset="0,0,0,0" style="layout-flow:vertical;mso-layout-flow-alt:bottom-to-top">
              <w:txbxContent>
                <w:p>
                  <w:pPr>
                    <w:spacing w:line="143" w:lineRule="exact" w:before="0"/>
                    <w:ind w:left="20" w:right="0" w:firstLine="0"/>
                    <w:jc w:val="left"/>
                    <w:rPr>
                      <w:rFonts w:ascii="Arial Unicode MS" w:hAnsi="Arial Unicode MS" w:cs="Arial Unicode MS" w:eastAsia="Arial Unicode MS"/>
                      <w:sz w:val="12"/>
                      <w:szCs w:val="12"/>
                    </w:rPr>
                  </w:pPr>
                  <w:r>
                    <w:rPr>
                      <w:rFonts w:ascii="Arial Unicode MS"/>
                      <w:color w:val="252523"/>
                      <w:w w:val="76"/>
                      <w:sz w:val="12"/>
                    </w:rPr>
                    <w:t>PRGHO6</w:t>
                  </w:r>
                  <w:r>
                    <w:rPr>
                      <w:rFonts w:ascii="Arial Unicode MS"/>
                      <w:sz w:val="12"/>
                    </w:rPr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240" w:lineRule="auto" w:before="27"/>
        <w:ind w:right="0"/>
        <w:jc w:val="left"/>
        <w:rPr>
          <w:rFonts w:ascii="Palatino Linotype" w:hAnsi="Palatino Linotype" w:cs="Palatino Linotype" w:eastAsia="Palatino Linotype"/>
        </w:rPr>
      </w:pPr>
      <w:r>
        <w:rPr>
          <w:rFonts w:ascii="Palatino Linotype"/>
          <w:color w:val="2B2A29"/>
        </w:rPr>
        <w:t>Figure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2.12:</w:t>
      </w:r>
      <w:r>
        <w:rPr>
          <w:rFonts w:ascii="Palatino Linotype"/>
          <w:color w:val="2B2A29"/>
          <w:spacing w:val="8"/>
        </w:rPr>
        <w:t> </w:t>
      </w:r>
      <w:r>
        <w:rPr>
          <w:rFonts w:ascii="Palatino Linotype"/>
          <w:color w:val="2B2A29"/>
          <w:spacing w:val="-4"/>
        </w:rPr>
        <w:t>T</w:t>
      </w:r>
      <w:r>
        <w:rPr>
          <w:rFonts w:ascii="Palatino Linotype"/>
          <w:color w:val="2B2A29"/>
          <w:spacing w:val="-5"/>
        </w:rPr>
        <w:t>race</w:t>
      </w:r>
      <w:r>
        <w:rPr>
          <w:rFonts w:ascii="Palatino Linotype"/>
          <w:color w:val="2B2A29"/>
          <w:spacing w:val="-8"/>
        </w:rPr>
        <w:t> </w:t>
      </w:r>
      <w:r>
        <w:rPr>
          <w:rFonts w:ascii="Palatino Linotype"/>
          <w:color w:val="2B2A29"/>
        </w:rPr>
        <w:t>plot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for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category</w:t>
      </w:r>
      <w:r>
        <w:rPr>
          <w:rFonts w:ascii="Palatino Linotype"/>
          <w:color w:val="2B2A29"/>
          <w:spacing w:val="-8"/>
        </w:rPr>
        <w:t> </w:t>
      </w:r>
      <w:r>
        <w:rPr>
          <w:rFonts w:ascii="Palatino Linotype"/>
          <w:color w:val="2B2A29"/>
        </w:rPr>
        <w:t>AA</w:t>
      </w:r>
      <w:r>
        <w:rPr>
          <w:rFonts w:ascii="Palatino Linotype"/>
          <w:color w:val="2B2A29"/>
          <w:spacing w:val="-10"/>
        </w:rPr>
        <w:t> </w:t>
      </w:r>
      <w:r>
        <w:rPr>
          <w:rFonts w:ascii="Palatino Linotype"/>
          <w:color w:val="2B2A29"/>
        </w:rPr>
        <w:t>of</w:t>
      </w:r>
      <w:r>
        <w:rPr>
          <w:rFonts w:ascii="Palatino Linotype"/>
          <w:color w:val="2B2A29"/>
          <w:spacing w:val="-8"/>
        </w:rPr>
        <w:t> </w:t>
      </w:r>
      <w:r>
        <w:rPr>
          <w:rFonts w:ascii="Palatino Linotype"/>
          <w:color w:val="2B2A29"/>
          <w:spacing w:val="1"/>
        </w:rPr>
        <w:t>model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1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to</w:t>
      </w:r>
      <w:r>
        <w:rPr>
          <w:rFonts w:ascii="Palatino Linotype"/>
          <w:color w:val="2B2A29"/>
          <w:spacing w:val="-8"/>
        </w:rPr>
        <w:t> </w:t>
      </w:r>
      <w:r>
        <w:rPr>
          <w:rFonts w:ascii="Palatino Linotype"/>
          <w:color w:val="2B2A29"/>
          <w:spacing w:val="1"/>
        </w:rPr>
        <w:t>model</w:t>
      </w:r>
      <w:r>
        <w:rPr>
          <w:rFonts w:ascii="Palatino Linotype"/>
          <w:color w:val="2B2A29"/>
          <w:spacing w:val="-9"/>
        </w:rPr>
        <w:t> </w:t>
      </w:r>
      <w:r>
        <w:rPr>
          <w:rFonts w:ascii="Palatino Linotype"/>
          <w:color w:val="2B2A29"/>
        </w:rPr>
        <w:t>6</w:t>
      </w:r>
      <w:r>
        <w:rPr>
          <w:rFonts w:ascii="Palatino Linotype"/>
        </w:rPr>
      </w:r>
    </w:p>
    <w:p>
      <w:pPr>
        <w:spacing w:after="0" w:line="240" w:lineRule="auto"/>
        <w:jc w:val="left"/>
        <w:rPr>
          <w:rFonts w:ascii="Palatino Linotype" w:hAnsi="Palatino Linotype" w:cs="Palatino Linotype" w:eastAsia="Palatino Linotype"/>
        </w:rPr>
        <w:sectPr>
          <w:type w:val="continuous"/>
          <w:pgSz w:w="12240" w:h="15840"/>
          <w:pgMar w:top="1500" w:bottom="940" w:left="1300" w:right="0"/>
        </w:sect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0"/>
        <w:rPr>
          <w:rFonts w:ascii="Palatino Linotype" w:hAnsi="Palatino Linotype" w:cs="Palatino Linotype" w:eastAsia="Palatino Linotype"/>
          <w:sz w:val="20"/>
          <w:szCs w:val="20"/>
        </w:rPr>
      </w:pPr>
    </w:p>
    <w:p>
      <w:pPr>
        <w:spacing w:line="240" w:lineRule="auto" w:before="1"/>
        <w:rPr>
          <w:rFonts w:ascii="Palatino Linotype" w:hAnsi="Palatino Linotype" w:cs="Palatino Linotype" w:eastAsia="Palatino Linotype"/>
          <w:sz w:val="23"/>
          <w:szCs w:val="23"/>
        </w:rPr>
      </w:pPr>
    </w:p>
    <w:p>
      <w:pPr>
        <w:spacing w:before="81"/>
        <w:ind w:left="3233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131123"/>
          <w:sz w:val="15"/>
        </w:rPr>
        <w:t>Autocorre</w:t>
      </w:r>
      <w:r>
        <w:rPr>
          <w:rFonts w:ascii="Arial"/>
          <w:color w:val="131123"/>
          <w:spacing w:val="-21"/>
          <w:sz w:val="15"/>
        </w:rPr>
        <w:t> </w:t>
      </w:r>
      <w:r>
        <w:rPr>
          <w:rFonts w:ascii="Arial"/>
          <w:color w:val="152F64"/>
          <w:spacing w:val="-17"/>
          <w:sz w:val="15"/>
        </w:rPr>
        <w:t>l</w:t>
      </w:r>
      <w:r>
        <w:rPr>
          <w:rFonts w:ascii="Arial"/>
          <w:color w:val="2A2131"/>
          <w:sz w:val="15"/>
        </w:rPr>
        <w:t>at</w:t>
      </w:r>
      <w:r>
        <w:rPr>
          <w:rFonts w:ascii="Arial"/>
          <w:color w:val="2A2131"/>
          <w:spacing w:val="-5"/>
          <w:sz w:val="15"/>
        </w:rPr>
        <w:t>i</w:t>
      </w:r>
      <w:r>
        <w:rPr>
          <w:rFonts w:ascii="Arial"/>
          <w:color w:val="2A2131"/>
          <w:sz w:val="15"/>
        </w:rPr>
        <w:t>on</w:t>
      </w:r>
      <w:r>
        <w:rPr>
          <w:rFonts w:ascii="Arial"/>
          <w:color w:val="2A2131"/>
          <w:spacing w:val="-2"/>
          <w:sz w:val="15"/>
        </w:rPr>
        <w:t> </w:t>
      </w:r>
      <w:r>
        <w:rPr>
          <w:rFonts w:ascii="Arial"/>
          <w:color w:val="131123"/>
          <w:sz w:val="15"/>
        </w:rPr>
        <w:t>p</w:t>
      </w:r>
      <w:r>
        <w:rPr>
          <w:rFonts w:ascii="Arial"/>
          <w:color w:val="131123"/>
          <w:spacing w:val="-11"/>
          <w:sz w:val="15"/>
        </w:rPr>
        <w:t>l</w:t>
      </w:r>
      <w:r>
        <w:rPr>
          <w:rFonts w:ascii="Arial"/>
          <w:color w:val="131123"/>
          <w:sz w:val="15"/>
        </w:rPr>
        <w:t>ot</w:t>
      </w:r>
      <w:r>
        <w:rPr>
          <w:rFonts w:ascii="Arial"/>
          <w:color w:val="131123"/>
          <w:spacing w:val="-1"/>
          <w:sz w:val="15"/>
        </w:rPr>
        <w:t> </w:t>
      </w:r>
      <w:r>
        <w:rPr>
          <w:rFonts w:ascii="Arial"/>
          <w:color w:val="131123"/>
          <w:sz w:val="15"/>
        </w:rPr>
        <w:t>tor</w:t>
      </w:r>
      <w:r>
        <w:rPr>
          <w:rFonts w:ascii="Arial"/>
          <w:color w:val="131123"/>
          <w:spacing w:val="20"/>
          <w:sz w:val="15"/>
        </w:rPr>
        <w:t> </w:t>
      </w:r>
      <w:r>
        <w:rPr>
          <w:rFonts w:ascii="Arial"/>
          <w:color w:val="2A2131"/>
          <w:sz w:val="15"/>
        </w:rPr>
        <w:t>category</w:t>
      </w:r>
      <w:r>
        <w:rPr>
          <w:rFonts w:ascii="Arial"/>
          <w:color w:val="2A2131"/>
          <w:spacing w:val="19"/>
          <w:sz w:val="15"/>
        </w:rPr>
        <w:t> </w:t>
      </w:r>
      <w:r>
        <w:rPr>
          <w:rFonts w:ascii="Arial"/>
          <w:color w:val="131123"/>
          <w:sz w:val="15"/>
        </w:rPr>
        <w:t>A</w:t>
      </w:r>
      <w:r>
        <w:rPr>
          <w:rFonts w:ascii="Arial"/>
          <w:color w:val="131123"/>
          <w:spacing w:val="7"/>
          <w:sz w:val="15"/>
        </w:rPr>
        <w:t> </w:t>
      </w:r>
      <w:r>
        <w:rPr>
          <w:rFonts w:ascii="Arial"/>
          <w:color w:val="2A2131"/>
          <w:sz w:val="15"/>
        </w:rPr>
        <w:t>of</w:t>
      </w:r>
      <w:r>
        <w:rPr>
          <w:rFonts w:ascii="Arial"/>
          <w:color w:val="2A2131"/>
          <w:spacing w:val="7"/>
          <w:sz w:val="15"/>
        </w:rPr>
        <w:t> </w:t>
      </w:r>
      <w:r>
        <w:rPr>
          <w:rFonts w:ascii="Arial"/>
          <w:color w:val="2A2131"/>
          <w:sz w:val="15"/>
        </w:rPr>
        <w:t>all</w:t>
      </w:r>
      <w:r>
        <w:rPr>
          <w:rFonts w:ascii="Arial"/>
          <w:color w:val="2A2131"/>
          <w:spacing w:val="-2"/>
          <w:sz w:val="15"/>
        </w:rPr>
        <w:t> </w:t>
      </w:r>
      <w:r>
        <w:rPr>
          <w:rFonts w:ascii="Arial"/>
          <w:color w:val="131123"/>
          <w:sz w:val="15"/>
        </w:rPr>
        <w:t>m</w:t>
      </w:r>
      <w:r>
        <w:rPr>
          <w:rFonts w:ascii="Arial"/>
          <w:color w:val="131123"/>
          <w:spacing w:val="-4"/>
          <w:sz w:val="15"/>
        </w:rPr>
        <w:t>o</w:t>
      </w:r>
      <w:r>
        <w:rPr>
          <w:rFonts w:ascii="Arial"/>
          <w:color w:val="3F1A18"/>
          <w:spacing w:val="-7"/>
          <w:sz w:val="15"/>
        </w:rPr>
        <w:t>d</w:t>
      </w:r>
      <w:r>
        <w:rPr>
          <w:rFonts w:ascii="Arial"/>
          <w:color w:val="131123"/>
          <w:spacing w:val="-2"/>
          <w:sz w:val="15"/>
        </w:rPr>
        <w:t>e</w:t>
      </w:r>
      <w:r>
        <w:rPr>
          <w:rFonts w:ascii="Arial"/>
          <w:color w:val="152F64"/>
          <w:spacing w:val="-17"/>
          <w:sz w:val="15"/>
        </w:rPr>
        <w:t>l</w:t>
      </w:r>
      <w:r>
        <w:rPr>
          <w:rFonts w:ascii="Arial"/>
          <w:color w:val="2A2131"/>
          <w:sz w:val="15"/>
        </w:rPr>
        <w:t>s</w:t>
      </w:r>
      <w:r>
        <w:rPr>
          <w:rFonts w:ascii="Arial"/>
          <w:sz w:val="15"/>
        </w:rPr>
      </w:r>
    </w:p>
    <w:p>
      <w:pPr>
        <w:spacing w:line="240" w:lineRule="auto" w:before="11"/>
        <w:rPr>
          <w:rFonts w:ascii="Arial" w:hAnsi="Arial" w:cs="Arial" w:eastAsia="Arial"/>
          <w:sz w:val="9"/>
          <w:szCs w:val="9"/>
        </w:rPr>
      </w:pPr>
    </w:p>
    <w:p>
      <w:pPr>
        <w:tabs>
          <w:tab w:pos="6631" w:val="left" w:leader="none"/>
          <w:tab w:pos="7140" w:val="left" w:leader="none"/>
          <w:tab w:pos="7668" w:val="left" w:leader="none"/>
          <w:tab w:pos="8187" w:val="left" w:leader="none"/>
        </w:tabs>
        <w:spacing w:before="0"/>
        <w:ind w:left="6113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56666D"/>
          <w:spacing w:val="-12"/>
          <w:w w:val="125"/>
          <w:sz w:val="10"/>
        </w:rPr>
        <w:t>1</w:t>
      </w:r>
      <w:r>
        <w:rPr>
          <w:rFonts w:ascii="Times New Roman"/>
          <w:color w:val="383446"/>
          <w:spacing w:val="-13"/>
          <w:w w:val="125"/>
          <w:sz w:val="10"/>
        </w:rPr>
        <w:t>0</w:t>
        <w:tab/>
      </w:r>
      <w:r>
        <w:rPr>
          <w:rFonts w:ascii="Times New Roman"/>
          <w:color w:val="56666D"/>
          <w:spacing w:val="-12"/>
          <w:w w:val="130"/>
          <w:sz w:val="10"/>
        </w:rPr>
        <w:t>1</w:t>
      </w:r>
      <w:r>
        <w:rPr>
          <w:rFonts w:ascii="Times New Roman"/>
          <w:color w:val="383446"/>
          <w:spacing w:val="-12"/>
          <w:w w:val="130"/>
          <w:sz w:val="10"/>
        </w:rPr>
        <w:t>5</w:t>
        <w:tab/>
      </w:r>
      <w:r>
        <w:rPr>
          <w:rFonts w:ascii="Times New Roman"/>
          <w:color w:val="383446"/>
          <w:w w:val="120"/>
          <w:sz w:val="10"/>
        </w:rPr>
        <w:t>20</w:t>
        <w:tab/>
      </w:r>
      <w:r>
        <w:rPr>
          <w:rFonts w:ascii="Times New Roman"/>
          <w:color w:val="383446"/>
          <w:w w:val="110"/>
          <w:sz w:val="10"/>
        </w:rPr>
        <w:t>25</w:t>
        <w:tab/>
      </w:r>
      <w:r>
        <w:rPr>
          <w:rFonts w:ascii="Times New Roman"/>
          <w:color w:val="383446"/>
          <w:w w:val="125"/>
          <w:sz w:val="10"/>
        </w:rPr>
        <w:t>30</w:t>
      </w:r>
      <w:r>
        <w:rPr>
          <w:rFonts w:ascii="Times New Roman"/>
          <w:sz w:val="1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0"/>
          <w:szCs w:val="10"/>
        </w:rPr>
        <w:sectPr>
          <w:pgSz w:w="12240" w:h="15840"/>
          <w:pgMar w:header="960" w:footer="752" w:top="1260" w:bottom="940" w:left="172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line="217" w:lineRule="exact" w:before="0"/>
        <w:ind w:left="0" w:right="15" w:firstLine="0"/>
        <w:jc w:val="right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/>
          <w:color w:val="383446"/>
          <w:spacing w:val="-18"/>
          <w:w w:val="90"/>
          <w:position w:val="-9"/>
          <w:sz w:val="17"/>
        </w:rPr>
        <w:t>,</w:t>
      </w:r>
      <w:r>
        <w:rPr>
          <w:rFonts w:ascii="Times New Roman"/>
          <w:color w:val="131123"/>
          <w:spacing w:val="-33"/>
          <w:w w:val="90"/>
          <w:sz w:val="11"/>
        </w:rPr>
        <w:t>c</w:t>
      </w:r>
      <w:r>
        <w:rPr>
          <w:rFonts w:ascii="Times New Roman"/>
          <w:color w:val="383446"/>
          <w:spacing w:val="-33"/>
          <w:w w:val="90"/>
          <w:position w:val="-9"/>
          <w:sz w:val="17"/>
        </w:rPr>
        <w:t>g</w:t>
      </w:r>
      <w:r>
        <w:rPr>
          <w:rFonts w:ascii="Times New Roman"/>
          <w:color w:val="131123"/>
          <w:w w:val="90"/>
          <w:sz w:val="11"/>
        </w:rPr>
        <w:t>:</w:t>
      </w:r>
      <w:r>
        <w:rPr>
          <w:rFonts w:ascii="Times New Roman"/>
          <w:sz w:val="11"/>
        </w:rPr>
      </w:r>
    </w:p>
    <w:p>
      <w:pPr>
        <w:spacing w:line="219" w:lineRule="exact" w:before="0"/>
        <w:ind w:left="0" w:right="16" w:firstLine="0"/>
        <w:jc w:val="right"/>
        <w:rPr>
          <w:rFonts w:ascii="Arial" w:hAnsi="Arial" w:cs="Arial" w:eastAsia="Arial"/>
          <w:sz w:val="22"/>
          <w:szCs w:val="22"/>
        </w:rPr>
      </w:pPr>
      <w:r>
        <w:rPr>
          <w:rFonts w:ascii="Arial"/>
          <w:color w:val="383446"/>
          <w:w w:val="70"/>
          <w:sz w:val="22"/>
        </w:rPr>
        <w:t>"'</w:t>
      </w:r>
      <w:r>
        <w:rPr>
          <w:rFonts w:ascii="Arial"/>
          <w:sz w:val="22"/>
        </w:rPr>
      </w:r>
    </w:p>
    <w:p>
      <w:pPr>
        <w:spacing w:line="196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 w:hAnsi="Times New Roman" w:cs="Times New Roman" w:eastAsia="Times New Roman"/>
          <w:color w:val="383446"/>
          <w:sz w:val="21"/>
          <w:szCs w:val="21"/>
        </w:rPr>
        <w:t>§</w:t>
      </w:r>
      <w:r>
        <w:rPr>
          <w:rFonts w:ascii="Times New Roman" w:hAnsi="Times New Roman" w:cs="Times New Roman" w:eastAsia="Times New Roman"/>
          <w:sz w:val="21"/>
          <w:szCs w:val="21"/>
        </w:rPr>
      </w:r>
    </w:p>
    <w:p>
      <w:pPr>
        <w:spacing w:line="138" w:lineRule="exact" w:before="0"/>
        <w:ind w:left="0" w:right="4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color w:val="131123"/>
          <w:w w:val="180"/>
          <w:sz w:val="17"/>
        </w:rPr>
        <w:t>s</w:t>
      </w:r>
      <w:r>
        <w:rPr>
          <w:rFonts w:ascii="Times New Roman"/>
          <w:sz w:val="17"/>
        </w:rPr>
      </w:r>
    </w:p>
    <w:p>
      <w:pPr>
        <w:spacing w:line="70" w:lineRule="exact" w:before="0"/>
        <w:ind w:left="0" w:right="19" w:firstLine="0"/>
        <w:jc w:val="right"/>
        <w:rPr>
          <w:rFonts w:ascii="Arial" w:hAnsi="Arial" w:cs="Arial" w:eastAsia="Arial"/>
          <w:sz w:val="8"/>
          <w:szCs w:val="8"/>
        </w:rPr>
      </w:pPr>
      <w:r>
        <w:rPr>
          <w:rFonts w:ascii="Arial"/>
          <w:color w:val="383446"/>
          <w:w w:val="140"/>
          <w:sz w:val="8"/>
        </w:rPr>
        <w:t>&lt;(</w:t>
      </w:r>
      <w:r>
        <w:rPr>
          <w:rFonts w:ascii="Arial"/>
          <w:sz w:val="8"/>
        </w:rPr>
      </w:r>
    </w:p>
    <w:p>
      <w:pPr>
        <w:spacing w:line="240" w:lineRule="auto" w:before="11"/>
        <w:rPr>
          <w:rFonts w:ascii="Arial" w:hAnsi="Arial" w:cs="Arial" w:eastAsia="Arial"/>
          <w:sz w:val="9"/>
          <w:szCs w:val="9"/>
        </w:rPr>
      </w:pPr>
      <w:r>
        <w:rPr/>
        <w:br w:type="column"/>
      </w:r>
      <w:r>
        <w:rPr>
          <w:rFonts w:ascii="Arial"/>
          <w:sz w:val="9"/>
        </w:rPr>
      </w:r>
    </w:p>
    <w:p>
      <w:pPr>
        <w:spacing w:before="0"/>
        <w:ind w:left="9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shape style="position:absolute;margin-left:166.080002pt;margin-top:-2.990032pt;width:153.6pt;height:83.52pt;mso-position-horizontal-relative:page;mso-position-vertical-relative:paragraph;z-index:8872" type="#_x0000_t75" stroked="false">
            <v:imagedata r:id="rId45" o:title=""/>
          </v:shape>
        </w:pict>
      </w:r>
      <w:r>
        <w:rPr/>
        <w:pict>
          <v:group style="position:absolute;margin-left:144.240005pt;margin-top:-2.990032pt;width:359.8pt;height:123.85pt;mso-position-horizontal-relative:page;mso-position-vertical-relative:paragraph;z-index:8968" coordorigin="2885,-60" coordsize="7196,2477">
            <v:shape style="position:absolute;left:7008;top:-60;width:3072;height:2477" type="#_x0000_t75" stroked="false">
              <v:imagedata r:id="rId46" o:title=""/>
            </v:shape>
            <v:shape style="position:absolute;left:6586;top:171;width:134;height:1210" type="#_x0000_t75" stroked="false">
              <v:imagedata r:id="rId47" o:title=""/>
            </v:shape>
            <v:group style="position:absolute;left:6590;top:-21;width:2;height:2420" coordorigin="6590,-21" coordsize="2,2420">
              <v:shape style="position:absolute;left:6590;top:-21;width:2;height:2420" coordorigin="6590,-21" coordsize="0,2420" path="m6590,2398l6590,-21e" filled="false" stroked="true" strokeweight=".48pt" strokecolor="#000000">
                <v:path arrowok="t"/>
              </v:shape>
            </v:group>
            <v:group style="position:absolute;left:6734;top:-21;width:2;height:2420" coordorigin="6734,-21" coordsize="2,2420">
              <v:shape style="position:absolute;left:6734;top:-21;width:2;height:2420" coordorigin="6734,-21" coordsize="0,2420" path="m6734,2398l6734,-21e" filled="false" stroked="true" strokeweight=".48pt" strokecolor="#000000">
                <v:path arrowok="t"/>
              </v:shape>
            </v:group>
            <v:group style="position:absolute;left:3029;top:-21;width:2;height:2420" coordorigin="3029,-21" coordsize="2,2420">
              <v:shape style="position:absolute;left:3029;top:-21;width:2;height:2420" coordorigin="3029,-21" coordsize="0,2420" path="m3029,2398l3029,-21e" filled="false" stroked="true" strokeweight=".48pt" strokecolor="#000000">
                <v:path arrowok="t"/>
              </v:shape>
            </v:group>
            <v:group style="position:absolute;left:2890;top:2393;width:4148;height:2" coordorigin="2890,2393" coordsize="4148,2">
              <v:shape style="position:absolute;left:2890;top:2393;width:4148;height:2" coordorigin="2890,2393" coordsize="4148,0" path="m2890,2393l7037,2393e" filled="false" stroked="true" strokeweight=".48pt" strokecolor="#000000">
                <v:path arrowok="t"/>
              </v:shape>
            </v:group>
            <v:group style="position:absolute;left:2894;top:-21;width:2;height:2420" coordorigin="2894,-21" coordsize="2,2420">
              <v:shape style="position:absolute;left:2894;top:-21;width:2;height:2420" coordorigin="2894,-21" coordsize="0,2420" path="m2894,2398l2894,-21e" filled="false" stroked="true" strokeweight=".48pt" strokecolor="#000000">
                <v:path arrowok="t"/>
              </v:shape>
              <v:shape style="position:absolute;left:2909;top:173;width:155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color w:val="2A2131"/>
                          <w:w w:val="145"/>
                          <w:sz w:val="21"/>
                        </w:rPr>
                        <w:t>Ii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2909;top:813;width:131;height:370" type="#_x0000_t202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5"/>
                          <w:szCs w:val="25"/>
                        </w:rPr>
                      </w:pPr>
                      <w:r>
                        <w:rPr>
                          <w:rFonts w:ascii="Arial"/>
                          <w:color w:val="383446"/>
                          <w:w w:val="60"/>
                          <w:sz w:val="25"/>
                        </w:rPr>
                        <w:t>..,</w:t>
                      </w:r>
                      <w:r>
                        <w:rPr>
                          <w:rFonts w:ascii="Arial"/>
                          <w:sz w:val="25"/>
                        </w:rPr>
                      </w:r>
                    </w:p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383446"/>
                          <w:w w:val="95"/>
                          <w:sz w:val="17"/>
                        </w:rPr>
                        <w:t>w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2909;top:1794;width:266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383446"/>
                          <w:w w:val="600"/>
                          <w:sz w:val="20"/>
                        </w:rPr>
                        <w:t>i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b/>
          <w:color w:val="383446"/>
          <w:spacing w:val="-6"/>
          <w:w w:val="115"/>
          <w:sz w:val="10"/>
        </w:rPr>
        <w:t>0</w:t>
      </w:r>
      <w:r>
        <w:rPr>
          <w:rFonts w:ascii="Arial"/>
          <w:b/>
          <w:color w:val="070754"/>
          <w:spacing w:val="-6"/>
          <w:w w:val="115"/>
          <w:sz w:val="10"/>
        </w:rPr>
        <w:t>.</w:t>
      </w:r>
      <w:r>
        <w:rPr>
          <w:rFonts w:ascii="Arial"/>
          <w:b/>
          <w:color w:val="152F64"/>
          <w:spacing w:val="-8"/>
          <w:w w:val="115"/>
          <w:sz w:val="10"/>
        </w:rPr>
        <w:t>1</w:t>
      </w:r>
      <w:r>
        <w:rPr>
          <w:rFonts w:ascii="Arial"/>
          <w:b/>
          <w:color w:val="383446"/>
          <w:spacing w:val="-6"/>
          <w:w w:val="115"/>
          <w:sz w:val="10"/>
        </w:rPr>
        <w:t>0</w:t>
      </w:r>
      <w:r>
        <w:rPr>
          <w:rFonts w:ascii="Arial"/>
          <w:sz w:val="10"/>
        </w:rPr>
      </w:r>
    </w:p>
    <w:p>
      <w:pPr>
        <w:spacing w:before="58"/>
        <w:ind w:left="9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10"/>
          <w:w w:val="135"/>
          <w:sz w:val="10"/>
        </w:rPr>
        <w:t>0</w:t>
      </w:r>
      <w:r>
        <w:rPr>
          <w:rFonts w:ascii="Times New Roman"/>
          <w:color w:val="070754"/>
          <w:spacing w:val="-7"/>
          <w:w w:val="135"/>
          <w:sz w:val="10"/>
        </w:rPr>
        <w:t>.</w:t>
      </w:r>
      <w:r>
        <w:rPr>
          <w:rFonts w:ascii="Times New Roman"/>
          <w:color w:val="383446"/>
          <w:spacing w:val="-10"/>
          <w:w w:val="135"/>
          <w:sz w:val="10"/>
        </w:rPr>
        <w:t>05</w:t>
      </w:r>
      <w:r>
        <w:rPr>
          <w:rFonts w:ascii="Times New Roman"/>
          <w:sz w:val="10"/>
        </w:rPr>
      </w:r>
    </w:p>
    <w:p>
      <w:pPr>
        <w:spacing w:before="38"/>
        <w:ind w:left="9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9"/>
          <w:w w:val="130"/>
          <w:sz w:val="10"/>
        </w:rPr>
        <w:t>0</w:t>
      </w:r>
      <w:r>
        <w:rPr>
          <w:rFonts w:ascii="Times New Roman"/>
          <w:color w:val="070754"/>
          <w:spacing w:val="-7"/>
          <w:w w:val="130"/>
          <w:sz w:val="10"/>
        </w:rPr>
        <w:t>.</w:t>
      </w:r>
      <w:r>
        <w:rPr>
          <w:rFonts w:ascii="Times New Roman"/>
          <w:color w:val="383446"/>
          <w:spacing w:val="-10"/>
          <w:w w:val="130"/>
          <w:sz w:val="10"/>
        </w:rPr>
        <w:t>00</w:t>
      </w:r>
      <w:r>
        <w:rPr>
          <w:rFonts w:ascii="Times New Roman"/>
          <w:sz w:val="10"/>
        </w:rPr>
      </w:r>
    </w:p>
    <w:p>
      <w:pPr>
        <w:spacing w:before="29"/>
        <w:ind w:left="34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123"/>
          <w:spacing w:val="-8"/>
          <w:w w:val="150"/>
          <w:sz w:val="10"/>
        </w:rPr>
        <w:t>-</w:t>
      </w:r>
      <w:r>
        <w:rPr>
          <w:rFonts w:ascii="Times New Roman"/>
          <w:color w:val="383446"/>
          <w:spacing w:val="-13"/>
          <w:w w:val="150"/>
          <w:sz w:val="10"/>
        </w:rPr>
        <w:t>0</w:t>
      </w:r>
      <w:r>
        <w:rPr>
          <w:rFonts w:ascii="Times New Roman"/>
          <w:color w:val="070754"/>
          <w:spacing w:val="-10"/>
          <w:w w:val="150"/>
          <w:sz w:val="10"/>
        </w:rPr>
        <w:t>.</w:t>
      </w:r>
      <w:r>
        <w:rPr>
          <w:rFonts w:ascii="Times New Roman"/>
          <w:color w:val="383446"/>
          <w:spacing w:val="-14"/>
          <w:w w:val="150"/>
          <w:sz w:val="10"/>
        </w:rPr>
        <w:t>05</w:t>
      </w:r>
      <w:r>
        <w:rPr>
          <w:rFonts w:ascii="Times New Roman"/>
          <w:sz w:val="10"/>
        </w:rPr>
      </w:r>
    </w:p>
    <w:p>
      <w:pPr>
        <w:spacing w:before="38"/>
        <w:ind w:left="34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131123"/>
          <w:spacing w:val="-5"/>
          <w:w w:val="130"/>
          <w:sz w:val="10"/>
        </w:rPr>
        <w:t>-</w:t>
      </w:r>
      <w:r>
        <w:rPr>
          <w:rFonts w:ascii="Arial"/>
          <w:b/>
          <w:color w:val="383446"/>
          <w:spacing w:val="-9"/>
          <w:w w:val="130"/>
          <w:sz w:val="10"/>
        </w:rPr>
        <w:t>0</w:t>
      </w:r>
      <w:r>
        <w:rPr>
          <w:rFonts w:ascii="Arial"/>
          <w:b/>
          <w:color w:val="070754"/>
          <w:spacing w:val="-8"/>
          <w:w w:val="130"/>
          <w:sz w:val="10"/>
        </w:rPr>
        <w:t>.</w:t>
      </w:r>
      <w:r>
        <w:rPr>
          <w:rFonts w:ascii="Arial"/>
          <w:b/>
          <w:color w:val="152F64"/>
          <w:spacing w:val="-12"/>
          <w:w w:val="130"/>
          <w:sz w:val="10"/>
        </w:rPr>
        <w:t>1</w:t>
      </w:r>
      <w:r>
        <w:rPr>
          <w:rFonts w:ascii="Arial"/>
          <w:b/>
          <w:color w:val="383446"/>
          <w:spacing w:val="-9"/>
          <w:w w:val="130"/>
          <w:sz w:val="10"/>
        </w:rPr>
        <w:t>0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before="69"/>
        <w:ind w:left="9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383446"/>
          <w:spacing w:val="-6"/>
          <w:w w:val="115"/>
          <w:sz w:val="10"/>
        </w:rPr>
        <w:t>0</w:t>
      </w:r>
      <w:r>
        <w:rPr>
          <w:rFonts w:ascii="Arial"/>
          <w:b/>
          <w:color w:val="070754"/>
          <w:spacing w:val="-6"/>
          <w:w w:val="115"/>
          <w:sz w:val="10"/>
        </w:rPr>
        <w:t>.</w:t>
      </w:r>
      <w:r>
        <w:rPr>
          <w:rFonts w:ascii="Arial"/>
          <w:b/>
          <w:color w:val="152F64"/>
          <w:spacing w:val="-8"/>
          <w:w w:val="115"/>
          <w:sz w:val="10"/>
        </w:rPr>
        <w:t>1</w:t>
      </w:r>
      <w:r>
        <w:rPr>
          <w:rFonts w:ascii="Arial"/>
          <w:b/>
          <w:color w:val="383446"/>
          <w:spacing w:val="-6"/>
          <w:w w:val="115"/>
          <w:sz w:val="10"/>
        </w:rPr>
        <w:t>0</w:t>
      </w:r>
      <w:r>
        <w:rPr>
          <w:rFonts w:ascii="Arial"/>
          <w:sz w:val="10"/>
        </w:rPr>
      </w:r>
    </w:p>
    <w:p>
      <w:pPr>
        <w:spacing w:before="48"/>
        <w:ind w:left="9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10"/>
          <w:w w:val="135"/>
          <w:sz w:val="10"/>
        </w:rPr>
        <w:t>0</w:t>
      </w:r>
      <w:r>
        <w:rPr>
          <w:rFonts w:ascii="Times New Roman"/>
          <w:color w:val="070754"/>
          <w:spacing w:val="-7"/>
          <w:w w:val="135"/>
          <w:sz w:val="10"/>
        </w:rPr>
        <w:t>.</w:t>
      </w:r>
      <w:r>
        <w:rPr>
          <w:rFonts w:ascii="Times New Roman"/>
          <w:color w:val="383446"/>
          <w:spacing w:val="-10"/>
          <w:w w:val="135"/>
          <w:sz w:val="10"/>
        </w:rPr>
        <w:t>05</w:t>
      </w:r>
      <w:r>
        <w:rPr>
          <w:rFonts w:ascii="Times New Roman"/>
          <w:sz w:val="10"/>
        </w:rPr>
      </w:r>
    </w:p>
    <w:p>
      <w:pPr>
        <w:spacing w:before="38"/>
        <w:ind w:left="9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9"/>
          <w:w w:val="130"/>
          <w:sz w:val="10"/>
        </w:rPr>
        <w:t>0</w:t>
      </w:r>
      <w:r>
        <w:rPr>
          <w:rFonts w:ascii="Times New Roman"/>
          <w:color w:val="070754"/>
          <w:spacing w:val="-7"/>
          <w:w w:val="130"/>
          <w:sz w:val="10"/>
        </w:rPr>
        <w:t>.</w:t>
      </w:r>
      <w:r>
        <w:rPr>
          <w:rFonts w:ascii="Times New Roman"/>
          <w:color w:val="383446"/>
          <w:spacing w:val="-10"/>
          <w:w w:val="130"/>
          <w:sz w:val="10"/>
        </w:rPr>
        <w:t>00</w:t>
      </w:r>
      <w:r>
        <w:rPr>
          <w:rFonts w:ascii="Times New Roman"/>
          <w:sz w:val="10"/>
        </w:rPr>
      </w:r>
    </w:p>
    <w:p>
      <w:pPr>
        <w:spacing w:before="38"/>
        <w:ind w:left="34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131123"/>
          <w:spacing w:val="-8"/>
          <w:w w:val="150"/>
          <w:sz w:val="10"/>
        </w:rPr>
        <w:t>-</w:t>
      </w:r>
      <w:r>
        <w:rPr>
          <w:rFonts w:ascii="Times New Roman"/>
          <w:color w:val="383446"/>
          <w:spacing w:val="-13"/>
          <w:w w:val="150"/>
          <w:sz w:val="10"/>
        </w:rPr>
        <w:t>0</w:t>
      </w:r>
      <w:r>
        <w:rPr>
          <w:rFonts w:ascii="Times New Roman"/>
          <w:color w:val="070754"/>
          <w:spacing w:val="-10"/>
          <w:w w:val="150"/>
          <w:sz w:val="10"/>
        </w:rPr>
        <w:t>.</w:t>
      </w:r>
      <w:r>
        <w:rPr>
          <w:rFonts w:ascii="Times New Roman"/>
          <w:color w:val="383446"/>
          <w:spacing w:val="-14"/>
          <w:w w:val="150"/>
          <w:sz w:val="10"/>
        </w:rPr>
        <w:t>05</w:t>
      </w:r>
      <w:r>
        <w:rPr>
          <w:rFonts w:ascii="Times New Roman"/>
          <w:sz w:val="10"/>
        </w:rPr>
      </w:r>
    </w:p>
    <w:p>
      <w:pPr>
        <w:spacing w:before="38"/>
        <w:ind w:left="34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131123"/>
          <w:spacing w:val="-5"/>
          <w:w w:val="130"/>
          <w:sz w:val="10"/>
        </w:rPr>
        <w:t>-</w:t>
      </w:r>
      <w:r>
        <w:rPr>
          <w:rFonts w:ascii="Arial"/>
          <w:b/>
          <w:color w:val="383446"/>
          <w:spacing w:val="-9"/>
          <w:w w:val="130"/>
          <w:sz w:val="10"/>
        </w:rPr>
        <w:t>0</w:t>
      </w:r>
      <w:r>
        <w:rPr>
          <w:rFonts w:ascii="Arial"/>
          <w:b/>
          <w:color w:val="070754"/>
          <w:spacing w:val="-8"/>
          <w:w w:val="130"/>
          <w:sz w:val="10"/>
        </w:rPr>
        <w:t>.</w:t>
      </w:r>
      <w:r>
        <w:rPr>
          <w:rFonts w:ascii="Arial"/>
          <w:b/>
          <w:color w:val="152F64"/>
          <w:spacing w:val="-12"/>
          <w:w w:val="130"/>
          <w:sz w:val="10"/>
        </w:rPr>
        <w:t>1</w:t>
      </w:r>
      <w:r>
        <w:rPr>
          <w:rFonts w:ascii="Arial"/>
          <w:b/>
          <w:color w:val="383446"/>
          <w:spacing w:val="-9"/>
          <w:w w:val="130"/>
          <w:sz w:val="10"/>
        </w:rPr>
        <w:t>0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  <w:r>
        <w:rPr/>
        <w:br w:type="column"/>
      </w:r>
      <w:r>
        <w:rPr>
          <w:rFonts w:ascii="Arial"/>
          <w:b/>
          <w:sz w:val="1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before="0"/>
        <w:ind w:left="603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/>
        <w:pict>
          <v:group style="position:absolute;margin-left:514.320007pt;margin-top:-41.892052pt;width:.1pt;height:121pt;mso-position-horizontal-relative:page;mso-position-vertical-relative:paragraph;z-index:9160" coordorigin="10286,-838" coordsize="2,2420">
            <v:shape style="position:absolute;left:10286;top:-838;width:2;height:2420" coordorigin="10286,-838" coordsize="0,2420" path="m10286,1581l10286,-838e" filled="false" stroked="true" strokeweight=".48pt" strokecolor="#000000">
              <v:path arrowok="t"/>
            </v:shape>
            <w10:wrap type="none"/>
          </v:group>
        </w:pict>
      </w:r>
      <w:r>
        <w:rPr>
          <w:rFonts w:ascii="Times New Roman"/>
          <w:b/>
          <w:color w:val="383446"/>
          <w:spacing w:val="-1"/>
          <w:w w:val="120"/>
          <w:sz w:val="10"/>
        </w:rPr>
        <w:t>0</w:t>
      </w:r>
      <w:r>
        <w:rPr>
          <w:rFonts w:ascii="Times New Roman"/>
          <w:b/>
          <w:color w:val="565260"/>
          <w:spacing w:val="-2"/>
          <w:w w:val="120"/>
          <w:sz w:val="10"/>
        </w:rPr>
        <w:t>.1</w:t>
      </w:r>
      <w:r>
        <w:rPr>
          <w:rFonts w:ascii="Times New Roman"/>
          <w:b/>
          <w:color w:val="383446"/>
          <w:spacing w:val="-1"/>
          <w:w w:val="120"/>
          <w:sz w:val="10"/>
        </w:rPr>
        <w:t>0</w:t>
      </w:r>
      <w:r>
        <w:rPr>
          <w:rFonts w:ascii="Times New Roman"/>
          <w:sz w:val="10"/>
        </w:rPr>
      </w:r>
    </w:p>
    <w:p>
      <w:pPr>
        <w:spacing w:before="38"/>
        <w:ind w:left="603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8"/>
          <w:w w:val="135"/>
          <w:sz w:val="10"/>
        </w:rPr>
        <w:t>0</w:t>
      </w:r>
      <w:r>
        <w:rPr>
          <w:rFonts w:ascii="Times New Roman"/>
          <w:color w:val="565260"/>
          <w:spacing w:val="-6"/>
          <w:w w:val="135"/>
          <w:sz w:val="10"/>
        </w:rPr>
        <w:t>.</w:t>
      </w:r>
      <w:r>
        <w:rPr>
          <w:rFonts w:ascii="Times New Roman"/>
          <w:color w:val="383446"/>
          <w:spacing w:val="-8"/>
          <w:w w:val="135"/>
          <w:sz w:val="10"/>
        </w:rPr>
        <w:t>05</w:t>
      </w:r>
      <w:r>
        <w:rPr>
          <w:rFonts w:ascii="Times New Roman"/>
          <w:sz w:val="10"/>
        </w:rPr>
      </w:r>
    </w:p>
    <w:p>
      <w:pPr>
        <w:spacing w:before="48"/>
        <w:ind w:left="603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8"/>
          <w:w w:val="135"/>
          <w:sz w:val="10"/>
        </w:rPr>
        <w:t>0</w:t>
      </w:r>
      <w:r>
        <w:rPr>
          <w:rFonts w:ascii="Times New Roman"/>
          <w:color w:val="565260"/>
          <w:spacing w:val="-6"/>
          <w:w w:val="135"/>
          <w:sz w:val="10"/>
        </w:rPr>
        <w:t>.</w:t>
      </w:r>
      <w:r>
        <w:rPr>
          <w:rFonts w:ascii="Times New Roman"/>
          <w:color w:val="383446"/>
          <w:spacing w:val="-8"/>
          <w:w w:val="135"/>
          <w:sz w:val="10"/>
        </w:rPr>
        <w:t>00</w:t>
      </w:r>
      <w:r>
        <w:rPr>
          <w:rFonts w:ascii="Times New Roman"/>
          <w:sz w:val="10"/>
        </w:rPr>
      </w:r>
    </w:p>
    <w:p>
      <w:pPr>
        <w:spacing w:before="38"/>
        <w:ind w:left="612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w w:val="135"/>
          <w:sz w:val="10"/>
        </w:rPr>
        <w:t>-0</w:t>
      </w:r>
      <w:r>
        <w:rPr>
          <w:rFonts w:ascii="Times New Roman"/>
          <w:color w:val="565260"/>
          <w:spacing w:val="-20"/>
          <w:w w:val="135"/>
          <w:sz w:val="10"/>
        </w:rPr>
        <w:t>.</w:t>
      </w:r>
      <w:r>
        <w:rPr>
          <w:rFonts w:ascii="Times New Roman"/>
          <w:color w:val="383446"/>
          <w:w w:val="135"/>
          <w:sz w:val="10"/>
        </w:rPr>
        <w:t>05</w:t>
      </w:r>
      <w:r>
        <w:rPr>
          <w:rFonts w:ascii="Times New Roman"/>
          <w:sz w:val="10"/>
        </w:rPr>
      </w:r>
    </w:p>
    <w:p>
      <w:pPr>
        <w:spacing w:before="38"/>
        <w:ind w:left="612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b/>
          <w:color w:val="383446"/>
          <w:spacing w:val="-4"/>
          <w:w w:val="120"/>
          <w:sz w:val="10"/>
        </w:rPr>
        <w:t>-0</w:t>
      </w:r>
      <w:r>
        <w:rPr>
          <w:rFonts w:ascii="Arial"/>
          <w:b/>
          <w:color w:val="565260"/>
          <w:spacing w:val="-5"/>
          <w:w w:val="120"/>
          <w:sz w:val="10"/>
        </w:rPr>
        <w:t>.1</w:t>
      </w:r>
      <w:r>
        <w:rPr>
          <w:rFonts w:ascii="Arial"/>
          <w:b/>
          <w:color w:val="383446"/>
          <w:spacing w:val="-4"/>
          <w:w w:val="120"/>
          <w:sz w:val="10"/>
        </w:rPr>
        <w:t>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720" w:right="1300"/>
          <w:cols w:num="3" w:equalWidth="0">
            <w:col w:w="731" w:space="40"/>
            <w:col w:w="3904" w:space="3390"/>
            <w:col w:w="1155"/>
          </w:cols>
        </w:sect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tabs>
          <w:tab w:pos="2935" w:val="left" w:leader="none"/>
          <w:tab w:pos="3444" w:val="left" w:leader="none"/>
          <w:tab w:pos="3963" w:val="left" w:leader="none"/>
          <w:tab w:pos="4491" w:val="left" w:leader="none"/>
        </w:tabs>
        <w:spacing w:before="0"/>
        <w:ind w:left="2417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44082B"/>
          <w:spacing w:val="-4"/>
          <w:w w:val="110"/>
          <w:position w:val="1"/>
          <w:sz w:val="10"/>
        </w:rPr>
        <w:t>1</w:t>
      </w:r>
      <w:r>
        <w:rPr>
          <w:rFonts w:ascii="Times New Roman"/>
          <w:color w:val="383446"/>
          <w:spacing w:val="-3"/>
          <w:w w:val="110"/>
          <w:position w:val="1"/>
          <w:sz w:val="10"/>
        </w:rPr>
        <w:t>0</w:t>
        <w:tab/>
      </w:r>
      <w:r>
        <w:rPr>
          <w:rFonts w:ascii="Times New Roman"/>
          <w:color w:val="56666D"/>
          <w:spacing w:val="-12"/>
          <w:w w:val="130"/>
          <w:sz w:val="10"/>
        </w:rPr>
        <w:t>1</w:t>
      </w:r>
      <w:r>
        <w:rPr>
          <w:rFonts w:ascii="Times New Roman"/>
          <w:color w:val="383446"/>
          <w:spacing w:val="-12"/>
          <w:w w:val="130"/>
          <w:sz w:val="10"/>
        </w:rPr>
        <w:t>5</w:t>
        <w:tab/>
      </w:r>
      <w:r>
        <w:rPr>
          <w:rFonts w:ascii="Times New Roman"/>
          <w:color w:val="383446"/>
          <w:w w:val="120"/>
          <w:sz w:val="10"/>
        </w:rPr>
        <w:t>20</w:t>
        <w:tab/>
        <w:t>25</w:t>
        <w:tab/>
      </w:r>
      <w:r>
        <w:rPr>
          <w:rFonts w:ascii="Times New Roman"/>
          <w:color w:val="383446"/>
          <w:w w:val="110"/>
          <w:sz w:val="10"/>
        </w:rPr>
        <w:t>30</w:t>
      </w:r>
      <w:r>
        <w:rPr>
          <w:rFonts w:ascii="Times New Roman"/>
          <w:sz w:val="1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193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/>
          <w:color w:val="383446"/>
          <w:w w:val="105"/>
          <w:sz w:val="12"/>
        </w:rPr>
        <w:t>Lag</w:t>
      </w:r>
      <w:r>
        <w:rPr>
          <w:rFonts w:ascii="Arial"/>
          <w:sz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1500" w:bottom="940" w:left="1720" w:right="1300"/>
          <w:cols w:num="2" w:equalWidth="0">
            <w:col w:w="4604" w:space="40"/>
            <w:col w:w="4576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pStyle w:val="Heading3"/>
        <w:spacing w:line="240" w:lineRule="auto"/>
        <w:ind w:right="0"/>
        <w:jc w:val="left"/>
      </w:pPr>
      <w:r>
        <w:rPr>
          <w:color w:val="2A2131"/>
        </w:rPr>
        <w:t>Figure</w:t>
      </w:r>
      <w:r>
        <w:rPr>
          <w:color w:val="2A2131"/>
          <w:spacing w:val="22"/>
        </w:rPr>
        <w:t> </w:t>
      </w:r>
      <w:r>
        <w:rPr>
          <w:color w:val="2A2131"/>
        </w:rPr>
        <w:t>2.13:</w:t>
      </w:r>
      <w:r>
        <w:rPr>
          <w:color w:val="2A2131"/>
          <w:spacing w:val="16"/>
        </w:rPr>
        <w:t> </w:t>
      </w:r>
      <w:r>
        <w:rPr>
          <w:color w:val="131123"/>
          <w:spacing w:val="-1"/>
        </w:rPr>
        <w:t>Tra</w:t>
      </w:r>
      <w:r>
        <w:rPr>
          <w:color w:val="383446"/>
          <w:spacing w:val="-1"/>
        </w:rPr>
        <w:t>ce</w:t>
      </w:r>
      <w:r>
        <w:rPr>
          <w:color w:val="383446"/>
          <w:spacing w:val="-2"/>
        </w:rPr>
        <w:t> </w:t>
      </w:r>
      <w:r>
        <w:rPr>
          <w:color w:val="131123"/>
          <w:spacing w:val="-2"/>
        </w:rPr>
        <w:t>p</w:t>
      </w:r>
      <w:r>
        <w:rPr>
          <w:color w:val="3F1A18"/>
          <w:spacing w:val="-3"/>
        </w:rPr>
        <w:t>l</w:t>
      </w:r>
      <w:r>
        <w:rPr>
          <w:color w:val="383446"/>
          <w:spacing w:val="-2"/>
        </w:rPr>
        <w:t>ot</w:t>
      </w:r>
      <w:r>
        <w:rPr>
          <w:color w:val="383446"/>
          <w:spacing w:val="15"/>
        </w:rPr>
        <w:t> </w:t>
      </w:r>
      <w:r>
        <w:rPr>
          <w:color w:val="2A2131"/>
        </w:rPr>
        <w:t>for</w:t>
      </w:r>
      <w:r>
        <w:rPr>
          <w:color w:val="2A2131"/>
          <w:spacing w:val="18"/>
        </w:rPr>
        <w:t> </w:t>
      </w:r>
      <w:r>
        <w:rPr>
          <w:color w:val="383446"/>
          <w:spacing w:val="-1"/>
        </w:rPr>
        <w:t>catego</w:t>
      </w:r>
      <w:r>
        <w:rPr>
          <w:color w:val="131123"/>
          <w:spacing w:val="-1"/>
        </w:rPr>
        <w:t>r</w:t>
      </w:r>
      <w:r>
        <w:rPr>
          <w:color w:val="383446"/>
          <w:spacing w:val="-1"/>
        </w:rPr>
        <w:t>y</w:t>
      </w:r>
      <w:r>
        <w:rPr>
          <w:color w:val="383446"/>
          <w:spacing w:val="11"/>
        </w:rPr>
        <w:t> </w:t>
      </w:r>
      <w:r>
        <w:rPr>
          <w:color w:val="383446"/>
        </w:rPr>
        <w:t>AA</w:t>
      </w:r>
      <w:r>
        <w:rPr>
          <w:color w:val="383446"/>
          <w:spacing w:val="11"/>
        </w:rPr>
        <w:t> </w:t>
      </w:r>
      <w:r>
        <w:rPr>
          <w:color w:val="383446"/>
        </w:rPr>
        <w:t>of</w:t>
      </w:r>
      <w:r>
        <w:rPr>
          <w:color w:val="383446"/>
          <w:spacing w:val="28"/>
        </w:rPr>
        <w:t> </w:t>
      </w:r>
      <w:r>
        <w:rPr>
          <w:color w:val="131123"/>
        </w:rPr>
        <w:t>m</w:t>
      </w:r>
      <w:r>
        <w:rPr>
          <w:color w:val="383446"/>
        </w:rPr>
        <w:t>o</w:t>
      </w:r>
      <w:r>
        <w:rPr>
          <w:color w:val="131123"/>
        </w:rPr>
        <w:t>d</w:t>
      </w:r>
      <w:r>
        <w:rPr>
          <w:color w:val="383446"/>
        </w:rPr>
        <w:t>e</w:t>
      </w:r>
      <w:r>
        <w:rPr>
          <w:color w:val="3F1A18"/>
        </w:rPr>
        <w:t>l</w:t>
      </w:r>
      <w:r>
        <w:rPr>
          <w:color w:val="3F1A18"/>
          <w:spacing w:val="18"/>
        </w:rPr>
        <w:t> </w:t>
      </w:r>
      <w:r>
        <w:rPr>
          <w:color w:val="131123"/>
          <w:spacing w:val="4"/>
        </w:rPr>
        <w:t>1</w:t>
      </w:r>
      <w:r>
        <w:rPr>
          <w:color w:val="383446"/>
          <w:spacing w:val="5"/>
        </w:rPr>
        <w:t>to</w:t>
      </w:r>
      <w:r>
        <w:rPr>
          <w:color w:val="383446"/>
          <w:spacing w:val="12"/>
        </w:rPr>
        <w:t> </w:t>
      </w:r>
      <w:r>
        <w:rPr>
          <w:color w:val="2A2131"/>
        </w:rPr>
        <w:t>model</w:t>
      </w:r>
      <w:r>
        <w:rPr>
          <w:color w:val="2A2131"/>
          <w:spacing w:val="22"/>
        </w:rPr>
        <w:t> </w:t>
      </w:r>
      <w:r>
        <w:rPr>
          <w:color w:val="2A2131"/>
        </w:rPr>
        <w:t>6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spacing w:before="0"/>
        <w:ind w:left="3176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/>
          <w:color w:val="131123"/>
          <w:w w:val="105"/>
          <w:sz w:val="15"/>
        </w:rPr>
        <w:t>Autocorr</w:t>
      </w:r>
      <w:r>
        <w:rPr>
          <w:rFonts w:ascii="Arial"/>
          <w:color w:val="131123"/>
          <w:spacing w:val="15"/>
          <w:w w:val="105"/>
          <w:sz w:val="15"/>
        </w:rPr>
        <w:t>e</w:t>
      </w:r>
      <w:r>
        <w:rPr>
          <w:rFonts w:ascii="Arial"/>
          <w:color w:val="3F1A18"/>
          <w:w w:val="105"/>
          <w:sz w:val="15"/>
        </w:rPr>
        <w:t>lati</w:t>
      </w:r>
      <w:r>
        <w:rPr>
          <w:rFonts w:ascii="Arial"/>
          <w:color w:val="3F1A18"/>
          <w:spacing w:val="-12"/>
          <w:w w:val="105"/>
          <w:sz w:val="15"/>
        </w:rPr>
        <w:t>o</w:t>
      </w:r>
      <w:r>
        <w:rPr>
          <w:rFonts w:ascii="Arial"/>
          <w:color w:val="131123"/>
          <w:w w:val="105"/>
          <w:sz w:val="15"/>
        </w:rPr>
        <w:t>n</w:t>
      </w:r>
      <w:r>
        <w:rPr>
          <w:rFonts w:ascii="Arial"/>
          <w:color w:val="131123"/>
          <w:spacing w:val="-23"/>
          <w:w w:val="105"/>
          <w:sz w:val="15"/>
        </w:rPr>
        <w:t> </w:t>
      </w:r>
      <w:r>
        <w:rPr>
          <w:rFonts w:ascii="Arial"/>
          <w:color w:val="131123"/>
          <w:spacing w:val="-8"/>
          <w:w w:val="105"/>
          <w:sz w:val="15"/>
        </w:rPr>
        <w:t>p</w:t>
      </w:r>
      <w:r>
        <w:rPr>
          <w:rFonts w:ascii="Arial"/>
          <w:color w:val="152F64"/>
          <w:spacing w:val="-17"/>
          <w:w w:val="105"/>
          <w:sz w:val="15"/>
        </w:rPr>
        <w:t>l</w:t>
      </w:r>
      <w:r>
        <w:rPr>
          <w:rFonts w:ascii="Arial"/>
          <w:color w:val="2A2131"/>
          <w:w w:val="105"/>
          <w:sz w:val="15"/>
        </w:rPr>
        <w:t>ot</w:t>
      </w:r>
      <w:r>
        <w:rPr>
          <w:rFonts w:ascii="Arial"/>
          <w:color w:val="2A2131"/>
          <w:spacing w:val="-14"/>
          <w:w w:val="105"/>
          <w:sz w:val="15"/>
        </w:rPr>
        <w:t> </w:t>
      </w:r>
      <w:r>
        <w:rPr>
          <w:rFonts w:ascii="Arial"/>
          <w:color w:val="131123"/>
          <w:w w:val="105"/>
          <w:sz w:val="15"/>
        </w:rPr>
        <w:t>f</w:t>
      </w:r>
      <w:r>
        <w:rPr>
          <w:rFonts w:ascii="Arial"/>
          <w:color w:val="131123"/>
          <w:spacing w:val="4"/>
          <w:w w:val="105"/>
          <w:sz w:val="15"/>
        </w:rPr>
        <w:t>o</w:t>
      </w:r>
      <w:r>
        <w:rPr>
          <w:rFonts w:ascii="Arial"/>
          <w:w w:val="105"/>
          <w:sz w:val="15"/>
        </w:rPr>
        <w:t>r</w:t>
      </w:r>
      <w:r>
        <w:rPr>
          <w:rFonts w:ascii="Arial"/>
          <w:spacing w:val="-17"/>
          <w:w w:val="105"/>
          <w:sz w:val="15"/>
        </w:rPr>
        <w:t> </w:t>
      </w:r>
      <w:r>
        <w:rPr>
          <w:rFonts w:ascii="Arial"/>
          <w:color w:val="131123"/>
          <w:w w:val="105"/>
          <w:sz w:val="15"/>
        </w:rPr>
        <w:t>c</w:t>
      </w:r>
      <w:r>
        <w:rPr>
          <w:rFonts w:ascii="Arial"/>
          <w:color w:val="131123"/>
          <w:spacing w:val="-11"/>
          <w:w w:val="105"/>
          <w:sz w:val="15"/>
        </w:rPr>
        <w:t>a</w:t>
      </w:r>
      <w:r>
        <w:rPr>
          <w:rFonts w:ascii="Arial"/>
          <w:color w:val="383446"/>
          <w:spacing w:val="-4"/>
          <w:w w:val="105"/>
          <w:sz w:val="15"/>
        </w:rPr>
        <w:t>t</w:t>
      </w:r>
      <w:r>
        <w:rPr>
          <w:rFonts w:ascii="Arial"/>
          <w:color w:val="131123"/>
          <w:w w:val="105"/>
          <w:sz w:val="15"/>
        </w:rPr>
        <w:t>egory</w:t>
      </w:r>
      <w:r>
        <w:rPr>
          <w:rFonts w:ascii="Arial"/>
          <w:color w:val="131123"/>
          <w:spacing w:val="-11"/>
          <w:w w:val="105"/>
          <w:sz w:val="15"/>
        </w:rPr>
        <w:t> </w:t>
      </w:r>
      <w:r>
        <w:rPr>
          <w:rFonts w:ascii="Arial"/>
          <w:color w:val="131123"/>
          <w:w w:val="105"/>
          <w:sz w:val="15"/>
        </w:rPr>
        <w:t>AA</w:t>
      </w:r>
      <w:r>
        <w:rPr>
          <w:rFonts w:ascii="Arial"/>
          <w:color w:val="131123"/>
          <w:spacing w:val="1"/>
          <w:w w:val="105"/>
          <w:sz w:val="15"/>
        </w:rPr>
        <w:t> </w:t>
      </w:r>
      <w:r>
        <w:rPr>
          <w:rFonts w:ascii="Arial"/>
          <w:color w:val="2A2131"/>
          <w:w w:val="105"/>
          <w:sz w:val="15"/>
        </w:rPr>
        <w:t>of</w:t>
      </w:r>
      <w:r>
        <w:rPr>
          <w:rFonts w:ascii="Arial"/>
          <w:color w:val="2A2131"/>
          <w:spacing w:val="-16"/>
          <w:w w:val="105"/>
          <w:sz w:val="15"/>
        </w:rPr>
        <w:t> </w:t>
      </w:r>
      <w:r>
        <w:rPr>
          <w:rFonts w:ascii="Arial"/>
          <w:color w:val="2A2131"/>
          <w:w w:val="105"/>
          <w:sz w:val="15"/>
        </w:rPr>
        <w:t>all</w:t>
      </w:r>
      <w:r>
        <w:rPr>
          <w:rFonts w:ascii="Arial"/>
          <w:color w:val="2A2131"/>
          <w:spacing w:val="-14"/>
          <w:w w:val="105"/>
          <w:sz w:val="15"/>
        </w:rPr>
        <w:t> </w:t>
      </w:r>
      <w:r>
        <w:rPr>
          <w:rFonts w:ascii="Arial"/>
          <w:color w:val="131123"/>
          <w:w w:val="105"/>
          <w:sz w:val="15"/>
        </w:rPr>
        <w:t>mod</w:t>
      </w:r>
      <w:r>
        <w:rPr>
          <w:rFonts w:ascii="Arial"/>
          <w:color w:val="131123"/>
          <w:spacing w:val="-3"/>
          <w:w w:val="105"/>
          <w:sz w:val="15"/>
        </w:rPr>
        <w:t>e</w:t>
      </w:r>
      <w:r>
        <w:rPr>
          <w:rFonts w:ascii="Arial"/>
          <w:color w:val="152F64"/>
          <w:spacing w:val="-17"/>
          <w:w w:val="105"/>
          <w:sz w:val="15"/>
        </w:rPr>
        <w:t>l</w:t>
      </w:r>
      <w:r>
        <w:rPr>
          <w:rFonts w:ascii="Arial"/>
          <w:color w:val="2A2131"/>
          <w:w w:val="105"/>
          <w:sz w:val="15"/>
        </w:rPr>
        <w:t>s</w:t>
      </w:r>
      <w:r>
        <w:rPr>
          <w:rFonts w:ascii="Arial"/>
          <w:sz w:val="15"/>
        </w:rPr>
      </w:r>
    </w:p>
    <w:p>
      <w:pPr>
        <w:tabs>
          <w:tab w:pos="1552" w:val="left" w:leader="none"/>
          <w:tab w:pos="1879" w:val="left" w:leader="none"/>
          <w:tab w:pos="2215" w:val="left" w:leader="none"/>
          <w:tab w:pos="2551" w:val="left" w:leader="none"/>
        </w:tabs>
        <w:spacing w:before="115"/>
        <w:ind w:left="1207" w:right="0" w:firstLine="0"/>
        <w:jc w:val="center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b/>
          <w:color w:val="56666D"/>
          <w:spacing w:val="-4"/>
          <w:w w:val="115"/>
          <w:sz w:val="10"/>
        </w:rPr>
        <w:t>1</w:t>
      </w:r>
      <w:r>
        <w:rPr>
          <w:rFonts w:ascii="Times New Roman"/>
          <w:b/>
          <w:color w:val="383446"/>
          <w:spacing w:val="-3"/>
          <w:w w:val="115"/>
          <w:sz w:val="10"/>
        </w:rPr>
        <w:t>0</w:t>
        <w:tab/>
      </w:r>
      <w:r>
        <w:rPr>
          <w:rFonts w:ascii="Times New Roman"/>
          <w:b/>
          <w:color w:val="152F64"/>
          <w:spacing w:val="-2"/>
          <w:w w:val="105"/>
          <w:sz w:val="10"/>
        </w:rPr>
        <w:t>1</w:t>
      </w:r>
      <w:r>
        <w:rPr>
          <w:rFonts w:ascii="Times New Roman"/>
          <w:b/>
          <w:color w:val="383446"/>
          <w:spacing w:val="-1"/>
          <w:w w:val="105"/>
          <w:sz w:val="10"/>
        </w:rPr>
        <w:t>5</w:t>
        <w:tab/>
      </w:r>
      <w:r>
        <w:rPr>
          <w:rFonts w:ascii="Times New Roman"/>
          <w:b/>
          <w:color w:val="383446"/>
          <w:w w:val="110"/>
          <w:sz w:val="10"/>
        </w:rPr>
        <w:t>20</w:t>
        <w:tab/>
      </w:r>
      <w:r>
        <w:rPr>
          <w:rFonts w:ascii="Times New Roman"/>
          <w:b/>
          <w:color w:val="383446"/>
          <w:w w:val="115"/>
          <w:sz w:val="10"/>
        </w:rPr>
        <w:t>25</w:t>
        <w:tab/>
        <w:t>30</w:t>
      </w:r>
      <w:r>
        <w:rPr>
          <w:rFonts w:ascii="Times New Roman"/>
          <w:sz w:val="1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b/>
          <w:bCs/>
          <w:sz w:val="29"/>
          <w:szCs w:val="29"/>
        </w:rPr>
      </w:pPr>
    </w:p>
    <w:p>
      <w:pPr>
        <w:spacing w:before="87"/>
        <w:ind w:left="0" w:right="410" w:firstLine="0"/>
        <w:jc w:val="right"/>
        <w:rPr>
          <w:rFonts w:ascii="Times New Roman" w:hAnsi="Times New Roman" w:cs="Times New Roman" w:eastAsia="Times New Roman"/>
          <w:sz w:val="10"/>
          <w:szCs w:val="10"/>
        </w:rPr>
      </w:pPr>
      <w:r>
        <w:rPr/>
        <w:pict>
          <v:group style="position:absolute;margin-left:144pt;margin-top:-12.342041pt;width:371.55pt;height:164.2pt;mso-position-horizontal-relative:page;mso-position-vertical-relative:paragraph;z-index:9136" coordorigin="2880,-247" coordsize="7431,3284">
            <v:shape style="position:absolute;left:3053;top:382;width:2477;height:422" type="#_x0000_t75" stroked="false">
              <v:imagedata r:id="rId48" o:title=""/>
            </v:shape>
            <v:group style="position:absolute;left:2899;top:-237;width:7383;height:2" coordorigin="2899,-237" coordsize="7383,2">
              <v:shape style="position:absolute;left:2899;top:-237;width:7383;height:2" coordorigin="2899,-237" coordsize="7383,0" path="m2899,-237l10282,-237e" filled="false" stroked="true" strokeweight=".48pt" strokecolor="#000000">
                <v:path arrowok="t"/>
              </v:shape>
            </v:group>
            <v:group style="position:absolute;left:2904;top:-242;width:2;height:3274" coordorigin="2904,-242" coordsize="2,3274">
              <v:shape style="position:absolute;left:2904;top:-242;width:2;height:3274" coordorigin="2904,-242" coordsize="0,3274" path="m2904,3032l2904,-242e" filled="false" stroked="true" strokeweight=".48pt" strokecolor="#000000">
                <v:path arrowok="t"/>
              </v:shape>
            </v:group>
            <v:group style="position:absolute;left:3038;top:-242;width:2;height:2074" coordorigin="3038,-242" coordsize="2,2074">
              <v:shape style="position:absolute;left:3038;top:-242;width:2;height:2074" coordorigin="3038,-242" coordsize="0,2074" path="m3038,1832l3038,-242e" filled="false" stroked="true" strokeweight=".48pt" strokecolor="#000000">
                <v:path arrowok="t"/>
              </v:shape>
            </v:group>
            <v:group style="position:absolute;left:3235;top:-242;width:2;height:653" coordorigin="3235,-242" coordsize="2,653">
              <v:shape style="position:absolute;left:3235;top:-242;width:2;height:653" coordorigin="3235,-242" coordsize="0,653" path="m3235,411l3235,-242e" filled="false" stroked="true" strokeweight=".48pt" strokecolor="#4b6060">
                <v:path arrowok="t"/>
              </v:shape>
            </v:group>
            <v:group style="position:absolute;left:5362;top:-242;width:2;height:2074" coordorigin="5362,-242" coordsize="2,2074">
              <v:shape style="position:absolute;left:5362;top:-242;width:2;height:2074" coordorigin="5362,-242" coordsize="0,2074" path="m5362,1832l5362,-242e" filled="false" stroked="true" strokeweight=".48pt" strokecolor="#000000">
                <v:path arrowok="t"/>
              </v:shape>
            </v:group>
            <v:group style="position:absolute;left:5506;top:-242;width:2;height:2074" coordorigin="5506,-242" coordsize="2,2074">
              <v:shape style="position:absolute;left:5506;top:-242;width:2;height:2074" coordorigin="5506,-242" coordsize="0,2074" path="m5506,1832l5506,-242e" filled="false" stroked="true" strokeweight=".48pt" strokecolor="#000000">
                <v:path arrowok="t"/>
              </v:shape>
              <v:shape style="position:absolute;left:5702;top:305;width:4608;height:480" type="#_x0000_t75" stroked="false">
                <v:imagedata r:id="rId49" o:title=""/>
              </v:shape>
            </v:group>
            <v:group style="position:absolute;left:7819;top:-242;width:2;height:2074" coordorigin="7819,-242" coordsize="2,2074">
              <v:shape style="position:absolute;left:7819;top:-242;width:2;height:2074" coordorigin="7819,-242" coordsize="0,2074" path="m7819,1832l7819,-242e" filled="false" stroked="true" strokeweight=".48pt" strokecolor="#000000">
                <v:path arrowok="t"/>
              </v:shape>
              <v:shape style="position:absolute;left:7949;top:2014;width:2362;height:365" type="#_x0000_t75" stroked="false">
                <v:imagedata r:id="rId50" o:title=""/>
              </v:shape>
            </v:group>
            <v:group style="position:absolute;left:7963;top:-242;width:2;height:3274" coordorigin="7963,-242" coordsize="2,3274">
              <v:shape style="position:absolute;left:7963;top:-242;width:2;height:3274" coordorigin="7963,-242" coordsize="0,3274" path="m7963,3032l7963,-242e" filled="false" stroked="true" strokeweight=".48pt" strokecolor="#000000">
                <v:path arrowok="t"/>
              </v:shape>
            </v:group>
            <v:group style="position:absolute;left:8160;top:1390;width:2;height:653" coordorigin="8160,1390" coordsize="2,653">
              <v:shape style="position:absolute;left:8160;top:1390;width:2;height:653" coordorigin="8160,1390" coordsize="0,653" path="m8160,2043l8160,1390e" filled="false" stroked="true" strokeweight=".96pt" strokecolor="#386060">
                <v:path arrowok="t"/>
              </v:shape>
            </v:group>
            <v:group style="position:absolute;left:2899;top:1395;width:7383;height:2" coordorigin="2899,1395" coordsize="7383,2">
              <v:shape style="position:absolute;left:2899;top:1395;width:7383;height:2" coordorigin="2899,1395" coordsize="7383,0" path="m2899,1395l10282,1395e" filled="false" stroked="true" strokeweight=".48pt" strokecolor="#000000">
                <v:path arrowok="t"/>
              </v:shape>
            </v:group>
            <v:group style="position:absolute;left:5194;top:3027;width:5088;height:2" coordorigin="5194,3027" coordsize="5088,2">
              <v:shape style="position:absolute;left:5194;top:3027;width:5088;height:2" coordorigin="5194,3027" coordsize="5088,0" path="m5194,3027l10282,3027e" filled="false" stroked="true" strokeweight=".48pt" strokecolor="#000000">
                <v:path arrowok="t"/>
              </v:shape>
            </v:group>
            <v:group style="position:absolute;left:10277;top:-242;width:2;height:3274" coordorigin="10277,-242" coordsize="2,3274">
              <v:shape style="position:absolute;left:10277;top:-242;width:2;height:3274" coordorigin="10277,-242" coordsize="0,3274" path="m10277,3032l10277,-242e" filled="false" stroked="true" strokeweight=".48pt" strokecolor="#000000">
                <v:path arrowok="t"/>
              </v:shape>
            </v:group>
            <v:group style="position:absolute;left:2899;top:550;width:1767;height:2" coordorigin="2899,550" coordsize="1767,2">
              <v:shape style="position:absolute;left:2899;top:550;width:1767;height:2" coordorigin="2899,550" coordsize="1767,0" path="m2899,550l4666,550e" filled="false" stroked="true" strokeweight="1.92pt" strokecolor="#574f70">
                <v:path arrowok="t"/>
              </v:shape>
            </v:group>
            <v:group style="position:absolute;left:4579;top:545;width:452;height:2" coordorigin="4579,545" coordsize="452,2">
              <v:shape style="position:absolute;left:4579;top:545;width:452;height:2" coordorigin="4579,545" coordsize="452,0" path="m4579,545l5030,545e" filled="false" stroked="true" strokeweight="2.4pt" strokecolor="#705493">
                <v:path arrowok="t"/>
              </v:shape>
            </v:group>
            <v:group style="position:absolute;left:5760;top:545;width:2208;height:2" coordorigin="5760,545" coordsize="2208,2">
              <v:shape style="position:absolute;left:5760;top:545;width:2208;height:2" coordorigin="5760,545" coordsize="2208,0" path="m5760,545l7968,545e" filled="false" stroked="true" strokeweight="1.92pt" strokecolor="#605493">
                <v:path arrowok="t"/>
              </v:shape>
            </v:group>
            <v:group style="position:absolute;left:5698;top:1390;width:2;height:538" coordorigin="5698,1390" coordsize="2,538">
              <v:shape style="position:absolute;left:5698;top:1390;width:2;height:538" coordorigin="5698,1390" coordsize="0,538" path="m5698,1928l5698,1390e" filled="false" stroked="true" strokeweight=".96pt" strokecolor="#4b6464">
                <v:path arrowok="t"/>
              </v:shape>
            </v:group>
            <v:group style="position:absolute;left:5707;top:1870;width:2;height:183" coordorigin="5707,1870" coordsize="2,183">
              <v:shape style="position:absolute;left:5707;top:1870;width:2;height:183" coordorigin="5707,1870" coordsize="0,183" path="m5707,2052l5707,1870e" filled="false" stroked="true" strokeweight="1.44pt" strokecolor="#386b44">
                <v:path arrowok="t"/>
              </v:shape>
            </v:group>
            <v:group style="position:absolute;left:5693;top:2081;width:2;height:221" coordorigin="5693,2081" coordsize="2,221">
              <v:shape style="position:absolute;left:5693;top:2081;width:2;height:221" coordorigin="5693,2081" coordsize="0,221" path="m5693,2302l5693,2081e" filled="false" stroked="true" strokeweight=".48pt" strokecolor="#000000">
                <v:path arrowok="t"/>
              </v:shape>
              <v:shape style="position:absolute;left:2904;top:-237;width:135;height:788" type="#_x0000_t202" filled="false" stroked="false">
                <v:textbox inset="0,0,0,0">
                  <w:txbxContent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0" w:lineRule="auto" w:before="0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240" w:lineRule="auto" w:before="2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line="164" w:lineRule="exact" w:before="0"/>
                        <w:ind w:left="14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color w:val="383446"/>
                          <w:w w:val="90"/>
                          <w:sz w:val="17"/>
                        </w:rPr>
                        <w:t>w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2918;top:2014;width:266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color w:val="383446"/>
                          <w:w w:val="600"/>
                          <w:sz w:val="19"/>
                        </w:rPr>
                        <w:t>i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</w:txbxContent>
                </v:textbox>
                <w10:wrap type="none"/>
              </v:shape>
              <v:shape style="position:absolute;left:2918;top:2111;width:114;height:312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383446"/>
                          <w:w w:val="70"/>
                          <w:sz w:val="19"/>
                        </w:rPr>
                        <w:t>-g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  <w:p>
                      <w:pPr>
                        <w:spacing w:line="132" w:lineRule="exact" w:before="0"/>
                        <w:ind w:left="19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color w:val="383446"/>
                          <w:w w:val="105"/>
                          <w:sz w:val="13"/>
                        </w:rPr>
                        <w:t>E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5376;top:1992;width:136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color w:val="383446"/>
                          <w:spacing w:val="-102"/>
                          <w:w w:val="140"/>
                          <w:sz w:val="24"/>
                        </w:rPr>
                        <w:t>"</w:t>
                      </w:r>
                      <w:r>
                        <w:rPr>
                          <w:rFonts w:ascii="Times New Roman"/>
                          <w:color w:val="383446"/>
                          <w:spacing w:val="-23"/>
                          <w:w w:val="140"/>
                          <w:position w:val="2"/>
                          <w:sz w:val="12"/>
                        </w:rPr>
                        <w:t>1</w:t>
                      </w:r>
                      <w:r>
                        <w:rPr>
                          <w:rFonts w:ascii="Arial"/>
                          <w:color w:val="383446"/>
                          <w:spacing w:val="-22"/>
                          <w:w w:val="140"/>
                          <w:sz w:val="24"/>
                        </w:rPr>
                        <w:t>'</w:t>
                      </w:r>
                      <w:r>
                        <w:rPr>
                          <w:rFonts w:ascii="Times New Roman"/>
                          <w:color w:val="383446"/>
                          <w:w w:val="140"/>
                          <w:position w:val="2"/>
                          <w:sz w:val="12"/>
                        </w:rPr>
                        <w:t>'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5376;top:2111;width:114;height:312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color w:val="383446"/>
                          <w:w w:val="70"/>
                          <w:sz w:val="19"/>
                        </w:rPr>
                        <w:t>-g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  <w:p>
                      <w:pPr>
                        <w:spacing w:line="132" w:lineRule="exact" w:before="0"/>
                        <w:ind w:left="19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color w:val="383446"/>
                          <w:w w:val="105"/>
                          <w:sz w:val="13"/>
                        </w:rPr>
                        <w:t>E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7797;top:1824;width:170;height:599" type="#_x0000_t202" filled="false" stroked="false">
                <v:textbox inset="0,0,0,0">
                  <w:txbxContent>
                    <w:p>
                      <w:pPr>
                        <w:spacing w:line="254" w:lineRule="exact" w:before="0"/>
                        <w:ind w:left="46" w:right="0" w:firstLine="0"/>
                        <w:jc w:val="left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color w:val="383446"/>
                          <w:w w:val="50"/>
                          <w:sz w:val="27"/>
                        </w:rPr>
                        <w:t>..,</w:t>
                      </w:r>
                      <w:r>
                        <w:rPr>
                          <w:rFonts w:ascii="Arial"/>
                          <w:sz w:val="27"/>
                        </w:rPr>
                      </w:r>
                    </w:p>
                    <w:p>
                      <w:pPr>
                        <w:spacing w:line="215" w:lineRule="exact" w:before="0"/>
                        <w:ind w:left="65" w:right="0" w:hanging="66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color w:val="383446"/>
                          <w:spacing w:val="-77"/>
                          <w:w w:val="85"/>
                          <w:sz w:val="12"/>
                        </w:rPr>
                        <w:t>1</w:t>
                      </w:r>
                      <w:r>
                        <w:rPr>
                          <w:rFonts w:ascii="Times New Roman"/>
                          <w:color w:val="383446"/>
                          <w:w w:val="85"/>
                          <w:position w:val="-9"/>
                          <w:sz w:val="19"/>
                        </w:rPr>
                        <w:t>-</w:t>
                      </w:r>
                      <w:r>
                        <w:rPr>
                          <w:rFonts w:ascii="Times New Roman"/>
                          <w:color w:val="383446"/>
                          <w:spacing w:val="-14"/>
                          <w:w w:val="85"/>
                          <w:position w:val="-9"/>
                          <w:sz w:val="19"/>
                        </w:rPr>
                        <w:t>g</w:t>
                      </w:r>
                      <w:r>
                        <w:rPr>
                          <w:rFonts w:ascii="Times New Roman"/>
                          <w:color w:val="383446"/>
                          <w:w w:val="85"/>
                          <w:sz w:val="12"/>
                        </w:rPr>
                        <w:t>'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  <w:p>
                      <w:pPr>
                        <w:spacing w:line="130" w:lineRule="exact" w:before="0"/>
                        <w:ind w:left="65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color w:val="383446"/>
                          <w:w w:val="110"/>
                          <w:sz w:val="13"/>
                        </w:rPr>
                        <w:t>E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Times New Roman"/>
          <w:color w:val="383446"/>
          <w:spacing w:val="-10"/>
          <w:w w:val="140"/>
          <w:sz w:val="10"/>
        </w:rPr>
        <w:t>0</w:t>
      </w:r>
      <w:r>
        <w:rPr>
          <w:rFonts w:ascii="Times New Roman"/>
          <w:color w:val="070754"/>
          <w:spacing w:val="-8"/>
          <w:w w:val="140"/>
          <w:sz w:val="10"/>
        </w:rPr>
        <w:t>.</w:t>
      </w:r>
      <w:r>
        <w:rPr>
          <w:rFonts w:ascii="Times New Roman"/>
          <w:color w:val="383446"/>
          <w:spacing w:val="-10"/>
          <w:w w:val="140"/>
          <w:sz w:val="10"/>
        </w:rPr>
        <w:t>2</w:t>
      </w:r>
      <w:r>
        <w:rPr>
          <w:rFonts w:ascii="Times New Roman"/>
          <w:sz w:val="1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before="87"/>
        <w:ind w:left="0" w:right="407" w:firstLine="0"/>
        <w:jc w:val="righ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10"/>
          <w:w w:val="140"/>
          <w:sz w:val="10"/>
        </w:rPr>
        <w:t>0</w:t>
      </w:r>
      <w:r>
        <w:rPr>
          <w:rFonts w:ascii="Times New Roman"/>
          <w:color w:val="070754"/>
          <w:spacing w:val="-8"/>
          <w:w w:val="140"/>
          <w:sz w:val="10"/>
        </w:rPr>
        <w:t>.</w:t>
      </w:r>
      <w:r>
        <w:rPr>
          <w:rFonts w:ascii="Times New Roman"/>
          <w:color w:val="383446"/>
          <w:spacing w:val="-10"/>
          <w:w w:val="140"/>
          <w:sz w:val="10"/>
        </w:rPr>
        <w:t>0</w:t>
      </w:r>
      <w:r>
        <w:rPr>
          <w:rFonts w:ascii="Times New Roman"/>
          <w:sz w:val="10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500" w:bottom="940" w:left="1720" w:right="1300"/>
        </w:sectPr>
      </w:pPr>
    </w:p>
    <w:p>
      <w:pPr>
        <w:spacing w:line="194" w:lineRule="auto" w:before="105"/>
        <w:ind w:left="633" w:right="285" w:firstLine="27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/>
        <w:pict>
          <v:shape style="position:absolute;margin-left:120pt;margin-top:22.821115pt;width:3.95pt;height:6pt;mso-position-horizontal-relative:page;mso-position-vertical-relative:paragraph;z-index:-301720" type="#_x0000_t202" filled="false" stroked="false">
            <v:textbox inset="0,0,0,0">
              <w:txbxContent>
                <w:p>
                  <w:pPr>
                    <w:spacing w:line="1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>
                    <w:rPr>
                      <w:rFonts w:ascii="Times New Roman"/>
                      <w:color w:val="2A2131"/>
                      <w:w w:val="235"/>
                      <w:sz w:val="12"/>
                    </w:rPr>
                    <w:t>t</w:t>
                  </w:r>
                  <w:r>
                    <w:rPr>
                      <w:rFonts w:ascii="Times New Roman"/>
                      <w:sz w:val="1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2A2131"/>
          <w:spacing w:val="-20"/>
          <w:position w:val="-9"/>
          <w:sz w:val="17"/>
        </w:rPr>
        <w:t>,</w:t>
      </w:r>
      <w:r>
        <w:rPr>
          <w:rFonts w:ascii="Times New Roman"/>
          <w:color w:val="131123"/>
          <w:spacing w:val="-37"/>
          <w:sz w:val="11"/>
        </w:rPr>
        <w:t>c</w:t>
      </w:r>
      <w:r>
        <w:rPr>
          <w:rFonts w:ascii="Times New Roman"/>
          <w:color w:val="2A2131"/>
          <w:spacing w:val="-36"/>
          <w:position w:val="-9"/>
          <w:sz w:val="17"/>
        </w:rPr>
        <w:t>g</w:t>
      </w:r>
      <w:r>
        <w:rPr>
          <w:rFonts w:ascii="Times New Roman"/>
          <w:color w:val="131123"/>
          <w:sz w:val="11"/>
        </w:rPr>
        <w:t>:</w:t>
      </w:r>
      <w:r>
        <w:rPr>
          <w:rFonts w:ascii="Times New Roman"/>
          <w:color w:val="131123"/>
          <w:w w:val="113"/>
          <w:sz w:val="11"/>
        </w:rPr>
        <w:t> </w:t>
      </w:r>
      <w:r>
        <w:rPr>
          <w:rFonts w:ascii="Times New Roman"/>
          <w:color w:val="2A2131"/>
          <w:spacing w:val="-91"/>
          <w:position w:val="2"/>
          <w:sz w:val="11"/>
        </w:rPr>
        <w:t>1</w:t>
      </w:r>
      <w:r>
        <w:rPr>
          <w:rFonts w:ascii="Arial"/>
          <w:color w:val="383446"/>
          <w:sz w:val="22"/>
        </w:rPr>
        <w:t>"</w:t>
      </w:r>
      <w:r>
        <w:rPr>
          <w:rFonts w:ascii="Arial"/>
          <w:color w:val="383446"/>
          <w:spacing w:val="-26"/>
          <w:sz w:val="22"/>
        </w:rPr>
        <w:t>'</w:t>
      </w:r>
      <w:r>
        <w:rPr>
          <w:rFonts w:ascii="Times New Roman"/>
          <w:color w:val="2A2131"/>
          <w:position w:val="2"/>
          <w:sz w:val="11"/>
        </w:rPr>
        <w:t>'</w:t>
      </w:r>
      <w:r>
        <w:rPr>
          <w:rFonts w:ascii="Times New Roman"/>
          <w:sz w:val="11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0"/>
        <w:ind w:left="660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Arial"/>
          <w:color w:val="2A2131"/>
          <w:spacing w:val="-37"/>
          <w:w w:val="135"/>
          <w:position w:val="3"/>
          <w:sz w:val="8"/>
        </w:rPr>
        <w:t>&lt;</w:t>
      </w:r>
      <w:r>
        <w:rPr>
          <w:rFonts w:ascii="Arial"/>
          <w:color w:val="131123"/>
          <w:spacing w:val="-56"/>
          <w:w w:val="135"/>
          <w:sz w:val="20"/>
        </w:rPr>
        <w:t>"</w:t>
      </w:r>
      <w:r>
        <w:rPr>
          <w:rFonts w:ascii="Arial"/>
          <w:color w:val="2A2131"/>
          <w:w w:val="135"/>
          <w:position w:val="3"/>
          <w:sz w:val="8"/>
        </w:rPr>
        <w:t>(    </w:t>
      </w:r>
      <w:r>
        <w:rPr>
          <w:rFonts w:ascii="Arial"/>
          <w:color w:val="2A2131"/>
          <w:spacing w:val="7"/>
          <w:w w:val="135"/>
          <w:position w:val="3"/>
          <w:sz w:val="8"/>
        </w:rPr>
        <w:t> </w:t>
      </w:r>
      <w:r>
        <w:rPr>
          <w:rFonts w:ascii="Times New Roman"/>
          <w:color w:val="383446"/>
          <w:w w:val="135"/>
          <w:sz w:val="10"/>
        </w:rPr>
        <w:t>0</w:t>
      </w:r>
      <w:r>
        <w:rPr>
          <w:rFonts w:ascii="Times New Roman"/>
          <w:color w:val="565260"/>
          <w:spacing w:val="-20"/>
          <w:w w:val="135"/>
          <w:sz w:val="10"/>
        </w:rPr>
        <w:t>.</w:t>
      </w:r>
      <w:r>
        <w:rPr>
          <w:rFonts w:ascii="Times New Roman"/>
          <w:color w:val="383446"/>
          <w:w w:val="135"/>
          <w:sz w:val="10"/>
        </w:rPr>
        <w:t>2</w:t>
      </w:r>
      <w:r>
        <w:rPr>
          <w:rFonts w:ascii="Times New Roman"/>
          <w:sz w:val="1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8"/>
          <w:szCs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spacing w:before="0"/>
        <w:ind w:left="633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8"/>
          <w:w w:val="140"/>
          <w:sz w:val="10"/>
        </w:rPr>
        <w:t>-0</w:t>
      </w:r>
      <w:r>
        <w:rPr>
          <w:rFonts w:ascii="Times New Roman"/>
          <w:color w:val="070754"/>
          <w:spacing w:val="-6"/>
          <w:w w:val="140"/>
          <w:sz w:val="10"/>
        </w:rPr>
        <w:t>.</w:t>
      </w:r>
      <w:r>
        <w:rPr>
          <w:rFonts w:ascii="Times New Roman"/>
          <w:color w:val="383446"/>
          <w:spacing w:val="-8"/>
          <w:w w:val="140"/>
          <w:sz w:val="10"/>
        </w:rPr>
        <w:t>2</w:t>
      </w:r>
      <w:r>
        <w:rPr>
          <w:rFonts w:ascii="Times New Roman"/>
          <w:sz w:val="1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0"/>
          <w:szCs w:val="10"/>
        </w:rPr>
        <w:sectPr>
          <w:type w:val="continuous"/>
          <w:pgSz w:w="12240" w:h="15840"/>
          <w:pgMar w:top="1500" w:bottom="940" w:left="1720" w:right="1300"/>
          <w:cols w:num="2" w:equalWidth="0">
            <w:col w:w="1072" w:space="6962"/>
            <w:col w:w="1186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before="87"/>
        <w:ind w:left="920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10"/>
          <w:w w:val="140"/>
          <w:sz w:val="10"/>
        </w:rPr>
        <w:t>0</w:t>
      </w:r>
      <w:r>
        <w:rPr>
          <w:rFonts w:ascii="Times New Roman"/>
          <w:color w:val="565260"/>
          <w:spacing w:val="-8"/>
          <w:w w:val="140"/>
          <w:sz w:val="10"/>
        </w:rPr>
        <w:t>.</w:t>
      </w:r>
      <w:r>
        <w:rPr>
          <w:rFonts w:ascii="Times New Roman"/>
          <w:color w:val="383446"/>
          <w:spacing w:val="-10"/>
          <w:w w:val="140"/>
          <w:sz w:val="10"/>
        </w:rPr>
        <w:t>0</w:t>
      </w:r>
      <w:r>
        <w:rPr>
          <w:rFonts w:ascii="Times New Roman"/>
          <w:sz w:val="1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87"/>
        <w:ind w:left="871" w:right="395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383446"/>
          <w:spacing w:val="-8"/>
          <w:w w:val="140"/>
          <w:sz w:val="10"/>
        </w:rPr>
        <w:t>-0</w:t>
      </w:r>
      <w:r>
        <w:rPr>
          <w:rFonts w:ascii="Times New Roman"/>
          <w:color w:val="565260"/>
          <w:spacing w:val="-6"/>
          <w:w w:val="140"/>
          <w:sz w:val="10"/>
        </w:rPr>
        <w:t>.</w:t>
      </w:r>
      <w:r>
        <w:rPr>
          <w:rFonts w:ascii="Times New Roman"/>
          <w:color w:val="383446"/>
          <w:spacing w:val="-8"/>
          <w:w w:val="140"/>
          <w:sz w:val="10"/>
        </w:rPr>
        <w:t>2</w:t>
      </w:r>
      <w:r>
        <w:rPr>
          <w:rFonts w:ascii="Times New Roman"/>
          <w:sz w:val="1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2240" w:h="15840"/>
          <w:pgMar w:top="1500" w:bottom="940" w:left="1720" w:right="1300"/>
        </w:sectPr>
      </w:pPr>
    </w:p>
    <w:p>
      <w:pPr>
        <w:tabs>
          <w:tab w:pos="2359" w:val="left" w:leader="none"/>
          <w:tab w:pos="2695" w:val="left" w:leader="none"/>
          <w:tab w:pos="3031" w:val="left" w:leader="none"/>
          <w:tab w:pos="3367" w:val="left" w:leader="none"/>
        </w:tabs>
        <w:spacing w:before="87"/>
        <w:ind w:left="2023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color w:val="44082B"/>
          <w:spacing w:val="-4"/>
          <w:w w:val="120"/>
          <w:position w:val="1"/>
          <w:sz w:val="10"/>
        </w:rPr>
        <w:t>1</w:t>
      </w:r>
      <w:r>
        <w:rPr>
          <w:rFonts w:ascii="Times New Roman"/>
          <w:color w:val="383446"/>
          <w:spacing w:val="-3"/>
          <w:w w:val="120"/>
          <w:position w:val="1"/>
          <w:sz w:val="10"/>
        </w:rPr>
        <w:t>0</w:t>
        <w:tab/>
      </w:r>
      <w:r>
        <w:rPr>
          <w:rFonts w:ascii="Times New Roman"/>
          <w:color w:val="56666D"/>
          <w:spacing w:val="-12"/>
          <w:w w:val="130"/>
          <w:sz w:val="10"/>
        </w:rPr>
        <w:t>1</w:t>
      </w:r>
      <w:r>
        <w:rPr>
          <w:rFonts w:ascii="Times New Roman"/>
          <w:color w:val="383446"/>
          <w:spacing w:val="-12"/>
          <w:w w:val="130"/>
          <w:sz w:val="10"/>
        </w:rPr>
        <w:t>5</w:t>
        <w:tab/>
      </w:r>
      <w:r>
        <w:rPr>
          <w:rFonts w:ascii="Times New Roman"/>
          <w:color w:val="383446"/>
          <w:w w:val="110"/>
          <w:sz w:val="10"/>
        </w:rPr>
        <w:t>20</w:t>
        <w:tab/>
        <w:t>25</w:t>
        <w:tab/>
      </w:r>
      <w:r>
        <w:rPr>
          <w:rFonts w:ascii="Times New Roman"/>
          <w:color w:val="383446"/>
          <w:w w:val="120"/>
          <w:sz w:val="10"/>
        </w:rPr>
        <w:t>30</w:t>
      </w:r>
      <w:r>
        <w:rPr>
          <w:rFonts w:ascii="Times New Roman"/>
          <w:sz w:val="1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/>
          <w:color w:val="383446"/>
          <w:sz w:val="12"/>
        </w:rPr>
        <w:t>Lag</w:t>
      </w:r>
      <w:r>
        <w:rPr>
          <w:rFonts w:ascii="Arial"/>
          <w:sz w:val="12"/>
        </w:rPr>
      </w:r>
    </w:p>
    <w:p>
      <w:pPr>
        <w:tabs>
          <w:tab w:pos="2201" w:val="left" w:leader="none"/>
          <w:tab w:pos="2528" w:val="left" w:leader="none"/>
          <w:tab w:pos="2864" w:val="left" w:leader="none"/>
          <w:tab w:pos="3200" w:val="left" w:leader="none"/>
        </w:tabs>
        <w:spacing w:before="87"/>
        <w:ind w:left="1856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110"/>
        </w:rPr>
        <w:br w:type="column"/>
      </w:r>
      <w:r>
        <w:rPr>
          <w:rFonts w:ascii="Arial"/>
          <w:b/>
          <w:color w:val="56666D"/>
          <w:spacing w:val="-7"/>
          <w:w w:val="110"/>
          <w:sz w:val="10"/>
        </w:rPr>
        <w:t>1</w:t>
      </w:r>
      <w:r>
        <w:rPr>
          <w:rFonts w:ascii="Arial"/>
          <w:b/>
          <w:color w:val="383446"/>
          <w:spacing w:val="-7"/>
          <w:w w:val="110"/>
          <w:sz w:val="10"/>
        </w:rPr>
        <w:t>0</w:t>
        <w:tab/>
      </w:r>
      <w:r>
        <w:rPr>
          <w:rFonts w:ascii="Arial"/>
          <w:b/>
          <w:color w:val="152F64"/>
          <w:spacing w:val="-7"/>
          <w:sz w:val="10"/>
        </w:rPr>
        <w:t>1</w:t>
      </w:r>
      <w:r>
        <w:rPr>
          <w:rFonts w:ascii="Arial"/>
          <w:b/>
          <w:color w:val="383446"/>
          <w:spacing w:val="-6"/>
          <w:sz w:val="10"/>
        </w:rPr>
        <w:t>5</w:t>
        <w:tab/>
      </w:r>
      <w:r>
        <w:rPr>
          <w:rFonts w:ascii="Arial"/>
          <w:b/>
          <w:color w:val="383446"/>
          <w:sz w:val="10"/>
        </w:rPr>
        <w:t>20</w:t>
        <w:tab/>
      </w:r>
      <w:r>
        <w:rPr>
          <w:rFonts w:ascii="Arial"/>
          <w:b/>
          <w:color w:val="383446"/>
          <w:w w:val="105"/>
          <w:sz w:val="10"/>
        </w:rPr>
        <w:t>25</w:t>
        <w:tab/>
      </w:r>
      <w:r>
        <w:rPr>
          <w:rFonts w:ascii="Arial"/>
          <w:b/>
          <w:color w:val="383446"/>
          <w:w w:val="110"/>
          <w:sz w:val="10"/>
        </w:rPr>
        <w:t>30</w:t>
      </w:r>
      <w:r>
        <w:rPr>
          <w:rFonts w:ascii="Arial"/>
          <w:sz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2240" w:h="15840"/>
          <w:pgMar w:top="1500" w:bottom="940" w:left="1720" w:right="1300"/>
          <w:cols w:num="3" w:equalWidth="0">
            <w:col w:w="3492" w:space="40"/>
            <w:col w:w="1512" w:space="40"/>
            <w:col w:w="4136"/>
          </w:cols>
        </w:sect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pStyle w:val="Heading3"/>
        <w:spacing w:line="240" w:lineRule="auto" w:before="67"/>
        <w:ind w:right="0"/>
        <w:jc w:val="left"/>
      </w:pPr>
      <w:r>
        <w:rPr>
          <w:color w:val="2A2131"/>
        </w:rPr>
        <w:t>Figure</w:t>
      </w:r>
      <w:r>
        <w:rPr>
          <w:color w:val="2A2131"/>
          <w:spacing w:val="23"/>
        </w:rPr>
        <w:t> </w:t>
      </w:r>
      <w:r>
        <w:rPr>
          <w:color w:val="2A2131"/>
          <w:spacing w:val="-3"/>
        </w:rPr>
        <w:t>2.1</w:t>
      </w:r>
      <w:r>
        <w:rPr>
          <w:color w:val="2A2131"/>
          <w:spacing w:val="-4"/>
        </w:rPr>
        <w:t>4:</w:t>
      </w:r>
      <w:r>
        <w:rPr>
          <w:color w:val="2A2131"/>
          <w:spacing w:val="38"/>
        </w:rPr>
        <w:t> </w:t>
      </w:r>
      <w:r>
        <w:rPr>
          <w:color w:val="131123"/>
          <w:spacing w:val="-5"/>
        </w:rPr>
        <w:t>T</w:t>
      </w:r>
      <w:r>
        <w:rPr>
          <w:color w:val="383446"/>
          <w:spacing w:val="-6"/>
        </w:rPr>
        <w:t>race</w:t>
      </w:r>
      <w:r>
        <w:rPr>
          <w:color w:val="383446"/>
          <w:spacing w:val="12"/>
        </w:rPr>
        <w:t> </w:t>
      </w:r>
      <w:r>
        <w:rPr>
          <w:color w:val="131123"/>
          <w:spacing w:val="-2"/>
        </w:rPr>
        <w:t>p</w:t>
      </w:r>
      <w:r>
        <w:rPr>
          <w:color w:val="3F1A18"/>
          <w:spacing w:val="-3"/>
        </w:rPr>
        <w:t>l</w:t>
      </w:r>
      <w:r>
        <w:rPr>
          <w:color w:val="383446"/>
          <w:spacing w:val="-2"/>
        </w:rPr>
        <w:t>ot</w:t>
      </w:r>
      <w:r>
        <w:rPr>
          <w:color w:val="383446"/>
          <w:spacing w:val="15"/>
        </w:rPr>
        <w:t> </w:t>
      </w:r>
      <w:r>
        <w:rPr>
          <w:color w:val="2A2131"/>
        </w:rPr>
        <w:t>for</w:t>
      </w:r>
      <w:r>
        <w:rPr>
          <w:color w:val="2A2131"/>
          <w:spacing w:val="19"/>
        </w:rPr>
        <w:t> </w:t>
      </w:r>
      <w:r>
        <w:rPr>
          <w:color w:val="383446"/>
          <w:spacing w:val="-1"/>
        </w:rPr>
        <w:t>catego</w:t>
      </w:r>
      <w:r>
        <w:rPr>
          <w:color w:val="131123"/>
          <w:spacing w:val="-1"/>
        </w:rPr>
        <w:t>r</w:t>
      </w:r>
      <w:r>
        <w:rPr>
          <w:color w:val="383446"/>
          <w:spacing w:val="-1"/>
        </w:rPr>
        <w:t>y</w:t>
      </w:r>
      <w:r>
        <w:rPr>
          <w:color w:val="383446"/>
          <w:spacing w:val="11"/>
        </w:rPr>
        <w:t> </w:t>
      </w:r>
      <w:r>
        <w:rPr>
          <w:color w:val="383446"/>
        </w:rPr>
        <w:t>AA</w:t>
      </w:r>
      <w:r>
        <w:rPr>
          <w:color w:val="383446"/>
          <w:spacing w:val="11"/>
        </w:rPr>
        <w:t> </w:t>
      </w:r>
      <w:r>
        <w:rPr>
          <w:color w:val="383446"/>
        </w:rPr>
        <w:t>of</w:t>
      </w:r>
      <w:r>
        <w:rPr>
          <w:color w:val="383446"/>
          <w:spacing w:val="29"/>
        </w:rPr>
        <w:t> </w:t>
      </w:r>
      <w:r>
        <w:rPr>
          <w:color w:val="131123"/>
        </w:rPr>
        <w:t>m</w:t>
      </w:r>
      <w:r>
        <w:rPr>
          <w:color w:val="383446"/>
        </w:rPr>
        <w:t>o</w:t>
      </w:r>
      <w:r>
        <w:rPr>
          <w:color w:val="131123"/>
        </w:rPr>
        <w:t>d</w:t>
      </w:r>
      <w:r>
        <w:rPr>
          <w:color w:val="383446"/>
        </w:rPr>
        <w:t>e</w:t>
      </w:r>
      <w:r>
        <w:rPr>
          <w:color w:val="3F1A18"/>
        </w:rPr>
        <w:t>l</w:t>
      </w:r>
      <w:r>
        <w:rPr>
          <w:color w:val="3F1A18"/>
          <w:spacing w:val="18"/>
        </w:rPr>
        <w:t> </w:t>
      </w:r>
      <w:r>
        <w:rPr>
          <w:color w:val="2A2131"/>
          <w:spacing w:val="4"/>
        </w:rPr>
        <w:t>1</w:t>
      </w:r>
      <w:r>
        <w:rPr>
          <w:color w:val="383446"/>
          <w:spacing w:val="5"/>
        </w:rPr>
        <w:t>to</w:t>
      </w:r>
      <w:r>
        <w:rPr>
          <w:color w:val="383446"/>
          <w:spacing w:val="12"/>
        </w:rPr>
        <w:t> </w:t>
      </w:r>
      <w:r>
        <w:rPr>
          <w:color w:val="2A2131"/>
        </w:rPr>
        <w:t>model</w:t>
      </w:r>
      <w:r>
        <w:rPr>
          <w:color w:val="2A2131"/>
          <w:spacing w:val="22"/>
        </w:rPr>
        <w:t> </w:t>
      </w:r>
      <w:r>
        <w:rPr>
          <w:color w:val="2A2131"/>
        </w:rPr>
        <w:t>6</w:t>
      </w:r>
      <w:r>
        <w:rPr/>
      </w:r>
    </w:p>
    <w:p>
      <w:pPr>
        <w:spacing w:after="0" w:line="240" w:lineRule="auto"/>
        <w:jc w:val="left"/>
        <w:sectPr>
          <w:type w:val="continuous"/>
          <w:pgSz w:w="12240" w:h="15840"/>
          <w:pgMar w:top="1500" w:bottom="940" w:left="1720" w:right="13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numPr>
          <w:ilvl w:val="2"/>
          <w:numId w:val="1"/>
        </w:numPr>
        <w:tabs>
          <w:tab w:pos="1104" w:val="left" w:leader="none"/>
        </w:tabs>
        <w:spacing w:before="58"/>
        <w:ind w:left="1103" w:right="0" w:hanging="986"/>
        <w:jc w:val="left"/>
        <w:rPr>
          <w:rFonts w:ascii="Georgia" w:hAnsi="Georgia" w:cs="Georgia" w:eastAsia="Georgia"/>
          <w:sz w:val="28"/>
          <w:szCs w:val="28"/>
        </w:rPr>
      </w:pPr>
      <w:bookmarkStart w:name="Discussion" w:id="17"/>
      <w:bookmarkEnd w:id="17"/>
      <w:r>
        <w:rPr/>
      </w:r>
      <w:bookmarkStart w:name="Discussion" w:id="18"/>
      <w:bookmarkEnd w:id="18"/>
      <w:r>
        <w:rPr>
          <w:rFonts w:ascii="Georgia"/>
          <w:b/>
          <w:sz w:val="28"/>
        </w:rPr>
        <w:t>Discussion</w:t>
      </w:r>
      <w:r>
        <w:rPr>
          <w:rFonts w:ascii="Georgia"/>
          <w:sz w:val="28"/>
        </w:rPr>
      </w:r>
    </w:p>
    <w:p>
      <w:pPr>
        <w:pStyle w:val="BodyText"/>
        <w:spacing w:line="240" w:lineRule="auto" w:before="190"/>
        <w:ind w:right="0"/>
        <w:jc w:val="left"/>
      </w:pPr>
      <w:r>
        <w:rPr>
          <w:w w:val="95"/>
        </w:rPr>
        <w:t>...suggest</w:t>
      </w:r>
      <w:r>
        <w:rPr>
          <w:spacing w:val="3"/>
          <w:w w:val="95"/>
        </w:rPr>
        <w:t> </w:t>
      </w:r>
      <w:r>
        <w:rPr>
          <w:spacing w:val="-2"/>
          <w:w w:val="95"/>
        </w:rPr>
        <w:t>non-informatio</w:t>
      </w:r>
      <w:r>
        <w:rPr>
          <w:spacing w:val="-1"/>
          <w:w w:val="95"/>
        </w:rPr>
        <w:t>v</w:t>
      </w:r>
      <w:r>
        <w:rPr>
          <w:spacing w:val="-2"/>
          <w:w w:val="95"/>
        </w:rPr>
        <w:t>e</w:t>
      </w:r>
      <w:r>
        <w:rPr>
          <w:spacing w:val="4"/>
          <w:w w:val="95"/>
        </w:rPr>
        <w:t> </w:t>
      </w:r>
      <w:r>
        <w:rPr>
          <w:w w:val="95"/>
        </w:rPr>
        <w:t>prior</w:t>
      </w:r>
      <w:r>
        <w:rPr>
          <w:spacing w:val="4"/>
          <w:w w:val="95"/>
        </w:rPr>
        <w:t> </w:t>
      </w:r>
      <w:r>
        <w:rPr>
          <w:w w:val="95"/>
        </w:rPr>
        <w:t>is</w:t>
      </w:r>
      <w:r>
        <w:rPr/>
      </w:r>
    </w:p>
    <w:p>
      <w:pPr>
        <w:pStyle w:val="BodyText"/>
        <w:spacing w:line="279" w:lineRule="auto" w:before="45"/>
        <w:ind w:right="545" w:firstLine="351"/>
        <w:jc w:val="both"/>
      </w:pPr>
      <w:r>
        <w:rPr/>
        <w:t>And</w:t>
      </w:r>
      <w:r>
        <w:rPr>
          <w:spacing w:val="-15"/>
        </w:rPr>
        <w:t> </w:t>
      </w:r>
      <w:r>
        <w:rPr/>
        <w:t>because</w:t>
      </w:r>
      <w:r>
        <w:rPr>
          <w:spacing w:val="-15"/>
        </w:rPr>
        <w:t> </w:t>
      </w:r>
      <w:r>
        <w:rPr/>
        <w:t>all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other</w:t>
      </w:r>
      <w:r>
        <w:rPr>
          <w:spacing w:val="-15"/>
        </w:rPr>
        <w:t> </w:t>
      </w:r>
      <w:r>
        <w:rPr>
          <w:spacing w:val="1"/>
        </w:rPr>
        <w:t>models</w:t>
      </w:r>
      <w:r>
        <w:rPr>
          <w:spacing w:val="-15"/>
        </w:rPr>
        <w:t> </w:t>
      </w:r>
      <w:r>
        <w:rPr/>
        <w:t>tried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not</w:t>
      </w:r>
      <w:r>
        <w:rPr>
          <w:spacing w:val="-15"/>
        </w:rPr>
        <w:t> </w:t>
      </w:r>
      <w:r>
        <w:rPr>
          <w:spacing w:val="-4"/>
        </w:rPr>
        <w:t>backed</w:t>
      </w:r>
      <w:r>
        <w:rPr>
          <w:spacing w:val="-15"/>
        </w:rPr>
        <w:t> </w:t>
      </w:r>
      <w:r>
        <w:rPr>
          <w:spacing w:val="-5"/>
        </w:rPr>
        <w:t>b</w:t>
      </w:r>
      <w:r>
        <w:rPr>
          <w:spacing w:val="-4"/>
        </w:rPr>
        <w:t>y</w:t>
      </w:r>
      <w:r>
        <w:rPr>
          <w:spacing w:val="-14"/>
        </w:rPr>
        <w:t> </w:t>
      </w:r>
      <w:r>
        <w:rPr/>
        <w:t>purely</w:t>
      </w:r>
      <w:r>
        <w:rPr>
          <w:spacing w:val="-16"/>
        </w:rPr>
        <w:t> </w:t>
      </w:r>
      <w:r>
        <w:rPr/>
        <w:t>theoretical</w:t>
      </w:r>
      <w:r>
        <w:rPr>
          <w:spacing w:val="-15"/>
        </w:rPr>
        <w:t> </w:t>
      </w:r>
      <w:r>
        <w:rPr/>
        <w:t>there</w:t>
      </w:r>
      <w:r>
        <w:rPr>
          <w:spacing w:val="23"/>
          <w:w w:val="93"/>
        </w:rPr>
        <w:t> </w:t>
      </w:r>
      <w:r>
        <w:rPr/>
        <w:t>are</w:t>
      </w:r>
      <w:r>
        <w:rPr>
          <w:spacing w:val="-19"/>
        </w:rPr>
        <w:t> </w:t>
      </w:r>
      <w:r>
        <w:rPr/>
        <w:t>no</w:t>
      </w:r>
      <w:r>
        <w:rPr>
          <w:spacing w:val="-18"/>
        </w:rPr>
        <w:t> </w:t>
      </w:r>
      <w:r>
        <w:rPr/>
        <w:t>reason</w:t>
      </w:r>
      <w:r>
        <w:rPr>
          <w:spacing w:val="-19"/>
        </w:rPr>
        <w:t> </w:t>
      </w:r>
      <w:r>
        <w:rPr/>
        <w:t>to</w:t>
      </w:r>
      <w:r>
        <w:rPr>
          <w:spacing w:val="-18"/>
        </w:rPr>
        <w:t> </w:t>
      </w:r>
      <w:r>
        <w:rPr/>
        <w:t>believe</w:t>
      </w:r>
      <w:r>
        <w:rPr>
          <w:spacing w:val="-19"/>
        </w:rPr>
        <w:t> </w:t>
      </w:r>
      <w:r>
        <w:rPr/>
        <w:t>one</w:t>
      </w:r>
      <w:r>
        <w:rPr>
          <w:spacing w:val="-18"/>
        </w:rPr>
        <w:t> </w:t>
      </w:r>
      <w:r>
        <w:rPr>
          <w:spacing w:val="1"/>
        </w:rPr>
        <w:t>model</w:t>
      </w:r>
      <w:r>
        <w:rPr>
          <w:spacing w:val="-18"/>
        </w:rPr>
        <w:t> </w:t>
      </w:r>
      <w:r>
        <w:rPr/>
        <w:t>is</w:t>
      </w:r>
      <w:r>
        <w:rPr>
          <w:spacing w:val="-18"/>
        </w:rPr>
        <w:t> </w:t>
      </w:r>
      <w:r>
        <w:rPr>
          <w:spacing w:val="1"/>
        </w:rPr>
        <w:t>better</w:t>
      </w:r>
      <w:r>
        <w:rPr>
          <w:spacing w:val="-19"/>
        </w:rPr>
        <w:t> </w:t>
      </w:r>
      <w:r>
        <w:rPr/>
        <w:t>than</w:t>
      </w:r>
      <w:r>
        <w:rPr>
          <w:spacing w:val="-18"/>
        </w:rPr>
        <w:t> </w:t>
      </w:r>
      <w:r>
        <w:rPr/>
        <w:t>another.</w:t>
      </w:r>
      <w:r>
        <w:rPr/>
      </w:r>
    </w:p>
    <w:p>
      <w:pPr>
        <w:pStyle w:val="BodyText"/>
        <w:spacing w:line="279" w:lineRule="auto"/>
        <w:ind w:right="539" w:firstLine="351"/>
        <w:jc w:val="both"/>
      </w:pPr>
      <w:r>
        <w:rPr>
          <w:spacing w:val="-4"/>
        </w:rPr>
        <w:t>However</w:t>
      </w:r>
      <w:r>
        <w:rPr>
          <w:spacing w:val="6"/>
        </w:rPr>
        <w:t> </w:t>
      </w:r>
      <w:r>
        <w:rPr/>
        <w:t>I</w:t>
      </w:r>
      <w:r>
        <w:rPr>
          <w:spacing w:val="5"/>
        </w:rPr>
        <w:t> </w:t>
      </w:r>
      <w:r>
        <w:rPr>
          <w:spacing w:val="-2"/>
        </w:rPr>
        <w:t>knew</w:t>
      </w:r>
      <w:r>
        <w:rPr>
          <w:spacing w:val="6"/>
        </w:rPr>
        <w:t> </w:t>
      </w:r>
      <w:r>
        <w:rPr/>
        <w:t>that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random</w:t>
      </w:r>
      <w:r>
        <w:rPr>
          <w:spacing w:val="6"/>
        </w:rPr>
        <w:t> </w:t>
      </w:r>
      <w:r>
        <w:rPr>
          <w:spacing w:val="-3"/>
        </w:rPr>
        <w:t>number</w:t>
      </w:r>
      <w:r>
        <w:rPr>
          <w:spacing w:val="6"/>
        </w:rPr>
        <w:t> </w:t>
      </w:r>
      <w:r>
        <w:rPr>
          <w:spacing w:val="-2"/>
        </w:rPr>
        <w:t>generation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during</w:t>
      </w:r>
      <w:r>
        <w:rPr>
          <w:spacing w:val="6"/>
        </w:rPr>
        <w:t> </w:t>
      </w:r>
      <w:r>
        <w:rPr>
          <w:spacing w:val="-2"/>
        </w:rPr>
        <w:t>synthesiing</w:t>
      </w:r>
      <w:r>
        <w:rPr>
          <w:spacing w:val="41"/>
          <w:w w:val="95"/>
        </w:rPr>
        <w:t> </w:t>
      </w:r>
      <w:r>
        <w:rPr/>
        <w:t>process</w:t>
      </w:r>
      <w:r>
        <w:rPr>
          <w:spacing w:val="-21"/>
        </w:rPr>
        <w:t> </w:t>
      </w:r>
      <w:r>
        <w:rPr/>
        <w:t>generatisd</w:t>
      </w:r>
      <w:r>
        <w:rPr>
          <w:spacing w:val="-20"/>
        </w:rPr>
        <w:t> </w:t>
      </w:r>
      <w:r>
        <w:rPr/>
        <w:t>normal</w:t>
      </w:r>
      <w:r>
        <w:rPr>
          <w:spacing w:val="-20"/>
        </w:rPr>
        <w:t> </w:t>
      </w:r>
      <w:r>
        <w:rPr/>
        <w:t>distribution</w:t>
      </w:r>
      <w:r>
        <w:rPr>
          <w:spacing w:val="-20"/>
        </w:rPr>
        <w:t> </w:t>
      </w:r>
      <w:r>
        <w:rPr/>
        <w:t>for</w:t>
      </w:r>
      <w:r>
        <w:rPr>
          <w:spacing w:val="-20"/>
        </w:rPr>
        <w:t> </w:t>
      </w:r>
      <w:r>
        <w:rPr/>
        <w:t>all</w:t>
      </w:r>
      <w:r>
        <w:rPr>
          <w:spacing w:val="-20"/>
        </w:rPr>
        <w:t> </w:t>
      </w:r>
      <w:r>
        <w:rPr/>
        <w:t>categories.</w:t>
      </w:r>
      <w:r>
        <w:rPr>
          <w:spacing w:val="-6"/>
        </w:rPr>
        <w:t> </w:t>
      </w:r>
      <w:r>
        <w:rPr/>
        <w:t>Therefore</w:t>
      </w:r>
      <w:r>
        <w:rPr>
          <w:spacing w:val="-20"/>
        </w:rPr>
        <w:t> </w:t>
      </w:r>
      <w:r>
        <w:rPr/>
        <w:t>using</w:t>
      </w:r>
      <w:r>
        <w:rPr>
          <w:spacing w:val="-21"/>
        </w:rPr>
        <w:t> </w:t>
      </w:r>
      <w:r>
        <w:rPr/>
        <w:t>a</w:t>
      </w:r>
      <w:r>
        <w:rPr>
          <w:spacing w:val="-19"/>
        </w:rPr>
        <w:t> </w:t>
      </w:r>
      <w:r>
        <w:rPr/>
        <w:t>normal</w:t>
      </w:r>
      <w:r>
        <w:rPr>
          <w:spacing w:val="26"/>
          <w:w w:val="94"/>
        </w:rPr>
        <w:t> </w:t>
      </w:r>
      <w:r>
        <w:rPr/>
        <w:t>prior</w:t>
      </w:r>
      <w:r>
        <w:rPr>
          <w:spacing w:val="9"/>
        </w:rPr>
        <w:t> </w:t>
      </w:r>
      <w:r>
        <w:rPr/>
        <w:t>seem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3"/>
        </w:rPr>
        <w:t>be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simpliest</w:t>
      </w:r>
      <w:r>
        <w:rPr>
          <w:spacing w:val="10"/>
        </w:rPr>
        <w:t> </w:t>
      </w:r>
      <w:r>
        <w:rPr/>
        <w:t>option.</w:t>
      </w:r>
      <w:r>
        <w:rPr>
          <w:spacing w:val="44"/>
        </w:rPr>
        <w:t> </w:t>
      </w:r>
      <w:r>
        <w:rPr/>
        <w:t>And</w:t>
      </w:r>
      <w:r>
        <w:rPr>
          <w:spacing w:val="10"/>
        </w:rPr>
        <w:t> </w:t>
      </w:r>
      <w:r>
        <w:rPr/>
        <w:t>it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decided</w:t>
      </w:r>
      <w:r>
        <w:rPr>
          <w:spacing w:val="9"/>
        </w:rPr>
        <w:t> </w:t>
      </w:r>
      <w:r>
        <w:rPr/>
        <w:t>that</w:t>
      </w:r>
      <w:r>
        <w:rPr>
          <w:spacing w:val="10"/>
        </w:rPr>
        <w:t> </w:t>
      </w:r>
      <w:r>
        <w:rPr>
          <w:spacing w:val="1"/>
        </w:rPr>
        <w:t>model</w:t>
      </w:r>
      <w:r>
        <w:rPr>
          <w:spacing w:val="9"/>
        </w:rPr>
        <w:t> </w:t>
      </w:r>
      <w:r>
        <w:rPr/>
        <w:t>2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our</w:t>
      </w:r>
      <w:r>
        <w:rPr>
          <w:spacing w:val="9"/>
        </w:rPr>
        <w:t> </w:t>
      </w:r>
      <w:r>
        <w:rPr>
          <w:spacing w:val="1"/>
        </w:rPr>
        <w:t>best</w:t>
      </w:r>
      <w:r>
        <w:rPr>
          <w:spacing w:val="23"/>
          <w:w w:val="96"/>
        </w:rPr>
        <w:t> </w:t>
      </w:r>
      <w:r>
        <w:rPr/>
        <w:t>prior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use</w:t>
      </w:r>
      <w:r>
        <w:rPr>
          <w:spacing w:val="-19"/>
        </w:rPr>
        <w:t> </w:t>
      </w:r>
      <w:r>
        <w:rPr/>
        <w:t>for</w:t>
      </w:r>
      <w:r>
        <w:rPr>
          <w:spacing w:val="-18"/>
        </w:rPr>
        <w:t> </w:t>
      </w:r>
      <w:r>
        <w:rPr/>
        <w:t>all</w:t>
      </w:r>
      <w:r>
        <w:rPr>
          <w:spacing w:val="-19"/>
        </w:rPr>
        <w:t> </w:t>
      </w:r>
      <w:r>
        <w:rPr/>
        <w:t>other</w:t>
      </w:r>
      <w:r>
        <w:rPr>
          <w:spacing w:val="-19"/>
        </w:rPr>
        <w:t> </w:t>
      </w:r>
      <w:r>
        <w:rPr>
          <w:spacing w:val="-2"/>
        </w:rPr>
        <w:t>simulation</w:t>
      </w:r>
      <w:r>
        <w:rPr>
          <w:spacing w:val="-18"/>
        </w:rPr>
        <w:t> </w:t>
      </w:r>
      <w:r>
        <w:rPr/>
        <w:t>testings.</w:t>
      </w:r>
      <w:r>
        <w:rPr/>
      </w:r>
    </w:p>
    <w:p>
      <w:pPr>
        <w:pStyle w:val="BodyText"/>
        <w:spacing w:line="240" w:lineRule="auto"/>
        <w:ind w:left="468" w:right="0"/>
        <w:jc w:val="left"/>
      </w:pPr>
      <w:r>
        <w:rPr>
          <w:spacing w:val="-2"/>
        </w:rPr>
        <w:t>chandola2009anomaly</w:t>
      </w:r>
      <w:r>
        <w:rPr/>
      </w:r>
    </w:p>
    <w:p>
      <w:pPr>
        <w:pStyle w:val="BodyText"/>
        <w:tabs>
          <w:tab w:pos="3243" w:val="left" w:leader="none"/>
        </w:tabs>
        <w:spacing w:line="279" w:lineRule="auto" w:before="45"/>
        <w:ind w:right="546" w:firstLine="351"/>
        <w:jc w:val="both"/>
      </w:pPr>
      <w:r>
        <w:rPr/>
        <w:t>There</w:t>
      </w:r>
      <w:r>
        <w:rPr>
          <w:spacing w:val="-31"/>
        </w:rPr>
        <w:t> </w:t>
      </w:r>
      <w:r>
        <w:rPr/>
        <w:t>are</w:t>
      </w:r>
      <w:r>
        <w:rPr>
          <w:spacing w:val="-31"/>
        </w:rPr>
        <w:t> </w:t>
      </w:r>
      <w:r>
        <w:rPr/>
        <w:t>some</w:t>
      </w:r>
      <w:r>
        <w:rPr>
          <w:spacing w:val="-31"/>
        </w:rPr>
        <w:t> </w:t>
      </w:r>
      <w:r>
        <w:rPr/>
        <w:t>diff</w:t>
        <w:tab/>
      </w:r>
      <w:r>
        <w:rPr>
          <w:w w:val="95"/>
        </w:rPr>
        <w:t>in</w:t>
      </w:r>
      <w:r>
        <w:rPr>
          <w:spacing w:val="10"/>
          <w:w w:val="95"/>
        </w:rPr>
        <w:t> </w:t>
      </w:r>
      <w:r>
        <w:rPr>
          <w:w w:val="95"/>
        </w:rPr>
        <w:t>Anomaly</w:t>
      </w:r>
      <w:r>
        <w:rPr>
          <w:spacing w:val="10"/>
          <w:w w:val="95"/>
        </w:rPr>
        <w:t> </w:t>
      </w:r>
      <w:r>
        <w:rPr>
          <w:w w:val="95"/>
        </w:rPr>
        <w:t>detection</w:t>
      </w:r>
      <w:r>
        <w:rPr>
          <w:spacing w:val="8"/>
          <w:w w:val="95"/>
        </w:rPr>
        <w:t> </w:t>
      </w:r>
      <w:r>
        <w:rPr>
          <w:spacing w:val="-1"/>
          <w:w w:val="95"/>
        </w:rPr>
        <w:t>tec</w:t>
      </w:r>
      <w:r>
        <w:rPr>
          <w:spacing w:val="-2"/>
          <w:w w:val="95"/>
        </w:rPr>
        <w:t>hniques,</w:t>
      </w:r>
      <w:r>
        <w:rPr>
          <w:spacing w:val="9"/>
          <w:w w:val="95"/>
        </w:rPr>
        <w:t> </w:t>
      </w:r>
      <w:r>
        <w:rPr>
          <w:spacing w:val="-3"/>
          <w:w w:val="95"/>
        </w:rPr>
        <w:t>such</w:t>
      </w:r>
      <w:r>
        <w:rPr>
          <w:spacing w:val="10"/>
          <w:w w:val="95"/>
        </w:rPr>
        <w:t> </w:t>
      </w:r>
      <w:r>
        <w:rPr>
          <w:w w:val="95"/>
        </w:rPr>
        <w:t>as</w:t>
      </w:r>
      <w:r>
        <w:rPr>
          <w:spacing w:val="9"/>
          <w:w w:val="95"/>
        </w:rPr>
        <w:t> </w:t>
      </w:r>
      <w:r>
        <w:rPr>
          <w:w w:val="95"/>
        </w:rPr>
        <w:t>supervision</w:t>
      </w:r>
      <w:r>
        <w:rPr>
          <w:spacing w:val="23"/>
          <w:w w:val="92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parametrisation.</w:t>
      </w:r>
      <w:r>
        <w:rPr/>
      </w:r>
    </w:p>
    <w:p>
      <w:pPr>
        <w:pStyle w:val="Heading4"/>
        <w:spacing w:line="240" w:lineRule="auto"/>
        <w:ind w:left="468" w:right="0"/>
        <w:jc w:val="left"/>
        <w:rPr>
          <w:b w:val="0"/>
          <w:bCs w:val="0"/>
        </w:rPr>
      </w:pPr>
      <w:r>
        <w:rPr/>
        <w:t>(add</w:t>
      </w:r>
      <w:r>
        <w:rPr>
          <w:spacing w:val="-20"/>
        </w:rPr>
        <w:t> </w:t>
      </w:r>
      <w:r>
        <w:rPr/>
        <w:t>these</w:t>
      </w:r>
      <w:r>
        <w:rPr>
          <w:spacing w:val="-20"/>
        </w:rPr>
        <w:t> </w:t>
      </w:r>
      <w:r>
        <w:rPr/>
        <w:t>term?</w:t>
      </w:r>
      <w:r>
        <w:rPr>
          <w:spacing w:val="-5"/>
        </w:rPr>
        <w:t> </w:t>
      </w:r>
      <w:r>
        <w:rPr>
          <w:spacing w:val="-2"/>
        </w:rPr>
        <w:t>importan</w:t>
      </w:r>
      <w:r>
        <w:rPr>
          <w:spacing w:val="-1"/>
        </w:rPr>
        <w:t>t</w:t>
      </w:r>
      <w:r>
        <w:rPr>
          <w:spacing w:val="-20"/>
        </w:rPr>
        <w:t> </w:t>
      </w:r>
      <w:r>
        <w:rPr/>
        <w:t>concept</w:t>
      </w:r>
      <w:r>
        <w:rPr>
          <w:spacing w:val="-19"/>
        </w:rPr>
        <w:t> </w:t>
      </w:r>
      <w:r>
        <w:rPr/>
        <w:t>but</w:t>
      </w:r>
      <w:r>
        <w:rPr>
          <w:spacing w:val="-20"/>
        </w:rPr>
        <w:t> </w:t>
      </w:r>
      <w:r>
        <w:rPr>
          <w:spacing w:val="-3"/>
        </w:rPr>
        <w:t>migh</w:t>
      </w:r>
      <w:r>
        <w:rPr>
          <w:spacing w:val="-2"/>
        </w:rPr>
        <w:t>t</w:t>
      </w:r>
      <w:r>
        <w:rPr>
          <w:spacing w:val="-19"/>
        </w:rPr>
        <w:t> </w:t>
      </w:r>
      <w:r>
        <w:rPr>
          <w:spacing w:val="-3"/>
        </w:rPr>
        <w:t>take</w:t>
      </w:r>
      <w:r>
        <w:rPr>
          <w:spacing w:val="-20"/>
        </w:rPr>
        <w:t> </w:t>
      </w:r>
      <w:r>
        <w:rPr>
          <w:spacing w:val="2"/>
        </w:rPr>
        <w:t>too</w:t>
      </w:r>
      <w:r>
        <w:rPr>
          <w:spacing w:val="-19"/>
        </w:rPr>
        <w:t> </w:t>
      </w:r>
      <w:r>
        <w:rPr/>
        <w:t>long)</w:t>
      </w:r>
      <w:r>
        <w:rPr>
          <w:b w:val="0"/>
        </w:rPr>
      </w:r>
    </w:p>
    <w:p>
      <w:pPr>
        <w:pStyle w:val="BodyText"/>
        <w:spacing w:line="279" w:lineRule="auto" w:before="45"/>
        <w:ind w:right="539" w:firstLine="351"/>
        <w:jc w:val="both"/>
      </w:pPr>
      <w:r>
        <w:rPr/>
        <w:t>Therefore,</w:t>
      </w:r>
      <w:r>
        <w:rPr>
          <w:spacing w:val="16"/>
        </w:rPr>
        <w:t> </w:t>
      </w:r>
      <w:r>
        <w:rPr/>
        <w:t>the</w:t>
      </w:r>
      <w:r>
        <w:rPr>
          <w:spacing w:val="13"/>
        </w:rPr>
        <w:t> </w:t>
      </w:r>
      <w:r>
        <w:rPr/>
        <w:t>goal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supervised</w:t>
      </w:r>
      <w:r>
        <w:rPr>
          <w:spacing w:val="13"/>
        </w:rPr>
        <w:t> </w:t>
      </w:r>
      <w:r>
        <w:rPr/>
        <w:t>learning</w:t>
      </w:r>
      <w:r>
        <w:rPr>
          <w:spacing w:val="13"/>
        </w:rPr>
        <w:t> </w:t>
      </w:r>
      <w:r>
        <w:rPr/>
        <w:t>is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learn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function</w:t>
      </w:r>
      <w:r>
        <w:rPr>
          <w:spacing w:val="14"/>
        </w:rPr>
        <w:t> </w:t>
      </w:r>
      <w:r>
        <w:rPr/>
        <w:t>that,</w:t>
      </w:r>
      <w:r>
        <w:rPr>
          <w:spacing w:val="16"/>
        </w:rPr>
        <w:t> </w:t>
      </w:r>
      <w:r>
        <w:rPr>
          <w:spacing w:val="-2"/>
        </w:rPr>
        <w:t>giv</w:t>
      </w:r>
      <w:r>
        <w:rPr>
          <w:spacing w:val="-3"/>
        </w:rPr>
        <w:t>en</w:t>
      </w:r>
      <w:r>
        <w:rPr>
          <w:spacing w:val="13"/>
        </w:rPr>
        <w:t> </w:t>
      </w:r>
      <w:r>
        <w:rPr/>
        <w:t>a</w:t>
      </w:r>
      <w:r>
        <w:rPr>
          <w:spacing w:val="20"/>
          <w:w w:val="98"/>
        </w:rPr>
        <w:t> </w:t>
      </w:r>
      <w:r>
        <w:rPr>
          <w:w w:val="95"/>
        </w:rPr>
        <w:t>sample</w:t>
      </w:r>
      <w:r>
        <w:rPr>
          <w:spacing w:val="-8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data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desired</w:t>
      </w:r>
      <w:r>
        <w:rPr>
          <w:spacing w:val="-8"/>
          <w:w w:val="95"/>
        </w:rPr>
        <w:t> </w:t>
      </w:r>
      <w:r>
        <w:rPr>
          <w:w w:val="95"/>
        </w:rPr>
        <w:t>outputs,</w:t>
      </w:r>
      <w:r>
        <w:rPr>
          <w:spacing w:val="-7"/>
          <w:w w:val="95"/>
        </w:rPr>
        <w:t> </w:t>
      </w:r>
      <w:r>
        <w:rPr>
          <w:spacing w:val="1"/>
          <w:w w:val="95"/>
        </w:rPr>
        <w:t>best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appro</w:t>
      </w:r>
      <w:r>
        <w:rPr>
          <w:spacing w:val="-1"/>
          <w:w w:val="95"/>
        </w:rPr>
        <w:t>ximates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relationship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bet</w:t>
      </w:r>
      <w:r>
        <w:rPr>
          <w:spacing w:val="-3"/>
          <w:w w:val="95"/>
        </w:rPr>
        <w:t>ween</w:t>
      </w:r>
      <w:r>
        <w:rPr>
          <w:spacing w:val="-7"/>
          <w:w w:val="95"/>
        </w:rPr>
        <w:t> </w:t>
      </w:r>
      <w:r>
        <w:rPr>
          <w:w w:val="95"/>
        </w:rPr>
        <w:t>input</w:t>
      </w:r>
      <w:r>
        <w:rPr>
          <w:spacing w:val="27"/>
          <w:w w:val="93"/>
        </w:rPr>
        <w:t> </w:t>
      </w:r>
      <w:r>
        <w:rPr/>
        <w:t>and</w:t>
      </w:r>
      <w:r>
        <w:rPr>
          <w:spacing w:val="-15"/>
        </w:rPr>
        <w:t> </w:t>
      </w:r>
      <w:r>
        <w:rPr/>
        <w:t>output</w:t>
      </w:r>
      <w:r>
        <w:rPr>
          <w:spacing w:val="-14"/>
        </w:rPr>
        <w:t> </w:t>
      </w:r>
      <w:r>
        <w:rPr>
          <w:spacing w:val="-3"/>
        </w:rPr>
        <w:t>observable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data. Unsupervised</w:t>
      </w:r>
      <w:r>
        <w:rPr>
          <w:spacing w:val="-14"/>
        </w:rPr>
        <w:t> </w:t>
      </w:r>
      <w:r>
        <w:rPr/>
        <w:t>learning,</w:t>
      </w:r>
      <w:r>
        <w:rPr>
          <w:spacing w:val="-15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other</w:t>
      </w:r>
      <w:r>
        <w:rPr>
          <w:spacing w:val="-14"/>
        </w:rPr>
        <w:t> </w:t>
      </w:r>
      <w:r>
        <w:rPr/>
        <w:t>hand,</w:t>
      </w:r>
      <w:r>
        <w:rPr>
          <w:spacing w:val="-14"/>
        </w:rPr>
        <w:t> </w:t>
      </w:r>
      <w:r>
        <w:rPr>
          <w:spacing w:val="1"/>
        </w:rPr>
        <w:t>does</w:t>
      </w:r>
      <w:r>
        <w:rPr>
          <w:spacing w:val="30"/>
          <w:w w:val="89"/>
        </w:rPr>
        <w:t> </w:t>
      </w:r>
      <w:r>
        <w:rPr/>
        <w:t>not</w:t>
      </w:r>
      <w:r>
        <w:rPr>
          <w:spacing w:val="-20"/>
        </w:rPr>
        <w:t> </w:t>
      </w:r>
      <w:r>
        <w:rPr>
          <w:spacing w:val="-5"/>
        </w:rPr>
        <w:t>ha</w:t>
      </w:r>
      <w:r>
        <w:rPr>
          <w:spacing w:val="-4"/>
        </w:rPr>
        <w:t>v</w:t>
      </w:r>
      <w:r>
        <w:rPr>
          <w:spacing w:val="-5"/>
        </w:rPr>
        <w:t>e</w:t>
      </w:r>
      <w:r>
        <w:rPr>
          <w:spacing w:val="-20"/>
        </w:rPr>
        <w:t> </w:t>
      </w:r>
      <w:r>
        <w:rPr/>
        <w:t>labeled</w:t>
      </w:r>
      <w:r>
        <w:rPr>
          <w:spacing w:val="-20"/>
        </w:rPr>
        <w:t> </w:t>
      </w:r>
      <w:r>
        <w:rPr/>
        <w:t>outputs,</w:t>
      </w:r>
      <w:r>
        <w:rPr>
          <w:spacing w:val="-19"/>
        </w:rPr>
        <w:t> </w:t>
      </w:r>
      <w:r>
        <w:rPr/>
        <w:t>so</w:t>
      </w:r>
      <w:r>
        <w:rPr>
          <w:spacing w:val="-20"/>
        </w:rPr>
        <w:t> </w:t>
      </w:r>
      <w:r>
        <w:rPr/>
        <w:t>its</w:t>
      </w:r>
      <w:r>
        <w:rPr>
          <w:spacing w:val="-20"/>
        </w:rPr>
        <w:t> </w:t>
      </w:r>
      <w:r>
        <w:rPr/>
        <w:t>goal</w:t>
      </w:r>
      <w:r>
        <w:rPr>
          <w:spacing w:val="-20"/>
        </w:rPr>
        <w:t> </w:t>
      </w:r>
      <w:r>
        <w:rPr/>
        <w:t>is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infer</w:t>
      </w:r>
      <w:r>
        <w:rPr>
          <w:spacing w:val="-20"/>
        </w:rPr>
        <w:t> </w:t>
      </w:r>
      <w:r>
        <w:rPr/>
        <w:t>the</w:t>
      </w:r>
      <w:r>
        <w:rPr>
          <w:spacing w:val="-19"/>
        </w:rPr>
        <w:t> </w:t>
      </w:r>
      <w:r>
        <w:rPr/>
        <w:t>natural</w:t>
      </w:r>
      <w:r>
        <w:rPr>
          <w:spacing w:val="-20"/>
        </w:rPr>
        <w:t> </w:t>
      </w:r>
      <w:r>
        <w:rPr/>
        <w:t>structure</w:t>
      </w:r>
      <w:r>
        <w:rPr>
          <w:spacing w:val="-20"/>
        </w:rPr>
        <w:t> </w:t>
      </w:r>
      <w:r>
        <w:rPr>
          <w:spacing w:val="-2"/>
        </w:rPr>
        <w:t>presen</w:t>
      </w:r>
      <w:r>
        <w:rPr>
          <w:spacing w:val="-1"/>
        </w:rPr>
        <w:t>t</w:t>
      </w:r>
      <w:r>
        <w:rPr>
          <w:spacing w:val="-20"/>
        </w:rPr>
        <w:t> </w:t>
      </w:r>
      <w:r>
        <w:rPr/>
        <w:t>within</w:t>
      </w:r>
      <w:r>
        <w:rPr>
          <w:spacing w:val="-19"/>
        </w:rPr>
        <w:t> </w:t>
      </w:r>
      <w:r>
        <w:rPr/>
        <w:t>a</w:t>
      </w:r>
      <w:r>
        <w:rPr>
          <w:spacing w:val="28"/>
          <w:w w:val="94"/>
        </w:rPr>
        <w:t> </w:t>
      </w:r>
      <w:r>
        <w:rPr/>
        <w:t>set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>
          <w:spacing w:val="-2"/>
        </w:rPr>
        <w:t>poin</w:t>
      </w:r>
      <w:r>
        <w:rPr>
          <w:spacing w:val="-1"/>
        </w:rPr>
        <w:t>ts.</w:t>
      </w:r>
      <w:r>
        <w:rPr/>
      </w:r>
    </w:p>
    <w:p>
      <w:pPr>
        <w:pStyle w:val="BodyText"/>
        <w:spacing w:line="279" w:lineRule="auto"/>
        <w:ind w:left="468" w:right="552"/>
        <w:jc w:val="left"/>
      </w:pPr>
      <w:r>
        <w:rPr>
          <w:spacing w:val="-1"/>
          <w:w w:val="90"/>
        </w:rPr>
        <w:t>https://toward</w:t>
      </w:r>
      <w:r>
        <w:rPr>
          <w:spacing w:val="-2"/>
          <w:w w:val="90"/>
        </w:rPr>
        <w:t>s</w:t>
      </w:r>
      <w:r>
        <w:rPr>
          <w:spacing w:val="-1"/>
          <w:w w:val="90"/>
        </w:rPr>
        <w:t>datascience.com/supervised-vs-unsupervised-learning-14f68e32ea8d</w:t>
      </w:r>
      <w:r>
        <w:rPr>
          <w:spacing w:val="144"/>
          <w:w w:val="89"/>
        </w:rPr>
        <w:t> </w:t>
      </w:r>
      <w:hyperlink r:id="rId51">
        <w:r>
          <w:rPr>
            <w:spacing w:val="-2"/>
            <w:w w:val="95"/>
          </w:rPr>
          <w:t>h</w:t>
        </w:r>
        <w:r>
          <w:rPr>
            <w:spacing w:val="-1"/>
            <w:w w:val="95"/>
          </w:rPr>
          <w:t>ttp://home.cc.umanitoba.ca/</w:t>
        </w:r>
      </w:hyperlink>
      <w:r>
        <w:rPr>
          <w:spacing w:val="-4"/>
          <w:w w:val="95"/>
        </w:rPr>
        <w:t> </w:t>
      </w:r>
      <w:r>
        <w:rPr>
          <w:spacing w:val="-1"/>
          <w:w w:val="95"/>
        </w:rPr>
        <w:t>gerstei</w:t>
      </w:r>
      <w:r>
        <w:rPr>
          <w:spacing w:val="-2"/>
          <w:w w:val="95"/>
        </w:rPr>
        <w:t>a/MBIO7040/06-in</w:t>
      </w:r>
      <w:r>
        <w:rPr>
          <w:spacing w:val="-1"/>
          <w:w w:val="95"/>
        </w:rPr>
        <w:t>troStats.html</w:t>
      </w:r>
      <w:r>
        <w:rPr>
          <w:w w:val="96"/>
        </w:rPr>
        <w:t> </w:t>
      </w:r>
      <w:r>
        <w:rPr>
          <w:spacing w:val="83"/>
          <w:w w:val="96"/>
        </w:rPr>
        <w:t> </w:t>
      </w:r>
      <w:r>
        <w:rPr>
          <w:w w:val="95"/>
        </w:rPr>
        <w:t>Supervised</w:t>
      </w:r>
      <w:r>
        <w:rPr>
          <w:spacing w:val="-2"/>
          <w:w w:val="95"/>
        </w:rPr>
        <w:t> </w:t>
      </w:r>
      <w:r>
        <w:rPr>
          <w:w w:val="95"/>
        </w:rPr>
        <w:t>vs</w:t>
      </w:r>
      <w:r>
        <w:rPr>
          <w:spacing w:val="-1"/>
          <w:w w:val="95"/>
        </w:rPr>
        <w:t> </w:t>
      </w:r>
      <w:r>
        <w:rPr>
          <w:w w:val="95"/>
        </w:rPr>
        <w:t>unsupervised</w:t>
      </w:r>
      <w:r>
        <w:rPr/>
      </w:r>
    </w:p>
    <w:p>
      <w:pPr>
        <w:pStyle w:val="BodyText"/>
        <w:spacing w:line="279" w:lineRule="auto"/>
        <w:ind w:right="545" w:firstLine="351"/>
        <w:jc w:val="both"/>
      </w:pPr>
      <w:r>
        <w:rPr/>
        <w:t>later</w:t>
      </w:r>
      <w:r>
        <w:rPr>
          <w:spacing w:val="2"/>
        </w:rPr>
        <w:t> </w:t>
      </w:r>
      <w:r>
        <w:rPr/>
        <w:t>on</w:t>
      </w:r>
      <w:r>
        <w:rPr>
          <w:spacing w:val="3"/>
        </w:rPr>
        <w:t> </w:t>
      </w:r>
      <w:r>
        <w:rPr>
          <w:spacing w:val="-5"/>
        </w:rPr>
        <w:t>we</w:t>
      </w:r>
      <w:r>
        <w:rPr>
          <w:spacing w:val="2"/>
        </w:rPr>
        <w:t> </w:t>
      </w:r>
      <w:r>
        <w:rPr/>
        <w:t>will</w:t>
      </w:r>
      <w:r>
        <w:rPr>
          <w:spacing w:val="4"/>
        </w:rPr>
        <w:t> </w:t>
      </w:r>
      <w:r>
        <w:rPr/>
        <w:t>go</w:t>
      </w:r>
      <w:r>
        <w:rPr>
          <w:spacing w:val="2"/>
        </w:rPr>
        <w:t> </w:t>
      </w:r>
      <w:r>
        <w:rPr>
          <w:spacing w:val="-3"/>
        </w:rPr>
        <w:t>in</w:t>
      </w:r>
      <w:r>
        <w:rPr>
          <w:spacing w:val="-2"/>
        </w:rPr>
        <w:t>to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concept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3"/>
        </w:rPr>
        <w:t>ba</w:t>
      </w:r>
      <w:r>
        <w:rPr>
          <w:spacing w:val="-2"/>
        </w:rPr>
        <w:t>y</w:t>
      </w:r>
      <w:r>
        <w:rPr>
          <w:spacing w:val="-3"/>
        </w:rPr>
        <w:t>esia,</w:t>
      </w:r>
      <w:r>
        <w:rPr>
          <w:spacing w:val="4"/>
        </w:rPr>
        <w:t> </w:t>
      </w:r>
      <w:r>
        <w:rPr>
          <w:spacing w:val="-4"/>
        </w:rPr>
        <w:t>howerver</w:t>
      </w:r>
      <w:r>
        <w:rPr>
          <w:spacing w:val="2"/>
        </w:rPr>
        <w:t> </w:t>
      </w:r>
      <w:r>
        <w:rPr/>
        <w:t>here</w:t>
      </w:r>
      <w:r>
        <w:rPr>
          <w:spacing w:val="2"/>
        </w:rPr>
        <w:t> </w:t>
      </w:r>
      <w:r>
        <w:rPr/>
        <w:t>what</w:t>
      </w:r>
      <w:r>
        <w:rPr>
          <w:spacing w:val="3"/>
        </w:rPr>
        <w:t> </w:t>
      </w:r>
      <w:r>
        <w:rPr>
          <w:spacing w:val="-5"/>
        </w:rPr>
        <w:t>we</w:t>
      </w:r>
      <w:r>
        <w:rPr>
          <w:spacing w:val="2"/>
        </w:rPr>
        <w:t> </w:t>
      </w:r>
      <w:r>
        <w:rPr/>
        <w:t>need</w:t>
      </w:r>
      <w:r>
        <w:rPr>
          <w:spacing w:val="3"/>
        </w:rPr>
        <w:t> </w:t>
      </w:r>
      <w:r>
        <w:rPr/>
        <w:t>to</w:t>
      </w:r>
      <w:r>
        <w:rPr>
          <w:spacing w:val="29"/>
          <w:w w:val="99"/>
        </w:rPr>
        <w:t> </w:t>
      </w:r>
      <w:r>
        <w:rPr>
          <w:spacing w:val="-3"/>
        </w:rPr>
        <w:t>know</w:t>
      </w:r>
      <w:r>
        <w:rPr>
          <w:spacing w:val="-29"/>
        </w:rPr>
        <w:t> </w:t>
      </w:r>
      <w:r>
        <w:rPr/>
        <w:t>is</w:t>
      </w:r>
      <w:r>
        <w:rPr>
          <w:spacing w:val="-28"/>
        </w:rPr>
        <w:t> </w:t>
      </w:r>
      <w:r>
        <w:rPr/>
        <w:t>that</w:t>
      </w:r>
      <w:r>
        <w:rPr>
          <w:spacing w:val="-29"/>
        </w:rPr>
        <w:t> </w:t>
      </w:r>
      <w:r>
        <w:rPr>
          <w:spacing w:val="-3"/>
        </w:rPr>
        <w:t>ba</w:t>
      </w:r>
      <w:r>
        <w:rPr>
          <w:spacing w:val="-2"/>
        </w:rPr>
        <w:t>y</w:t>
      </w:r>
      <w:r>
        <w:rPr>
          <w:spacing w:val="-3"/>
        </w:rPr>
        <w:t>esian</w:t>
      </w:r>
      <w:r>
        <w:rPr>
          <w:spacing w:val="-28"/>
        </w:rPr>
        <w:t> </w:t>
      </w:r>
      <w:r>
        <w:rPr/>
        <w:t>is</w:t>
      </w:r>
      <w:r>
        <w:rPr>
          <w:spacing w:val="-28"/>
        </w:rPr>
        <w:t> </w:t>
      </w:r>
      <w:r>
        <w:rPr/>
        <w:t>a</w:t>
      </w:r>
      <w:r>
        <w:rPr>
          <w:spacing w:val="-29"/>
        </w:rPr>
        <w:t> </w:t>
      </w:r>
      <w:r>
        <w:rPr/>
        <w:t>form</w:t>
      </w:r>
      <w:r>
        <w:rPr>
          <w:spacing w:val="-28"/>
        </w:rPr>
        <w:t> </w:t>
      </w:r>
      <w:r>
        <w:rPr/>
        <w:t>of</w:t>
      </w:r>
      <w:r>
        <w:rPr>
          <w:spacing w:val="-29"/>
        </w:rPr>
        <w:t> </w:t>
      </w:r>
      <w:r>
        <w:rPr/>
        <w:t>supervised/unsupervised......</w:t>
      </w:r>
      <w:r>
        <w:rPr/>
      </w:r>
    </w:p>
    <w:p>
      <w:pPr>
        <w:spacing w:line="240" w:lineRule="auto" w:before="11"/>
        <w:rPr>
          <w:rFonts w:ascii="Georgia" w:hAnsi="Georgia" w:cs="Georgia" w:eastAsia="Georgia"/>
          <w:sz w:val="24"/>
          <w:szCs w:val="24"/>
        </w:rPr>
      </w:pPr>
    </w:p>
    <w:p>
      <w:pPr>
        <w:pStyle w:val="BodyText"/>
        <w:spacing w:line="240" w:lineRule="auto"/>
        <w:ind w:left="468" w:right="0"/>
        <w:jc w:val="left"/>
      </w:pPr>
      <w:r>
        <w:rPr>
          <w:spacing w:val="-1"/>
          <w:w w:val="95"/>
        </w:rPr>
        <w:t>Parametric</w:t>
      </w:r>
      <w:r>
        <w:rPr>
          <w:spacing w:val="11"/>
          <w:w w:val="95"/>
        </w:rPr>
        <w:t> </w:t>
      </w:r>
      <w:r>
        <w:rPr>
          <w:w w:val="95"/>
        </w:rPr>
        <w:t>vs</w:t>
      </w:r>
      <w:r>
        <w:rPr>
          <w:spacing w:val="12"/>
          <w:w w:val="95"/>
        </w:rPr>
        <w:t> </w:t>
      </w:r>
      <w:r>
        <w:rPr>
          <w:w w:val="95"/>
        </w:rPr>
        <w:t>non-parametric</w:t>
      </w:r>
      <w:r>
        <w:rPr/>
      </w:r>
    </w:p>
    <w:p>
      <w:pPr>
        <w:pStyle w:val="BodyText"/>
        <w:spacing w:line="279" w:lineRule="auto" w:before="45"/>
        <w:ind w:right="537" w:firstLine="351"/>
        <w:jc w:val="both"/>
      </w:pP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literal</w:t>
      </w:r>
      <w:r>
        <w:rPr>
          <w:spacing w:val="32"/>
        </w:rPr>
        <w:t> </w:t>
      </w:r>
      <w:r>
        <w:rPr/>
        <w:t>meaning</w:t>
      </w:r>
      <w:r>
        <w:rPr>
          <w:spacing w:val="32"/>
        </w:rPr>
        <w:t> </w:t>
      </w:r>
      <w:r>
        <w:rPr/>
        <w:t>of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terms,</w:t>
      </w:r>
      <w:r>
        <w:rPr>
          <w:spacing w:val="38"/>
        </w:rPr>
        <w:t> </w:t>
      </w:r>
      <w:r>
        <w:rPr/>
        <w:t>a</w:t>
      </w:r>
      <w:r>
        <w:rPr>
          <w:spacing w:val="31"/>
        </w:rPr>
        <w:t> </w:t>
      </w:r>
      <w:r>
        <w:rPr>
          <w:spacing w:val="-2"/>
        </w:rPr>
        <w:t>parametric</w:t>
      </w:r>
      <w:r>
        <w:rPr>
          <w:spacing w:val="31"/>
        </w:rPr>
        <w:t> </w:t>
      </w:r>
      <w:r>
        <w:rPr/>
        <w:t>statistical</w:t>
      </w:r>
      <w:r>
        <w:rPr>
          <w:spacing w:val="32"/>
        </w:rPr>
        <w:t> </w:t>
      </w:r>
      <w:r>
        <w:rPr/>
        <w:t>test</w:t>
      </w:r>
      <w:r>
        <w:rPr>
          <w:spacing w:val="32"/>
        </w:rPr>
        <w:t> </w:t>
      </w:r>
      <w:r>
        <w:rPr/>
        <w:t>is</w:t>
      </w:r>
      <w:r>
        <w:rPr>
          <w:spacing w:val="31"/>
        </w:rPr>
        <w:t> </w:t>
      </w:r>
      <w:r>
        <w:rPr/>
        <w:t>one</w:t>
      </w:r>
      <w:r>
        <w:rPr>
          <w:spacing w:val="31"/>
        </w:rPr>
        <w:t> </w:t>
      </w:r>
      <w:r>
        <w:rPr/>
        <w:t>that</w:t>
      </w:r>
      <w:r>
        <w:rPr>
          <w:spacing w:val="29"/>
          <w:w w:val="102"/>
        </w:rPr>
        <w:t> </w:t>
      </w:r>
      <w:r>
        <w:rPr>
          <w:spacing w:val="-3"/>
        </w:rPr>
        <w:t>makes</w:t>
      </w:r>
      <w:r>
        <w:rPr>
          <w:spacing w:val="-1"/>
        </w:rPr>
        <w:t> </w:t>
      </w:r>
      <w:r>
        <w:rPr/>
        <w:t>assumptions</w:t>
      </w:r>
      <w:r>
        <w:rPr>
          <w:spacing w:val="-1"/>
        </w:rPr>
        <w:t> </w:t>
      </w:r>
      <w:r>
        <w:rPr>
          <w:spacing w:val="1"/>
        </w:rPr>
        <w:t>about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(defining</w:t>
      </w:r>
      <w:r>
        <w:rPr>
          <w:spacing w:val="-1"/>
        </w:rPr>
        <w:t> </w:t>
      </w:r>
      <w:r>
        <w:rPr/>
        <w:t>properties)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population</w:t>
      </w:r>
      <w:r>
        <w:rPr>
          <w:spacing w:val="32"/>
          <w:w w:val="96"/>
        </w:rPr>
        <w:t> </w:t>
      </w:r>
      <w:r>
        <w:rPr/>
        <w:t>distribution(s)</w:t>
      </w:r>
      <w:r>
        <w:rPr>
          <w:spacing w:val="-17"/>
        </w:rPr>
        <w:t> </w:t>
      </w:r>
      <w:r>
        <w:rPr/>
        <w:t>from</w:t>
      </w:r>
      <w:r>
        <w:rPr>
          <w:spacing w:val="-16"/>
        </w:rPr>
        <w:t> </w:t>
      </w:r>
      <w:r>
        <w:rPr>
          <w:spacing w:val="-3"/>
        </w:rPr>
        <w:t>which</w:t>
      </w:r>
      <w:r>
        <w:rPr>
          <w:spacing w:val="-17"/>
        </w:rPr>
        <w:t> </w:t>
      </w:r>
      <w:r>
        <w:rPr/>
        <w:t>one’s</w:t>
      </w:r>
      <w:r>
        <w:rPr>
          <w:spacing w:val="-16"/>
        </w:rPr>
        <w:t> </w:t>
      </w:r>
      <w:r>
        <w:rPr/>
        <w:t>data</w:t>
      </w:r>
      <w:r>
        <w:rPr>
          <w:spacing w:val="-16"/>
        </w:rPr>
        <w:t> </w:t>
      </w:r>
      <w:r>
        <w:rPr/>
        <w:t>are</w:t>
      </w:r>
      <w:r>
        <w:rPr>
          <w:spacing w:val="-16"/>
        </w:rPr>
        <w:t> </w:t>
      </w:r>
      <w:r>
        <w:rPr>
          <w:spacing w:val="-3"/>
        </w:rPr>
        <w:t>drawn,</w:t>
      </w:r>
      <w:r>
        <w:rPr>
          <w:spacing w:val="-17"/>
        </w:rPr>
        <w:t> </w:t>
      </w:r>
      <w:r>
        <w:rPr/>
        <w:t>while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>
          <w:spacing w:val="-2"/>
        </w:rPr>
        <w:t>non-parametric</w:t>
      </w:r>
      <w:r>
        <w:rPr>
          <w:spacing w:val="-17"/>
        </w:rPr>
        <w:t> </w:t>
      </w:r>
      <w:r>
        <w:rPr/>
        <w:t>test</w:t>
      </w:r>
      <w:r>
        <w:rPr>
          <w:spacing w:val="-16"/>
        </w:rPr>
        <w:t> </w:t>
      </w:r>
      <w:r>
        <w:rPr/>
        <w:t>is</w:t>
      </w:r>
      <w:r>
        <w:rPr>
          <w:spacing w:val="-17"/>
        </w:rPr>
        <w:t> </w:t>
      </w:r>
      <w:r>
        <w:rPr/>
        <w:t>one</w:t>
      </w:r>
      <w:r>
        <w:rPr>
          <w:spacing w:val="43"/>
          <w:w w:val="90"/>
        </w:rPr>
        <w:t> </w:t>
      </w:r>
      <w:r>
        <w:rPr/>
        <w:t>that</w:t>
      </w:r>
      <w:r>
        <w:rPr>
          <w:spacing w:val="-29"/>
        </w:rPr>
        <w:t> </w:t>
      </w:r>
      <w:r>
        <w:rPr>
          <w:spacing w:val="-3"/>
        </w:rPr>
        <w:t>makes</w:t>
      </w:r>
      <w:r>
        <w:rPr>
          <w:spacing w:val="-28"/>
        </w:rPr>
        <w:t> </w:t>
      </w:r>
      <w:r>
        <w:rPr/>
        <w:t>no</w:t>
      </w:r>
      <w:r>
        <w:rPr>
          <w:spacing w:val="-28"/>
        </w:rPr>
        <w:t> </w:t>
      </w:r>
      <w:r>
        <w:rPr>
          <w:spacing w:val="-3"/>
        </w:rPr>
        <w:t>such</w:t>
      </w:r>
      <w:r>
        <w:rPr>
          <w:spacing w:val="-28"/>
        </w:rPr>
        <w:t> </w:t>
      </w:r>
      <w:r>
        <w:rPr/>
        <w:t>assumptions.</w:t>
      </w:r>
      <w:r>
        <w:rPr>
          <w:spacing w:val="-18"/>
        </w:rPr>
        <w:t> </w:t>
      </w:r>
      <w:r>
        <w:rPr/>
        <w:t>In</w:t>
      </w:r>
      <w:r>
        <w:rPr>
          <w:spacing w:val="-29"/>
        </w:rPr>
        <w:t> </w:t>
      </w:r>
      <w:r>
        <w:rPr/>
        <w:t>this</w:t>
      </w:r>
      <w:r>
        <w:rPr>
          <w:spacing w:val="-28"/>
        </w:rPr>
        <w:t> </w:t>
      </w:r>
      <w:r>
        <w:rPr/>
        <w:t>strict</w:t>
      </w:r>
      <w:r>
        <w:rPr>
          <w:spacing w:val="-28"/>
        </w:rPr>
        <w:t> </w:t>
      </w:r>
      <w:r>
        <w:rPr/>
        <w:t>sense,</w:t>
      </w:r>
      <w:r>
        <w:rPr>
          <w:spacing w:val="-28"/>
        </w:rPr>
        <w:t> </w:t>
      </w:r>
      <w:r>
        <w:rPr/>
        <w:t>”non-parametric”</w:t>
      </w:r>
      <w:r>
        <w:rPr>
          <w:spacing w:val="-28"/>
        </w:rPr>
        <w:t> </w:t>
      </w:r>
      <w:r>
        <w:rPr/>
        <w:t>is</w:t>
      </w:r>
      <w:r>
        <w:rPr>
          <w:spacing w:val="-29"/>
        </w:rPr>
        <w:t> </w:t>
      </w:r>
      <w:r>
        <w:rPr>
          <w:spacing w:val="-2"/>
        </w:rPr>
        <w:t>essen</w:t>
      </w:r>
      <w:r>
        <w:rPr>
          <w:spacing w:val="-1"/>
        </w:rPr>
        <w:t>ti</w:t>
      </w:r>
      <w:r>
        <w:rPr>
          <w:spacing w:val="-2"/>
        </w:rPr>
        <w:t>ally</w:t>
      </w:r>
      <w:r>
        <w:rPr>
          <w:spacing w:val="29"/>
          <w:w w:val="97"/>
        </w:rPr>
        <w:t> </w:t>
      </w:r>
      <w:r>
        <w:rPr/>
        <w:t>a</w:t>
      </w:r>
      <w:r>
        <w:rPr>
          <w:spacing w:val="-21"/>
        </w:rPr>
        <w:t> </w:t>
      </w:r>
      <w:r>
        <w:rPr>
          <w:spacing w:val="-3"/>
        </w:rPr>
        <w:t>null</w:t>
      </w:r>
      <w:r>
        <w:rPr>
          <w:spacing w:val="-21"/>
        </w:rPr>
        <w:t> </w:t>
      </w:r>
      <w:r>
        <w:rPr>
          <w:spacing w:val="-4"/>
        </w:rPr>
        <w:t>category,</w:t>
      </w:r>
      <w:r>
        <w:rPr>
          <w:spacing w:val="-20"/>
        </w:rPr>
        <w:t> </w:t>
      </w:r>
      <w:r>
        <w:rPr/>
        <w:t>since</w:t>
      </w:r>
      <w:r>
        <w:rPr>
          <w:spacing w:val="-21"/>
        </w:rPr>
        <w:t> </w:t>
      </w:r>
      <w:r>
        <w:rPr/>
        <w:t>virtually</w:t>
      </w:r>
      <w:r>
        <w:rPr>
          <w:spacing w:val="-21"/>
        </w:rPr>
        <w:t> </w:t>
      </w:r>
      <w:r>
        <w:rPr/>
        <w:t>all</w:t>
      </w:r>
      <w:r>
        <w:rPr>
          <w:spacing w:val="-20"/>
        </w:rPr>
        <w:t> </w:t>
      </w:r>
      <w:r>
        <w:rPr/>
        <w:t>statistical</w:t>
      </w:r>
      <w:r>
        <w:rPr>
          <w:spacing w:val="-21"/>
        </w:rPr>
        <w:t> </w:t>
      </w:r>
      <w:r>
        <w:rPr/>
        <w:t>tests</w:t>
      </w:r>
      <w:r>
        <w:rPr>
          <w:spacing w:val="-20"/>
        </w:rPr>
        <w:t> </w:t>
      </w:r>
      <w:r>
        <w:rPr/>
        <w:t>assume</w:t>
      </w:r>
      <w:r>
        <w:rPr>
          <w:spacing w:val="-21"/>
        </w:rPr>
        <w:t> </w:t>
      </w:r>
      <w:r>
        <w:rPr/>
        <w:t>one</w:t>
      </w:r>
      <w:r>
        <w:rPr>
          <w:spacing w:val="-20"/>
        </w:rPr>
        <w:t> </w:t>
      </w:r>
      <w:r>
        <w:rPr/>
        <w:t>thing</w:t>
      </w:r>
      <w:r>
        <w:rPr>
          <w:spacing w:val="-21"/>
        </w:rPr>
        <w:t> </w:t>
      </w:r>
      <w:r>
        <w:rPr/>
        <w:t>or</w:t>
      </w:r>
      <w:r>
        <w:rPr>
          <w:spacing w:val="-21"/>
        </w:rPr>
        <w:t> </w:t>
      </w:r>
      <w:r>
        <w:rPr/>
        <w:t>another</w:t>
      </w:r>
      <w:r>
        <w:rPr>
          <w:spacing w:val="-20"/>
        </w:rPr>
        <w:t> </w:t>
      </w:r>
      <w:r>
        <w:rPr>
          <w:spacing w:val="1"/>
        </w:rPr>
        <w:t>about</w:t>
      </w:r>
      <w:r>
        <w:rPr>
          <w:spacing w:val="21"/>
          <w:w w:val="94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properties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source</w:t>
      </w:r>
      <w:r>
        <w:rPr>
          <w:spacing w:val="11"/>
          <w:w w:val="95"/>
        </w:rPr>
        <w:t> </w:t>
      </w:r>
      <w:r>
        <w:rPr>
          <w:w w:val="95"/>
        </w:rPr>
        <w:t>population(s).</w:t>
      </w:r>
      <w:r>
        <w:rPr/>
      </w:r>
    </w:p>
    <w:p>
      <w:pPr>
        <w:spacing w:line="240" w:lineRule="auto" w:before="11"/>
        <w:rPr>
          <w:rFonts w:ascii="Georgia" w:hAnsi="Georgia" w:cs="Georgia" w:eastAsia="Georgia"/>
          <w:sz w:val="24"/>
          <w:szCs w:val="24"/>
        </w:rPr>
      </w:pPr>
    </w:p>
    <w:p>
      <w:pPr>
        <w:pStyle w:val="BodyText"/>
        <w:spacing w:line="240" w:lineRule="auto"/>
        <w:ind w:left="468" w:right="0"/>
        <w:jc w:val="left"/>
      </w:pPr>
      <w:r>
        <w:rPr>
          <w:w w:val="95"/>
        </w:rPr>
        <w:t>Strength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spacing w:val="-1"/>
          <w:w w:val="95"/>
        </w:rPr>
        <w:t>w</w:t>
      </w:r>
      <w:r>
        <w:rPr>
          <w:spacing w:val="-2"/>
          <w:w w:val="95"/>
        </w:rPr>
        <w:t>eakness</w:t>
      </w:r>
      <w:r>
        <w:rPr/>
      </w:r>
    </w:p>
    <w:p>
      <w:pPr>
        <w:pStyle w:val="BodyText"/>
        <w:spacing w:line="279" w:lineRule="auto" w:before="45"/>
        <w:ind w:right="546" w:firstLine="351"/>
        <w:jc w:val="both"/>
      </w:pPr>
      <w:r>
        <w:rPr>
          <w:w w:val="95"/>
        </w:rPr>
        <w:t>no</w:t>
      </w:r>
      <w:r>
        <w:rPr>
          <w:spacing w:val="-7"/>
          <w:w w:val="95"/>
        </w:rPr>
        <w:t> </w:t>
      </w:r>
      <w:r>
        <w:rPr>
          <w:w w:val="95"/>
        </w:rPr>
        <w:t>acf,</w:t>
      </w:r>
      <w:r>
        <w:rPr>
          <w:spacing w:val="-5"/>
          <w:w w:val="95"/>
        </w:rPr>
        <w:t> </w:t>
      </w:r>
      <w:r>
        <w:rPr>
          <w:w w:val="95"/>
        </w:rPr>
        <w:t>true</w:t>
      </w:r>
      <w:r>
        <w:rPr>
          <w:spacing w:val="-7"/>
          <w:w w:val="95"/>
        </w:rPr>
        <w:t> </w:t>
      </w:r>
      <w:r>
        <w:rPr>
          <w:w w:val="95"/>
        </w:rPr>
        <w:t>for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sim</w:t>
      </w:r>
      <w:r>
        <w:rPr>
          <w:spacing w:val="-1"/>
          <w:w w:val="95"/>
        </w:rPr>
        <w:t>ualtion</w:t>
      </w:r>
      <w:r>
        <w:rPr>
          <w:spacing w:val="-7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spacing w:val="-3"/>
          <w:w w:val="95"/>
        </w:rPr>
        <w:t>each</w:t>
      </w:r>
      <w:r>
        <w:rPr>
          <w:spacing w:val="-7"/>
          <w:w w:val="95"/>
        </w:rPr>
        <w:t> </w:t>
      </w:r>
      <w:r>
        <w:rPr>
          <w:spacing w:val="-4"/>
          <w:w w:val="95"/>
        </w:rPr>
        <w:t>da</w:t>
      </w:r>
      <w:r>
        <w:rPr>
          <w:spacing w:val="-3"/>
          <w:w w:val="95"/>
        </w:rPr>
        <w:t>y</w:t>
      </w:r>
      <w:r>
        <w:rPr>
          <w:spacing w:val="-7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gererated</w:t>
      </w:r>
      <w:r>
        <w:rPr>
          <w:spacing w:val="-7"/>
          <w:w w:val="95"/>
        </w:rPr>
        <w:t> </w:t>
      </w:r>
      <w:r>
        <w:rPr>
          <w:w w:val="95"/>
        </w:rPr>
        <w:t>randomly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assume</w:t>
      </w:r>
      <w:r>
        <w:rPr>
          <w:spacing w:val="-6"/>
          <w:w w:val="95"/>
        </w:rPr>
        <w:t> </w:t>
      </w:r>
      <w:r>
        <w:rPr>
          <w:spacing w:val="-1"/>
          <w:w w:val="95"/>
        </w:rPr>
        <w:t>c</w:t>
      </w:r>
      <w:r>
        <w:rPr>
          <w:spacing w:val="-2"/>
          <w:w w:val="95"/>
        </w:rPr>
        <w:t>omplete</w:t>
      </w:r>
      <w:r>
        <w:rPr>
          <w:spacing w:val="27"/>
          <w:w w:val="91"/>
        </w:rPr>
        <w:t> </w:t>
      </w:r>
      <w:r>
        <w:rPr/>
        <w:t>independence</w:t>
      </w:r>
      <w:r>
        <w:rPr/>
      </w:r>
    </w:p>
    <w:p>
      <w:pPr>
        <w:spacing w:after="0" w:line="279" w:lineRule="auto"/>
        <w:jc w:val="both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spacing w:line="240" w:lineRule="auto"/>
        <w:ind w:left="547" w:right="0" w:firstLine="0"/>
        <w:jc w:val="both"/>
        <w:rPr>
          <w:b w:val="0"/>
          <w:bCs w:val="0"/>
        </w:rPr>
      </w:pPr>
      <w:bookmarkStart w:name="Simulation 2: Size of anomaly" w:id="19"/>
      <w:bookmarkEnd w:id="19"/>
      <w:r>
        <w:rPr>
          <w:b w:val="0"/>
        </w:rPr>
      </w:r>
      <w:r>
        <w:rPr/>
        <w:t>2.4 </w:t>
      </w:r>
      <w:r>
        <w:rPr>
          <w:spacing w:val="49"/>
        </w:rPr>
        <w:t> </w:t>
      </w:r>
      <w:r>
        <w:rPr>
          <w:spacing w:val="-3"/>
        </w:rPr>
        <w:t>Simulation</w:t>
      </w:r>
      <w:r>
        <w:rPr>
          <w:spacing w:val="-12"/>
        </w:rPr>
        <w:t> </w:t>
      </w:r>
      <w:r>
        <w:rPr/>
        <w:t>2:</w:t>
      </w:r>
      <w:r>
        <w:rPr>
          <w:spacing w:val="12"/>
        </w:rPr>
        <w:t> </w:t>
      </w:r>
      <w:r>
        <w:rPr/>
        <w:t>Size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anomaly</w:t>
      </w:r>
      <w:r>
        <w:rPr>
          <w:b w:val="0"/>
        </w:rPr>
      </w:r>
    </w:p>
    <w:p>
      <w:pPr>
        <w:pStyle w:val="Heading2"/>
        <w:spacing w:line="240" w:lineRule="auto" w:before="300"/>
        <w:ind w:left="547" w:right="0" w:firstLine="0"/>
        <w:jc w:val="both"/>
        <w:rPr>
          <w:b w:val="0"/>
          <w:bCs w:val="0"/>
        </w:rPr>
      </w:pPr>
      <w:bookmarkStart w:name="Simulation setups " w:id="20"/>
      <w:bookmarkEnd w:id="20"/>
      <w:r>
        <w:rPr>
          <w:b w:val="0"/>
        </w:rPr>
      </w:r>
      <w:r>
        <w:rPr/>
        <w:t>2.4.1 </w:t>
      </w:r>
      <w:r>
        <w:rPr>
          <w:spacing w:val="63"/>
        </w:rPr>
        <w:t> </w:t>
      </w:r>
      <w:r>
        <w:rPr>
          <w:spacing w:val="-2"/>
        </w:rPr>
        <w:t>Simulation</w:t>
      </w:r>
      <w:r>
        <w:rPr>
          <w:spacing w:val="-3"/>
        </w:rPr>
        <w:t> </w:t>
      </w:r>
      <w:r>
        <w:rPr/>
        <w:t>setups</w:t>
      </w:r>
      <w:r>
        <w:rPr>
          <w:b w:val="0"/>
        </w:rPr>
      </w:r>
    </w:p>
    <w:p>
      <w:pPr>
        <w:pStyle w:val="BodyText"/>
        <w:spacing w:line="279" w:lineRule="auto" w:before="190"/>
        <w:ind w:left="547" w:right="115"/>
        <w:jc w:val="both"/>
      </w:pPr>
      <w:r>
        <w:rPr/>
        <w:t>Examining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3"/>
        </w:rPr>
        <w:t>Coun</w:t>
      </w:r>
      <w:r>
        <w:rPr>
          <w:spacing w:val="-2"/>
        </w:rPr>
        <w:t>ts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4"/>
        </w:rPr>
        <w:t>da</w:t>
      </w:r>
      <w:r>
        <w:rPr>
          <w:spacing w:val="-3"/>
        </w:rPr>
        <w:t>y</w:t>
      </w:r>
      <w:r>
        <w:rPr>
          <w:spacing w:val="1"/>
        </w:rPr>
        <w:t> </w:t>
      </w:r>
      <w:r>
        <w:rPr/>
        <w:t>that</w:t>
      </w:r>
      <w:r>
        <w:rPr>
          <w:spacing w:val="2"/>
        </w:rPr>
        <w:t> </w:t>
      </w:r>
      <w:r>
        <w:rPr>
          <w:spacing w:val="-5"/>
        </w:rPr>
        <w:t>we</w:t>
      </w:r>
      <w:r>
        <w:rPr/>
        <w:t> add</w:t>
      </w:r>
      <w:r>
        <w:rPr>
          <w:spacing w:val="2"/>
        </w:rPr>
        <w:t> </w:t>
      </w:r>
      <w:r>
        <w:rPr/>
        <w:t>anomaly</w:t>
      </w:r>
      <w:r>
        <w:rPr>
          <w:spacing w:val="1"/>
        </w:rPr>
        <w:t> </w:t>
      </w:r>
      <w:r>
        <w:rPr/>
        <w:t>using</w:t>
      </w:r>
      <w:r>
        <w:rPr>
          <w:spacing w:val="2"/>
        </w:rPr>
        <w:t> </w:t>
      </w:r>
      <w:r>
        <w:rPr/>
        <w:t>R</w:t>
      </w:r>
      <w:r>
        <w:rPr>
          <w:spacing w:val="1"/>
        </w:rPr>
        <w:t> codes,</w:t>
      </w:r>
      <w:r>
        <w:rPr>
          <w:spacing w:val="2"/>
        </w:rPr>
        <w:t> </w:t>
      </w:r>
      <w:r>
        <w:rPr>
          <w:spacing w:val="-5"/>
        </w:rPr>
        <w:t>we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see</w:t>
      </w:r>
      <w:r>
        <w:rPr>
          <w:spacing w:val="30"/>
          <w:w w:val="90"/>
        </w:rPr>
        <w:t> </w:t>
      </w:r>
      <w:r>
        <w:rPr/>
        <w:t>that</w:t>
      </w:r>
      <w:r>
        <w:rPr>
          <w:spacing w:val="-24"/>
        </w:rPr>
        <w:t> </w:t>
      </w:r>
      <w:r>
        <w:rPr/>
        <w:t>anomaly</w:t>
      </w:r>
      <w:r>
        <w:rPr>
          <w:spacing w:val="-24"/>
        </w:rPr>
        <w:t> </w:t>
      </w:r>
      <w:r>
        <w:rPr>
          <w:spacing w:val="-2"/>
        </w:rPr>
        <w:t>Differen</w:t>
      </w:r>
      <w:r>
        <w:rPr>
          <w:spacing w:val="-1"/>
        </w:rPr>
        <w:t>t</w:t>
      </w:r>
      <w:r>
        <w:rPr>
          <w:spacing w:val="-24"/>
        </w:rPr>
        <w:t> </w:t>
      </w:r>
      <w:r>
        <w:rPr/>
        <w:t>anomalies</w:t>
      </w:r>
      <w:r>
        <w:rPr>
          <w:spacing w:val="-24"/>
        </w:rPr>
        <w:t> </w:t>
      </w:r>
      <w:r>
        <w:rPr/>
        <w:t>is</w:t>
      </w:r>
      <w:r>
        <w:rPr>
          <w:spacing w:val="-24"/>
        </w:rPr>
        <w:t> </w:t>
      </w:r>
      <w:r>
        <w:rPr/>
        <w:t>added</w:t>
      </w:r>
      <w:r>
        <w:rPr>
          <w:spacing w:val="-24"/>
        </w:rPr>
        <w:t> </w:t>
      </w:r>
      <w:r>
        <w:rPr/>
        <w:t>to</w:t>
      </w:r>
      <w:r>
        <w:rPr>
          <w:spacing w:val="-24"/>
        </w:rPr>
        <w:t> </w:t>
      </w:r>
      <w:r>
        <w:rPr/>
        <w:t>category</w:t>
      </w:r>
      <w:r>
        <w:rPr>
          <w:spacing w:val="-24"/>
        </w:rPr>
        <w:t> </w:t>
      </w:r>
      <w:r>
        <w:rPr/>
        <w:t>AA</w:t>
      </w:r>
      <w:r>
        <w:rPr>
          <w:spacing w:val="-24"/>
        </w:rPr>
        <w:t> </w:t>
      </w:r>
      <w:r>
        <w:rPr/>
        <w:t>of</w:t>
      </w:r>
      <w:r>
        <w:rPr>
          <w:spacing w:val="-24"/>
        </w:rPr>
        <w:t> </w:t>
      </w:r>
      <w:r>
        <w:rPr/>
        <w:t>the</w:t>
      </w:r>
      <w:r>
        <w:rPr>
          <w:spacing w:val="-24"/>
        </w:rPr>
        <w:t> </w:t>
      </w:r>
      <w:r>
        <w:rPr>
          <w:spacing w:val="-2"/>
        </w:rPr>
        <w:t>synthetic</w:t>
      </w:r>
      <w:r>
        <w:rPr>
          <w:spacing w:val="-24"/>
        </w:rPr>
        <w:t> </w:t>
      </w:r>
      <w:r>
        <w:rPr>
          <w:spacing w:val="-2"/>
        </w:rPr>
        <w:t>data....etc</w:t>
      </w:r>
      <w:r>
        <w:rPr>
          <w:spacing w:val="29"/>
          <w:w w:val="95"/>
        </w:rPr>
        <w:t> </w:t>
      </w:r>
      <w:r>
        <w:rPr/>
        <w:t>etc...</w:t>
      </w:r>
      <w:r>
        <w:rPr/>
      </w:r>
    </w:p>
    <w:p>
      <w:pPr>
        <w:spacing w:line="240" w:lineRule="auto" w:before="10"/>
        <w:rPr>
          <w:rFonts w:ascii="Georgia" w:hAnsi="Georgia" w:cs="Georgia" w:eastAsia="Georgia"/>
          <w:sz w:val="8"/>
          <w:szCs w:val="8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pict>
          <v:group style="width:427.75pt;height:276.2pt;mso-position-horizontal-relative:char;mso-position-vertical-relative:line" coordorigin="0,0" coordsize="8555,5524">
            <v:group style="position:absolute;left:0;top:0;width:8555;height:263" coordorigin="0,0" coordsize="8555,263">
              <v:shape style="position:absolute;left:0;top:0;width:8555;height:263" coordorigin="0,0" coordsize="8555,263" path="m0,263l8555,263,8555,0,0,0,0,263xe" filled="true" fillcolor="#f9f9f9" stroked="false">
                <v:path arrowok="t"/>
                <v:fill type="solid"/>
              </v:shape>
            </v:group>
            <v:group style="position:absolute;left:0;top:263;width:8555;height:263" coordorigin="0,263" coordsize="8555,263">
              <v:shape style="position:absolute;left:0;top:263;width:8555;height:263" coordorigin="0,263" coordsize="8555,263" path="m0,526l8555,526,8555,263,0,263,0,526xe" filled="true" fillcolor="#f9f9f9" stroked="false">
                <v:path arrowok="t"/>
                <v:fill type="solid"/>
              </v:shape>
            </v:group>
            <v:group style="position:absolute;left:0;top:526;width:8555;height:263" coordorigin="0,526" coordsize="8555,263">
              <v:shape style="position:absolute;left:0;top:526;width:8555;height:263" coordorigin="0,526" coordsize="8555,263" path="m0,789l8555,789,8555,526,0,526,0,789xe" filled="true" fillcolor="#f9f9f9" stroked="false">
                <v:path arrowok="t"/>
                <v:fill type="solid"/>
              </v:shape>
            </v:group>
            <v:group style="position:absolute;left:0;top:789;width:8555;height:263" coordorigin="0,789" coordsize="8555,263">
              <v:shape style="position:absolute;left:0;top:789;width:8555;height:263" coordorigin="0,789" coordsize="8555,263" path="m0,1052l8555,1052,8555,789,0,789,0,1052xe" filled="true" fillcolor="#f9f9f9" stroked="false">
                <v:path arrowok="t"/>
                <v:fill type="solid"/>
              </v:shape>
            </v:group>
            <v:group style="position:absolute;left:0;top:1052;width:8555;height:263" coordorigin="0,1052" coordsize="8555,263">
              <v:shape style="position:absolute;left:0;top:1052;width:8555;height:263" coordorigin="0,1052" coordsize="8555,263" path="m0,1315l8555,1315,8555,1052,0,1052,0,1315xe" filled="true" fillcolor="#f9f9f9" stroked="false">
                <v:path arrowok="t"/>
                <v:fill type="solid"/>
              </v:shape>
            </v:group>
            <v:group style="position:absolute;left:0;top:1315;width:8555;height:263" coordorigin="0,1315" coordsize="8555,263">
              <v:shape style="position:absolute;left:0;top:1315;width:8555;height:263" coordorigin="0,1315" coordsize="8555,263" path="m0,1578l8555,1578,8555,1315,0,1315,0,1578xe" filled="true" fillcolor="#f9f9f9" stroked="false">
                <v:path arrowok="t"/>
                <v:fill type="solid"/>
              </v:shape>
            </v:group>
            <v:group style="position:absolute;left:0;top:1578;width:8555;height:264" coordorigin="0,1578" coordsize="8555,264">
              <v:shape style="position:absolute;left:0;top:1578;width:8555;height:264" coordorigin="0,1578" coordsize="8555,264" path="m0,1841l8555,1841,8555,1578,0,1578,0,1841xe" filled="true" fillcolor="#f9f9f9" stroked="false">
                <v:path arrowok="t"/>
                <v:fill type="solid"/>
              </v:shape>
            </v:group>
            <v:group style="position:absolute;left:0;top:1841;width:8555;height:264" coordorigin="0,1841" coordsize="8555,264">
              <v:shape style="position:absolute;left:0;top:1841;width:8555;height:264" coordorigin="0,1841" coordsize="8555,264" path="m0,2104l8555,2104,8555,1841,0,1841,0,2104xe" filled="true" fillcolor="#f9f9f9" stroked="false">
                <v:path arrowok="t"/>
                <v:fill type="solid"/>
              </v:shape>
            </v:group>
            <v:group style="position:absolute;left:0;top:2104;width:8555;height:264" coordorigin="0,2104" coordsize="8555,264">
              <v:shape style="position:absolute;left:0;top:2104;width:8555;height:264" coordorigin="0,2104" coordsize="8555,264" path="m0,2367l8555,2367,8555,2104,0,2104,0,2367xe" filled="true" fillcolor="#f9f9f9" stroked="false">
                <v:path arrowok="t"/>
                <v:fill type="solid"/>
              </v:shape>
            </v:group>
            <v:group style="position:absolute;left:0;top:2367;width:8555;height:264" coordorigin="0,2367" coordsize="8555,264">
              <v:shape style="position:absolute;left:0;top:2367;width:8555;height:264" coordorigin="0,2367" coordsize="8555,264" path="m0,2630l8555,2630,8555,2367,0,2367,0,2630xe" filled="true" fillcolor="#f9f9f9" stroked="false">
                <v:path arrowok="t"/>
                <v:fill type="solid"/>
              </v:shape>
            </v:group>
            <v:group style="position:absolute;left:0;top:2630;width:8555;height:264" coordorigin="0,2630" coordsize="8555,264">
              <v:shape style="position:absolute;left:0;top:2630;width:8555;height:264" coordorigin="0,2630" coordsize="8555,264" path="m0,2893l8555,2893,8555,2630,0,2630,0,2893xe" filled="true" fillcolor="#f9f9f9" stroked="false">
                <v:path arrowok="t"/>
                <v:fill type="solid"/>
              </v:shape>
            </v:group>
            <v:group style="position:absolute;left:0;top:2893;width:8555;height:264" coordorigin="0,2893" coordsize="8555,264">
              <v:shape style="position:absolute;left:0;top:2893;width:8555;height:264" coordorigin="0,2893" coordsize="8555,264" path="m0,3156l8555,3156,8555,2893,0,2893,0,3156xe" filled="true" fillcolor="#f9f9f9" stroked="false">
                <v:path arrowok="t"/>
                <v:fill type="solid"/>
              </v:shape>
            </v:group>
            <v:group style="position:absolute;left:0;top:3156;width:8555;height:264" coordorigin="0,3156" coordsize="8555,264">
              <v:shape style="position:absolute;left:0;top:3156;width:8555;height:264" coordorigin="0,3156" coordsize="8555,264" path="m0,3419l8555,3419,8555,3156,0,3156,0,3419xe" filled="true" fillcolor="#f9f9f9" stroked="false">
                <v:path arrowok="t"/>
                <v:fill type="solid"/>
              </v:shape>
            </v:group>
            <v:group style="position:absolute;left:0;top:3419;width:8555;height:264" coordorigin="0,3419" coordsize="8555,264">
              <v:shape style="position:absolute;left:0;top:3419;width:8555;height:264" coordorigin="0,3419" coordsize="8555,264" path="m0,3682l8555,3682,8555,3419,0,3419,0,3682xe" filled="true" fillcolor="#f9f9f9" stroked="false">
                <v:path arrowok="t"/>
                <v:fill type="solid"/>
              </v:shape>
            </v:group>
            <v:group style="position:absolute;left:0;top:3682;width:8555;height:264" coordorigin="0,3682" coordsize="8555,264">
              <v:shape style="position:absolute;left:0;top:3682;width:8555;height:264" coordorigin="0,3682" coordsize="8555,264" path="m0,3945l8555,3945,8555,3682,0,3682,0,3945xe" filled="true" fillcolor="#f9f9f9" stroked="false">
                <v:path arrowok="t"/>
                <v:fill type="solid"/>
              </v:shape>
            </v:group>
            <v:group style="position:absolute;left:0;top:3945;width:8555;height:264" coordorigin="0,3945" coordsize="8555,264">
              <v:shape style="position:absolute;left:0;top:3945;width:8555;height:264" coordorigin="0,3945" coordsize="8555,264" path="m0,4208l8555,4208,8555,3945,0,3945,0,4208xe" filled="true" fillcolor="#f9f9f9" stroked="false">
                <v:path arrowok="t"/>
                <v:fill type="solid"/>
              </v:shape>
            </v:group>
            <v:group style="position:absolute;left:0;top:4208;width:8555;height:264" coordorigin="0,4208" coordsize="8555,264">
              <v:shape style="position:absolute;left:0;top:4208;width:8555;height:264" coordorigin="0,4208" coordsize="8555,264" path="m0,4471l8555,4471,8555,4208,0,4208,0,4471xe" filled="true" fillcolor="#f9f9f9" stroked="false">
                <v:path arrowok="t"/>
                <v:fill type="solid"/>
              </v:shape>
            </v:group>
            <v:group style="position:absolute;left:0;top:4471;width:8555;height:264" coordorigin="0,4471" coordsize="8555,264">
              <v:shape style="position:absolute;left:0;top:4471;width:8555;height:264" coordorigin="0,4471" coordsize="8555,264" path="m0,4734l8555,4734,8555,4471,0,4471,0,4734xe" filled="true" fillcolor="#f9f9f9" stroked="false">
                <v:path arrowok="t"/>
                <v:fill type="solid"/>
              </v:shape>
            </v:group>
            <v:group style="position:absolute;left:0;top:4734;width:8555;height:264" coordorigin="0,4734" coordsize="8555,264">
              <v:shape style="position:absolute;left:0;top:4734;width:8555;height:264" coordorigin="0,4734" coordsize="8555,264" path="m0,4997l8555,4997,8555,4734,0,4734,0,4997xe" filled="true" fillcolor="#f9f9f9" stroked="false">
                <v:path arrowok="t"/>
                <v:fill type="solid"/>
              </v:shape>
            </v:group>
            <v:group style="position:absolute;left:0;top:4997;width:8555;height:264" coordorigin="0,4997" coordsize="8555,264">
              <v:shape style="position:absolute;left:0;top:4997;width:8555;height:264" coordorigin="0,4997" coordsize="8555,264" path="m0,5260l8555,5260,8555,4997,0,4997,0,5260xe" filled="true" fillcolor="#f9f9f9" stroked="false">
                <v:path arrowok="t"/>
                <v:fill type="solid"/>
              </v:shape>
            </v:group>
            <v:group style="position:absolute;left:0;top:5260;width:8555;height:264" coordorigin="0,5260" coordsize="8555,264">
              <v:shape style="position:absolute;left:0;top:5260;width:8555;height:264" coordorigin="0,5260" coordsize="8555,264" path="m0,5523l8555,5523,8555,5260,0,5260,0,5523xe" filled="true" fillcolor="#f9f9f9" stroked="false">
                <v:path arrowok="t"/>
                <v:fill type="solid"/>
              </v:shape>
              <v:shape style="position:absolute;left:10;top:35;width:4875;height:5197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5" w:right="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66666"/>
                          <w:w w:val="115"/>
                          <w:sz w:val="20"/>
                        </w:rPr>
                        <w:t>&gt;</w:t>
                      </w:r>
                      <w:r>
                        <w:rPr>
                          <w:rFonts w:ascii="Arial"/>
                          <w:color w:val="666666"/>
                          <w:spacing w:val="38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5"/>
                          <w:w w:val="115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15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666666"/>
                          <w:spacing w:val="14"/>
                          <w:w w:val="11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-45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w w:val="115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AE0F91"/>
                          <w:spacing w:val="-50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72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pacing w:val="17"/>
                          <w:w w:val="135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BB5A64"/>
                          <w:spacing w:val="8"/>
                          <w:w w:val="135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35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666666"/>
                          <w:spacing w:val="-56"/>
                          <w:w w:val="1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9"/>
                          <w:w w:val="115"/>
                          <w:sz w:val="20"/>
                        </w:rPr>
                        <w:t>ano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w w:val="115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19"/>
                          <w:w w:val="115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7"/>
                          <w:w w:val="115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19"/>
                          <w:w w:val="115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9"/>
                          <w:w w:val="115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9"/>
                          <w:w w:val="115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5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9"/>
                          <w:w w:val="115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17"/>
                          <w:w w:val="115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666666"/>
                          <w:spacing w:val="-29"/>
                          <w:w w:val="1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5"/>
                          <w:w w:val="160"/>
                          <w:sz w:val="20"/>
                        </w:rPr>
                        <w:t>,]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1631" w:val="left" w:leader="none"/>
                        </w:tabs>
                        <w:spacing w:before="33"/>
                        <w:ind w:left="5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66666"/>
                          <w:spacing w:val="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9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666666"/>
                          <w:spacing w:val="1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2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40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A</w:t>
                        <w:tab/>
                        <w:t>B</w:t>
                      </w:r>
                      <w:r>
                        <w:rPr>
                          <w:rFonts w:ascii="Arial"/>
                          <w:color w:val="666666"/>
                          <w:spacing w:val="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AB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BB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2384" w:val="left" w:leader="none"/>
                          <w:tab w:pos="3514" w:val="left" w:leader="none"/>
                          <w:tab w:pos="3891" w:val="left" w:leader="none"/>
                          <w:tab w:pos="4267" w:val="left" w:leader="none"/>
                          <w:tab w:pos="4644" w:val="left" w:leader="none"/>
                        </w:tabs>
                        <w:spacing w:before="3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3606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2015</w:t>
                      </w:r>
                      <w:r>
                        <w:rPr>
                          <w:rFonts w:ascii="Arial"/>
                          <w:color w:val="AE0F91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11</w:t>
                      </w:r>
                      <w:r>
                        <w:rPr>
                          <w:rFonts w:ascii="Arial"/>
                          <w:color w:val="AE0F91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15</w:t>
                        <w:tab/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19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7 </w:t>
                      </w:r>
                      <w:r>
                        <w:rPr>
                          <w:rFonts w:ascii="Arial"/>
                          <w:color w:val="AE0F91"/>
                          <w:spacing w:val="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12</w:t>
                        <w:tab/>
                      </w:r>
                      <w:r>
                        <w:rPr>
                          <w:rFonts w:ascii="Arial"/>
                          <w:color w:val="AE0F91"/>
                          <w:w w:val="90"/>
                          <w:sz w:val="20"/>
                        </w:rPr>
                        <w:t>2</w:t>
                        <w:tab/>
                        <w:t>5</w:t>
                        <w:tab/>
                        <w:t>5</w:t>
                        <w:tab/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1631" w:val="left" w:leader="none"/>
                        </w:tabs>
                        <w:spacing w:line="274" w:lineRule="auto" w:before="33"/>
                        <w:ind w:left="5" w:right="88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&gt; 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5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10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666666"/>
                          <w:spacing w:val="13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-33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AE0F91"/>
                          <w:spacing w:val="-4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8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666666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1"/>
                          <w:w w:val="110"/>
                          <w:sz w:val="20"/>
                        </w:rPr>
                        <w:t>10</w:t>
                      </w:r>
                      <w:r>
                        <w:rPr>
                          <w:rFonts w:ascii="Arial"/>
                          <w:color w:val="AE0F91"/>
                          <w:spacing w:val="-4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5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pacing w:val="15"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BB5A64"/>
                          <w:spacing w:val="7"/>
                          <w:w w:val="120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2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666666"/>
                          <w:spacing w:val="-38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ano</w:t>
                      </w:r>
                      <w:r>
                        <w:rPr>
                          <w:rFonts w:ascii="Arial"/>
                          <w:color w:val="666666"/>
                          <w:spacing w:val="28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9"/>
                          <w:w w:val="11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666666"/>
                          <w:spacing w:val="-1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5"/>
                          <w:w w:val="160"/>
                          <w:sz w:val="20"/>
                        </w:rPr>
                        <w:t>,]</w:t>
                      </w:r>
                      <w:r>
                        <w:rPr>
                          <w:rFonts w:ascii="Arial"/>
                          <w:color w:val="666666"/>
                          <w:spacing w:val="30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1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39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2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22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A</w:t>
                        <w:tab/>
                        <w:t>B</w:t>
                      </w:r>
                      <w:r>
                        <w:rPr>
                          <w:rFonts w:ascii="Arial"/>
                          <w:color w:val="666666"/>
                          <w:spacing w:val="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AB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BB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2384" w:val="left" w:leader="none"/>
                          <w:tab w:pos="3514" w:val="left" w:leader="none"/>
                          <w:tab w:pos="3891" w:val="left" w:leader="none"/>
                          <w:tab w:pos="4267" w:val="left" w:leader="none"/>
                          <w:tab w:pos="4644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3606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2015</w:t>
                      </w:r>
                      <w:r>
                        <w:rPr>
                          <w:rFonts w:ascii="Arial"/>
                          <w:color w:val="AE0F91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11</w:t>
                      </w:r>
                      <w:r>
                        <w:rPr>
                          <w:rFonts w:ascii="Arial"/>
                          <w:color w:val="AE0F91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15</w:t>
                        <w:tab/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21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9 </w:t>
                      </w:r>
                      <w:r>
                        <w:rPr>
                          <w:rFonts w:ascii="Arial"/>
                          <w:color w:val="AE0F91"/>
                          <w:spacing w:val="1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12</w:t>
                        <w:tab/>
                      </w:r>
                      <w:r>
                        <w:rPr>
                          <w:rFonts w:ascii="Arial"/>
                          <w:color w:val="AE0F91"/>
                          <w:w w:val="90"/>
                          <w:sz w:val="20"/>
                        </w:rPr>
                        <w:t>4</w:t>
                        <w:tab/>
                        <w:t>5</w:t>
                        <w:tab/>
                        <w:t>5</w:t>
                        <w:tab/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1380" w:val="left" w:leader="none"/>
                          <w:tab w:pos="1757" w:val="left" w:leader="none"/>
                        </w:tabs>
                        <w:spacing w:line="274" w:lineRule="auto" w:before="33"/>
                        <w:ind w:left="5" w:right="88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&gt; 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5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10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666666"/>
                          <w:spacing w:val="13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-33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AE0F91"/>
                          <w:spacing w:val="-4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8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666666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1"/>
                          <w:w w:val="110"/>
                          <w:sz w:val="20"/>
                        </w:rPr>
                        <w:t>25</w:t>
                      </w:r>
                      <w:r>
                        <w:rPr>
                          <w:rFonts w:ascii="Arial"/>
                          <w:color w:val="AE0F91"/>
                          <w:spacing w:val="-4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5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pacing w:val="15"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BB5A64"/>
                          <w:spacing w:val="7"/>
                          <w:w w:val="120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2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666666"/>
                          <w:spacing w:val="-38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ano</w:t>
                      </w:r>
                      <w:r>
                        <w:rPr>
                          <w:rFonts w:ascii="Arial"/>
                          <w:color w:val="666666"/>
                          <w:spacing w:val="28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9"/>
                          <w:w w:val="11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666666"/>
                          <w:spacing w:val="-1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5"/>
                          <w:w w:val="160"/>
                          <w:sz w:val="20"/>
                        </w:rPr>
                        <w:t>,]</w:t>
                      </w:r>
                      <w:r>
                        <w:rPr>
                          <w:rFonts w:ascii="Arial"/>
                          <w:color w:val="666666"/>
                          <w:spacing w:val="30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1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20"/>
                          <w:sz w:val="20"/>
                        </w:rPr>
                        <w:t>l</w:t>
                        <w:tab/>
                      </w:r>
                      <w:r>
                        <w:rPr>
                          <w:rFonts w:ascii="Arial"/>
                          <w:color w:val="666666"/>
                          <w:w w:val="75"/>
                          <w:sz w:val="20"/>
                        </w:rPr>
                        <w:t>A</w:t>
                        <w:tab/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666666"/>
                          <w:spacing w:val="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AB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BB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2384" w:val="left" w:leader="none"/>
                          <w:tab w:pos="3640" w:val="left" w:leader="none"/>
                          <w:tab w:pos="4016" w:val="left" w:leader="none"/>
                          <w:tab w:pos="4393" w:val="left" w:leader="none"/>
                          <w:tab w:pos="4770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3606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2015</w:t>
                      </w:r>
                      <w:r>
                        <w:rPr>
                          <w:rFonts w:ascii="Arial"/>
                          <w:color w:val="AE0F91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11</w:t>
                      </w:r>
                      <w:r>
                        <w:rPr>
                          <w:rFonts w:ascii="Arial"/>
                          <w:color w:val="AE0F91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15</w:t>
                        <w:tab/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24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4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12</w:t>
                        <w:tab/>
                      </w:r>
                      <w:r>
                        <w:rPr>
                          <w:rFonts w:ascii="Arial"/>
                          <w:color w:val="AE0F91"/>
                          <w:w w:val="90"/>
                          <w:sz w:val="20"/>
                        </w:rPr>
                        <w:t>7</w:t>
                        <w:tab/>
                        <w:t>5</w:t>
                        <w:tab/>
                        <w:t>5</w:t>
                        <w:tab/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1380" w:val="left" w:leader="none"/>
                          <w:tab w:pos="1757" w:val="left" w:leader="none"/>
                        </w:tabs>
                        <w:spacing w:line="274" w:lineRule="auto" w:before="33"/>
                        <w:ind w:left="5" w:right="880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&gt; 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5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10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666666"/>
                          <w:spacing w:val="13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-33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AE0F91"/>
                          <w:spacing w:val="-4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8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666666"/>
                          <w:spacing w:val="-3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1"/>
                          <w:w w:val="110"/>
                          <w:sz w:val="20"/>
                        </w:rPr>
                        <w:t>50</w:t>
                      </w:r>
                      <w:r>
                        <w:rPr>
                          <w:rFonts w:ascii="Arial"/>
                          <w:color w:val="AE0F91"/>
                          <w:spacing w:val="-4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5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pacing w:val="15"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BB5A64"/>
                          <w:spacing w:val="7"/>
                          <w:w w:val="120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2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666666"/>
                          <w:spacing w:val="-38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ano</w:t>
                      </w:r>
                      <w:r>
                        <w:rPr>
                          <w:rFonts w:ascii="Arial"/>
                          <w:color w:val="666666"/>
                          <w:spacing w:val="28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9"/>
                          <w:w w:val="11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666666"/>
                          <w:spacing w:val="-1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5"/>
                          <w:w w:val="160"/>
                          <w:sz w:val="20"/>
                        </w:rPr>
                        <w:t>,]</w:t>
                      </w:r>
                      <w:r>
                        <w:rPr>
                          <w:rFonts w:ascii="Arial"/>
                          <w:color w:val="666666"/>
                          <w:spacing w:val="30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1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20"/>
                          <w:sz w:val="20"/>
                        </w:rPr>
                        <w:t>l</w:t>
                        <w:tab/>
                      </w:r>
                      <w:r>
                        <w:rPr>
                          <w:rFonts w:ascii="Arial"/>
                          <w:color w:val="666666"/>
                          <w:w w:val="75"/>
                          <w:sz w:val="20"/>
                        </w:rPr>
                        <w:t>A</w:t>
                        <w:tab/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666666"/>
                          <w:spacing w:val="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AB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BB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2384" w:val="left" w:leader="none"/>
                          <w:tab w:pos="4016" w:val="left" w:leader="none"/>
                          <w:tab w:pos="4393" w:val="left" w:leader="none"/>
                          <w:tab w:pos="4770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3606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2015</w:t>
                      </w:r>
                      <w:r>
                        <w:rPr>
                          <w:rFonts w:ascii="Arial"/>
                          <w:color w:val="AE0F91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11</w:t>
                      </w:r>
                      <w:r>
                        <w:rPr>
                          <w:rFonts w:ascii="Arial"/>
                          <w:color w:val="AE0F91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15</w:t>
                        <w:tab/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30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18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13</w:t>
                        <w:tab/>
                      </w:r>
                      <w:r>
                        <w:rPr>
                          <w:rFonts w:ascii="Arial"/>
                          <w:color w:val="AE0F91"/>
                          <w:w w:val="90"/>
                          <w:sz w:val="20"/>
                        </w:rPr>
                        <w:t>5</w:t>
                        <w:tab/>
                        <w:t>5</w:t>
                        <w:tab/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1380" w:val="left" w:leader="none"/>
                          <w:tab w:pos="1757" w:val="left" w:leader="none"/>
                        </w:tabs>
                        <w:spacing w:line="274" w:lineRule="auto" w:before="33"/>
                        <w:ind w:left="5" w:right="754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&gt; </w:t>
                      </w:r>
                      <w:r>
                        <w:rPr>
                          <w:rFonts w:ascii="Arial"/>
                          <w:color w:val="666666"/>
                          <w:spacing w:val="2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5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10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666666"/>
                          <w:spacing w:val="13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-35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AE0F91"/>
                          <w:spacing w:val="-41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666666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w w:val="110"/>
                          <w:sz w:val="20"/>
                        </w:rPr>
                        <w:t>100</w:t>
                      </w:r>
                      <w:r>
                        <w:rPr>
                          <w:rFonts w:ascii="Arial"/>
                          <w:color w:val="AE0F91"/>
                          <w:spacing w:val="-42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6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pacing w:val="15"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BB5A64"/>
                          <w:spacing w:val="7"/>
                          <w:w w:val="120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2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666666"/>
                          <w:spacing w:val="-40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ano</w:t>
                      </w:r>
                      <w:r>
                        <w:rPr>
                          <w:rFonts w:ascii="Arial"/>
                          <w:color w:val="666666"/>
                          <w:spacing w:val="28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9"/>
                          <w:w w:val="11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666666"/>
                          <w:spacing w:val="-13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5"/>
                          <w:w w:val="160"/>
                          <w:sz w:val="20"/>
                        </w:rPr>
                        <w:t>,]</w:t>
                      </w:r>
                      <w:r>
                        <w:rPr>
                          <w:rFonts w:ascii="Arial"/>
                          <w:color w:val="666666"/>
                          <w:spacing w:val="32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1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20"/>
                          <w:sz w:val="20"/>
                        </w:rPr>
                        <w:t>l</w:t>
                        <w:tab/>
                      </w:r>
                      <w:r>
                        <w:rPr>
                          <w:rFonts w:ascii="Arial"/>
                          <w:color w:val="666666"/>
                          <w:w w:val="75"/>
                          <w:sz w:val="20"/>
                        </w:rPr>
                        <w:t>A</w:t>
                        <w:tab/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666666"/>
                          <w:spacing w:val="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AB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BB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2384" w:val="left" w:leader="none"/>
                          <w:tab w:pos="4016" w:val="left" w:leader="none"/>
                          <w:tab w:pos="4393" w:val="left" w:leader="none"/>
                          <w:tab w:pos="4770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3606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2015</w:t>
                      </w:r>
                      <w:r>
                        <w:rPr>
                          <w:rFonts w:ascii="Arial"/>
                          <w:color w:val="AE0F91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11</w:t>
                      </w:r>
                      <w:r>
                        <w:rPr>
                          <w:rFonts w:ascii="Arial"/>
                          <w:color w:val="AE0F91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15</w:t>
                        <w:tab/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40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28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23</w:t>
                        <w:tab/>
                      </w:r>
                      <w:r>
                        <w:rPr>
                          <w:rFonts w:ascii="Arial"/>
                          <w:color w:val="AE0F91"/>
                          <w:w w:val="90"/>
                          <w:sz w:val="20"/>
                        </w:rPr>
                        <w:t>5</w:t>
                        <w:tab/>
                        <w:t>5</w:t>
                        <w:tab/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1380" w:val="left" w:leader="none"/>
                          <w:tab w:pos="1757" w:val="left" w:leader="none"/>
                        </w:tabs>
                        <w:spacing w:line="274" w:lineRule="auto" w:before="33"/>
                        <w:ind w:left="5" w:right="754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&gt; </w:t>
                      </w:r>
                      <w:r>
                        <w:rPr>
                          <w:rFonts w:ascii="Arial"/>
                          <w:color w:val="666666"/>
                          <w:spacing w:val="2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5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10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666666"/>
                          <w:spacing w:val="13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-35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AE0F91"/>
                          <w:spacing w:val="-41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9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666666"/>
                          <w:spacing w:val="-3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w w:val="110"/>
                          <w:sz w:val="20"/>
                        </w:rPr>
                        <w:t>250</w:t>
                      </w:r>
                      <w:r>
                        <w:rPr>
                          <w:rFonts w:ascii="Arial"/>
                          <w:color w:val="AE0F91"/>
                          <w:spacing w:val="-42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6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pacing w:val="15"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BB5A64"/>
                          <w:spacing w:val="7"/>
                          <w:w w:val="120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2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666666"/>
                          <w:spacing w:val="-40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ano</w:t>
                      </w:r>
                      <w:r>
                        <w:rPr>
                          <w:rFonts w:ascii="Arial"/>
                          <w:color w:val="666666"/>
                          <w:spacing w:val="28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9"/>
                          <w:w w:val="11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666666"/>
                          <w:spacing w:val="-13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5"/>
                          <w:w w:val="160"/>
                          <w:sz w:val="20"/>
                        </w:rPr>
                        <w:t>,]</w:t>
                      </w:r>
                      <w:r>
                        <w:rPr>
                          <w:rFonts w:ascii="Arial"/>
                          <w:color w:val="666666"/>
                          <w:spacing w:val="32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1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20"/>
                          <w:sz w:val="20"/>
                        </w:rPr>
                        <w:t>l</w:t>
                        <w:tab/>
                      </w:r>
                      <w:r>
                        <w:rPr>
                          <w:rFonts w:ascii="Arial"/>
                          <w:color w:val="666666"/>
                          <w:w w:val="75"/>
                          <w:sz w:val="20"/>
                        </w:rPr>
                        <w:t>A</w:t>
                        <w:tab/>
                      </w:r>
                      <w:r>
                        <w:rPr>
                          <w:rFonts w:ascii="Arial"/>
                          <w:color w:val="666666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color w:val="666666"/>
                          <w:spacing w:val="2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AB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BA</w:t>
                      </w:r>
                      <w:r>
                        <w:rPr>
                          <w:rFonts w:ascii="Arial"/>
                          <w:color w:val="666666"/>
                          <w:spacing w:val="2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BB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2384" w:val="left" w:leader="none"/>
                          <w:tab w:pos="4016" w:val="left" w:leader="none"/>
                          <w:tab w:pos="4393" w:val="left" w:leader="none"/>
                          <w:tab w:pos="4770" w:val="left" w:leader="none"/>
                        </w:tabs>
                        <w:spacing w:before="1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3606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2015</w:t>
                      </w:r>
                      <w:r>
                        <w:rPr>
                          <w:rFonts w:ascii="Arial"/>
                          <w:color w:val="AE0F91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11</w:t>
                      </w:r>
                      <w:r>
                        <w:rPr>
                          <w:rFonts w:ascii="Arial"/>
                          <w:color w:val="AE0F91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15</w:t>
                        <w:tab/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72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60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12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6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55</w:t>
                        <w:tab/>
                      </w:r>
                      <w:r>
                        <w:rPr>
                          <w:rFonts w:ascii="Arial"/>
                          <w:color w:val="AE0F91"/>
                          <w:w w:val="90"/>
                          <w:sz w:val="20"/>
                        </w:rPr>
                        <w:t>5</w:t>
                        <w:tab/>
                        <w:t>5</w:t>
                        <w:tab/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1506" w:val="left" w:leader="none"/>
                          <w:tab w:pos="1882" w:val="left" w:leader="none"/>
                        </w:tabs>
                        <w:spacing w:line="274" w:lineRule="auto" w:before="33"/>
                        <w:ind w:left="5" w:right="754" w:hanging="2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&gt; </w:t>
                      </w:r>
                      <w:r>
                        <w:rPr>
                          <w:rFonts w:ascii="Arial"/>
                          <w:color w:val="666666"/>
                          <w:spacing w:val="17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5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10"/>
                          <w:sz w:val="20"/>
                        </w:rPr>
                        <w:t>il</w:t>
                      </w:r>
                      <w:r>
                        <w:rPr>
                          <w:rFonts w:ascii="Arial"/>
                          <w:color w:val="666666"/>
                          <w:spacing w:val="13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-35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w w:val="110"/>
                          <w:sz w:val="20"/>
                        </w:rPr>
                        <w:t>1</w:t>
                      </w:r>
                      <w:r>
                        <w:rPr>
                          <w:rFonts w:ascii="Arial"/>
                          <w:color w:val="AE0F91"/>
                          <w:spacing w:val="-42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70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05"/>
                          <w:sz w:val="20"/>
                        </w:rPr>
                        <w:t>S</w:t>
                      </w:r>
                      <w:r>
                        <w:rPr>
                          <w:rFonts w:ascii="Arial"/>
                          <w:color w:val="666666"/>
                          <w:spacing w:val="-39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w w:val="110"/>
                          <w:sz w:val="20"/>
                        </w:rPr>
                        <w:t>500</w:t>
                      </w:r>
                      <w:r>
                        <w:rPr>
                          <w:rFonts w:ascii="Arial"/>
                          <w:color w:val="AE0F91"/>
                          <w:spacing w:val="-41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w w:val="160"/>
                          <w:sz w:val="20"/>
                        </w:rPr>
                        <w:t>.</w:t>
                      </w:r>
                      <w:r>
                        <w:rPr>
                          <w:rFonts w:ascii="Arial"/>
                          <w:color w:val="666666"/>
                          <w:spacing w:val="-67"/>
                          <w:w w:val="16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BB5A64"/>
                          <w:spacing w:val="15"/>
                          <w:w w:val="120"/>
                          <w:sz w:val="20"/>
                        </w:rPr>
                        <w:t>d</w:t>
                      </w:r>
                      <w:r>
                        <w:rPr>
                          <w:rFonts w:ascii="Arial"/>
                          <w:color w:val="BB5A64"/>
                          <w:spacing w:val="7"/>
                          <w:w w:val="120"/>
                          <w:sz w:val="20"/>
                        </w:rPr>
                        <w:t>f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20"/>
                          <w:sz w:val="20"/>
                        </w:rPr>
                        <w:t>[</w:t>
                      </w:r>
                      <w:r>
                        <w:rPr>
                          <w:rFonts w:ascii="Arial"/>
                          <w:color w:val="666666"/>
                          <w:spacing w:val="-40"/>
                          <w:w w:val="12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ano</w:t>
                      </w:r>
                      <w:r>
                        <w:rPr>
                          <w:rFonts w:ascii="Arial"/>
                          <w:color w:val="666666"/>
                          <w:spacing w:val="28"/>
                          <w:w w:val="110"/>
                          <w:sz w:val="20"/>
                        </w:rPr>
                        <w:t>m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9"/>
                          <w:w w:val="11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e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w w:val="110"/>
                          <w:sz w:val="20"/>
                        </w:rPr>
                        <w:t>l</w:t>
                      </w:r>
                      <w:r>
                        <w:rPr>
                          <w:rFonts w:ascii="Arial"/>
                          <w:color w:val="666666"/>
                          <w:spacing w:val="18"/>
                          <w:w w:val="11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10"/>
                          <w:sz w:val="20"/>
                        </w:rPr>
                        <w:t>c</w:t>
                      </w:r>
                      <w:r>
                        <w:rPr>
                          <w:rFonts w:ascii="Arial"/>
                          <w:color w:val="666666"/>
                          <w:spacing w:val="-14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5"/>
                          <w:w w:val="160"/>
                          <w:sz w:val="20"/>
                        </w:rPr>
                        <w:t>,]</w:t>
                      </w:r>
                      <w:r>
                        <w:rPr>
                          <w:rFonts w:ascii="Arial"/>
                          <w:color w:val="666666"/>
                          <w:spacing w:val="32"/>
                          <w:w w:val="188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1"/>
                          <w:w w:val="110"/>
                          <w:sz w:val="20"/>
                        </w:rPr>
                        <w:t>da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y</w:t>
                      </w:r>
                      <w:r>
                        <w:rPr>
                          <w:rFonts w:ascii="Arial"/>
                          <w:color w:val="666666"/>
                          <w:w w:val="110"/>
                          <w:sz w:val="20"/>
                        </w:rPr>
                        <w:t>  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1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o</w:t>
                      </w:r>
                      <w:r>
                        <w:rPr>
                          <w:rFonts w:ascii="Arial"/>
                          <w:color w:val="666666"/>
                          <w:spacing w:val="8"/>
                          <w:w w:val="120"/>
                          <w:sz w:val="20"/>
                        </w:rPr>
                        <w:t>t</w:t>
                      </w:r>
                      <w:r>
                        <w:rPr>
                          <w:rFonts w:ascii="Arial"/>
                          <w:color w:val="666666"/>
                          <w:spacing w:val="16"/>
                          <w:w w:val="120"/>
                          <w:sz w:val="20"/>
                        </w:rPr>
                        <w:t>a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120"/>
                          <w:sz w:val="20"/>
                        </w:rPr>
                        <w:t>l</w:t>
                        <w:tab/>
                      </w:r>
                      <w:r>
                        <w:rPr>
                          <w:rFonts w:ascii="Arial"/>
                          <w:color w:val="666666"/>
                          <w:w w:val="75"/>
                          <w:sz w:val="20"/>
                        </w:rPr>
                        <w:t>A</w:t>
                        <w:tab/>
                      </w:r>
                      <w:r>
                        <w:rPr>
                          <w:rFonts w:ascii="Arial"/>
                          <w:color w:val="666666"/>
                          <w:w w:val="105"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10;top:5295;width:1862;height:200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3606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3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5"/>
                          <w:sz w:val="20"/>
                        </w:rPr>
                        <w:t>2015</w:t>
                      </w:r>
                      <w:r>
                        <w:rPr>
                          <w:rFonts w:ascii="Arial"/>
                          <w:color w:val="AE0F91"/>
                          <w:spacing w:val="-32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11</w:t>
                      </w:r>
                      <w:r>
                        <w:rPr>
                          <w:rFonts w:ascii="Arial"/>
                          <w:color w:val="AE0F91"/>
                          <w:spacing w:val="-3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7"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color w:val="AE0F91"/>
                          <w:spacing w:val="12"/>
                          <w:sz w:val="20"/>
                        </w:rPr>
                        <w:t>15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270;top:5032;width:2867;height:463" type="#_x0000_t202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3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666666"/>
                          <w:spacing w:val="6"/>
                          <w:w w:val="90"/>
                          <w:sz w:val="20"/>
                        </w:rPr>
                        <w:t>AA</w:t>
                      </w:r>
                      <w:r>
                        <w:rPr>
                          <w:rFonts w:ascii="Arial"/>
                          <w:color w:val="666666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90"/>
                          <w:sz w:val="20"/>
                        </w:rPr>
                        <w:t>AB</w:t>
                      </w:r>
                      <w:r>
                        <w:rPr>
                          <w:rFonts w:ascii="Arial"/>
                          <w:color w:val="666666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90"/>
                          <w:sz w:val="20"/>
                        </w:rPr>
                        <w:t>BA</w:t>
                      </w:r>
                      <w:r>
                        <w:rPr>
                          <w:rFonts w:ascii="Arial"/>
                          <w:color w:val="666666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10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666666"/>
                          <w:spacing w:val="6"/>
                          <w:w w:val="90"/>
                          <w:sz w:val="20"/>
                        </w:rPr>
                        <w:t>BB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tabs>
                          <w:tab w:pos="2008" w:val="left" w:leader="none"/>
                          <w:tab w:pos="2385" w:val="left" w:leader="none"/>
                          <w:tab w:pos="2761" w:val="left" w:leader="none"/>
                        </w:tabs>
                        <w:spacing w:before="33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color w:val="AE0F91"/>
                          <w:spacing w:val="13"/>
                          <w:sz w:val="20"/>
                        </w:rPr>
                        <w:t>124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3"/>
                          <w:sz w:val="20"/>
                        </w:rPr>
                        <w:t>112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 12</w:t>
                      </w:r>
                      <w:r>
                        <w:rPr>
                          <w:rFonts w:ascii="Arial"/>
                          <w:color w:val="AE0F9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0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color w:val="AE0F91"/>
                          <w:spacing w:val="13"/>
                          <w:sz w:val="20"/>
                        </w:rPr>
                        <w:t>107</w:t>
                        <w:tab/>
                      </w:r>
                      <w:r>
                        <w:rPr>
                          <w:rFonts w:ascii="Arial"/>
                          <w:color w:val="AE0F91"/>
                          <w:w w:val="90"/>
                          <w:sz w:val="20"/>
                        </w:rPr>
                        <w:t>5</w:t>
                        <w:tab/>
                        <w:t>5</w:t>
                        <w:tab/>
                      </w:r>
                      <w:r>
                        <w:rPr>
                          <w:rFonts w:ascii="Arial"/>
                          <w:color w:val="AE0F91"/>
                          <w:w w:val="95"/>
                          <w:sz w:val="20"/>
                        </w:rPr>
                        <w:t>7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after="0" w:line="200" w:lineRule="atLeast"/>
        <w:rPr>
          <w:rFonts w:ascii="Georgia" w:hAnsi="Georgia" w:cs="Georgia" w:eastAsia="Georgia"/>
          <w:sz w:val="20"/>
          <w:szCs w:val="20"/>
        </w:rPr>
        <w:sectPr>
          <w:headerReference w:type="default" r:id="rId52"/>
          <w:headerReference w:type="even" r:id="rId53"/>
          <w:footerReference w:type="default" r:id="rId54"/>
          <w:footerReference w:type="even" r:id="rId55"/>
          <w:pgSz w:w="12240" w:h="15840"/>
          <w:pgMar w:header="987" w:footer="749" w:top="1260" w:bottom="940" w:left="1720" w:right="1300"/>
          <w:pgNumType w:start="41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3"/>
          <w:szCs w:val="23"/>
        </w:rPr>
      </w:pPr>
    </w:p>
    <w:p>
      <w:pPr>
        <w:tabs>
          <w:tab w:pos="4514" w:val="left" w:leader="none"/>
        </w:tabs>
        <w:spacing w:line="200" w:lineRule="atLeast"/>
        <w:ind w:left="59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/>
          <w:sz w:val="20"/>
        </w:rPr>
        <w:drawing>
          <wp:inline distT="0" distB="0" distL="0" distR="0">
            <wp:extent cx="2362200" cy="1476375"/>
            <wp:effectExtent l="0" t="0" r="0" b="0"/>
            <wp:docPr id="5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  <w:r>
        <w:rPr>
          <w:rFonts w:ascii="Georgia"/>
          <w:sz w:val="20"/>
        </w:rPr>
        <w:tab/>
      </w:r>
      <w:r>
        <w:rPr>
          <w:rFonts w:ascii="Georgia"/>
          <w:sz w:val="20"/>
        </w:rPr>
        <w:drawing>
          <wp:inline distT="0" distB="0" distL="0" distR="0">
            <wp:extent cx="2362200" cy="1476375"/>
            <wp:effectExtent l="0" t="0" r="0" b="0"/>
            <wp:docPr id="7" name="image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tabs>
          <w:tab w:pos="5756" w:val="left" w:leader="none"/>
        </w:tabs>
        <w:spacing w:before="22"/>
        <w:ind w:left="1778" w:right="0" w:firstLine="0"/>
        <w:jc w:val="left"/>
        <w:rPr>
          <w:rFonts w:ascii="Euclid" w:hAnsi="Euclid" w:cs="Euclid" w:eastAsia="Euclid"/>
          <w:sz w:val="22"/>
          <w:szCs w:val="22"/>
        </w:rPr>
      </w:pPr>
      <w:r>
        <w:rPr/>
        <w:pict>
          <v:shape style="position:absolute;margin-left:94.511002pt;margin-top:18.263029pt;width:184.256pt;height:115.16pt;mso-position-horizontal-relative:page;mso-position-vertical-relative:paragraph;z-index:-301600" type="#_x0000_t75" stroked="false">
            <v:imagedata r:id="rId58" o:title=""/>
          </v:shape>
        </w:pict>
      </w:r>
      <w:r>
        <w:rPr/>
        <w:pict>
          <v:shape style="position:absolute;margin-left:290.717987pt;margin-top:18.263029pt;width:184.256pt;height:115.16pt;mso-position-horizontal-relative:page;mso-position-vertical-relative:paragraph;z-index:-301576" type="#_x0000_t75" stroked="false">
            <v:imagedata r:id="rId59" o:title=""/>
          </v:shape>
        </w:pict>
      </w:r>
      <w:r>
        <w:rPr>
          <w:rFonts w:ascii="Euclid"/>
          <w:sz w:val="22"/>
        </w:rPr>
        <w:t>Anomaly=</w:t>
      </w:r>
      <w:r>
        <w:rPr>
          <w:rFonts w:ascii="Euclid"/>
          <w:spacing w:val="-25"/>
          <w:sz w:val="22"/>
        </w:rPr>
        <w:t> </w:t>
      </w:r>
      <w:r>
        <w:rPr>
          <w:rFonts w:ascii="Euclid"/>
          <w:sz w:val="22"/>
        </w:rPr>
        <w:t>10</w:t>
        <w:tab/>
        <w:t>Anomaly=</w:t>
      </w:r>
      <w:r>
        <w:rPr>
          <w:rFonts w:ascii="Euclid"/>
          <w:spacing w:val="-24"/>
          <w:sz w:val="22"/>
        </w:rPr>
        <w:t> </w:t>
      </w:r>
      <w:r>
        <w:rPr>
          <w:rFonts w:ascii="Euclid"/>
          <w:sz w:val="22"/>
        </w:rPr>
        <w:t>2</w:t>
      </w:r>
      <w:r>
        <w:rPr>
          <w:rFonts w:ascii="Euclid"/>
          <w:sz w:val="22"/>
        </w:rPr>
      </w: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15"/>
        <w:rPr>
          <w:rFonts w:ascii="Euclid" w:hAnsi="Euclid" w:cs="Euclid" w:eastAsia="Euclid"/>
          <w:sz w:val="29"/>
          <w:szCs w:val="29"/>
        </w:rPr>
      </w:pPr>
    </w:p>
    <w:p>
      <w:pPr>
        <w:tabs>
          <w:tab w:pos="5647" w:val="left" w:leader="none"/>
        </w:tabs>
        <w:spacing w:before="0"/>
        <w:ind w:left="1778" w:right="0" w:firstLine="0"/>
        <w:jc w:val="left"/>
        <w:rPr>
          <w:rFonts w:ascii="Euclid" w:hAnsi="Euclid" w:cs="Euclid" w:eastAsia="Euclid"/>
          <w:sz w:val="22"/>
          <w:szCs w:val="22"/>
        </w:rPr>
      </w:pPr>
      <w:r>
        <w:rPr/>
        <w:pict>
          <v:shape style="position:absolute;margin-left:94.511002pt;margin-top:17.162998pt;width:184.256pt;height:115.16pt;mso-position-horizontal-relative:page;mso-position-vertical-relative:paragraph;z-index:-301552" type="#_x0000_t75" stroked="false">
            <v:imagedata r:id="rId60" o:title=""/>
          </v:shape>
        </w:pict>
      </w:r>
      <w:r>
        <w:rPr/>
        <w:pict>
          <v:shape style="position:absolute;margin-left:290.717987pt;margin-top:17.162998pt;width:184.256pt;height:115.16pt;mso-position-horizontal-relative:page;mso-position-vertical-relative:paragraph;z-index:-301528" type="#_x0000_t75" stroked="false">
            <v:imagedata r:id="rId61" o:title=""/>
          </v:shape>
        </w:pict>
      </w:r>
      <w:r>
        <w:rPr>
          <w:rFonts w:ascii="Euclid"/>
          <w:sz w:val="22"/>
        </w:rPr>
        <w:t>Anomaly=</w:t>
      </w:r>
      <w:r>
        <w:rPr>
          <w:rFonts w:ascii="Euclid"/>
          <w:spacing w:val="-25"/>
          <w:sz w:val="22"/>
        </w:rPr>
        <w:t> </w:t>
      </w:r>
      <w:r>
        <w:rPr>
          <w:rFonts w:ascii="Euclid"/>
          <w:sz w:val="22"/>
        </w:rPr>
        <w:t>50</w:t>
        <w:tab/>
        <w:t>Anomaly=</w:t>
      </w:r>
      <w:r>
        <w:rPr>
          <w:rFonts w:ascii="Euclid"/>
          <w:spacing w:val="-26"/>
          <w:sz w:val="22"/>
        </w:rPr>
        <w:t> </w:t>
      </w:r>
      <w:r>
        <w:rPr>
          <w:rFonts w:ascii="Euclid"/>
          <w:sz w:val="22"/>
        </w:rPr>
        <w:t>100</w:t>
      </w:r>
      <w:r>
        <w:rPr>
          <w:rFonts w:ascii="Euclid"/>
          <w:sz w:val="22"/>
        </w:rPr>
      </w: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15"/>
        <w:rPr>
          <w:rFonts w:ascii="Euclid" w:hAnsi="Euclid" w:cs="Euclid" w:eastAsia="Euclid"/>
          <w:sz w:val="29"/>
          <w:szCs w:val="29"/>
        </w:rPr>
      </w:pPr>
    </w:p>
    <w:p>
      <w:pPr>
        <w:tabs>
          <w:tab w:pos="5611" w:val="left" w:leader="none"/>
        </w:tabs>
        <w:spacing w:before="0"/>
        <w:ind w:left="1693" w:right="0" w:firstLine="0"/>
        <w:jc w:val="left"/>
        <w:rPr>
          <w:rFonts w:ascii="Euclid" w:hAnsi="Euclid" w:cs="Euclid" w:eastAsia="Euclid"/>
          <w:sz w:val="22"/>
          <w:szCs w:val="22"/>
        </w:rPr>
      </w:pPr>
      <w:r>
        <w:rPr>
          <w:rFonts w:ascii="Euclid" w:hAnsi="Euclid" w:cs="Euclid" w:eastAsia="Euclid"/>
          <w:sz w:val="22"/>
          <w:szCs w:val="22"/>
        </w:rPr>
        <w:t>Anomaly’=</w:t>
      </w:r>
      <w:r>
        <w:rPr>
          <w:rFonts w:ascii="Euclid" w:hAnsi="Euclid" w:cs="Euclid" w:eastAsia="Euclid"/>
          <w:spacing w:val="-27"/>
          <w:sz w:val="22"/>
          <w:szCs w:val="22"/>
        </w:rPr>
        <w:t> </w:t>
      </w:r>
      <w:r>
        <w:rPr>
          <w:rFonts w:ascii="Euclid" w:hAnsi="Euclid" w:cs="Euclid" w:eastAsia="Euclid"/>
          <w:sz w:val="22"/>
          <w:szCs w:val="22"/>
        </w:rPr>
        <w:t>250</w:t>
        <w:tab/>
        <w:t>Anomaly</w:t>
      </w:r>
      <w:r>
        <w:rPr>
          <w:rFonts w:ascii="Euclid" w:hAnsi="Euclid" w:cs="Euclid" w:eastAsia="Euclid"/>
          <w:spacing w:val="-8"/>
          <w:sz w:val="22"/>
          <w:szCs w:val="22"/>
        </w:rPr>
        <w:t> </w:t>
      </w:r>
      <w:r>
        <w:rPr>
          <w:rFonts w:ascii="Euclid" w:hAnsi="Euclid" w:cs="Euclid" w:eastAsia="Euclid"/>
          <w:sz w:val="22"/>
          <w:szCs w:val="22"/>
        </w:rPr>
        <w:t>=</w:t>
      </w:r>
      <w:r>
        <w:rPr>
          <w:rFonts w:ascii="Euclid" w:hAnsi="Euclid" w:cs="Euclid" w:eastAsia="Euclid"/>
          <w:spacing w:val="-19"/>
          <w:sz w:val="22"/>
          <w:szCs w:val="22"/>
        </w:rPr>
        <w:t> </w:t>
      </w:r>
      <w:r>
        <w:rPr>
          <w:rFonts w:ascii="Euclid" w:hAnsi="Euclid" w:cs="Euclid" w:eastAsia="Euclid"/>
          <w:sz w:val="22"/>
          <w:szCs w:val="22"/>
        </w:rPr>
        <w:t>500</w:t>
      </w:r>
      <w:r>
        <w:rPr>
          <w:rFonts w:ascii="Euclid" w:hAnsi="Euclid" w:cs="Euclid" w:eastAsia="Euclid"/>
          <w:sz w:val="22"/>
          <w:szCs w:val="22"/>
        </w:rPr>
      </w:r>
    </w:p>
    <w:p>
      <w:pPr>
        <w:pStyle w:val="BodyText"/>
        <w:tabs>
          <w:tab w:pos="4570" w:val="left" w:leader="none"/>
        </w:tabs>
        <w:spacing w:line="279" w:lineRule="auto" w:before="179"/>
        <w:ind w:right="545"/>
        <w:jc w:val="left"/>
      </w:pPr>
      <w:r>
        <w:rPr/>
        <w:t>Figure</w:t>
      </w:r>
      <w:r>
        <w:rPr>
          <w:spacing w:val="26"/>
        </w:rPr>
        <w:t> </w:t>
      </w:r>
      <w:r>
        <w:rPr/>
        <w:t>2.15: </w:t>
      </w:r>
      <w:r>
        <w:rPr>
          <w:spacing w:val="13"/>
        </w:rPr>
        <w:t> </w:t>
      </w:r>
      <w:r>
        <w:rPr/>
        <w:t>Visual</w:t>
      </w:r>
      <w:r>
        <w:rPr>
          <w:spacing w:val="26"/>
        </w:rPr>
        <w:t> </w:t>
      </w:r>
      <w:r>
        <w:rPr/>
        <w:t>inspection</w:t>
      </w:r>
      <w:r>
        <w:rPr>
          <w:spacing w:val="26"/>
        </w:rPr>
        <w:t> </w:t>
      </w:r>
      <w:r>
        <w:rPr/>
        <w:t>of</w:t>
      </w:r>
      <w:r>
        <w:rPr>
          <w:spacing w:val="26"/>
        </w:rPr>
        <w:t> </w:t>
      </w:r>
      <w:r>
        <w:rPr/>
        <w:t>diff</w:t>
        <w:tab/>
        <w:t>t</w:t>
      </w:r>
      <w:r>
        <w:rPr>
          <w:spacing w:val="29"/>
        </w:rPr>
        <w:t> </w:t>
      </w:r>
      <w:r>
        <w:rPr>
          <w:spacing w:val="-2"/>
        </w:rPr>
        <w:t>incremen</w:t>
      </w:r>
      <w:r>
        <w:rPr>
          <w:spacing w:val="-1"/>
        </w:rPr>
        <w:t>t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/>
        <w:t>anomalies</w:t>
      </w:r>
      <w:r>
        <w:rPr>
          <w:spacing w:val="29"/>
        </w:rPr>
        <w:t> </w:t>
      </w:r>
      <w:r>
        <w:rPr/>
        <w:t>at</w:t>
      </w:r>
      <w:r>
        <w:rPr>
          <w:spacing w:val="30"/>
        </w:rPr>
        <w:t> </w:t>
      </w:r>
      <w:r>
        <w:rPr>
          <w:spacing w:val="-3"/>
        </w:rPr>
        <w:t>level</w:t>
      </w:r>
      <w:r>
        <w:rPr>
          <w:spacing w:val="29"/>
        </w:rPr>
        <w:t> </w:t>
      </w:r>
      <w:r>
        <w:rPr/>
        <w:t>2</w:t>
      </w:r>
      <w:r>
        <w:rPr>
          <w:spacing w:val="29"/>
        </w:rPr>
        <w:t> </w:t>
      </w:r>
      <w:r>
        <w:rPr/>
        <w:t>of</w:t>
      </w:r>
      <w:r>
        <w:rPr>
          <w:spacing w:val="21"/>
          <w:w w:val="92"/>
        </w:rPr>
        <w:t> </w:t>
      </w:r>
      <w:r>
        <w:rPr>
          <w:spacing w:val="-3"/>
        </w:rPr>
        <w:t>hierarch</w:t>
      </w:r>
      <w:r>
        <w:rPr>
          <w:spacing w:val="-2"/>
        </w:rPr>
        <w:t>y</w:t>
      </w:r>
      <w:r>
        <w:rPr/>
      </w:r>
    </w:p>
    <w:p>
      <w:pPr>
        <w:spacing w:after="0" w:line="279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3"/>
          <w:szCs w:val="23"/>
        </w:rPr>
      </w:pPr>
    </w:p>
    <w:p>
      <w:pPr>
        <w:tabs>
          <w:tab w:pos="4944" w:val="left" w:leader="none"/>
        </w:tabs>
        <w:spacing w:line="200" w:lineRule="atLeast"/>
        <w:ind w:left="102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/>
          <w:sz w:val="20"/>
        </w:rPr>
        <w:drawing>
          <wp:inline distT="0" distB="0" distL="0" distR="0">
            <wp:extent cx="2362200" cy="1476375"/>
            <wp:effectExtent l="0" t="0" r="0" b="0"/>
            <wp:docPr id="9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  <w:r>
        <w:rPr>
          <w:rFonts w:ascii="Georgia"/>
          <w:sz w:val="20"/>
        </w:rPr>
        <w:tab/>
      </w:r>
      <w:r>
        <w:rPr>
          <w:rFonts w:ascii="Georgia"/>
          <w:sz w:val="20"/>
        </w:rPr>
        <w:drawing>
          <wp:inline distT="0" distB="0" distL="0" distR="0">
            <wp:extent cx="2362200" cy="1476375"/>
            <wp:effectExtent l="0" t="0" r="0" b="0"/>
            <wp:docPr id="11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tabs>
          <w:tab w:pos="6187" w:val="left" w:leader="none"/>
        </w:tabs>
        <w:spacing w:before="22"/>
        <w:ind w:left="2208" w:right="0" w:firstLine="0"/>
        <w:jc w:val="left"/>
        <w:rPr>
          <w:rFonts w:ascii="Euclid" w:hAnsi="Euclid" w:cs="Euclid" w:eastAsia="Euclid"/>
          <w:sz w:val="22"/>
          <w:szCs w:val="22"/>
        </w:rPr>
      </w:pPr>
      <w:r>
        <w:rPr/>
        <w:pict>
          <v:shape style="position:absolute;margin-left:137.029999pt;margin-top:18.263029pt;width:184.256pt;height:115.16pt;mso-position-horizontal-relative:page;mso-position-vertical-relative:paragraph;z-index:-301504" type="#_x0000_t75" stroked="false">
            <v:imagedata r:id="rId64" o:title=""/>
          </v:shape>
        </w:pict>
      </w:r>
      <w:r>
        <w:rPr/>
        <w:pict>
          <v:shape style="position:absolute;margin-left:333.237pt;margin-top:18.263029pt;width:184.256pt;height:115.16pt;mso-position-horizontal-relative:page;mso-position-vertical-relative:paragraph;z-index:-301480" type="#_x0000_t75" stroked="false">
            <v:imagedata r:id="rId65" o:title=""/>
          </v:shape>
        </w:pict>
      </w:r>
      <w:r>
        <w:rPr>
          <w:rFonts w:ascii="Euclid"/>
          <w:sz w:val="22"/>
        </w:rPr>
        <w:t>Anomaly=</w:t>
      </w:r>
      <w:r>
        <w:rPr>
          <w:rFonts w:ascii="Euclid"/>
          <w:spacing w:val="-25"/>
          <w:sz w:val="22"/>
        </w:rPr>
        <w:t> </w:t>
      </w:r>
      <w:r>
        <w:rPr>
          <w:rFonts w:ascii="Euclid"/>
          <w:sz w:val="22"/>
        </w:rPr>
        <w:t>10</w:t>
        <w:tab/>
        <w:t>Anomaly=</w:t>
      </w:r>
      <w:r>
        <w:rPr>
          <w:rFonts w:ascii="Euclid"/>
          <w:spacing w:val="-24"/>
          <w:sz w:val="22"/>
        </w:rPr>
        <w:t> </w:t>
      </w:r>
      <w:r>
        <w:rPr>
          <w:rFonts w:ascii="Euclid"/>
          <w:sz w:val="22"/>
        </w:rPr>
        <w:t>2</w:t>
      </w:r>
      <w:r>
        <w:rPr>
          <w:rFonts w:ascii="Euclid"/>
          <w:sz w:val="22"/>
        </w:rPr>
      </w: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15"/>
        <w:rPr>
          <w:rFonts w:ascii="Euclid" w:hAnsi="Euclid" w:cs="Euclid" w:eastAsia="Euclid"/>
          <w:sz w:val="29"/>
          <w:szCs w:val="29"/>
        </w:rPr>
      </w:pPr>
    </w:p>
    <w:p>
      <w:pPr>
        <w:tabs>
          <w:tab w:pos="6078" w:val="left" w:leader="none"/>
        </w:tabs>
        <w:spacing w:before="0"/>
        <w:ind w:left="2208" w:right="0" w:firstLine="0"/>
        <w:jc w:val="left"/>
        <w:rPr>
          <w:rFonts w:ascii="Euclid" w:hAnsi="Euclid" w:cs="Euclid" w:eastAsia="Euclid"/>
          <w:sz w:val="22"/>
          <w:szCs w:val="22"/>
        </w:rPr>
      </w:pPr>
      <w:r>
        <w:rPr/>
        <w:pict>
          <v:shape style="position:absolute;margin-left:137.029999pt;margin-top:17.162998pt;width:184.256pt;height:115.16pt;mso-position-horizontal-relative:page;mso-position-vertical-relative:paragraph;z-index:-301456" type="#_x0000_t75" stroked="false">
            <v:imagedata r:id="rId66" o:title=""/>
          </v:shape>
        </w:pict>
      </w:r>
      <w:r>
        <w:rPr/>
        <w:pict>
          <v:shape style="position:absolute;margin-left:333.237pt;margin-top:17.162998pt;width:184.256pt;height:115.16pt;mso-position-horizontal-relative:page;mso-position-vertical-relative:paragraph;z-index:-301432" type="#_x0000_t75" stroked="false">
            <v:imagedata r:id="rId67" o:title=""/>
          </v:shape>
        </w:pict>
      </w:r>
      <w:r>
        <w:rPr>
          <w:rFonts w:ascii="Euclid"/>
          <w:sz w:val="22"/>
        </w:rPr>
        <w:t>Anomaly=</w:t>
      </w:r>
      <w:r>
        <w:rPr>
          <w:rFonts w:ascii="Euclid"/>
          <w:spacing w:val="-25"/>
          <w:sz w:val="22"/>
        </w:rPr>
        <w:t> </w:t>
      </w:r>
      <w:r>
        <w:rPr>
          <w:rFonts w:ascii="Euclid"/>
          <w:sz w:val="22"/>
        </w:rPr>
        <w:t>50</w:t>
        <w:tab/>
        <w:t>Anomaly=</w:t>
      </w:r>
      <w:r>
        <w:rPr>
          <w:rFonts w:ascii="Euclid"/>
          <w:spacing w:val="-26"/>
          <w:sz w:val="22"/>
        </w:rPr>
        <w:t> </w:t>
      </w:r>
      <w:r>
        <w:rPr>
          <w:rFonts w:ascii="Euclid"/>
          <w:sz w:val="22"/>
        </w:rPr>
        <w:t>100</w:t>
      </w:r>
      <w:r>
        <w:rPr>
          <w:rFonts w:ascii="Euclid"/>
          <w:sz w:val="22"/>
        </w:rPr>
      </w: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15"/>
        <w:rPr>
          <w:rFonts w:ascii="Euclid" w:hAnsi="Euclid" w:cs="Euclid" w:eastAsia="Euclid"/>
          <w:sz w:val="29"/>
          <w:szCs w:val="29"/>
        </w:rPr>
      </w:pPr>
    </w:p>
    <w:p>
      <w:pPr>
        <w:tabs>
          <w:tab w:pos="6041" w:val="left" w:leader="none"/>
        </w:tabs>
        <w:spacing w:before="0"/>
        <w:ind w:left="2123" w:right="0" w:firstLine="0"/>
        <w:jc w:val="left"/>
        <w:rPr>
          <w:rFonts w:ascii="Euclid" w:hAnsi="Euclid" w:cs="Euclid" w:eastAsia="Euclid"/>
          <w:sz w:val="22"/>
          <w:szCs w:val="22"/>
        </w:rPr>
      </w:pPr>
      <w:r>
        <w:rPr>
          <w:rFonts w:ascii="Euclid" w:hAnsi="Euclid" w:cs="Euclid" w:eastAsia="Euclid"/>
          <w:sz w:val="22"/>
          <w:szCs w:val="22"/>
        </w:rPr>
        <w:t>Anomaly’=</w:t>
      </w:r>
      <w:r>
        <w:rPr>
          <w:rFonts w:ascii="Euclid" w:hAnsi="Euclid" w:cs="Euclid" w:eastAsia="Euclid"/>
          <w:spacing w:val="-27"/>
          <w:sz w:val="22"/>
          <w:szCs w:val="22"/>
        </w:rPr>
        <w:t> </w:t>
      </w:r>
      <w:r>
        <w:rPr>
          <w:rFonts w:ascii="Euclid" w:hAnsi="Euclid" w:cs="Euclid" w:eastAsia="Euclid"/>
          <w:sz w:val="22"/>
          <w:szCs w:val="22"/>
        </w:rPr>
        <w:t>250</w:t>
        <w:tab/>
        <w:t>Anomaly</w:t>
      </w:r>
      <w:r>
        <w:rPr>
          <w:rFonts w:ascii="Euclid" w:hAnsi="Euclid" w:cs="Euclid" w:eastAsia="Euclid"/>
          <w:spacing w:val="-8"/>
          <w:sz w:val="22"/>
          <w:szCs w:val="22"/>
        </w:rPr>
        <w:t> </w:t>
      </w:r>
      <w:r>
        <w:rPr>
          <w:rFonts w:ascii="Euclid" w:hAnsi="Euclid" w:cs="Euclid" w:eastAsia="Euclid"/>
          <w:sz w:val="22"/>
          <w:szCs w:val="22"/>
        </w:rPr>
        <w:t>=</w:t>
      </w:r>
      <w:r>
        <w:rPr>
          <w:rFonts w:ascii="Euclid" w:hAnsi="Euclid" w:cs="Euclid" w:eastAsia="Euclid"/>
          <w:spacing w:val="-19"/>
          <w:sz w:val="22"/>
          <w:szCs w:val="22"/>
        </w:rPr>
        <w:t> </w:t>
      </w:r>
      <w:r>
        <w:rPr>
          <w:rFonts w:ascii="Euclid" w:hAnsi="Euclid" w:cs="Euclid" w:eastAsia="Euclid"/>
          <w:sz w:val="22"/>
          <w:szCs w:val="22"/>
        </w:rPr>
        <w:t>500</w:t>
      </w:r>
      <w:r>
        <w:rPr>
          <w:rFonts w:ascii="Euclid" w:hAnsi="Euclid" w:cs="Euclid" w:eastAsia="Euclid"/>
          <w:sz w:val="22"/>
          <w:szCs w:val="22"/>
        </w:rPr>
      </w:r>
    </w:p>
    <w:p>
      <w:pPr>
        <w:pStyle w:val="BodyText"/>
        <w:tabs>
          <w:tab w:pos="5001" w:val="left" w:leader="none"/>
        </w:tabs>
        <w:spacing w:line="279" w:lineRule="auto" w:before="179"/>
        <w:ind w:left="547" w:right="115"/>
        <w:jc w:val="left"/>
      </w:pPr>
      <w:r>
        <w:rPr/>
        <w:t>Figure</w:t>
      </w:r>
      <w:r>
        <w:rPr>
          <w:spacing w:val="24"/>
        </w:rPr>
        <w:t> </w:t>
      </w:r>
      <w:r>
        <w:rPr/>
        <w:t>2.16: </w:t>
      </w:r>
      <w:r>
        <w:rPr>
          <w:spacing w:val="9"/>
        </w:rPr>
        <w:t> </w:t>
      </w:r>
      <w:r>
        <w:rPr/>
        <w:t>Visual</w:t>
      </w:r>
      <w:r>
        <w:rPr>
          <w:spacing w:val="25"/>
        </w:rPr>
        <w:t> </w:t>
      </w:r>
      <w:r>
        <w:rPr/>
        <w:t>inspection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diff</w:t>
        <w:tab/>
        <w:t>t</w:t>
      </w:r>
      <w:r>
        <w:rPr>
          <w:spacing w:val="34"/>
        </w:rPr>
        <w:t> </w:t>
      </w:r>
      <w:r>
        <w:rPr>
          <w:spacing w:val="-2"/>
        </w:rPr>
        <w:t>incremen</w:t>
      </w:r>
      <w:r>
        <w:rPr>
          <w:spacing w:val="-1"/>
        </w:rPr>
        <w:t>t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anomalies</w:t>
      </w:r>
      <w:r>
        <w:rPr>
          <w:spacing w:val="34"/>
        </w:rPr>
        <w:t> </w:t>
      </w:r>
      <w:r>
        <w:rPr/>
        <w:t>at</w:t>
      </w:r>
      <w:r>
        <w:rPr>
          <w:spacing w:val="34"/>
        </w:rPr>
        <w:t> </w:t>
      </w:r>
      <w:r>
        <w:rPr>
          <w:spacing w:val="-3"/>
        </w:rPr>
        <w:t>level</w:t>
      </w:r>
      <w:r>
        <w:rPr>
          <w:spacing w:val="34"/>
        </w:rPr>
        <w:t> </w:t>
      </w:r>
      <w:r>
        <w:rPr/>
        <w:t>1</w:t>
      </w:r>
      <w:r>
        <w:rPr>
          <w:spacing w:val="34"/>
        </w:rPr>
        <w:t> </w:t>
      </w:r>
      <w:r>
        <w:rPr/>
        <w:t>of</w:t>
      </w:r>
      <w:r>
        <w:rPr>
          <w:spacing w:val="23"/>
          <w:w w:val="92"/>
        </w:rPr>
        <w:t> </w:t>
      </w:r>
      <w:r>
        <w:rPr>
          <w:spacing w:val="-3"/>
        </w:rPr>
        <w:t>hierarch</w:t>
      </w:r>
      <w:r>
        <w:rPr>
          <w:spacing w:val="-2"/>
        </w:rPr>
        <w:t>y</w:t>
      </w:r>
      <w:r>
        <w:rPr/>
      </w:r>
    </w:p>
    <w:p>
      <w:pPr>
        <w:spacing w:after="0" w:line="279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sz w:val="16"/>
          <w:szCs w:val="16"/>
        </w:rPr>
      </w:pPr>
    </w:p>
    <w:tbl>
      <w:tblPr>
        <w:tblW w:w="0" w:type="auto"/>
        <w:jc w:val="left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1"/>
        <w:gridCol w:w="1442"/>
        <w:gridCol w:w="850"/>
        <w:gridCol w:w="995"/>
        <w:gridCol w:w="1000"/>
        <w:gridCol w:w="850"/>
        <w:gridCol w:w="1032"/>
        <w:gridCol w:w="773"/>
      </w:tblGrid>
      <w:tr>
        <w:trPr>
          <w:trHeight w:val="756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55" w:right="0"/>
              <w:jc w:val="left"/>
              <w:rPr>
                <w:rFonts w:ascii="Georgia" w:hAnsi="Georgia" w:cs="Georgia" w:eastAsia="Georgia"/>
                <w:sz w:val="28"/>
                <w:szCs w:val="28"/>
              </w:rPr>
            </w:pPr>
            <w:bookmarkStart w:name="Results" w:id="21"/>
            <w:bookmarkEnd w:id="21"/>
            <w:r>
              <w:rPr/>
            </w:r>
            <w:r>
              <w:rPr>
                <w:rFonts w:ascii="Georgia"/>
                <w:b/>
                <w:sz w:val="28"/>
              </w:rPr>
              <w:t>2.4.2</w:t>
            </w:r>
            <w:r>
              <w:rPr>
                <w:rFonts w:ascii="Georgia"/>
                <w:sz w:val="28"/>
              </w:rPr>
            </w:r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58"/>
              <w:ind w:left="180" w:right="0"/>
              <w:jc w:val="left"/>
              <w:rPr>
                <w:rFonts w:ascii="Georgia" w:hAnsi="Georgia" w:cs="Georgia" w:eastAsia="Georgia"/>
                <w:sz w:val="28"/>
                <w:szCs w:val="28"/>
              </w:rPr>
            </w:pPr>
            <w:r>
              <w:rPr>
                <w:rFonts w:ascii="Georgia"/>
                <w:b/>
                <w:sz w:val="28"/>
              </w:rPr>
              <w:t>Results</w:t>
            </w:r>
            <w:r>
              <w:rPr>
                <w:rFonts w:ascii="Georgia"/>
                <w:sz w:val="28"/>
              </w:rPr>
            </w:r>
          </w:p>
        </w:tc>
        <w:tc>
          <w:tcPr>
            <w:tcW w:w="5500" w:type="dxa"/>
            <w:gridSpan w:val="6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</w:t>
            </w:r>
          </w:p>
        </w:tc>
        <w:tc>
          <w:tcPr>
            <w:tcW w:w="5500" w:type="dxa"/>
            <w:gridSpan w:val="6"/>
            <w:vMerge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322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(%</w:t>
            </w:r>
            <w:r>
              <w:rPr>
                <w:rFonts w:ascii="Georgia"/>
                <w:spacing w:val="5"/>
                <w:sz w:val="24"/>
              </w:rPr>
              <w:t> </w:t>
            </w:r>
            <w:r>
              <w:rPr>
                <w:rFonts w:ascii="Georgia"/>
                <w:sz w:val="24"/>
              </w:rPr>
              <w:t>of</w:t>
            </w:r>
            <w:r>
              <w:rPr>
                <w:rFonts w:ascii="Georgia"/>
                <w:spacing w:val="5"/>
                <w:sz w:val="24"/>
              </w:rPr>
              <w:t> </w:t>
            </w:r>
            <w:r>
              <w:rPr>
                <w:rFonts w:ascii="Georgia"/>
                <w:sz w:val="24"/>
              </w:rPr>
              <w:t>total)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5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Min.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1st</w:t>
            </w:r>
            <w:r>
              <w:rPr>
                <w:rFonts w:ascii="Georgia"/>
                <w:spacing w:val="21"/>
                <w:sz w:val="24"/>
              </w:rPr>
              <w:t> </w:t>
            </w:r>
            <w:r>
              <w:rPr>
                <w:rFonts w:ascii="Georgia"/>
                <w:sz w:val="24"/>
              </w:rPr>
              <w:t>Qu.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Median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6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3rd</w:t>
            </w:r>
            <w:r>
              <w:rPr>
                <w:rFonts w:ascii="Georgia"/>
                <w:spacing w:val="-21"/>
                <w:sz w:val="24"/>
              </w:rPr>
              <w:t> </w:t>
            </w:r>
            <w:r>
              <w:rPr>
                <w:rFonts w:ascii="Georgia"/>
                <w:sz w:val="24"/>
              </w:rPr>
              <w:t>Qu.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3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Max.</w:t>
            </w:r>
          </w:p>
        </w:tc>
      </w:tr>
      <w:tr>
        <w:trPr>
          <w:trHeight w:val="322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-0.466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0.188</w:t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0.437</w:t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0.545</w:t>
            </w:r>
          </w:p>
        </w:tc>
        <w:tc>
          <w:tcPr>
            <w:tcW w:w="103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0.955</w:t>
            </w:r>
          </w:p>
        </w:tc>
        <w:tc>
          <w:tcPr>
            <w:tcW w:w="77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1.556</w:t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-1.910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-0.693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0.876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1.144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1.894</w:t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6.640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-6.274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-3.079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-1.966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-1.984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0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-0.658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1.825</w:t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-4.352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-1.185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-0.038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-0.385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0.823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2.420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100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-5.074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-1.096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0.323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-0.383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1.194</w:t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1.873</w:t>
            </w:r>
          </w:p>
        </w:tc>
      </w:tr>
      <w:tr>
        <w:trPr>
          <w:trHeight w:val="318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-1.813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-1.657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-0.917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-0.181</w:t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0.546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3.681</w:t>
            </w:r>
          </w:p>
        </w:tc>
      </w:tr>
      <w:tr>
        <w:trPr>
          <w:trHeight w:val="322" w:hRule="exact"/>
        </w:trPr>
        <w:tc>
          <w:tcPr>
            <w:tcW w:w="86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144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right="0"/>
              <w:jc w:val="center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-4.416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-1.678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-0.613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-0.875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0.430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1.401</w:t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4069" w:val="left" w:leader="none"/>
        </w:tabs>
        <w:spacing w:line="279" w:lineRule="auto" w:before="59"/>
        <w:ind w:left="157" w:right="546" w:hanging="9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2"/>
        </w:rPr>
        <w:t> </w:t>
      </w:r>
      <w:r>
        <w:rPr/>
        <w:t>2.5:</w:t>
      </w:r>
      <w:r>
        <w:rPr>
          <w:spacing w:val="29"/>
        </w:rPr>
        <w:t> </w:t>
      </w:r>
      <w:r>
        <w:rPr/>
        <w:t>DIC</w:t>
      </w:r>
      <w:r>
        <w:rPr>
          <w:spacing w:val="2"/>
        </w:rPr>
        <w:t> </w:t>
      </w:r>
      <w:r>
        <w:rPr/>
        <w:t>comparisons</w:t>
      </w:r>
      <w:r>
        <w:rPr>
          <w:spacing w:val="2"/>
        </w:rPr>
        <w:t> </w:t>
      </w:r>
      <w:r>
        <w:rPr>
          <w:spacing w:val="-3"/>
        </w:rPr>
        <w:t>b</w:t>
      </w:r>
      <w:r>
        <w:rPr>
          <w:spacing w:val="-2"/>
        </w:rPr>
        <w:t>et</w:t>
      </w:r>
      <w:r>
        <w:rPr>
          <w:spacing w:val="-3"/>
        </w:rPr>
        <w:t>ween</w:t>
      </w:r>
      <w:r>
        <w:rPr>
          <w:spacing w:val="2"/>
        </w:rPr>
        <w:t> </w:t>
      </w:r>
      <w:r>
        <w:rPr/>
        <w:t>Independent</w:t>
      </w:r>
      <w:r>
        <w:rPr>
          <w:spacing w:val="2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2"/>
        </w:rPr>
        <w:t> </w:t>
      </w:r>
      <w:r>
        <w:rPr>
          <w:spacing w:val="1"/>
        </w:rPr>
        <w:t>model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2"/>
        </w:rPr>
        <w:t>Hierarchical</w:t>
      </w:r>
      <w:r>
        <w:rPr>
          <w:spacing w:val="29"/>
          <w:w w:val="97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15"/>
        </w:rPr>
        <w:t> </w:t>
      </w:r>
      <w:r>
        <w:rPr>
          <w:spacing w:val="1"/>
        </w:rPr>
        <w:t>model</w:t>
      </w:r>
      <w:r>
        <w:rPr>
          <w:spacing w:val="-14"/>
        </w:rPr>
        <w:t> </w:t>
      </w:r>
      <w:r>
        <w:rPr/>
        <w:t>(HBM</w:t>
      </w:r>
      <w:r>
        <w:rPr>
          <w:spacing w:val="-15"/>
        </w:rPr>
        <w:t> </w:t>
      </w:r>
      <w:r>
        <w:rPr/>
        <w:t>-IBM)</w:t>
      </w:r>
      <w:r>
        <w:rPr>
          <w:spacing w:val="-14"/>
        </w:rPr>
        <w:t> </w:t>
      </w:r>
      <w:r>
        <w:rPr/>
        <w:t>for</w:t>
      </w:r>
      <w:r>
        <w:rPr>
          <w:spacing w:val="-15"/>
        </w:rPr>
        <w:t> </w:t>
      </w:r>
      <w:r>
        <w:rPr/>
        <w:t>diff</w:t>
        <w:tab/>
      </w:r>
      <w:r>
        <w:rPr>
          <w:w w:val="95"/>
        </w:rPr>
        <w:t>t anomalies</w:t>
      </w:r>
      <w:r>
        <w:rPr>
          <w:spacing w:val="-1"/>
          <w:w w:val="95"/>
        </w:rPr>
        <w:t> </w:t>
      </w:r>
      <w:r>
        <w:rPr>
          <w:w w:val="95"/>
        </w:rPr>
        <w:t>sizes</w:t>
      </w:r>
      <w:r>
        <w:rPr/>
      </w:r>
    </w:p>
    <w:p>
      <w:pPr>
        <w:spacing w:line="240" w:lineRule="auto" w:before="11"/>
        <w:rPr>
          <w:rFonts w:ascii="Georgia" w:hAnsi="Georgia" w:cs="Georgia" w:eastAsia="Georgia"/>
          <w:sz w:val="32"/>
          <w:szCs w:val="32"/>
        </w:rPr>
      </w:pPr>
    </w:p>
    <w:p>
      <w:pPr>
        <w:pStyle w:val="BodyText"/>
        <w:spacing w:line="240" w:lineRule="auto"/>
        <w:ind w:left="508" w:right="0"/>
        <w:jc w:val="left"/>
      </w:pPr>
      <w:r>
        <w:rPr>
          <w:w w:val="95"/>
        </w:rPr>
        <w:t>see</w:t>
      </w:r>
      <w:r>
        <w:rPr>
          <w:spacing w:val="-4"/>
          <w:w w:val="95"/>
        </w:rPr>
        <w:t> </w:t>
      </w:r>
      <w:r>
        <w:rPr>
          <w:w w:val="95"/>
        </w:rPr>
        <w:t>appendix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26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54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1006"/>
        <w:gridCol w:w="1123"/>
        <w:gridCol w:w="1124"/>
        <w:gridCol w:w="1124"/>
        <w:gridCol w:w="889"/>
        <w:gridCol w:w="1241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0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7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Anomaly0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19.1481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4.2840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11.7152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18.8136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28.3845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21.4084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4.7272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13.1528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21.0041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31.6607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Anomaly25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24.4356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4.9374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16.0687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24.0399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34.7248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2975.0000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Anomaly50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30.2932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5.3613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20.8844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29.8973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41.9325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2912.0000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40.4338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6.1531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29.3330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40.0987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53.8314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2889.0000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Anomaly250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71.9683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8.4372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56.5531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71.6763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89.4346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Anomaly500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2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122.4365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10.7971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sz w:val="24"/>
              </w:rPr>
              <w:t>1</w:t>
            </w:r>
            <w:r>
              <w:rPr>
                <w:rFonts w:ascii="Georgia"/>
                <w:spacing w:val="-2"/>
                <w:sz w:val="24"/>
              </w:rPr>
              <w:t>01.9952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122.2718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144.5457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3132.0000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5080" w:val="left" w:leader="none"/>
          <w:tab w:pos="8393" w:val="left" w:leader="none"/>
        </w:tabs>
        <w:spacing w:line="279" w:lineRule="auto" w:before="59"/>
        <w:ind w:left="547" w:right="656" w:hanging="9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18"/>
        </w:rPr>
        <w:t> </w:t>
      </w:r>
      <w:r>
        <w:rPr/>
        <w:t>2.6:</w:t>
      </w:r>
      <w:r>
        <w:rPr>
          <w:spacing w:val="-3"/>
        </w:rPr>
        <w:t> </w:t>
      </w:r>
      <w:r>
        <w:rPr>
          <w:spacing w:val="-1"/>
        </w:rPr>
        <w:t>P</w:t>
      </w:r>
      <w:r>
        <w:rPr>
          <w:spacing w:val="-2"/>
        </w:rPr>
        <w:t>osterior</w:t>
      </w:r>
      <w:r>
        <w:rPr>
          <w:spacing w:val="-17"/>
        </w:rPr>
        <w:t> </w:t>
      </w:r>
      <w:r>
        <w:rPr/>
        <w:t>distributions</w:t>
      </w:r>
      <w:r>
        <w:rPr>
          <w:spacing w:val="-18"/>
        </w:rPr>
        <w:t> </w:t>
      </w:r>
      <w:r>
        <w:rPr/>
        <w:t>of</w:t>
      </w:r>
      <w:r>
        <w:rPr>
          <w:spacing w:val="-18"/>
        </w:rPr>
        <w:t> </w:t>
      </w:r>
      <w:r>
        <w:rPr/>
        <w:t>diff</w:t>
        <w:tab/>
        <w:t>t </w:t>
      </w:r>
      <w:r>
        <w:rPr>
          <w:spacing w:val="1"/>
        </w:rPr>
        <w:t>models</w:t>
      </w:r>
      <w:r>
        <w:rPr>
          <w:spacing w:val="-1"/>
        </w:rPr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>
          <w:spacing w:val="-4"/>
        </w:rPr>
        <w:t>T</w:t>
      </w:r>
      <w:r>
        <w:rPr>
          <w:spacing w:val="-5"/>
        </w:rPr>
        <w:t>otal,</w:t>
      </w:r>
      <w:r>
        <w:rPr/>
        <w:t> with</w:t>
      </w:r>
      <w:r>
        <w:rPr>
          <w:spacing w:val="-1"/>
        </w:rPr>
        <w:t> </w:t>
      </w:r>
      <w:r>
        <w:rPr/>
        <w:t>diff</w:t>
        <w:tab/>
        <w:t>t</w:t>
      </w:r>
      <w:r>
        <w:rPr>
          <w:spacing w:val="-19"/>
        </w:rPr>
        <w:t> </w:t>
      </w:r>
      <w:r>
        <w:rPr>
          <w:spacing w:val="-2"/>
        </w:rPr>
        <w:t>incre-</w:t>
      </w:r>
      <w:r>
        <w:rPr>
          <w:spacing w:val="27"/>
          <w:w w:val="90"/>
        </w:rPr>
        <w:t> </w:t>
      </w:r>
      <w:r>
        <w:rPr>
          <w:spacing w:val="-3"/>
        </w:rPr>
        <w:t>ments</w:t>
      </w:r>
      <w:r>
        <w:rPr>
          <w:spacing w:val="-31"/>
        </w:rPr>
        <w:t> </w:t>
      </w:r>
      <w:r>
        <w:rPr/>
        <w:t>of</w:t>
      </w:r>
      <w:r>
        <w:rPr>
          <w:spacing w:val="-31"/>
        </w:rPr>
        <w:t> </w:t>
      </w:r>
      <w:r>
        <w:rPr/>
        <w:t>added</w:t>
      </w:r>
      <w:r>
        <w:rPr>
          <w:spacing w:val="-30"/>
        </w:rPr>
        <w:t> </w:t>
      </w:r>
      <w:r>
        <w:rPr/>
        <w:t>anomalies,</w:t>
      </w:r>
      <w:r>
        <w:rPr>
          <w:spacing w:val="-31"/>
        </w:rPr>
        <w:t> </w:t>
      </w:r>
      <w:r>
        <w:rPr/>
        <w:t>and</w:t>
      </w:r>
      <w:r>
        <w:rPr>
          <w:spacing w:val="-31"/>
        </w:rPr>
        <w:t> </w:t>
      </w:r>
      <w:r>
        <w:rPr/>
        <w:t>calculated</w:t>
      </w:r>
      <w:r>
        <w:rPr>
          <w:spacing w:val="-30"/>
        </w:rPr>
        <w:t> </w:t>
      </w:r>
      <w:r>
        <w:rPr/>
        <w:t>with</w:t>
      </w:r>
      <w:r>
        <w:rPr>
          <w:spacing w:val="-30"/>
        </w:rPr>
        <w:t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rPr>
          <w:spacing w:val="-31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31"/>
        </w:rPr>
        <w:t> </w:t>
      </w:r>
      <w:r>
        <w:rPr>
          <w:spacing w:val="1"/>
        </w:rPr>
        <w:t>model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29"/>
          <w:szCs w:val="29"/>
        </w:rPr>
      </w:pPr>
    </w:p>
    <w:tbl>
      <w:tblPr>
        <w:tblW w:w="0" w:type="auto"/>
        <w:jc w:val="left"/>
        <w:tblInd w:w="54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1006"/>
        <w:gridCol w:w="1123"/>
        <w:gridCol w:w="1124"/>
        <w:gridCol w:w="1124"/>
        <w:gridCol w:w="889"/>
        <w:gridCol w:w="1241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0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7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Anomaly0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19.3114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4.4361</w:t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11.5960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18.9555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28.9686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2934.0000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21.3883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4.5971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13.3033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21.1152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31.2900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2799.0000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Anomaly25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24.3800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4.9083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15.8281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24.1057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34.9855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Anomaly50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30.5664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5.4857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20.7071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30.2800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42.3242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2713.0000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40.5794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6.2480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29.1623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40.2459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53.0399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2704.0000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Anomaly250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72.0177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8.2580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57.1126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71.8129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88.7105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2723.0000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Anomaly500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2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121.9641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10.3188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w w:val="95"/>
                <w:sz w:val="24"/>
              </w:rPr>
              <w:t>1</w:t>
            </w:r>
            <w:r>
              <w:rPr>
                <w:rFonts w:ascii="Georgia"/>
                <w:spacing w:val="-2"/>
                <w:w w:val="95"/>
                <w:sz w:val="24"/>
              </w:rPr>
              <w:t>02.7605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121.6646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142.4118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2173.0000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5080" w:val="left" w:leader="none"/>
          <w:tab w:pos="8393" w:val="left" w:leader="none"/>
        </w:tabs>
        <w:spacing w:line="279" w:lineRule="auto" w:before="59"/>
        <w:ind w:left="547" w:right="656" w:hanging="9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14"/>
        </w:rPr>
        <w:t> </w:t>
      </w:r>
      <w:r>
        <w:rPr/>
        <w:t>2.7: </w:t>
      </w:r>
      <w:r>
        <w:rPr>
          <w:spacing w:val="-1"/>
        </w:rPr>
        <w:t>P</w:t>
      </w:r>
      <w:r>
        <w:rPr>
          <w:spacing w:val="-2"/>
        </w:rPr>
        <w:t>osterior</w:t>
      </w:r>
      <w:r>
        <w:rPr>
          <w:spacing w:val="-13"/>
        </w:rPr>
        <w:t> </w:t>
      </w:r>
      <w:r>
        <w:rPr/>
        <w:t>distributions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diff</w:t>
        <w:tab/>
        <w:t>t</w:t>
      </w:r>
      <w:r>
        <w:rPr>
          <w:spacing w:val="-1"/>
        </w:rPr>
        <w:t> </w:t>
      </w:r>
      <w:r>
        <w:rPr>
          <w:spacing w:val="1"/>
        </w:rPr>
        <w:t>models</w:t>
      </w:r>
      <w:r>
        <w:rPr>
          <w:spacing w:val="-1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4"/>
        </w:rPr>
        <w:t>T</w:t>
      </w:r>
      <w:r>
        <w:rPr>
          <w:spacing w:val="-5"/>
        </w:rPr>
        <w:t>otal,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diff</w:t>
        <w:tab/>
        <w:t>t</w:t>
      </w:r>
      <w:r>
        <w:rPr>
          <w:spacing w:val="-18"/>
        </w:rPr>
        <w:t> </w:t>
      </w:r>
      <w:r>
        <w:rPr>
          <w:spacing w:val="-2"/>
        </w:rPr>
        <w:t>incre-</w:t>
      </w:r>
      <w:r>
        <w:rPr>
          <w:spacing w:val="27"/>
          <w:w w:val="90"/>
        </w:rPr>
        <w:t> </w:t>
      </w:r>
      <w:r>
        <w:rPr>
          <w:spacing w:val="-3"/>
        </w:rPr>
        <w:t>ments</w:t>
      </w:r>
      <w:r>
        <w:rPr>
          <w:spacing w:val="-30"/>
        </w:rPr>
        <w:t> </w:t>
      </w:r>
      <w:r>
        <w:rPr/>
        <w:t>of</w:t>
      </w:r>
      <w:r>
        <w:rPr>
          <w:spacing w:val="-30"/>
        </w:rPr>
        <w:t> </w:t>
      </w:r>
      <w:r>
        <w:rPr/>
        <w:t>added</w:t>
      </w:r>
      <w:r>
        <w:rPr>
          <w:spacing w:val="-30"/>
        </w:rPr>
        <w:t> </w:t>
      </w:r>
      <w:r>
        <w:rPr/>
        <w:t>anomalies,</w:t>
      </w:r>
      <w:r>
        <w:rPr>
          <w:spacing w:val="-30"/>
        </w:rPr>
        <w:t> </w:t>
      </w:r>
      <w:r>
        <w:rPr/>
        <w:t>and</w:t>
      </w:r>
      <w:r>
        <w:rPr>
          <w:spacing w:val="-30"/>
        </w:rPr>
        <w:t> </w:t>
      </w:r>
      <w:r>
        <w:rPr/>
        <w:t>calculated</w:t>
      </w:r>
      <w:r>
        <w:rPr>
          <w:spacing w:val="-30"/>
        </w:rPr>
        <w:t> </w:t>
      </w:r>
      <w:r>
        <w:rPr/>
        <w:t>with</w:t>
      </w:r>
      <w:r>
        <w:rPr>
          <w:spacing w:val="-29"/>
        </w:rPr>
        <w:t> </w:t>
      </w:r>
      <w:r>
        <w:rPr>
          <w:spacing w:val="-2"/>
        </w:rPr>
        <w:t>Hierarchical</w:t>
      </w:r>
      <w:r>
        <w:rPr>
          <w:spacing w:val="-30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30"/>
        </w:rPr>
        <w:t> </w:t>
      </w:r>
      <w:r>
        <w:rPr>
          <w:spacing w:val="1"/>
        </w:rPr>
        <w:t>model</w:t>
      </w:r>
      <w:r>
        <w:rPr/>
      </w:r>
    </w:p>
    <w:p>
      <w:pPr>
        <w:spacing w:after="0" w:line="279" w:lineRule="auto"/>
        <w:jc w:val="left"/>
        <w:sectPr>
          <w:pgSz w:w="12240" w:h="15840"/>
          <w:pgMar w:header="987" w:footer="749" w:top="1260" w:bottom="940" w:left="1720" w:right="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889"/>
        <w:gridCol w:w="1006"/>
        <w:gridCol w:w="1124"/>
        <w:gridCol w:w="1123"/>
        <w:gridCol w:w="889"/>
        <w:gridCol w:w="1241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7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Anomaly0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7.1758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2.7278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3.0586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6.7391</w:t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13.6749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2844.0000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9.3215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3.1367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4.1286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8.9552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16.3998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2630.0000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Anomaly25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12.3410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3.5655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6.4488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11.9857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20.3604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3038.0000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Anomaly50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18.4421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4.3162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10.8431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18</w:t>
            </w:r>
            <w:r>
              <w:rPr>
                <w:rFonts w:ascii="Georgia"/>
                <w:spacing w:val="-1"/>
                <w:sz w:val="24"/>
              </w:rPr>
              <w:t>.1170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27.7122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2839.0000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28.3032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5.3432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19.1588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w w:val="95"/>
                <w:sz w:val="24"/>
              </w:rPr>
              <w:t>27.8652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40.0187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Anomaly250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58.6906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7.3628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45.1079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w w:val="95"/>
                <w:sz w:val="24"/>
              </w:rPr>
              <w:t>58.6335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73.7809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2118.0000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Anomaly500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2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104.7585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9.5672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87.1657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104.5580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123.4846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2235.0000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4507" w:val="left" w:leader="none"/>
          <w:tab w:pos="7430" w:val="left" w:leader="none"/>
        </w:tabs>
        <w:spacing w:line="279" w:lineRule="auto" w:before="59"/>
        <w:ind w:right="545" w:hanging="9"/>
        <w:jc w:val="left"/>
      </w:pPr>
      <w:r>
        <w:rPr>
          <w:spacing w:val="-4"/>
          <w:w w:val="95"/>
        </w:rPr>
        <w:t>T</w:t>
      </w:r>
      <w:r>
        <w:rPr>
          <w:spacing w:val="-5"/>
          <w:w w:val="95"/>
        </w:rPr>
        <w:t>able </w:t>
      </w:r>
      <w:r>
        <w:rPr>
          <w:w w:val="95"/>
        </w:rPr>
        <w:t>2.8:</w:t>
      </w:r>
      <w:r>
        <w:rPr>
          <w:spacing w:val="15"/>
          <w:w w:val="95"/>
        </w:rPr>
        <w:t> 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osterior</w:t>
      </w:r>
      <w:r>
        <w:rPr>
          <w:spacing w:val="-4"/>
          <w:w w:val="95"/>
        </w:rPr>
        <w:t> </w:t>
      </w:r>
      <w:r>
        <w:rPr>
          <w:w w:val="95"/>
        </w:rPr>
        <w:t>distributions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diff</w:t>
        <w:tab/>
      </w:r>
      <w:r>
        <w:rPr/>
        <w:t>t</w:t>
      </w:r>
      <w:r>
        <w:rPr>
          <w:spacing w:val="-13"/>
        </w:rPr>
        <w:t> </w:t>
      </w:r>
      <w:r>
        <w:rPr>
          <w:spacing w:val="1"/>
        </w:rPr>
        <w:t>models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,</w:t>
      </w:r>
      <w:r>
        <w:rPr>
          <w:spacing w:val="-13"/>
        </w:rPr>
        <w:t> </w:t>
      </w:r>
      <w:r>
        <w:rPr/>
        <w:t>with</w:t>
      </w:r>
      <w:r>
        <w:rPr>
          <w:spacing w:val="-14"/>
        </w:rPr>
        <w:t> </w:t>
      </w:r>
      <w:r>
        <w:rPr/>
        <w:t>diff</w:t>
        <w:tab/>
      </w:r>
      <w:r>
        <w:rPr>
          <w:w w:val="95"/>
        </w:rPr>
        <w:t>t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incremen</w:t>
      </w:r>
      <w:r>
        <w:rPr>
          <w:spacing w:val="-1"/>
          <w:w w:val="95"/>
        </w:rPr>
        <w:t>ts</w:t>
      </w:r>
      <w:r>
        <w:rPr>
          <w:spacing w:val="25"/>
          <w:w w:val="96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added</w:t>
      </w:r>
      <w:r>
        <w:rPr>
          <w:spacing w:val="12"/>
          <w:w w:val="95"/>
        </w:rPr>
        <w:t> </w:t>
      </w:r>
      <w:r>
        <w:rPr>
          <w:w w:val="95"/>
        </w:rPr>
        <w:t>anomalies,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2"/>
          <w:w w:val="95"/>
        </w:rPr>
        <w:t> </w:t>
      </w:r>
      <w:r>
        <w:rPr>
          <w:w w:val="95"/>
        </w:rPr>
        <w:t>calculated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2"/>
          <w:w w:val="95"/>
        </w:rPr>
        <w:t> </w:t>
      </w:r>
      <w:r>
        <w:rPr>
          <w:w w:val="95"/>
        </w:rPr>
        <w:t>Independent</w:t>
      </w:r>
      <w:r>
        <w:rPr>
          <w:spacing w:val="12"/>
          <w:w w:val="95"/>
        </w:rPr>
        <w:t> </w:t>
      </w:r>
      <w:r>
        <w:rPr>
          <w:spacing w:val="-3"/>
          <w:w w:val="95"/>
        </w:rPr>
        <w:t>Bay</w:t>
      </w:r>
      <w:r>
        <w:rPr>
          <w:spacing w:val="-4"/>
          <w:w w:val="95"/>
        </w:rPr>
        <w:t>es</w:t>
      </w:r>
      <w:r>
        <w:rPr>
          <w:spacing w:val="11"/>
          <w:w w:val="95"/>
        </w:rPr>
        <w:t> </w:t>
      </w:r>
      <w:r>
        <w:rPr>
          <w:spacing w:val="1"/>
          <w:w w:val="95"/>
        </w:rPr>
        <w:t>model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29"/>
          <w:szCs w:val="29"/>
        </w:rPr>
      </w:pPr>
    </w:p>
    <w:tbl>
      <w:tblPr>
        <w:tblW w:w="0" w:type="auto"/>
        <w:jc w:val="left"/>
        <w:tblInd w:w="11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889"/>
        <w:gridCol w:w="1006"/>
        <w:gridCol w:w="1124"/>
        <w:gridCol w:w="1123"/>
        <w:gridCol w:w="889"/>
        <w:gridCol w:w="1241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7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Anomaly0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7.1740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2.7263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2.8494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6.8467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13.2835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2559.0000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9.1731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3.0292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4.1612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8.8307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15.8837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2961.0000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Anomaly25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12.4274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3.6049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6.3125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12.0656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20.2620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2703.0000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Anomaly50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18.5048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4.3162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10.9271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18.2437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28.0090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2580.0000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28.6123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5.2341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19.2090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28.1992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39.9182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2370.0000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Anomaly250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59.6236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7.2375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46.4370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59.4535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74.8256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1940.0000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Anomaly500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2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107.9043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9.7689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89.7498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107.4554</w:t>
            </w:r>
          </w:p>
        </w:tc>
        <w:tc>
          <w:tcPr>
            <w:tcW w:w="112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129.0404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1338.0000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4507" w:val="left" w:leader="none"/>
          <w:tab w:pos="7430" w:val="left" w:leader="none"/>
        </w:tabs>
        <w:spacing w:line="279" w:lineRule="auto" w:before="59"/>
        <w:ind w:right="545" w:hanging="9"/>
        <w:jc w:val="left"/>
      </w:pPr>
      <w:r>
        <w:rPr>
          <w:spacing w:val="-4"/>
          <w:w w:val="95"/>
        </w:rPr>
        <w:t>T</w:t>
      </w:r>
      <w:r>
        <w:rPr>
          <w:spacing w:val="-5"/>
          <w:w w:val="95"/>
        </w:rPr>
        <w:t>able</w:t>
      </w:r>
      <w:r>
        <w:rPr>
          <w:spacing w:val="-4"/>
          <w:w w:val="95"/>
        </w:rPr>
        <w:t> </w:t>
      </w:r>
      <w:r>
        <w:rPr>
          <w:w w:val="95"/>
        </w:rPr>
        <w:t>2.9:</w:t>
      </w:r>
      <w:r>
        <w:rPr>
          <w:spacing w:val="16"/>
          <w:w w:val="95"/>
        </w:rPr>
        <w:t> 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osterior</w:t>
      </w:r>
      <w:r>
        <w:rPr>
          <w:spacing w:val="-3"/>
          <w:w w:val="95"/>
        </w:rPr>
        <w:t> </w:t>
      </w:r>
      <w:r>
        <w:rPr>
          <w:w w:val="95"/>
        </w:rPr>
        <w:t>distributions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diff</w:t>
        <w:tab/>
      </w:r>
      <w:r>
        <w:rPr/>
        <w:t>t</w:t>
      </w:r>
      <w:r>
        <w:rPr>
          <w:spacing w:val="-13"/>
        </w:rPr>
        <w:t> </w:t>
      </w:r>
      <w:r>
        <w:rPr>
          <w:spacing w:val="1"/>
        </w:rPr>
        <w:t>models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,</w:t>
      </w:r>
      <w:r>
        <w:rPr>
          <w:spacing w:val="-14"/>
        </w:rPr>
        <w:t> </w:t>
      </w:r>
      <w:r>
        <w:rPr/>
        <w:t>with</w:t>
      </w:r>
      <w:r>
        <w:rPr>
          <w:spacing w:val="-13"/>
        </w:rPr>
        <w:t> </w:t>
      </w:r>
      <w:r>
        <w:rPr/>
        <w:t>diff</w:t>
        <w:tab/>
      </w:r>
      <w:r>
        <w:rPr>
          <w:w w:val="95"/>
        </w:rPr>
        <w:t>t</w:t>
      </w:r>
      <w:r>
        <w:rPr>
          <w:spacing w:val="-22"/>
          <w:w w:val="95"/>
        </w:rPr>
        <w:t> </w:t>
      </w:r>
      <w:r>
        <w:rPr>
          <w:spacing w:val="-2"/>
          <w:w w:val="95"/>
        </w:rPr>
        <w:t>incremen</w:t>
      </w:r>
      <w:r>
        <w:rPr>
          <w:spacing w:val="-1"/>
          <w:w w:val="95"/>
        </w:rPr>
        <w:t>ts</w:t>
      </w:r>
      <w:r>
        <w:rPr>
          <w:spacing w:val="25"/>
          <w:w w:val="96"/>
        </w:rPr>
        <w:t> </w:t>
      </w:r>
      <w:r>
        <w:rPr/>
        <w:t>of</w:t>
      </w:r>
      <w:r>
        <w:rPr>
          <w:spacing w:val="-31"/>
        </w:rPr>
        <w:t> </w:t>
      </w:r>
      <w:r>
        <w:rPr/>
        <w:t>added</w:t>
      </w:r>
      <w:r>
        <w:rPr>
          <w:spacing w:val="-30"/>
        </w:rPr>
        <w:t> </w:t>
      </w:r>
      <w:r>
        <w:rPr/>
        <w:t>anomalies,</w:t>
      </w:r>
      <w:r>
        <w:rPr>
          <w:spacing w:val="-30"/>
        </w:rPr>
        <w:t> </w:t>
      </w:r>
      <w:r>
        <w:rPr/>
        <w:t>and</w:t>
      </w:r>
      <w:r>
        <w:rPr>
          <w:spacing w:val="-30"/>
        </w:rPr>
        <w:t> </w:t>
      </w:r>
      <w:r>
        <w:rPr/>
        <w:t>calculated</w:t>
      </w:r>
      <w:r>
        <w:rPr>
          <w:spacing w:val="-30"/>
        </w:rPr>
        <w:t> </w:t>
      </w:r>
      <w:r>
        <w:rPr/>
        <w:t>with</w:t>
      </w:r>
      <w:r>
        <w:rPr>
          <w:spacing w:val="-30"/>
        </w:rPr>
        <w:t> </w:t>
      </w:r>
      <w:r>
        <w:rPr>
          <w:spacing w:val="-2"/>
        </w:rPr>
        <w:t>Hierarchical</w:t>
      </w:r>
      <w:r>
        <w:rPr>
          <w:spacing w:val="-30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30"/>
        </w:rPr>
        <w:t> </w:t>
      </w:r>
      <w:r>
        <w:rPr>
          <w:spacing w:val="1"/>
        </w:rPr>
        <w:t>model</w:t>
      </w:r>
      <w:r>
        <w:rPr/>
      </w:r>
    </w:p>
    <w:p>
      <w:pPr>
        <w:spacing w:after="0" w:line="279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54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124"/>
        <w:gridCol w:w="1006"/>
        <w:gridCol w:w="1006"/>
        <w:gridCol w:w="1124"/>
        <w:gridCol w:w="1124"/>
        <w:gridCol w:w="889"/>
        <w:gridCol w:w="1241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8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7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97.5%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Anomaly0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2.3062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1.4859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0.4009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2.0034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6.0143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2401.0000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4.2976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2.1384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1.2137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3.8992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9.5420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2461.0000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Anomaly25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7.4243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2.8041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2.8709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7.0744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13.8003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2214.0000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Anomaly50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13.3455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3.5920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7.3160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13.0175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21.0238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2428.0000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Anomaly100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22.4374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4.5194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14.6914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22.0898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31.9623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2029.0000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Anomaly250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48.8502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6.1544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37.2238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48.5964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61.2842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1568.0000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Anomaly500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2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100.5322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11.0472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w w:val="95"/>
                <w:sz w:val="24"/>
              </w:rPr>
              <w:t>7</w:t>
            </w:r>
            <w:r>
              <w:rPr>
                <w:rFonts w:ascii="Georgia"/>
                <w:spacing w:val="-2"/>
                <w:w w:val="95"/>
                <w:sz w:val="24"/>
              </w:rPr>
              <w:t>9.0267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100.3259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122.1376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1.0200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1115.0000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4961" w:val="left" w:leader="none"/>
          <w:tab w:pos="7881" w:val="left" w:leader="none"/>
        </w:tabs>
        <w:spacing w:line="279" w:lineRule="auto" w:before="59"/>
        <w:ind w:left="547" w:right="575" w:hanging="9"/>
        <w:jc w:val="left"/>
      </w:pPr>
      <w:r>
        <w:rPr>
          <w:spacing w:val="-4"/>
          <w:w w:val="95"/>
        </w:rPr>
        <w:t>T</w:t>
      </w:r>
      <w:r>
        <w:rPr>
          <w:spacing w:val="-5"/>
          <w:w w:val="95"/>
        </w:rPr>
        <w:t>able</w:t>
      </w:r>
      <w:r>
        <w:rPr>
          <w:spacing w:val="-22"/>
          <w:w w:val="95"/>
        </w:rPr>
        <w:t> </w:t>
      </w:r>
      <w:r>
        <w:rPr>
          <w:w w:val="95"/>
        </w:rPr>
        <w:t>2.10:</w:t>
      </w:r>
      <w:r>
        <w:rPr>
          <w:spacing w:val="3"/>
          <w:w w:val="95"/>
        </w:rPr>
        <w:t> 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osterior</w:t>
      </w:r>
      <w:r>
        <w:rPr>
          <w:spacing w:val="-22"/>
          <w:w w:val="95"/>
        </w:rPr>
        <w:t> </w:t>
      </w:r>
      <w:r>
        <w:rPr>
          <w:w w:val="95"/>
        </w:rPr>
        <w:t>distributions</w:t>
      </w:r>
      <w:r>
        <w:rPr>
          <w:spacing w:val="-21"/>
          <w:w w:val="95"/>
        </w:rPr>
        <w:t> </w:t>
      </w:r>
      <w:r>
        <w:rPr>
          <w:w w:val="95"/>
        </w:rPr>
        <w:t>of</w:t>
      </w:r>
      <w:r>
        <w:rPr>
          <w:spacing w:val="-22"/>
          <w:w w:val="95"/>
        </w:rPr>
        <w:t> </w:t>
      </w:r>
      <w:r>
        <w:rPr>
          <w:w w:val="95"/>
        </w:rPr>
        <w:t>diff</w:t>
        <w:tab/>
      </w:r>
      <w:r>
        <w:rPr/>
        <w:t>t</w:t>
      </w:r>
      <w:r>
        <w:rPr>
          <w:spacing w:val="-37"/>
        </w:rPr>
        <w:t> </w:t>
      </w:r>
      <w:r>
        <w:rPr>
          <w:spacing w:val="1"/>
        </w:rPr>
        <w:t>models</w:t>
      </w:r>
      <w:r>
        <w:rPr>
          <w:spacing w:val="-38"/>
        </w:rPr>
        <w:t> </w:t>
      </w:r>
      <w:r>
        <w:rPr/>
        <w:t>for</w:t>
      </w:r>
      <w:r>
        <w:rPr>
          <w:spacing w:val="-37"/>
        </w:rPr>
        <w:t> </w:t>
      </w:r>
      <w:r>
        <w:rPr/>
        <w:t>AA,</w:t>
      </w:r>
      <w:r>
        <w:rPr>
          <w:spacing w:val="-38"/>
        </w:rPr>
        <w:t> </w:t>
      </w:r>
      <w:r>
        <w:rPr/>
        <w:t>with</w:t>
      </w:r>
      <w:r>
        <w:rPr>
          <w:spacing w:val="-37"/>
        </w:rPr>
        <w:t> </w:t>
      </w:r>
      <w:r>
        <w:rPr/>
        <w:t>diff</w:t>
        <w:tab/>
      </w:r>
      <w:r>
        <w:rPr>
          <w:w w:val="90"/>
        </w:rPr>
        <w:t>t</w:t>
      </w:r>
      <w:r>
        <w:rPr>
          <w:spacing w:val="16"/>
          <w:w w:val="90"/>
        </w:rPr>
        <w:t> </w:t>
      </w:r>
      <w:r>
        <w:rPr>
          <w:spacing w:val="-1"/>
          <w:w w:val="90"/>
        </w:rPr>
        <w:t>increments</w:t>
      </w:r>
      <w:r>
        <w:rPr>
          <w:spacing w:val="25"/>
          <w:w w:val="96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added</w:t>
      </w:r>
      <w:r>
        <w:rPr>
          <w:spacing w:val="11"/>
          <w:w w:val="95"/>
        </w:rPr>
        <w:t> </w:t>
      </w:r>
      <w:r>
        <w:rPr>
          <w:w w:val="95"/>
        </w:rPr>
        <w:t>anomalies,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calculated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12"/>
          <w:w w:val="95"/>
        </w:rPr>
        <w:t> </w:t>
      </w:r>
      <w:r>
        <w:rPr>
          <w:w w:val="95"/>
        </w:rPr>
        <w:t>Independent</w:t>
      </w:r>
      <w:r>
        <w:rPr>
          <w:spacing w:val="11"/>
          <w:w w:val="95"/>
        </w:rPr>
        <w:t> </w:t>
      </w:r>
      <w:r>
        <w:rPr>
          <w:spacing w:val="-3"/>
          <w:w w:val="95"/>
        </w:rPr>
        <w:t>Bay</w:t>
      </w:r>
      <w:r>
        <w:rPr>
          <w:spacing w:val="-4"/>
          <w:w w:val="95"/>
        </w:rPr>
        <w:t>es</w:t>
      </w:r>
      <w:r>
        <w:rPr>
          <w:spacing w:val="11"/>
          <w:w w:val="95"/>
        </w:rPr>
        <w:t> </w:t>
      </w:r>
      <w:r>
        <w:rPr>
          <w:spacing w:val="1"/>
          <w:w w:val="95"/>
        </w:rPr>
        <w:t>model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7"/>
        <w:rPr>
          <w:rFonts w:ascii="Georgia" w:hAnsi="Georgia" w:cs="Georgia" w:eastAsia="Georgia"/>
          <w:sz w:val="29"/>
          <w:szCs w:val="29"/>
        </w:rPr>
      </w:pPr>
    </w:p>
    <w:tbl>
      <w:tblPr>
        <w:tblW w:w="0" w:type="auto"/>
        <w:jc w:val="left"/>
        <w:tblInd w:w="54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3"/>
        <w:gridCol w:w="1007"/>
        <w:gridCol w:w="889"/>
        <w:gridCol w:w="1006"/>
        <w:gridCol w:w="1006"/>
        <w:gridCol w:w="1124"/>
        <w:gridCol w:w="890"/>
        <w:gridCol w:w="1241"/>
      </w:tblGrid>
      <w:tr>
        <w:trPr>
          <w:trHeight w:val="326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Anomaly0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2.1538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1.4960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0.3505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1.7838</w:t>
            </w:r>
          </w:p>
        </w:tc>
        <w:tc>
          <w:tcPr>
            <w:tcW w:w="1124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6.1010</w:t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2073.0000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4.3301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2.1448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1.1920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3.9651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53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9.5508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2046.0000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Anomaly25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7.6847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2.8131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3.0945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7.3379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13.8861</w:t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w w:val="95"/>
                <w:sz w:val="24"/>
              </w:rPr>
              <w:t>1</w:t>
            </w:r>
            <w:r>
              <w:rPr>
                <w:rFonts w:ascii="Georgia"/>
                <w:spacing w:val="-2"/>
                <w:w w:val="95"/>
                <w:sz w:val="24"/>
              </w:rPr>
              <w:t>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2149.0000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Anomaly50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2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13.6061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3.6369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7.2589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13.3337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21.4732</w:t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2054.0000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Anomaly100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2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23.0253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4.5067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14.9764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22.7288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32.6668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w w:val="95"/>
                <w:sz w:val="24"/>
              </w:rPr>
              <w:t>167</w:t>
            </w:r>
            <w:r>
              <w:rPr>
                <w:rFonts w:ascii="Georgia"/>
                <w:spacing w:val="-2"/>
                <w:w w:val="95"/>
                <w:sz w:val="24"/>
              </w:rPr>
              <w:t>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Anomaly250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2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51.9695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6.3876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40.2516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51.8076</w:t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65.5484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1.0100</w:t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951.0000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51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Anomaly500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2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96.0807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9.1704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79.5825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95.8225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124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05"/>
                <w:sz w:val="24"/>
              </w:rPr>
              <w:t>115.7111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w w:val="95"/>
                <w:sz w:val="24"/>
              </w:rPr>
              <w:t>951.0000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4961" w:val="left" w:leader="none"/>
          <w:tab w:pos="7881" w:val="left" w:leader="none"/>
        </w:tabs>
        <w:spacing w:line="279" w:lineRule="auto" w:before="59"/>
        <w:ind w:left="547" w:right="575" w:hanging="9"/>
        <w:jc w:val="left"/>
      </w:pPr>
      <w:r>
        <w:rPr>
          <w:spacing w:val="-4"/>
          <w:w w:val="95"/>
        </w:rPr>
        <w:t>T</w:t>
      </w:r>
      <w:r>
        <w:rPr>
          <w:spacing w:val="-5"/>
          <w:w w:val="95"/>
        </w:rPr>
        <w:t>able</w:t>
      </w:r>
      <w:r>
        <w:rPr>
          <w:spacing w:val="-15"/>
          <w:w w:val="95"/>
        </w:rPr>
        <w:t> </w:t>
      </w:r>
      <w:r>
        <w:rPr>
          <w:w w:val="95"/>
        </w:rPr>
        <w:t>2.11:</w:t>
      </w:r>
      <w:r>
        <w:rPr>
          <w:spacing w:val="16"/>
          <w:w w:val="95"/>
        </w:rPr>
        <w:t> 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osterior</w:t>
      </w:r>
      <w:r>
        <w:rPr>
          <w:spacing w:val="-15"/>
          <w:w w:val="95"/>
        </w:rPr>
        <w:t> </w:t>
      </w:r>
      <w:r>
        <w:rPr>
          <w:w w:val="95"/>
        </w:rPr>
        <w:t>distributions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diff</w:t>
        <w:tab/>
      </w:r>
      <w:r>
        <w:rPr/>
        <w:t>t</w:t>
      </w:r>
      <w:r>
        <w:rPr>
          <w:spacing w:val="-37"/>
        </w:rPr>
        <w:t> </w:t>
      </w:r>
      <w:r>
        <w:rPr>
          <w:spacing w:val="1"/>
        </w:rPr>
        <w:t>models</w:t>
      </w:r>
      <w:r>
        <w:rPr>
          <w:spacing w:val="-38"/>
        </w:rPr>
        <w:t> </w:t>
      </w:r>
      <w:r>
        <w:rPr/>
        <w:t>for</w:t>
      </w:r>
      <w:r>
        <w:rPr>
          <w:spacing w:val="-37"/>
        </w:rPr>
        <w:t> </w:t>
      </w:r>
      <w:r>
        <w:rPr/>
        <w:t>AA,</w:t>
      </w:r>
      <w:r>
        <w:rPr>
          <w:spacing w:val="-38"/>
        </w:rPr>
        <w:t> </w:t>
      </w:r>
      <w:r>
        <w:rPr/>
        <w:t>with</w:t>
      </w:r>
      <w:r>
        <w:rPr>
          <w:spacing w:val="-37"/>
        </w:rPr>
        <w:t> </w:t>
      </w:r>
      <w:r>
        <w:rPr/>
        <w:t>diff</w:t>
        <w:tab/>
      </w:r>
      <w:r>
        <w:rPr>
          <w:w w:val="90"/>
        </w:rPr>
        <w:t>t</w:t>
      </w:r>
      <w:r>
        <w:rPr>
          <w:spacing w:val="16"/>
          <w:w w:val="90"/>
        </w:rPr>
        <w:t> </w:t>
      </w:r>
      <w:r>
        <w:rPr>
          <w:spacing w:val="-1"/>
          <w:w w:val="90"/>
        </w:rPr>
        <w:t>increments</w:t>
      </w:r>
      <w:r>
        <w:rPr>
          <w:spacing w:val="25"/>
          <w:w w:val="96"/>
        </w:rPr>
        <w:t> </w:t>
      </w:r>
      <w:r>
        <w:rPr/>
        <w:t>of</w:t>
      </w:r>
      <w:r>
        <w:rPr>
          <w:spacing w:val="-31"/>
        </w:rPr>
        <w:t> </w:t>
      </w:r>
      <w:r>
        <w:rPr/>
        <w:t>added</w:t>
      </w:r>
      <w:r>
        <w:rPr>
          <w:spacing w:val="-30"/>
        </w:rPr>
        <w:t> </w:t>
      </w:r>
      <w:r>
        <w:rPr/>
        <w:t>anomalies,</w:t>
      </w:r>
      <w:r>
        <w:rPr>
          <w:spacing w:val="-30"/>
        </w:rPr>
        <w:t> </w:t>
      </w:r>
      <w:r>
        <w:rPr/>
        <w:t>and</w:t>
      </w:r>
      <w:r>
        <w:rPr>
          <w:spacing w:val="-31"/>
        </w:rPr>
        <w:t> </w:t>
      </w:r>
      <w:r>
        <w:rPr/>
        <w:t>calculated</w:t>
      </w:r>
      <w:r>
        <w:rPr>
          <w:spacing w:val="-30"/>
        </w:rPr>
        <w:t> </w:t>
      </w:r>
      <w:r>
        <w:rPr/>
        <w:t>with</w:t>
      </w:r>
      <w:r>
        <w:rPr>
          <w:spacing w:val="-30"/>
        </w:rPr>
        <w:t> </w:t>
      </w:r>
      <w:r>
        <w:rPr>
          <w:spacing w:val="-2"/>
        </w:rPr>
        <w:t>Hierarchical</w:t>
      </w:r>
      <w:r>
        <w:rPr>
          <w:spacing w:val="-30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31"/>
        </w:rPr>
        <w:t> </w:t>
      </w:r>
      <w:r>
        <w:rPr>
          <w:spacing w:val="1"/>
        </w:rPr>
        <w:t>model</w:t>
      </w:r>
      <w:r>
        <w:rPr/>
      </w:r>
    </w:p>
    <w:p>
      <w:pPr>
        <w:spacing w:after="0" w:line="279" w:lineRule="auto"/>
        <w:jc w:val="left"/>
        <w:sectPr>
          <w:pgSz w:w="12240" w:h="15840"/>
          <w:pgMar w:header="987" w:footer="749" w:top="1260" w:bottom="940" w:left="1720" w:right="84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2"/>
        <w:rPr>
          <w:rFonts w:ascii="Georgia" w:hAnsi="Georgia" w:cs="Georgia" w:eastAsia="Georgia"/>
          <w:sz w:val="23"/>
          <w:szCs w:val="23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13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right="0"/>
        <w:jc w:val="left"/>
      </w:pPr>
      <w:r>
        <w:rPr/>
        <w:t>Figure</w:t>
      </w:r>
      <w:r>
        <w:rPr>
          <w:spacing w:val="-6"/>
        </w:rPr>
        <w:t> </w:t>
      </w:r>
      <w:r>
        <w:rPr/>
        <w:t>2.17:</w:t>
      </w:r>
      <w:r>
        <w:rPr>
          <w:spacing w:val="12"/>
        </w:rPr>
        <w:t> </w:t>
      </w:r>
      <w:r>
        <w:rPr/>
        <w:t>total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tabs>
          <w:tab w:pos="1103" w:val="left" w:leader="none"/>
        </w:tabs>
        <w:spacing w:line="240" w:lineRule="auto" w:before="151"/>
        <w:ind w:left="117" w:right="0" w:firstLine="0"/>
        <w:jc w:val="left"/>
        <w:rPr>
          <w:b w:val="0"/>
          <w:bCs w:val="0"/>
        </w:rPr>
      </w:pPr>
      <w:bookmarkStart w:name="Discussion" w:id="22"/>
      <w:bookmarkEnd w:id="22"/>
      <w:r>
        <w:rPr>
          <w:b w:val="0"/>
        </w:rPr>
      </w:r>
      <w:r>
        <w:rPr>
          <w:w w:val="90"/>
        </w:rPr>
        <w:t>2.4.3</w:t>
        <w:tab/>
      </w:r>
      <w:r>
        <w:rPr/>
        <w:t>Discussion</w:t>
      </w:r>
      <w:r>
        <w:rPr>
          <w:b w:val="0"/>
        </w:rPr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b/>
          <w:bCs/>
          <w:sz w:val="21"/>
          <w:szCs w:val="21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15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b/>
          <w:bCs/>
          <w:sz w:val="13"/>
          <w:szCs w:val="13"/>
        </w:rPr>
      </w:pPr>
    </w:p>
    <w:p>
      <w:pPr>
        <w:pStyle w:val="BodyText"/>
        <w:spacing w:line="240" w:lineRule="auto" w:before="59"/>
        <w:ind w:left="547" w:right="0"/>
        <w:jc w:val="left"/>
      </w:pPr>
      <w:r>
        <w:rPr/>
        <w:t>Figure</w:t>
      </w:r>
      <w:r>
        <w:rPr>
          <w:spacing w:val="-15"/>
        </w:rPr>
        <w:t> </w:t>
      </w:r>
      <w:r>
        <w:rPr/>
        <w:t>2.18:</w:t>
      </w:r>
      <w:r>
        <w:rPr>
          <w:spacing w:val="-1"/>
        </w:rPr>
        <w:t> </w:t>
      </w:r>
      <w:r>
        <w:rPr/>
        <w:t>total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17" name="image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right="0"/>
        <w:jc w:val="left"/>
      </w:pPr>
      <w:r>
        <w:rPr/>
        <w:t>Figure</w:t>
      </w:r>
      <w:r>
        <w:rPr>
          <w:spacing w:val="-5"/>
        </w:rPr>
        <w:t> </w:t>
      </w:r>
      <w:r>
        <w:rPr/>
        <w:t>2.19:</w:t>
      </w:r>
      <w:r>
        <w:rPr>
          <w:spacing w:val="13"/>
        </w:rPr>
        <w:t> </w:t>
      </w:r>
      <w:r>
        <w:rPr/>
        <w:t>A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19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4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left="547" w:right="0"/>
        <w:jc w:val="left"/>
      </w:pPr>
      <w:r>
        <w:rPr/>
        <w:t>Figure</w:t>
      </w:r>
      <w:r>
        <w:rPr>
          <w:spacing w:val="-23"/>
        </w:rPr>
        <w:t> </w:t>
      </w:r>
      <w:r>
        <w:rPr/>
        <w:t>2.20:</w:t>
      </w:r>
      <w:r>
        <w:rPr>
          <w:spacing w:val="-11"/>
        </w:rPr>
        <w:t> </w:t>
      </w:r>
      <w:r>
        <w:rPr/>
        <w:t>A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21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right="0"/>
        <w:jc w:val="left"/>
      </w:pPr>
      <w:r>
        <w:rPr/>
        <w:t>Figure 2.21:</w:t>
      </w:r>
      <w:r>
        <w:rPr>
          <w:spacing w:val="21"/>
        </w:rPr>
        <w:t> </w:t>
      </w:r>
      <w:r>
        <w:rPr/>
        <w:t>AA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23" name="image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left="547" w:right="0"/>
        <w:jc w:val="left"/>
      </w:pPr>
      <w:r>
        <w:rPr/>
        <w:t>Figure</w:t>
      </w:r>
      <w:r>
        <w:rPr>
          <w:spacing w:val="-12"/>
        </w:rPr>
        <w:t> </w:t>
      </w:r>
      <w:r>
        <w:rPr/>
        <w:t>2.22:</w:t>
      </w:r>
      <w:r>
        <w:rPr>
          <w:spacing w:val="4"/>
        </w:rPr>
        <w:t> </w:t>
      </w:r>
      <w:r>
        <w:rPr/>
        <w:t>AA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pStyle w:val="Heading1"/>
        <w:numPr>
          <w:ilvl w:val="1"/>
          <w:numId w:val="2"/>
        </w:numPr>
        <w:tabs>
          <w:tab w:pos="999" w:val="left" w:leader="none"/>
          <w:tab w:pos="1000" w:val="left" w:leader="none"/>
        </w:tabs>
        <w:spacing w:line="240" w:lineRule="auto" w:before="190" w:after="0"/>
        <w:ind w:left="999" w:right="0" w:hanging="882"/>
        <w:jc w:val="left"/>
        <w:rPr>
          <w:b w:val="0"/>
          <w:bCs w:val="0"/>
        </w:rPr>
      </w:pPr>
      <w:bookmarkStart w:name="Simulation 3: " w:id="23"/>
      <w:bookmarkEnd w:id="23"/>
      <w:r>
        <w:rPr>
          <w:b w:val="0"/>
        </w:rPr>
      </w:r>
      <w:bookmarkStart w:name="Simulation 3: " w:id="24"/>
      <w:bookmarkEnd w:id="24"/>
      <w:r>
        <w:rPr>
          <w:spacing w:val="-3"/>
          <w:w w:val="95"/>
        </w:rPr>
        <w:t>Si</w:t>
      </w:r>
      <w:r>
        <w:rPr>
          <w:spacing w:val="-3"/>
          <w:w w:val="95"/>
        </w:rPr>
        <w:t>mulation</w:t>
      </w:r>
      <w:r>
        <w:rPr>
          <w:spacing w:val="-2"/>
          <w:w w:val="95"/>
        </w:rPr>
        <w:t> </w:t>
      </w:r>
      <w:r>
        <w:rPr>
          <w:w w:val="95"/>
        </w:rPr>
        <w:t>3:</w:t>
      </w:r>
      <w:r>
        <w:rPr>
          <w:b w:val="0"/>
        </w:rPr>
      </w:r>
    </w:p>
    <w:p>
      <w:pPr>
        <w:spacing w:line="240" w:lineRule="auto" w:before="1"/>
        <w:rPr>
          <w:rFonts w:ascii="Georgia" w:hAnsi="Georgia" w:cs="Georgia" w:eastAsia="Georgia"/>
          <w:b/>
          <w:bCs/>
          <w:sz w:val="27"/>
          <w:szCs w:val="27"/>
        </w:rPr>
      </w:pPr>
    </w:p>
    <w:p>
      <w:pPr>
        <w:pStyle w:val="Heading2"/>
        <w:numPr>
          <w:ilvl w:val="2"/>
          <w:numId w:val="2"/>
        </w:numPr>
        <w:tabs>
          <w:tab w:pos="1104" w:val="left" w:leader="none"/>
        </w:tabs>
        <w:spacing w:line="240" w:lineRule="auto" w:before="0" w:after="0"/>
        <w:ind w:left="1103" w:right="0" w:hanging="986"/>
        <w:jc w:val="left"/>
        <w:rPr>
          <w:b w:val="0"/>
          <w:bCs w:val="0"/>
        </w:rPr>
      </w:pPr>
      <w:bookmarkStart w:name="Simulation setups " w:id="25"/>
      <w:bookmarkEnd w:id="25"/>
      <w:r>
        <w:rPr>
          <w:b w:val="0"/>
        </w:rPr>
      </w:r>
      <w:bookmarkStart w:name="Simulation setups " w:id="26"/>
      <w:bookmarkEnd w:id="26"/>
      <w:r>
        <w:rPr>
          <w:spacing w:val="-1"/>
          <w:w w:val="95"/>
        </w:rPr>
        <w:t>Si</w:t>
      </w:r>
      <w:r>
        <w:rPr>
          <w:spacing w:val="-1"/>
          <w:w w:val="95"/>
        </w:rPr>
        <w:t>mulation</w:t>
      </w:r>
      <w:r>
        <w:rPr>
          <w:spacing w:val="21"/>
          <w:w w:val="95"/>
        </w:rPr>
        <w:t> </w:t>
      </w:r>
      <w:r>
        <w:rPr>
          <w:w w:val="95"/>
        </w:rPr>
        <w:t>setups</w:t>
      </w:r>
      <w:r>
        <w:rPr>
          <w:b w:val="0"/>
        </w:rPr>
      </w: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5"/>
        <w:rPr>
          <w:rFonts w:ascii="Georgia" w:hAnsi="Georgia" w:cs="Georgia" w:eastAsia="Georgia"/>
          <w:b/>
          <w:bCs/>
          <w:sz w:val="19"/>
          <w:szCs w:val="19"/>
        </w:rPr>
      </w:pPr>
    </w:p>
    <w:p>
      <w:pPr>
        <w:tabs>
          <w:tab w:pos="4514" w:val="left" w:leader="none"/>
        </w:tabs>
        <w:spacing w:line="200" w:lineRule="atLeast"/>
        <w:ind w:left="590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/>
          <w:sz w:val="20"/>
        </w:rPr>
        <w:drawing>
          <wp:inline distT="0" distB="0" distL="0" distR="0">
            <wp:extent cx="2362200" cy="1476375"/>
            <wp:effectExtent l="0" t="0" r="0" b="0"/>
            <wp:docPr id="25" name="image5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  <w:r>
        <w:rPr>
          <w:rFonts w:ascii="Georgia"/>
          <w:sz w:val="20"/>
        </w:rPr>
        <w:tab/>
      </w:r>
      <w:r>
        <w:rPr>
          <w:rFonts w:ascii="Georgia"/>
          <w:sz w:val="20"/>
        </w:rPr>
        <w:drawing>
          <wp:inline distT="0" distB="0" distL="0" distR="0">
            <wp:extent cx="2362200" cy="1476375"/>
            <wp:effectExtent l="0" t="0" r="0" b="0"/>
            <wp:docPr id="27" name="image5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tabs>
          <w:tab w:pos="3978" w:val="left" w:leader="none"/>
        </w:tabs>
        <w:spacing w:before="22"/>
        <w:ind w:left="0" w:right="1802" w:firstLine="0"/>
        <w:jc w:val="center"/>
        <w:rPr>
          <w:rFonts w:ascii="Euclid" w:hAnsi="Euclid" w:cs="Euclid" w:eastAsia="Euclid"/>
          <w:sz w:val="22"/>
          <w:szCs w:val="22"/>
        </w:rPr>
      </w:pPr>
      <w:r>
        <w:rPr/>
        <w:pict>
          <v:shape style="position:absolute;margin-left:94.511002pt;margin-top:18.262999pt;width:184.256pt;height:115.16pt;mso-position-horizontal-relative:page;mso-position-vertical-relative:paragraph;z-index:-301408" type="#_x0000_t75" stroked="false">
            <v:imagedata r:id="rId78" o:title=""/>
          </v:shape>
        </w:pict>
      </w:r>
      <w:r>
        <w:rPr/>
        <w:pict>
          <v:shape style="position:absolute;margin-left:290.717987pt;margin-top:18.262999pt;width:184.256pt;height:115.16pt;mso-position-horizontal-relative:page;mso-position-vertical-relative:paragraph;z-index:-301384" type="#_x0000_t75" stroked="false">
            <v:imagedata r:id="rId59" o:title=""/>
          </v:shape>
        </w:pict>
      </w:r>
      <w:r>
        <w:rPr>
          <w:rFonts w:ascii="Euclid"/>
          <w:sz w:val="22"/>
        </w:rPr>
        <w:t>Anomaly=</w:t>
      </w:r>
      <w:r>
        <w:rPr>
          <w:rFonts w:ascii="Euclid"/>
          <w:spacing w:val="-25"/>
          <w:sz w:val="22"/>
        </w:rPr>
        <w:t> </w:t>
      </w:r>
      <w:r>
        <w:rPr>
          <w:rFonts w:ascii="Euclid"/>
          <w:sz w:val="22"/>
        </w:rPr>
        <w:t>10</w:t>
        <w:tab/>
        <w:t>Anomaly=</w:t>
      </w:r>
      <w:r>
        <w:rPr>
          <w:rFonts w:ascii="Euclid"/>
          <w:spacing w:val="-24"/>
          <w:sz w:val="22"/>
        </w:rPr>
        <w:t> </w:t>
      </w:r>
      <w:r>
        <w:rPr>
          <w:rFonts w:ascii="Euclid"/>
          <w:sz w:val="22"/>
        </w:rPr>
        <w:t>2</w:t>
      </w:r>
      <w:r>
        <w:rPr>
          <w:rFonts w:ascii="Euclid"/>
          <w:sz w:val="22"/>
        </w:rPr>
      </w: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15"/>
        <w:rPr>
          <w:rFonts w:ascii="Euclid" w:hAnsi="Euclid" w:cs="Euclid" w:eastAsia="Euclid"/>
          <w:sz w:val="29"/>
          <w:szCs w:val="29"/>
        </w:rPr>
      </w:pPr>
    </w:p>
    <w:p>
      <w:pPr>
        <w:tabs>
          <w:tab w:pos="3869" w:val="left" w:leader="none"/>
        </w:tabs>
        <w:spacing w:before="0"/>
        <w:ind w:left="0" w:right="1693" w:firstLine="0"/>
        <w:jc w:val="center"/>
        <w:rPr>
          <w:rFonts w:ascii="Euclid" w:hAnsi="Euclid" w:cs="Euclid" w:eastAsia="Euclid"/>
          <w:sz w:val="22"/>
          <w:szCs w:val="22"/>
        </w:rPr>
      </w:pPr>
      <w:r>
        <w:rPr/>
        <w:pict>
          <v:shape style="position:absolute;margin-left:94.511002pt;margin-top:17.162998pt;width:184.256pt;height:115.16pt;mso-position-horizontal-relative:page;mso-position-vertical-relative:paragraph;z-index:-301360" type="#_x0000_t75" stroked="false">
            <v:imagedata r:id="rId60" o:title=""/>
          </v:shape>
        </w:pict>
      </w:r>
      <w:r>
        <w:rPr/>
        <w:pict>
          <v:shape style="position:absolute;margin-left:290.717987pt;margin-top:17.162998pt;width:184.256pt;height:115.16pt;mso-position-horizontal-relative:page;mso-position-vertical-relative:paragraph;z-index:-301336" type="#_x0000_t75" stroked="false">
            <v:imagedata r:id="rId61" o:title=""/>
          </v:shape>
        </w:pict>
      </w:r>
      <w:r>
        <w:rPr>
          <w:rFonts w:ascii="Euclid"/>
          <w:sz w:val="22"/>
        </w:rPr>
        <w:t>Anomaly=</w:t>
      </w:r>
      <w:r>
        <w:rPr>
          <w:rFonts w:ascii="Euclid"/>
          <w:spacing w:val="-25"/>
          <w:sz w:val="22"/>
        </w:rPr>
        <w:t> </w:t>
      </w:r>
      <w:r>
        <w:rPr>
          <w:rFonts w:ascii="Euclid"/>
          <w:sz w:val="22"/>
        </w:rPr>
        <w:t>50</w:t>
        <w:tab/>
        <w:t>Anomaly=</w:t>
      </w:r>
      <w:r>
        <w:rPr>
          <w:rFonts w:ascii="Euclid"/>
          <w:spacing w:val="-26"/>
          <w:sz w:val="22"/>
        </w:rPr>
        <w:t> </w:t>
      </w:r>
      <w:r>
        <w:rPr>
          <w:rFonts w:ascii="Euclid"/>
          <w:sz w:val="22"/>
        </w:rPr>
        <w:t>100</w:t>
      </w:r>
      <w:r>
        <w:rPr>
          <w:rFonts w:ascii="Euclid"/>
          <w:sz w:val="22"/>
        </w:rPr>
      </w: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0"/>
        <w:rPr>
          <w:rFonts w:ascii="Euclid" w:hAnsi="Euclid" w:cs="Euclid" w:eastAsia="Euclid"/>
          <w:sz w:val="22"/>
          <w:szCs w:val="22"/>
        </w:rPr>
      </w:pPr>
    </w:p>
    <w:p>
      <w:pPr>
        <w:spacing w:line="240" w:lineRule="auto" w:before="15"/>
        <w:rPr>
          <w:rFonts w:ascii="Euclid" w:hAnsi="Euclid" w:cs="Euclid" w:eastAsia="Euclid"/>
          <w:sz w:val="29"/>
          <w:szCs w:val="29"/>
        </w:rPr>
      </w:pPr>
    </w:p>
    <w:p>
      <w:pPr>
        <w:tabs>
          <w:tab w:pos="3918" w:val="left" w:leader="none"/>
        </w:tabs>
        <w:spacing w:before="0"/>
        <w:ind w:left="0" w:right="1742" w:firstLine="0"/>
        <w:jc w:val="center"/>
        <w:rPr>
          <w:rFonts w:ascii="Euclid" w:hAnsi="Euclid" w:cs="Euclid" w:eastAsia="Euclid"/>
          <w:sz w:val="22"/>
          <w:szCs w:val="22"/>
        </w:rPr>
      </w:pPr>
      <w:r>
        <w:rPr>
          <w:rFonts w:ascii="Euclid" w:hAnsi="Euclid" w:cs="Euclid" w:eastAsia="Euclid"/>
          <w:sz w:val="22"/>
          <w:szCs w:val="22"/>
        </w:rPr>
        <w:t>Anomaly’=</w:t>
      </w:r>
      <w:r>
        <w:rPr>
          <w:rFonts w:ascii="Euclid" w:hAnsi="Euclid" w:cs="Euclid" w:eastAsia="Euclid"/>
          <w:spacing w:val="-27"/>
          <w:sz w:val="22"/>
          <w:szCs w:val="22"/>
        </w:rPr>
        <w:t> </w:t>
      </w:r>
      <w:r>
        <w:rPr>
          <w:rFonts w:ascii="Euclid" w:hAnsi="Euclid" w:cs="Euclid" w:eastAsia="Euclid"/>
          <w:sz w:val="22"/>
          <w:szCs w:val="22"/>
        </w:rPr>
        <w:t>250</w:t>
        <w:tab/>
        <w:t>Anomaly</w:t>
      </w:r>
      <w:r>
        <w:rPr>
          <w:rFonts w:ascii="Euclid" w:hAnsi="Euclid" w:cs="Euclid" w:eastAsia="Euclid"/>
          <w:spacing w:val="-8"/>
          <w:sz w:val="22"/>
          <w:szCs w:val="22"/>
        </w:rPr>
        <w:t> </w:t>
      </w:r>
      <w:r>
        <w:rPr>
          <w:rFonts w:ascii="Euclid" w:hAnsi="Euclid" w:cs="Euclid" w:eastAsia="Euclid"/>
          <w:sz w:val="22"/>
          <w:szCs w:val="22"/>
        </w:rPr>
        <w:t>=</w:t>
      </w:r>
      <w:r>
        <w:rPr>
          <w:rFonts w:ascii="Euclid" w:hAnsi="Euclid" w:cs="Euclid" w:eastAsia="Euclid"/>
          <w:spacing w:val="-19"/>
          <w:sz w:val="22"/>
          <w:szCs w:val="22"/>
        </w:rPr>
        <w:t> </w:t>
      </w:r>
      <w:r>
        <w:rPr>
          <w:rFonts w:ascii="Euclid" w:hAnsi="Euclid" w:cs="Euclid" w:eastAsia="Euclid"/>
          <w:sz w:val="22"/>
          <w:szCs w:val="22"/>
        </w:rPr>
        <w:t>500</w:t>
      </w:r>
      <w:r>
        <w:rPr>
          <w:rFonts w:ascii="Euclid" w:hAnsi="Euclid" w:cs="Euclid" w:eastAsia="Euclid"/>
          <w:sz w:val="22"/>
          <w:szCs w:val="22"/>
        </w:rPr>
      </w:r>
    </w:p>
    <w:p>
      <w:pPr>
        <w:pStyle w:val="BodyText"/>
        <w:tabs>
          <w:tab w:pos="4570" w:val="left" w:leader="none"/>
        </w:tabs>
        <w:spacing w:line="279" w:lineRule="auto" w:before="179"/>
        <w:ind w:right="1865"/>
        <w:jc w:val="left"/>
      </w:pPr>
      <w:r>
        <w:rPr/>
        <w:t>Figure</w:t>
      </w:r>
      <w:r>
        <w:rPr>
          <w:spacing w:val="19"/>
        </w:rPr>
        <w:t> </w:t>
      </w:r>
      <w:r>
        <w:rPr/>
        <w:t>2.23: </w:t>
      </w:r>
      <w:r>
        <w:rPr>
          <w:spacing w:val="2"/>
        </w:rPr>
        <w:t> </w:t>
      </w:r>
      <w:r>
        <w:rPr/>
        <w:t>Visual</w:t>
      </w:r>
      <w:r>
        <w:rPr>
          <w:spacing w:val="19"/>
        </w:rPr>
        <w:t> </w:t>
      </w:r>
      <w:r>
        <w:rPr/>
        <w:t>inspection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diff</w:t>
        <w:tab/>
        <w:t>t</w:t>
      </w:r>
      <w:r>
        <w:rPr>
          <w:spacing w:val="29"/>
        </w:rPr>
        <w:t> </w:t>
      </w:r>
      <w:r>
        <w:rPr>
          <w:spacing w:val="-2"/>
        </w:rPr>
        <w:t>incremen</w:t>
      </w:r>
      <w:r>
        <w:rPr>
          <w:spacing w:val="-1"/>
        </w:rPr>
        <w:t>t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anomalies</w:t>
      </w:r>
      <w:r>
        <w:rPr>
          <w:spacing w:val="29"/>
        </w:rPr>
        <w:t> </w:t>
      </w:r>
      <w:r>
        <w:rPr/>
        <w:t>at</w:t>
      </w:r>
      <w:r>
        <w:rPr>
          <w:spacing w:val="30"/>
        </w:rPr>
        <w:t> </w:t>
      </w:r>
      <w:r>
        <w:rPr>
          <w:spacing w:val="-3"/>
        </w:rPr>
        <w:t>level</w:t>
      </w:r>
      <w:r>
        <w:rPr>
          <w:spacing w:val="29"/>
        </w:rPr>
        <w:t> </w:t>
      </w:r>
      <w:r>
        <w:rPr/>
        <w:t>2</w:t>
      </w:r>
      <w:r>
        <w:rPr>
          <w:spacing w:val="29"/>
        </w:rPr>
        <w:t> </w:t>
      </w:r>
      <w:r>
        <w:rPr/>
        <w:t>of</w:t>
      </w:r>
      <w:r>
        <w:rPr>
          <w:spacing w:val="21"/>
          <w:w w:val="92"/>
        </w:rPr>
        <w:t> </w:t>
      </w:r>
      <w:r>
        <w:rPr>
          <w:spacing w:val="-3"/>
        </w:rPr>
        <w:t>hierarch</w:t>
      </w:r>
      <w:r>
        <w:rPr>
          <w:spacing w:val="-2"/>
        </w:rPr>
        <w:t>y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Heading2"/>
        <w:numPr>
          <w:ilvl w:val="2"/>
          <w:numId w:val="2"/>
        </w:numPr>
        <w:tabs>
          <w:tab w:pos="1104" w:val="left" w:leader="none"/>
        </w:tabs>
        <w:spacing w:line="240" w:lineRule="auto" w:before="184" w:after="0"/>
        <w:ind w:left="1103" w:right="0" w:hanging="986"/>
        <w:jc w:val="left"/>
        <w:rPr>
          <w:b w:val="0"/>
          <w:bCs w:val="0"/>
        </w:rPr>
      </w:pPr>
      <w:bookmarkStart w:name="Results" w:id="27"/>
      <w:bookmarkEnd w:id="27"/>
      <w:r>
        <w:rPr>
          <w:b w:val="0"/>
        </w:rPr>
      </w:r>
      <w:bookmarkStart w:name="Results" w:id="28"/>
      <w:bookmarkEnd w:id="28"/>
      <w:r>
        <w:rPr/>
        <w:t>Results</w:t>
      </w:r>
      <w:r>
        <w:rPr>
          <w:b w:val="0"/>
        </w:rPr>
      </w:r>
    </w:p>
    <w:p>
      <w:pPr>
        <w:pStyle w:val="BodyText"/>
        <w:spacing w:line="279" w:lineRule="auto" w:before="199"/>
        <w:ind w:right="1865"/>
        <w:jc w:val="left"/>
      </w:pPr>
      <w:r>
        <w:rPr/>
        <w:t>still</w:t>
      </w:r>
      <w:r>
        <w:rPr>
          <w:spacing w:val="19"/>
        </w:rPr>
        <w:t> </w:t>
      </w:r>
      <w:r>
        <w:rPr/>
        <w:t>unstable,</w:t>
      </w:r>
      <w:r>
        <w:rPr>
          <w:spacing w:val="23"/>
        </w:rPr>
        <w:t> </w:t>
      </w:r>
      <w:r>
        <w:rPr/>
        <w:t>but</w:t>
      </w:r>
      <w:r>
        <w:rPr>
          <w:spacing w:val="20"/>
        </w:rPr>
        <w:t> </w:t>
      </w:r>
      <w:r>
        <w:rPr>
          <w:spacing w:val="-2"/>
        </w:rPr>
        <w:t>multiple</w:t>
      </w:r>
      <w:r>
        <w:rPr>
          <w:spacing w:val="19"/>
        </w:rPr>
        <w:t> </w:t>
      </w:r>
      <w:r>
        <w:rPr/>
        <w:t>testing</w:t>
      </w:r>
      <w:r>
        <w:rPr>
          <w:spacing w:val="19"/>
        </w:rPr>
        <w:t> </w:t>
      </w:r>
      <w:r>
        <w:rPr>
          <w:spacing w:val="-3"/>
        </w:rPr>
        <w:t>shows</w:t>
      </w:r>
      <w:r>
        <w:rPr>
          <w:spacing w:val="20"/>
        </w:rPr>
        <w:t> </w:t>
      </w:r>
      <w:r>
        <w:rPr/>
        <w:t>that</w:t>
      </w:r>
      <w:r>
        <w:rPr>
          <w:spacing w:val="19"/>
        </w:rPr>
        <w:t> </w:t>
      </w:r>
      <w:r>
        <w:rPr/>
        <w:t>mean</w:t>
      </w:r>
      <w:r>
        <w:rPr>
          <w:spacing w:val="18"/>
        </w:rPr>
        <w:t> </w:t>
      </w:r>
      <w:r>
        <w:rPr/>
        <w:t>and</w:t>
      </w:r>
      <w:r>
        <w:rPr>
          <w:spacing w:val="20"/>
        </w:rPr>
        <w:t> </w:t>
      </w:r>
      <w:r>
        <w:rPr/>
        <w:t>median</w:t>
      </w:r>
      <w:r>
        <w:rPr>
          <w:spacing w:val="19"/>
        </w:rPr>
        <w:t> </w:t>
      </w:r>
      <w:r>
        <w:rPr/>
        <w:t>mstly</w:t>
      </w:r>
      <w:r>
        <w:rPr>
          <w:spacing w:val="19"/>
        </w:rPr>
        <w:t> </w:t>
      </w:r>
      <w:r>
        <w:rPr>
          <w:spacing w:val="-1"/>
        </w:rPr>
        <w:t>negativ</w:t>
      </w:r>
      <w:r>
        <w:rPr>
          <w:spacing w:val="-2"/>
        </w:rPr>
        <w:t>e</w:t>
      </w:r>
      <w:r>
        <w:rPr>
          <w:spacing w:val="26"/>
          <w:w w:val="91"/>
        </w:rPr>
        <w:t> </w:t>
      </w:r>
      <w:r>
        <w:rPr>
          <w:spacing w:val="-2"/>
        </w:rPr>
        <w:t>numbers,</w:t>
      </w:r>
      <w:r>
        <w:rPr>
          <w:spacing w:val="-32"/>
        </w:rPr>
        <w:t> </w:t>
      </w:r>
      <w:r>
        <w:rPr>
          <w:spacing w:val="-3"/>
        </w:rPr>
        <w:t>which</w:t>
      </w:r>
      <w:r>
        <w:rPr>
          <w:spacing w:val="-32"/>
        </w:rPr>
        <w:t> </w:t>
      </w:r>
      <w:r>
        <w:rPr>
          <w:spacing w:val="-3"/>
        </w:rPr>
        <w:t>mean</w:t>
      </w:r>
      <w:r>
        <w:rPr>
          <w:spacing w:val="-2"/>
        </w:rPr>
        <w:t>t</w:t>
      </w:r>
      <w:r>
        <w:rPr>
          <w:spacing w:val="-31"/>
        </w:rPr>
        <w:t> </w:t>
      </w:r>
      <w:r>
        <w:rPr>
          <w:spacing w:val="-2"/>
        </w:rPr>
        <w:t>hierarchical</w:t>
      </w:r>
      <w:r>
        <w:rPr>
          <w:spacing w:val="-32"/>
        </w:rPr>
        <w:t> </w:t>
      </w:r>
      <w:r>
        <w:rPr/>
        <w:t>is</w:t>
      </w:r>
      <w:r>
        <w:rPr>
          <w:spacing w:val="-32"/>
        </w:rPr>
        <w:t> </w:t>
      </w:r>
      <w:r>
        <w:rPr>
          <w:spacing w:val="1"/>
        </w:rPr>
        <w:t>better</w:t>
      </w:r>
      <w:r>
        <w:rPr/>
      </w:r>
    </w:p>
    <w:p>
      <w:pPr>
        <w:pStyle w:val="BodyText"/>
        <w:tabs>
          <w:tab w:pos="5749" w:val="left" w:leader="none"/>
        </w:tabs>
        <w:spacing w:line="240" w:lineRule="auto" w:before="4"/>
        <w:ind w:left="468" w:right="0"/>
        <w:jc w:val="left"/>
      </w:pPr>
      <w:r>
        <w:rPr/>
        <w:t>¿</w:t>
      </w:r>
      <w:r>
        <w:rPr>
          <w:spacing w:val="-34"/>
        </w:rPr>
        <w:t> </w:t>
      </w:r>
      <w:r>
        <w:rPr>
          <w:spacing w:val="-2"/>
        </w:rPr>
        <w:t>xtable(postsumtotalh,digits</w:t>
      </w:r>
      <w:r>
        <w:rPr>
          <w:spacing w:val="-34"/>
        </w:rPr>
        <w:t> </w:t>
      </w:r>
      <w:r>
        <w:rPr/>
        <w:t>=</w:t>
      </w:r>
      <w:r>
        <w:rPr>
          <w:spacing w:val="-34"/>
        </w:rPr>
        <w:t> </w:t>
      </w:r>
      <w:r>
        <w:rPr>
          <w:spacing w:val="-2"/>
        </w:rPr>
        <w:t>4,type</w:t>
      </w:r>
      <w:r>
        <w:rPr>
          <w:spacing w:val="-34"/>
        </w:rPr>
        <w:t> </w:t>
      </w:r>
      <w:r>
        <w:rPr/>
        <w:t>=</w:t>
      </w:r>
      <w:r>
        <w:rPr>
          <w:spacing w:val="-34"/>
        </w:rPr>
        <w:t> </w:t>
      </w:r>
      <w:r>
        <w:rPr>
          <w:spacing w:val="-1"/>
        </w:rPr>
        <w:t>”latex”,</w:t>
      </w:r>
      <w:r>
        <w:rPr>
          <w:spacing w:val="-31"/>
        </w:rPr>
        <w:t> </w:t>
      </w:r>
      <w:r>
        <w:rPr/>
        <w:t>fi</w:t>
        <w:tab/>
      </w:r>
      <w:r>
        <w:rPr>
          <w:w w:val="95"/>
        </w:rPr>
        <w:t>=</w:t>
      </w:r>
      <w:r>
        <w:rPr>
          <w:spacing w:val="32"/>
          <w:w w:val="95"/>
        </w:rPr>
        <w:t> </w:t>
      </w:r>
      <w:r>
        <w:rPr>
          <w:w w:val="95"/>
        </w:rPr>
        <w:t>”plots/sim2/MCMCsumatotalh.tex”,caption</w:t>
      </w:r>
      <w:r>
        <w:rPr/>
      </w:r>
    </w:p>
    <w:p>
      <w:pPr>
        <w:pStyle w:val="BodyText"/>
        <w:spacing w:line="240" w:lineRule="auto" w:before="45"/>
        <w:ind w:right="0"/>
        <w:jc w:val="left"/>
      </w:pP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cap4,label</w:t>
      </w:r>
      <w:r>
        <w:rPr>
          <w:spacing w:val="-1"/>
          <w:w w:val="105"/>
        </w:rPr>
        <w:t> </w:t>
      </w:r>
      <w:r>
        <w:rPr>
          <w:w w:val="105"/>
        </w:rPr>
        <w:t>= ”tab:pstprototal”)</w:t>
      </w:r>
      <w:r>
        <w:rPr>
          <w:spacing w:val="-1"/>
          <w:w w:val="105"/>
        </w:rPr>
        <w:t> </w:t>
      </w:r>
      <w:r>
        <w:rPr>
          <w:w w:val="105"/>
        </w:rPr>
        <w:t>¿ xtable(postsumA</w:t>
      </w:r>
      <w:r>
        <w:rPr>
          <w:spacing w:val="-1"/>
          <w:w w:val="105"/>
        </w:rPr>
        <w:t> </w:t>
      </w:r>
      <w:r>
        <w:rPr>
          <w:w w:val="105"/>
        </w:rPr>
        <w:t>,digits</w:t>
      </w:r>
      <w:r>
        <w:rPr>
          <w:spacing w:val="-1"/>
          <w:w w:val="105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4,type</w:t>
      </w:r>
      <w:r>
        <w:rPr>
          <w:w w:val="105"/>
        </w:rPr>
        <w:t> =</w:t>
      </w:r>
      <w:r>
        <w:rPr>
          <w:spacing w:val="-1"/>
          <w:w w:val="105"/>
        </w:rPr>
        <w:t> </w:t>
      </w:r>
      <w:r>
        <w:rPr>
          <w:w w:val="105"/>
        </w:rPr>
        <w:t>”latex”,</w:t>
      </w:r>
      <w:r>
        <w:rPr/>
      </w:r>
    </w:p>
    <w:p>
      <w:pPr>
        <w:spacing w:after="0" w:line="240" w:lineRule="auto"/>
        <w:jc w:val="left"/>
        <w:sectPr>
          <w:headerReference w:type="default" r:id="rId74"/>
          <w:headerReference w:type="even" r:id="rId75"/>
          <w:pgSz w:w="12240" w:h="15840"/>
          <w:pgMar w:header="987" w:footer="749" w:top="1260" w:bottom="940" w:left="1300" w:right="4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183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"/>
        <w:gridCol w:w="850"/>
        <w:gridCol w:w="995"/>
        <w:gridCol w:w="1000"/>
        <w:gridCol w:w="850"/>
        <w:gridCol w:w="1033"/>
        <w:gridCol w:w="772"/>
      </w:tblGrid>
      <w:tr>
        <w:trPr>
          <w:trHeight w:val="326" w:hRule="exact"/>
        </w:trPr>
        <w:tc>
          <w:tcPr>
            <w:tcW w:w="47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Min.</w:t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1st</w:t>
            </w:r>
            <w:r>
              <w:rPr>
                <w:rFonts w:ascii="Georgia"/>
                <w:spacing w:val="21"/>
                <w:sz w:val="24"/>
              </w:rPr>
              <w:t> </w:t>
            </w:r>
            <w:r>
              <w:rPr>
                <w:rFonts w:ascii="Georgia"/>
                <w:sz w:val="24"/>
              </w:rPr>
              <w:t>Qu.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Median</w:t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6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1033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3rd</w:t>
            </w:r>
            <w:r>
              <w:rPr>
                <w:rFonts w:ascii="Georgia"/>
                <w:spacing w:val="-21"/>
                <w:sz w:val="24"/>
              </w:rPr>
              <w:t> </w:t>
            </w:r>
            <w:r>
              <w:rPr>
                <w:rFonts w:ascii="Georgia"/>
                <w:sz w:val="24"/>
              </w:rPr>
              <w:t>Qu.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3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Max.</w:t>
            </w:r>
          </w:p>
        </w:tc>
      </w:tr>
      <w:tr>
        <w:trPr>
          <w:trHeight w:val="322" w:hRule="exact"/>
        </w:trPr>
        <w:tc>
          <w:tcPr>
            <w:tcW w:w="47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15"/>
                <w:sz w:val="24"/>
              </w:rPr>
              <w:t>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-7.033</w:t>
            </w:r>
          </w:p>
        </w:tc>
        <w:tc>
          <w:tcPr>
            <w:tcW w:w="995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-1.960</w:t>
            </w:r>
          </w:p>
        </w:tc>
        <w:tc>
          <w:tcPr>
            <w:tcW w:w="100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-0.809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-1.527</w:t>
            </w:r>
          </w:p>
        </w:tc>
        <w:tc>
          <w:tcPr>
            <w:tcW w:w="1033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w w:val="95"/>
                <w:sz w:val="24"/>
              </w:rPr>
              <w:t>0.294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1.172</w:t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-4.435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-2.722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-0.994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-0.591</w:t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0.214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6.308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-2.710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-1.013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0.554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0.521</w:t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1.440</w:t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4.575</w:t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-3.418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-0.451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0.370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0.305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1.422</w:t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3.356</w:t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-2.715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-1.447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-1.065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-0.318</w:t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sz w:val="24"/>
              </w:rPr>
              <w:t>1</w:t>
            </w:r>
            <w:r>
              <w:rPr>
                <w:rFonts w:ascii="Georgia"/>
                <w:spacing w:val="-2"/>
                <w:sz w:val="24"/>
              </w:rPr>
              <w:t>.022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2.791</w:t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-3.082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-0.733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-0.129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0.121</w:t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1.042</w:t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4.216</w:t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-4.280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-2.843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-1.286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-1.581</w:t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01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-0.213</w:t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0.790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-4.349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-2.215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-0.967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-0.422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sz w:val="24"/>
              </w:rPr>
              <w:t>1</w:t>
            </w:r>
            <w:r>
              <w:rPr>
                <w:rFonts w:ascii="Georgia"/>
                <w:spacing w:val="-2"/>
                <w:sz w:val="24"/>
              </w:rPr>
              <w:t>.065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7.971</w:t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-4.931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-1.649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-0.335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-0.303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sz w:val="24"/>
              </w:rPr>
              <w:t>1</w:t>
            </w:r>
            <w:r>
              <w:rPr>
                <w:rFonts w:ascii="Georgia"/>
                <w:spacing w:val="-2"/>
                <w:sz w:val="24"/>
              </w:rPr>
              <w:t>.014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4.038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-5.247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-1.578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-0.234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-0.668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0.618</w:t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3.247</w:t>
            </w:r>
          </w:p>
        </w:tc>
      </w:tr>
      <w:tr>
        <w:trPr>
          <w:trHeight w:val="318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115"/>
                <w:sz w:val="24"/>
              </w:rPr>
              <w:t>11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-2.597</w:t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-1.126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1.002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0.466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1.655</w:t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3.751</w:t>
            </w:r>
          </w:p>
        </w:tc>
      </w:tr>
      <w:tr>
        <w:trPr>
          <w:trHeight w:val="322" w:hRule="exact"/>
        </w:trPr>
        <w:tc>
          <w:tcPr>
            <w:tcW w:w="47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-3.340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995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4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-1.786</w:t>
            </w:r>
          </w:p>
        </w:tc>
        <w:tc>
          <w:tcPr>
            <w:tcW w:w="100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6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-0.102</w:t>
            </w:r>
          </w:p>
        </w:tc>
        <w:tc>
          <w:tcPr>
            <w:tcW w:w="85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9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0.223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33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37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1.838</w:t>
            </w:r>
          </w:p>
        </w:tc>
        <w:tc>
          <w:tcPr>
            <w:tcW w:w="77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4.623</w:t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spacing w:line="240" w:lineRule="auto" w:before="59"/>
        <w:ind w:left="539" w:right="0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15"/>
        </w:rPr>
        <w:t> </w:t>
      </w:r>
      <w:r>
        <w:rPr/>
        <w:t>2.12: DIC</w:t>
      </w:r>
      <w:r>
        <w:rPr>
          <w:spacing w:val="-15"/>
        </w:rPr>
        <w:t> </w:t>
      </w:r>
      <w:r>
        <w:rPr/>
        <w:t>comapreisons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>
          <w:spacing w:val="-2"/>
        </w:rPr>
        <w:t>brunching</w:t>
      </w:r>
      <w:r>
        <w:rPr>
          <w:spacing w:val="-15"/>
        </w:rPr>
        <w:t> </w:t>
      </w:r>
      <w:r>
        <w:rPr>
          <w:spacing w:val="-3"/>
        </w:rPr>
        <w:t>number</w:t>
      </w:r>
      <w:r>
        <w:rPr>
          <w:spacing w:val="-14"/>
        </w:rPr>
        <w:t> </w:t>
      </w:r>
      <w:r>
        <w:rPr/>
        <w:t>at</w:t>
      </w:r>
      <w:r>
        <w:rPr>
          <w:spacing w:val="-15"/>
        </w:rPr>
        <w:t> </w:t>
      </w:r>
      <w:r>
        <w:rPr/>
        <w:t>A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4"/>
          <w:szCs w:val="24"/>
        </w:rPr>
      </w:pPr>
    </w:p>
    <w:p>
      <w:pPr>
        <w:pStyle w:val="BodyText"/>
        <w:tabs>
          <w:tab w:pos="927" w:val="left" w:leader="none"/>
        </w:tabs>
        <w:spacing w:line="279" w:lineRule="auto" w:before="187"/>
        <w:ind w:left="541" w:right="380" w:firstLine="6"/>
        <w:jc w:val="left"/>
      </w:pPr>
      <w:r>
        <w:rPr>
          <w:w w:val="85"/>
        </w:rPr>
        <w:t>fi</w:t>
        <w:tab/>
      </w:r>
      <w:r>
        <w:rPr/>
        <w:t>=</w:t>
      </w:r>
      <w:r>
        <w:rPr>
          <w:spacing w:val="8"/>
        </w:rPr>
        <w:t> </w:t>
      </w:r>
      <w:r>
        <w:rPr>
          <w:spacing w:val="-2"/>
        </w:rPr>
        <w:t>”plots/sim2</w:t>
      </w:r>
      <w:r>
        <w:rPr>
          <w:spacing w:val="-1"/>
        </w:rPr>
        <w:t>/MCMCsumbA.tex”,caption</w:t>
      </w:r>
      <w:r>
        <w:rPr>
          <w:spacing w:val="8"/>
        </w:rPr>
        <w:t> </w:t>
      </w:r>
      <w:r>
        <w:rPr/>
        <w:t>=</w:t>
      </w:r>
      <w:r>
        <w:rPr>
          <w:spacing w:val="9"/>
        </w:rPr>
        <w:t> </w:t>
      </w:r>
      <w:r>
        <w:rPr/>
        <w:t>cap2,label</w:t>
      </w:r>
      <w:r>
        <w:rPr>
          <w:spacing w:val="8"/>
        </w:rPr>
        <w:t> </w:t>
      </w:r>
      <w:r>
        <w:rPr/>
        <w:t>=</w:t>
      </w:r>
      <w:r>
        <w:rPr>
          <w:spacing w:val="9"/>
        </w:rPr>
        <w:t> </w:t>
      </w:r>
      <w:r>
        <w:rPr/>
        <w:t>”tab:pstprototal”)</w:t>
      </w:r>
      <w:r>
        <w:rPr>
          <w:spacing w:val="10"/>
        </w:rPr>
        <w:t> </w:t>
      </w:r>
      <w:r>
        <w:rPr/>
        <w:t>¿</w:t>
      </w:r>
      <w:r>
        <w:rPr>
          <w:spacing w:val="68"/>
          <w:w w:val="96"/>
        </w:rPr>
        <w:t> </w:t>
      </w:r>
      <w:r>
        <w:rPr>
          <w:w w:val="95"/>
        </w:rPr>
        <w:t>xtable(postsumAh</w:t>
      </w:r>
      <w:r>
        <w:rPr>
          <w:spacing w:val="8"/>
          <w:w w:val="95"/>
        </w:rPr>
        <w:t> </w:t>
      </w:r>
      <w:r>
        <w:rPr>
          <w:spacing w:val="-2"/>
          <w:w w:val="95"/>
        </w:rPr>
        <w:t>,digi</w:t>
      </w:r>
      <w:r>
        <w:rPr>
          <w:spacing w:val="-1"/>
          <w:w w:val="95"/>
        </w:rPr>
        <w:t>ts</w:t>
      </w:r>
      <w:r>
        <w:rPr>
          <w:spacing w:val="9"/>
          <w:w w:val="95"/>
        </w:rPr>
        <w:t> </w:t>
      </w:r>
      <w:r>
        <w:rPr>
          <w:w w:val="95"/>
        </w:rPr>
        <w:t>=</w:t>
      </w:r>
      <w:r>
        <w:rPr>
          <w:spacing w:val="9"/>
          <w:w w:val="95"/>
        </w:rPr>
        <w:t> </w:t>
      </w:r>
      <w:r>
        <w:rPr>
          <w:spacing w:val="-2"/>
          <w:w w:val="95"/>
        </w:rPr>
        <w:t>4,</w:t>
      </w:r>
      <w:r>
        <w:rPr>
          <w:spacing w:val="-1"/>
          <w:w w:val="95"/>
        </w:rPr>
        <w:t>typ</w:t>
      </w:r>
      <w:r>
        <w:rPr>
          <w:spacing w:val="-2"/>
          <w:w w:val="95"/>
        </w:rPr>
        <w:t>e</w:t>
      </w:r>
      <w:r>
        <w:rPr>
          <w:spacing w:val="9"/>
          <w:w w:val="95"/>
        </w:rPr>
        <w:t> </w:t>
      </w:r>
      <w:r>
        <w:rPr>
          <w:w w:val="95"/>
        </w:rPr>
        <w:t>=</w:t>
      </w:r>
      <w:r>
        <w:rPr>
          <w:spacing w:val="9"/>
          <w:w w:val="95"/>
        </w:rPr>
        <w:t> </w:t>
      </w:r>
      <w:r>
        <w:rPr>
          <w:w w:val="95"/>
        </w:rPr>
        <w:t>”latex”,</w:t>
      </w:r>
      <w:r>
        <w:rPr>
          <w:spacing w:val="15"/>
          <w:w w:val="95"/>
        </w:rPr>
        <w:t> </w:t>
      </w:r>
      <w:r>
        <w:rPr>
          <w:w w:val="95"/>
        </w:rPr>
        <w:t>file</w:t>
      </w:r>
      <w:r>
        <w:rPr>
          <w:spacing w:val="9"/>
          <w:w w:val="95"/>
        </w:rPr>
        <w:t> </w:t>
      </w:r>
      <w:r>
        <w:rPr>
          <w:w w:val="95"/>
        </w:rPr>
        <w:t>=</w:t>
      </w:r>
      <w:r>
        <w:rPr>
          <w:spacing w:val="9"/>
          <w:w w:val="95"/>
        </w:rPr>
        <w:t> </w:t>
      </w:r>
      <w:r>
        <w:rPr>
          <w:spacing w:val="-1"/>
          <w:w w:val="95"/>
        </w:rPr>
        <w:t>”plots/sim2/MCMCsumbAh.tex”,caption</w:t>
      </w:r>
      <w:r>
        <w:rPr/>
      </w:r>
    </w:p>
    <w:p>
      <w:pPr>
        <w:pStyle w:val="BodyText"/>
        <w:tabs>
          <w:tab w:pos="920" w:val="left" w:leader="none"/>
        </w:tabs>
        <w:spacing w:line="279" w:lineRule="auto"/>
        <w:ind w:left="547" w:right="1063"/>
        <w:jc w:val="left"/>
      </w:pPr>
      <w:r>
        <w:rPr>
          <w:w w:val="105"/>
        </w:rPr>
        <w:t>=</w:t>
      </w:r>
      <w:r>
        <w:rPr>
          <w:spacing w:val="-12"/>
          <w:w w:val="105"/>
        </w:rPr>
        <w:t> </w:t>
      </w:r>
      <w:r>
        <w:rPr>
          <w:w w:val="105"/>
        </w:rPr>
        <w:t>cap5,label</w:t>
      </w:r>
      <w:r>
        <w:rPr>
          <w:spacing w:val="-11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”tab:pstprototal”)</w:t>
      </w:r>
      <w:r>
        <w:rPr>
          <w:spacing w:val="-11"/>
          <w:w w:val="105"/>
        </w:rPr>
        <w:t> </w:t>
      </w:r>
      <w:r>
        <w:rPr>
          <w:w w:val="105"/>
        </w:rPr>
        <w:t>¿</w:t>
      </w:r>
      <w:r>
        <w:rPr>
          <w:spacing w:val="-11"/>
          <w:w w:val="105"/>
        </w:rPr>
        <w:t> </w:t>
      </w:r>
      <w:r>
        <w:rPr>
          <w:w w:val="105"/>
        </w:rPr>
        <w:t>xtable(postsumAA,digits</w:t>
      </w:r>
      <w:r>
        <w:rPr>
          <w:spacing w:val="-11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4,type</w:t>
      </w:r>
      <w:r>
        <w:rPr>
          <w:spacing w:val="-11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”latex”,</w:t>
      </w:r>
      <w:r>
        <w:rPr>
          <w:spacing w:val="36"/>
          <w:w w:val="105"/>
        </w:rPr>
        <w:t> </w:t>
      </w:r>
      <w:r>
        <w:rPr>
          <w:w w:val="85"/>
        </w:rPr>
        <w:t>fi</w:t>
        <w:tab/>
      </w:r>
      <w:r>
        <w:rPr/>
        <w:t>=</w:t>
      </w:r>
      <w:r>
        <w:rPr>
          <w:spacing w:val="-16"/>
        </w:rPr>
        <w:t> </w:t>
      </w:r>
      <w:r>
        <w:rPr>
          <w:spacing w:val="-2"/>
        </w:rPr>
        <w:t>”plots/sim2/MCMCsum</w:t>
      </w:r>
      <w:r>
        <w:rPr>
          <w:spacing w:val="-1"/>
        </w:rPr>
        <w:t>cAA.tex”,caption</w:t>
      </w:r>
      <w:r>
        <w:rPr>
          <w:spacing w:val="-15"/>
        </w:rPr>
        <w:t> </w:t>
      </w:r>
      <w:r>
        <w:rPr/>
        <w:t>=</w:t>
      </w:r>
      <w:r>
        <w:rPr>
          <w:spacing w:val="-16"/>
        </w:rPr>
        <w:t> </w:t>
      </w:r>
      <w:r>
        <w:rPr/>
        <w:t>cap3,label</w:t>
      </w:r>
      <w:r>
        <w:rPr>
          <w:spacing w:val="-16"/>
        </w:rPr>
        <w:t> </w:t>
      </w:r>
      <w:r>
        <w:rPr/>
        <w:t>=</w:t>
      </w:r>
      <w:r>
        <w:rPr>
          <w:spacing w:val="-15"/>
        </w:rPr>
        <w:t> </w:t>
      </w:r>
      <w:r>
        <w:rPr/>
        <w:t>”tab:pstprototal”)</w:t>
      </w:r>
      <w:r>
        <w:rPr>
          <w:spacing w:val="-16"/>
        </w:rPr>
        <w:t> </w:t>
      </w:r>
      <w:r>
        <w:rPr/>
        <w:t>¿</w:t>
      </w:r>
      <w:r>
        <w:rPr/>
      </w:r>
    </w:p>
    <w:p>
      <w:pPr>
        <w:pStyle w:val="BodyText"/>
        <w:tabs>
          <w:tab w:pos="5540" w:val="left" w:leader="none"/>
        </w:tabs>
        <w:spacing w:line="240" w:lineRule="auto"/>
        <w:ind w:left="541" w:right="0"/>
        <w:jc w:val="left"/>
      </w:pPr>
      <w:r>
        <w:rPr/>
        <w:t>xtable(postsumAAh,digits</w:t>
      </w:r>
      <w:r>
        <w:rPr>
          <w:spacing w:val="-38"/>
        </w:rPr>
        <w:t> </w:t>
      </w:r>
      <w:r>
        <w:rPr/>
        <w:t>=</w:t>
      </w:r>
      <w:r>
        <w:rPr>
          <w:spacing w:val="-38"/>
        </w:rPr>
        <w:t> </w:t>
      </w:r>
      <w:r>
        <w:rPr>
          <w:spacing w:val="-2"/>
        </w:rPr>
        <w:t>4</w:t>
      </w:r>
      <w:r>
        <w:rPr>
          <w:spacing w:val="-1"/>
        </w:rPr>
        <w:t>,t</w:t>
      </w:r>
      <w:r>
        <w:rPr>
          <w:spacing w:val="-2"/>
        </w:rPr>
        <w:t>ype</w:t>
      </w:r>
      <w:r>
        <w:rPr>
          <w:spacing w:val="-37"/>
        </w:rPr>
        <w:t> </w:t>
      </w:r>
      <w:r>
        <w:rPr/>
        <w:t>=</w:t>
      </w:r>
      <w:r>
        <w:rPr>
          <w:spacing w:val="-38"/>
        </w:rPr>
        <w:t> </w:t>
      </w:r>
      <w:r>
        <w:rPr/>
        <w:t>”latex”,</w:t>
      </w:r>
      <w:r>
        <w:rPr>
          <w:spacing w:val="-35"/>
        </w:rPr>
        <w:t> </w:t>
      </w:r>
      <w:r>
        <w:rPr/>
        <w:t>fi</w:t>
        <w:tab/>
      </w:r>
      <w:r>
        <w:rPr>
          <w:w w:val="95"/>
        </w:rPr>
        <w:t>= </w:t>
      </w:r>
      <w:r>
        <w:rPr>
          <w:spacing w:val="17"/>
          <w:w w:val="95"/>
        </w:rPr>
        <w:t> </w:t>
      </w:r>
      <w:r>
        <w:rPr>
          <w:w w:val="95"/>
        </w:rPr>
        <w:t>”plots/sim2/MCMCsumcAAh.tex”,caption</w:t>
      </w:r>
      <w:r>
        <w:rPr/>
      </w:r>
    </w:p>
    <w:p>
      <w:pPr>
        <w:pStyle w:val="BodyText"/>
        <w:spacing w:line="240" w:lineRule="auto" w:before="45"/>
        <w:ind w:left="547" w:right="0"/>
        <w:jc w:val="left"/>
      </w:pPr>
      <w:r>
        <w:rPr/>
        <w:t>=</w:t>
      </w:r>
      <w:r>
        <w:rPr>
          <w:spacing w:val="7"/>
        </w:rPr>
        <w:t> </w:t>
      </w:r>
      <w:r>
        <w:rPr/>
        <w:t>cap6,label</w:t>
      </w:r>
      <w:r>
        <w:rPr>
          <w:spacing w:val="8"/>
        </w:rPr>
        <w:t> </w:t>
      </w:r>
      <w:r>
        <w:rPr/>
        <w:t>=</w:t>
      </w:r>
      <w:r>
        <w:rPr>
          <w:spacing w:val="8"/>
        </w:rPr>
        <w:t> </w:t>
      </w:r>
      <w:r>
        <w:rPr/>
        <w:t>”tab:pstprototal”)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720" w:right="3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3"/>
          <w:szCs w:val="23"/>
        </w:rPr>
      </w:pPr>
    </w:p>
    <w:tbl>
      <w:tblPr>
        <w:tblW w:w="0" w:type="auto"/>
        <w:jc w:val="left"/>
        <w:tblInd w:w="28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2"/>
        <w:gridCol w:w="1006"/>
        <w:gridCol w:w="889"/>
        <w:gridCol w:w="1007"/>
        <w:gridCol w:w="1007"/>
        <w:gridCol w:w="1006"/>
        <w:gridCol w:w="889"/>
        <w:gridCol w:w="1241"/>
      </w:tblGrid>
      <w:tr>
        <w:trPr>
          <w:trHeight w:val="326" w:hRule="exact"/>
        </w:trPr>
        <w:tc>
          <w:tcPr>
            <w:tcW w:w="118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118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</w:t>
            </w:r>
            <w:r>
              <w:rPr>
                <w:rFonts w:ascii="Georgia"/>
                <w:spacing w:val="-1"/>
                <w:sz w:val="24"/>
              </w:rPr>
              <w:t>h1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21.2367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4.7008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12.9239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20.9013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31.1209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2787.0000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21.4198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4.6439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13.5516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20.9515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31.6895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2904.0000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30.4154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5.6673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20.1950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30.2022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42.1275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2877.0000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13.1540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3.5731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6.9948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12.7660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21.1359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26.4296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5.0584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17.2806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26.1034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37.3137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2815.0000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22.3157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4.7457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14.0816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22.0346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32.1219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2881.0000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17.2269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4.1264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10.2189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16.7961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26.4545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2587.0000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19.1497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4.3697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11.4783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18.8391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28.4958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27.4028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5.2818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18.0539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26.9926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38.6413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2854.0000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brunch10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18.2805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4.2982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10.6334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18.0157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27.3239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3028.0000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</w:t>
            </w:r>
            <w:r>
              <w:rPr>
                <w:rFonts w:ascii="Georgia"/>
                <w:spacing w:val="-1"/>
                <w:sz w:val="24"/>
              </w:rPr>
              <w:t>h11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22.2082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4.7100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13.9406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21.8632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32.7639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brunch12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23.2141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4.8762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14.6652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22.8895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33.4077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3090.0000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4616" w:val="left" w:leader="none"/>
          <w:tab w:pos="7815" w:val="left" w:leader="none"/>
        </w:tabs>
        <w:spacing w:line="279" w:lineRule="auto" w:before="59"/>
        <w:ind w:right="546" w:hanging="9"/>
        <w:jc w:val="left"/>
      </w:pPr>
      <w:r>
        <w:rPr>
          <w:spacing w:val="-4"/>
          <w:w w:val="95"/>
        </w:rPr>
        <w:t>T</w:t>
      </w:r>
      <w:r>
        <w:rPr>
          <w:spacing w:val="-5"/>
          <w:w w:val="95"/>
        </w:rPr>
        <w:t>able</w:t>
      </w:r>
      <w:r>
        <w:rPr>
          <w:spacing w:val="-1"/>
          <w:w w:val="95"/>
        </w:rPr>
        <w:t> </w:t>
      </w:r>
      <w:r>
        <w:rPr>
          <w:w w:val="95"/>
        </w:rPr>
        <w:t>2.13:</w:t>
      </w:r>
      <w:r>
        <w:rPr>
          <w:spacing w:val="21"/>
          <w:w w:val="95"/>
        </w:rPr>
        <w:t> 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osterior</w:t>
      </w:r>
      <w:r>
        <w:rPr>
          <w:spacing w:val="-1"/>
          <w:w w:val="95"/>
        </w:rPr>
        <w:t> </w:t>
      </w:r>
      <w:r>
        <w:rPr>
          <w:w w:val="95"/>
        </w:rPr>
        <w:t>distributions</w:t>
      </w:r>
      <w:r>
        <w:rPr>
          <w:spacing w:val="-2"/>
          <w:w w:val="95"/>
        </w:rPr>
        <w:t> </w:t>
      </w:r>
      <w:r>
        <w:rPr>
          <w:w w:val="95"/>
        </w:rPr>
        <w:t>of diff</w:t>
        <w:tab/>
      </w:r>
      <w:r>
        <w:rPr/>
        <w:t>t</w:t>
      </w:r>
      <w:r>
        <w:rPr>
          <w:spacing w:val="-23"/>
        </w:rPr>
        <w:t> </w:t>
      </w:r>
      <w:r>
        <w:rPr>
          <w:spacing w:val="1"/>
        </w:rPr>
        <w:t>models</w:t>
      </w:r>
      <w:r>
        <w:rPr>
          <w:spacing w:val="-23"/>
        </w:rPr>
        <w:t> </w:t>
      </w:r>
      <w:r>
        <w:rPr/>
        <w:t>for</w:t>
      </w:r>
      <w:r>
        <w:rPr>
          <w:spacing w:val="-23"/>
        </w:rPr>
        <w:t> </w:t>
      </w:r>
      <w:r>
        <w:rPr>
          <w:spacing w:val="-4"/>
        </w:rPr>
        <w:t>T</w:t>
      </w:r>
      <w:r>
        <w:rPr>
          <w:spacing w:val="-5"/>
        </w:rPr>
        <w:t>otal,</w:t>
      </w:r>
      <w:r>
        <w:rPr>
          <w:spacing w:val="-21"/>
        </w:rPr>
        <w:t> </w:t>
      </w:r>
      <w:r>
        <w:rPr/>
        <w:t>with</w:t>
      </w:r>
      <w:r>
        <w:rPr>
          <w:spacing w:val="-23"/>
        </w:rPr>
        <w:t> </w:t>
      </w:r>
      <w:r>
        <w:rPr/>
        <w:t>diff</w:t>
        <w:tab/>
      </w:r>
      <w:r>
        <w:rPr>
          <w:w w:val="95"/>
        </w:rPr>
        <w:t>t</w:t>
      </w:r>
      <w:r>
        <w:rPr>
          <w:spacing w:val="9"/>
          <w:w w:val="95"/>
        </w:rPr>
        <w:t> </w:t>
      </w:r>
      <w:r>
        <w:rPr>
          <w:spacing w:val="-3"/>
          <w:w w:val="95"/>
        </w:rPr>
        <w:t>brunch</w:t>
      </w:r>
      <w:r>
        <w:rPr>
          <w:spacing w:val="23"/>
          <w:w w:val="91"/>
        </w:rPr>
        <w:t> </w:t>
      </w:r>
      <w:r>
        <w:rPr>
          <w:spacing w:val="-3"/>
        </w:rPr>
        <w:t>number</w:t>
      </w:r>
      <w:r>
        <w:rPr>
          <w:spacing w:val="-19"/>
        </w:rPr>
        <w:t> </w:t>
      </w:r>
      <w:r>
        <w:rPr/>
        <w:t>at</w:t>
      </w:r>
      <w:r>
        <w:rPr>
          <w:spacing w:val="-18"/>
        </w:rPr>
        <w:t> </w:t>
      </w:r>
      <w:r>
        <w:rPr/>
        <w:t>A,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with</w:t>
      </w:r>
      <w:r>
        <w:rPr>
          <w:spacing w:val="-18"/>
        </w:rPr>
        <w:t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rPr>
          <w:spacing w:val="-18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18"/>
        </w:rPr>
        <w:t> </w:t>
      </w:r>
      <w:r>
        <w:rPr>
          <w:spacing w:val="1"/>
        </w:rPr>
        <w:t>model</w:t>
      </w:r>
      <w:r>
        <w:rPr/>
      </w:r>
    </w:p>
    <w:p>
      <w:pPr>
        <w:spacing w:line="240" w:lineRule="auto" w:before="4"/>
        <w:rPr>
          <w:rFonts w:ascii="Georgia" w:hAnsi="Georgia" w:cs="Georgia" w:eastAsia="Georgia"/>
          <w:sz w:val="33"/>
          <w:szCs w:val="33"/>
        </w:rPr>
      </w:pPr>
    </w:p>
    <w:p>
      <w:pPr>
        <w:pStyle w:val="Heading2"/>
        <w:numPr>
          <w:ilvl w:val="2"/>
          <w:numId w:val="2"/>
        </w:numPr>
        <w:tabs>
          <w:tab w:pos="1104" w:val="left" w:leader="none"/>
        </w:tabs>
        <w:spacing w:line="240" w:lineRule="auto" w:before="0" w:after="0"/>
        <w:ind w:left="1103" w:right="0" w:hanging="986"/>
        <w:jc w:val="left"/>
        <w:rPr>
          <w:b w:val="0"/>
          <w:bCs w:val="0"/>
        </w:rPr>
      </w:pPr>
      <w:bookmarkStart w:name="Discussion" w:id="29"/>
      <w:bookmarkEnd w:id="29"/>
      <w:r>
        <w:rPr>
          <w:b w:val="0"/>
        </w:rPr>
      </w:r>
      <w:bookmarkStart w:name="Discussion" w:id="30"/>
      <w:bookmarkEnd w:id="30"/>
      <w:r>
        <w:rPr/>
        <w:t>Discussion</w:t>
      </w:r>
      <w:r>
        <w:rPr>
          <w:b w:val="0"/>
        </w:rPr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b/>
          <w:bCs/>
          <w:sz w:val="20"/>
          <w:szCs w:val="20"/>
        </w:rPr>
      </w:pPr>
    </w:p>
    <w:p>
      <w:pPr>
        <w:spacing w:line="240" w:lineRule="auto" w:before="9"/>
        <w:rPr>
          <w:rFonts w:ascii="Georgia" w:hAnsi="Georgia" w:cs="Georgia" w:eastAsia="Georgia"/>
          <w:b/>
          <w:bCs/>
          <w:sz w:val="19"/>
          <w:szCs w:val="19"/>
        </w:rPr>
      </w:pPr>
    </w:p>
    <w:tbl>
      <w:tblPr>
        <w:tblW w:w="0" w:type="auto"/>
        <w:jc w:val="left"/>
        <w:tblInd w:w="841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2"/>
        <w:gridCol w:w="1007"/>
        <w:gridCol w:w="889"/>
        <w:gridCol w:w="1006"/>
        <w:gridCol w:w="1007"/>
        <w:gridCol w:w="1007"/>
        <w:gridCol w:w="889"/>
        <w:gridCol w:w="1241"/>
      </w:tblGrid>
      <w:tr>
        <w:trPr>
          <w:trHeight w:val="326" w:hRule="exact"/>
        </w:trPr>
        <w:tc>
          <w:tcPr>
            <w:tcW w:w="92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92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92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mu[1]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21.1342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4.6356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13.0372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20.8723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31.0156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2899.0000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mu[2]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21.4399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4.6658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13.3765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21.0743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31.3564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2888.0000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mu[3]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30.4796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5.5918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20.4537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30.1087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42.6573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3069.0000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mu[4]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13.0428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3.6218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6.9370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12.7050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21.1728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2798.0000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mu[5]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26.4792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5.0783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17.5450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26.1769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37.5123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2903.0000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mu[6]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22.5513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4.7242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14.3816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22.2968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32.5958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mu[7]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17.2175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4.1172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9.9473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16.9176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25.9870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mu[8]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19.2860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4.3666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11.7869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19.0001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28.9699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2712.0000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mu[9]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27.4363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5.2930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18.1801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27.1123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38.8600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2719.0000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mu[10]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18.3153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4.2436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10.9404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18.0915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27.1782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2961.0000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mu[11]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22.2699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4.7638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13.7242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21.8257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32.6838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mu[12]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23.3112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4.9101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14.5832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22.9914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33.6660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3006.0000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b/>
          <w:bCs/>
          <w:sz w:val="11"/>
          <w:szCs w:val="11"/>
        </w:rPr>
      </w:pPr>
    </w:p>
    <w:p>
      <w:pPr>
        <w:pStyle w:val="BodyText"/>
        <w:tabs>
          <w:tab w:pos="5082" w:val="left" w:leader="none"/>
          <w:tab w:pos="8238" w:val="left" w:leader="none"/>
        </w:tabs>
        <w:spacing w:line="279" w:lineRule="auto" w:before="59"/>
        <w:ind w:left="547" w:right="115" w:hanging="9"/>
        <w:jc w:val="left"/>
      </w:pPr>
      <w:r>
        <w:rPr>
          <w:spacing w:val="-4"/>
          <w:w w:val="95"/>
        </w:rPr>
        <w:t>T</w:t>
      </w:r>
      <w:r>
        <w:rPr>
          <w:spacing w:val="-5"/>
          <w:w w:val="95"/>
        </w:rPr>
        <w:t>able</w:t>
      </w:r>
      <w:r>
        <w:rPr>
          <w:spacing w:val="4"/>
          <w:w w:val="95"/>
        </w:rPr>
        <w:t> </w:t>
      </w:r>
      <w:r>
        <w:rPr>
          <w:w w:val="95"/>
        </w:rPr>
        <w:t>2.14:</w:t>
      </w:r>
      <w:r>
        <w:rPr>
          <w:spacing w:val="24"/>
          <w:w w:val="95"/>
        </w:rPr>
        <w:t> </w:t>
      </w:r>
      <w:r>
        <w:rPr>
          <w:spacing w:val="-1"/>
          <w:w w:val="95"/>
        </w:rPr>
        <w:t>P</w:t>
      </w:r>
      <w:r>
        <w:rPr>
          <w:spacing w:val="-2"/>
          <w:w w:val="95"/>
        </w:rPr>
        <w:t>osterior</w:t>
      </w:r>
      <w:r>
        <w:rPr>
          <w:spacing w:val="4"/>
          <w:w w:val="95"/>
        </w:rPr>
        <w:t> </w:t>
      </w:r>
      <w:r>
        <w:rPr>
          <w:w w:val="95"/>
        </w:rPr>
        <w:t>distributions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diff</w:t>
        <w:tab/>
      </w:r>
      <w:r>
        <w:rPr/>
        <w:t>t</w:t>
      </w:r>
      <w:r>
        <w:rPr>
          <w:spacing w:val="-25"/>
        </w:rPr>
        <w:t> </w:t>
      </w:r>
      <w:r>
        <w:rPr/>
        <w:t>modelsfor</w:t>
      </w:r>
      <w:r>
        <w:rPr>
          <w:spacing w:val="-24"/>
        </w:rPr>
        <w:t> </w:t>
      </w:r>
      <w:r>
        <w:rPr>
          <w:spacing w:val="-4"/>
        </w:rPr>
        <w:t>T</w:t>
      </w:r>
      <w:r>
        <w:rPr>
          <w:spacing w:val="-5"/>
        </w:rPr>
        <w:t>otal,</w:t>
      </w:r>
      <w:r>
        <w:rPr>
          <w:spacing w:val="-25"/>
        </w:rPr>
        <w:t> </w:t>
      </w:r>
      <w:r>
        <w:rPr/>
        <w:t>with</w:t>
      </w:r>
      <w:r>
        <w:rPr>
          <w:spacing w:val="-24"/>
        </w:rPr>
        <w:t> </w:t>
      </w:r>
      <w:r>
        <w:rPr/>
        <w:t>diff</w:t>
        <w:tab/>
        <w:t>t</w:t>
      </w:r>
      <w:r>
        <w:rPr>
          <w:spacing w:val="-31"/>
        </w:rPr>
        <w:t> </w:t>
      </w:r>
      <w:r>
        <w:rPr>
          <w:spacing w:val="-3"/>
        </w:rPr>
        <w:t>brunch</w:t>
      </w:r>
      <w:r>
        <w:rPr>
          <w:spacing w:val="35"/>
          <w:w w:val="91"/>
        </w:rPr>
        <w:t> </w:t>
      </w:r>
      <w:r>
        <w:rPr>
          <w:spacing w:val="-3"/>
        </w:rPr>
        <w:t>number</w:t>
      </w:r>
      <w:r>
        <w:rPr>
          <w:spacing w:val="-18"/>
        </w:rPr>
        <w:t> </w:t>
      </w:r>
      <w:r>
        <w:rPr/>
        <w:t>at</w:t>
      </w:r>
      <w:r>
        <w:rPr>
          <w:spacing w:val="-18"/>
        </w:rPr>
        <w:t> </w:t>
      </w:r>
      <w:r>
        <w:rPr/>
        <w:t>A,</w:t>
      </w:r>
      <w:r>
        <w:rPr>
          <w:spacing w:val="-17"/>
        </w:rPr>
        <w:t> </w:t>
      </w:r>
      <w:r>
        <w:rPr/>
        <w:t>and</w:t>
      </w:r>
      <w:r>
        <w:rPr>
          <w:spacing w:val="-18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>
          <w:spacing w:val="-2"/>
        </w:rPr>
        <w:t>Hierarchiacl</w:t>
      </w:r>
      <w:r>
        <w:rPr>
          <w:spacing w:val="-18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17"/>
        </w:rPr>
        <w:t> </w:t>
      </w:r>
      <w:r>
        <w:rPr>
          <w:spacing w:val="1"/>
        </w:rPr>
        <w:t>model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tbl>
      <w:tblPr>
        <w:tblW w:w="0" w:type="auto"/>
        <w:jc w:val="left"/>
        <w:tblInd w:w="76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2"/>
        <w:gridCol w:w="1006"/>
        <w:gridCol w:w="889"/>
        <w:gridCol w:w="889"/>
        <w:gridCol w:w="1007"/>
        <w:gridCol w:w="1006"/>
        <w:gridCol w:w="890"/>
        <w:gridCol w:w="1241"/>
      </w:tblGrid>
      <w:tr>
        <w:trPr>
          <w:trHeight w:val="326" w:hRule="exact"/>
        </w:trPr>
        <w:tc>
          <w:tcPr>
            <w:tcW w:w="118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118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</w:t>
            </w:r>
            <w:r>
              <w:rPr>
                <w:rFonts w:ascii="Georgia"/>
                <w:spacing w:val="-1"/>
                <w:sz w:val="24"/>
              </w:rPr>
              <w:t>h1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10.2222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3.2257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4.9491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9.9313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17.3630</w:t>
            </w:r>
          </w:p>
        </w:tc>
        <w:tc>
          <w:tcPr>
            <w:tcW w:w="890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7.2101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2.5820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3.0653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6.9089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13.0457</w:t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3135.0000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13.3965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3.5903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7.1940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13.0422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21.4547</w:t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2843.0000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5.2344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2.2966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1.7544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4.9212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10.8095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1.0100</w:t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2659.0000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12.2653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3.5442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6.3801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11.9468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20.0809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2831.0000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12.4534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3.5617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6.4566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12.0511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20.3078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2826.0000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11.3345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3.3140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5.6904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11.0780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18.6164</w:t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2763.0000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11.3301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3.4455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5.6405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10.9504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18.8542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15.2998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3.9278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8.5925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15.0144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24.1089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brunch10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10.2282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3.2404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4.9712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9.8590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17.4283</w:t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w w:val="95"/>
                <w:sz w:val="24"/>
              </w:rPr>
              <w:t>1</w:t>
            </w:r>
            <w:r>
              <w:rPr>
                <w:rFonts w:ascii="Georgia"/>
                <w:spacing w:val="-2"/>
                <w:w w:val="95"/>
                <w:sz w:val="24"/>
              </w:rPr>
              <w:t>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2719.0000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</w:t>
            </w:r>
            <w:r>
              <w:rPr>
                <w:rFonts w:ascii="Georgia"/>
                <w:spacing w:val="-1"/>
                <w:sz w:val="24"/>
              </w:rPr>
              <w:t>h11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12.2384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3.5230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6.2765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11.9505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19.9642</w:t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3000.0000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brunch12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16.2605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4.1472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9.1019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15.9211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25.5411</w:t>
            </w:r>
          </w:p>
        </w:tc>
        <w:tc>
          <w:tcPr>
            <w:tcW w:w="890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2614.0000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5195" w:val="left" w:leader="none"/>
          <w:tab w:pos="8217" w:val="left" w:leader="none"/>
        </w:tabs>
        <w:spacing w:line="279" w:lineRule="auto" w:before="59"/>
        <w:ind w:left="547" w:right="115" w:hanging="9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13"/>
        </w:rPr>
        <w:t> </w:t>
      </w:r>
      <w:r>
        <w:rPr/>
        <w:t>2.15:</w:t>
      </w:r>
      <w:r>
        <w:rPr>
          <w:spacing w:val="2"/>
        </w:rPr>
        <w:t> </w:t>
      </w:r>
      <w:r>
        <w:rPr>
          <w:spacing w:val="-1"/>
        </w:rPr>
        <w:t>P</w:t>
      </w:r>
      <w:r>
        <w:rPr>
          <w:spacing w:val="-2"/>
        </w:rPr>
        <w:t>osterior</w:t>
      </w:r>
      <w:r>
        <w:rPr>
          <w:spacing w:val="-13"/>
        </w:rPr>
        <w:t> </w:t>
      </w:r>
      <w:r>
        <w:rPr/>
        <w:t>distributions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diff</w:t>
        <w:tab/>
        <w:t>t</w:t>
      </w:r>
      <w:r>
        <w:rPr>
          <w:spacing w:val="2"/>
        </w:rPr>
        <w:t> </w:t>
      </w:r>
      <w:r>
        <w:rPr>
          <w:spacing w:val="1"/>
        </w:rPr>
        <w:t>models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,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diff</w:t>
        <w:tab/>
        <w:t>t</w:t>
      </w:r>
      <w:r>
        <w:rPr>
          <w:spacing w:val="-13"/>
        </w:rPr>
        <w:t> </w:t>
      </w:r>
      <w:r>
        <w:rPr>
          <w:spacing w:val="-3"/>
        </w:rPr>
        <w:t>brunch</w:t>
      </w:r>
      <w:r>
        <w:rPr>
          <w:spacing w:val="27"/>
          <w:w w:val="93"/>
        </w:rPr>
        <w:t> </w:t>
      </w:r>
      <w:r>
        <w:rPr>
          <w:spacing w:val="-3"/>
        </w:rPr>
        <w:t>number</w:t>
      </w:r>
      <w:r>
        <w:rPr>
          <w:spacing w:val="-18"/>
        </w:rPr>
        <w:t> </w:t>
      </w:r>
      <w:r>
        <w:rPr/>
        <w:t>at</w:t>
      </w:r>
      <w:r>
        <w:rPr>
          <w:spacing w:val="-18"/>
        </w:rPr>
        <w:t> </w:t>
      </w:r>
      <w:r>
        <w:rPr/>
        <w:t>A,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with</w:t>
      </w:r>
      <w:r>
        <w:rPr>
          <w:spacing w:val="-18"/>
        </w:rPr>
        <w:t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rPr>
          <w:spacing w:val="-18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18"/>
        </w:rPr>
        <w:t> </w:t>
      </w:r>
      <w:r>
        <w:rPr>
          <w:spacing w:val="1"/>
        </w:rPr>
        <w:t>model</w:t>
      </w:r>
      <w:r>
        <w:rPr/>
      </w:r>
    </w:p>
    <w:p>
      <w:pPr>
        <w:spacing w:after="0" w:line="279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9"/>
        <w:rPr>
          <w:rFonts w:ascii="Georgia" w:hAnsi="Georgia" w:cs="Georgia" w:eastAsia="Georgia"/>
          <w:sz w:val="19"/>
          <w:szCs w:val="19"/>
        </w:rPr>
      </w:pPr>
    </w:p>
    <w:tbl>
      <w:tblPr>
        <w:tblW w:w="0" w:type="auto"/>
        <w:jc w:val="left"/>
        <w:tblInd w:w="46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2"/>
        <w:gridCol w:w="1006"/>
        <w:gridCol w:w="889"/>
        <w:gridCol w:w="889"/>
        <w:gridCol w:w="1007"/>
        <w:gridCol w:w="1006"/>
        <w:gridCol w:w="889"/>
        <w:gridCol w:w="1241"/>
      </w:tblGrid>
      <w:tr>
        <w:trPr>
          <w:trHeight w:val="326" w:hRule="exact"/>
        </w:trPr>
        <w:tc>
          <w:tcPr>
            <w:tcW w:w="92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92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mu[1]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10.3658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3.2745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4.9563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9.9946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17.5591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2480.0000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mu[2]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7.1699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2.7092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2.8318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6.7969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13.3853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2763.0000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mu[3]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13.5106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3.6263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7.2349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13.2756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21.5433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2721.0000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mu[4]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4.9821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2.1601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1.7617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4.6571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9.9815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85"/>
                <w:sz w:val="24"/>
              </w:rPr>
              <w:t>2848.0000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mu[5]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12.2966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w w:val="95"/>
                <w:sz w:val="24"/>
              </w:rPr>
              <w:t>3.5260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6.2470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11.9827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20.1420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2691.0000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mu[6]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11.9993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3.3669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6.1917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11.7362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19.3448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2515.0000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mu[7]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11.1468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3.3194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5.5362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10.8140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18.2800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2791.0000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mu[8]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10.9205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w w:val="95"/>
                <w:sz w:val="24"/>
              </w:rPr>
              <w:t>3.2059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5.5478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10.6286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17.9246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2596.0000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mu[9]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15.1743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3.7615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8.6417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14.8581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23.3316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2371.0000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mu[10]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9.4961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2.9241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4.6206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9.1667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16.0461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2730.0000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mu[11]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11.7279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3.3009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5.9251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11.4201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18.8472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2389.0000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mu[12]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15.4642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3.7186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9.0081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15.1212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23.5432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2361.0000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4808" w:val="left" w:leader="none"/>
          <w:tab w:pos="7778" w:val="left" w:leader="none"/>
        </w:tabs>
        <w:spacing w:line="279" w:lineRule="auto" w:before="59"/>
        <w:ind w:right="545" w:hanging="9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7"/>
        </w:rPr>
        <w:t> </w:t>
      </w:r>
      <w:r>
        <w:rPr/>
        <w:t>2.16:</w:t>
      </w:r>
      <w:r>
        <w:rPr>
          <w:spacing w:val="11"/>
        </w:rPr>
        <w:t> </w:t>
      </w:r>
      <w:r>
        <w:rPr>
          <w:spacing w:val="-1"/>
        </w:rPr>
        <w:t>P</w:t>
      </w:r>
      <w:r>
        <w:rPr>
          <w:spacing w:val="-2"/>
        </w:rPr>
        <w:t>osterior</w:t>
      </w:r>
      <w:r>
        <w:rPr>
          <w:spacing w:val="-7"/>
        </w:rPr>
        <w:t> </w:t>
      </w:r>
      <w:r>
        <w:rPr/>
        <w:t>distributions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diff</w:t>
        <w:tab/>
        <w:t>t</w:t>
      </w:r>
      <w:r>
        <w:rPr>
          <w:spacing w:val="3"/>
        </w:rPr>
        <w:t> </w:t>
      </w:r>
      <w:r>
        <w:rPr/>
        <w:t>modelsfor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,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diff</w:t>
        <w:tab/>
        <w:t>t</w:t>
      </w:r>
      <w:r>
        <w:rPr>
          <w:spacing w:val="-4"/>
        </w:rPr>
        <w:t> </w:t>
      </w:r>
      <w:r>
        <w:rPr>
          <w:spacing w:val="-3"/>
        </w:rPr>
        <w:t>brunch</w:t>
      </w:r>
      <w:r>
        <w:rPr>
          <w:spacing w:val="27"/>
          <w:w w:val="94"/>
        </w:rPr>
        <w:t> </w:t>
      </w:r>
      <w:r>
        <w:rPr>
          <w:spacing w:val="-3"/>
        </w:rPr>
        <w:t>number</w:t>
      </w:r>
      <w:r>
        <w:rPr>
          <w:spacing w:val="-18"/>
        </w:rPr>
        <w:t> </w:t>
      </w:r>
      <w:r>
        <w:rPr/>
        <w:t>at</w:t>
      </w:r>
      <w:r>
        <w:rPr>
          <w:spacing w:val="-17"/>
        </w:rPr>
        <w:t> </w:t>
      </w:r>
      <w:r>
        <w:rPr/>
        <w:t>A,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>
          <w:spacing w:val="-2"/>
        </w:rPr>
        <w:t>Hierarchiacl</w:t>
      </w:r>
      <w:r>
        <w:rPr>
          <w:spacing w:val="-18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17"/>
        </w:rPr>
        <w:t> </w:t>
      </w:r>
      <w:r>
        <w:rPr>
          <w:spacing w:val="1"/>
        </w:rPr>
        <w:t>model</w:t>
      </w:r>
      <w:r>
        <w:rPr/>
      </w: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9"/>
          <w:szCs w:val="29"/>
        </w:rPr>
      </w:pPr>
    </w:p>
    <w:tbl>
      <w:tblPr>
        <w:tblW w:w="0" w:type="auto"/>
        <w:jc w:val="left"/>
        <w:tblInd w:w="39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2"/>
        <w:gridCol w:w="1006"/>
        <w:gridCol w:w="889"/>
        <w:gridCol w:w="889"/>
        <w:gridCol w:w="889"/>
        <w:gridCol w:w="1006"/>
        <w:gridCol w:w="889"/>
        <w:gridCol w:w="1241"/>
      </w:tblGrid>
      <w:tr>
        <w:trPr>
          <w:trHeight w:val="326" w:hRule="exact"/>
        </w:trPr>
        <w:tc>
          <w:tcPr>
            <w:tcW w:w="118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50%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118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</w:t>
            </w:r>
            <w:r>
              <w:rPr>
                <w:rFonts w:ascii="Georgia"/>
                <w:spacing w:val="-1"/>
                <w:sz w:val="24"/>
              </w:rPr>
              <w:t>h1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10.3390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3.3313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4.9841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9.9711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18.0423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3015.0000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2.2864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1.4796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0.4436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1.9694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5.9125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2383.0000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4.3819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2.1286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1.2499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4.0705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9.5828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2021.0000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2.2971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1.5500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0.3511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1.9390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6.0469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1776.0000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4.3729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2.0611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1.2799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4.0873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9.4255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1568.0000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5.1595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2.0347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1.8054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4.9425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9.5605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1448.0000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3.2759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1.6852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0.7437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3.0322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7.3844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1259.0000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3.2901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1.6666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0.7674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3.0726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7.0195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1255.0000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3.1983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1.5386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0.8286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3.0263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6.7680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1424.0000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brunch10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4.3662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1.5571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1.6687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4.1853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7.6161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1.0100</w:t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1110.0000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</w:t>
            </w:r>
            <w:r>
              <w:rPr>
                <w:rFonts w:ascii="Georgia"/>
                <w:spacing w:val="-1"/>
                <w:sz w:val="24"/>
              </w:rPr>
              <w:t>h11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2.1852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1.3714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0.2855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1.9361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5.4025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1077.0000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118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brunch12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2.9119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1.4034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0.7174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2.6996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6.1571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1"/>
                <w:w w:val="90"/>
                <w:sz w:val="24"/>
              </w:rPr>
              <w:t>947</w:t>
            </w:r>
            <w:r>
              <w:rPr>
                <w:rFonts w:ascii="Georgia"/>
                <w:spacing w:val="-2"/>
                <w:w w:val="90"/>
                <w:sz w:val="24"/>
              </w:rPr>
              <w:t>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7797" w:val="left" w:leader="none"/>
        </w:tabs>
        <w:spacing w:line="279" w:lineRule="auto" w:before="59"/>
        <w:ind w:right="546" w:hanging="9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7"/>
        </w:rPr>
        <w:t> </w:t>
      </w:r>
      <w:r>
        <w:rPr/>
        <w:t>2.17:</w:t>
      </w:r>
      <w:r>
        <w:rPr>
          <w:spacing w:val="10"/>
        </w:rPr>
        <w:t> </w:t>
      </w:r>
      <w:r>
        <w:rPr>
          <w:spacing w:val="-1"/>
        </w:rPr>
        <w:t>P</w:t>
      </w:r>
      <w:r>
        <w:rPr>
          <w:spacing w:val="-2"/>
        </w:rPr>
        <w:t>osterior</w:t>
      </w:r>
      <w:r>
        <w:rPr>
          <w:spacing w:val="-7"/>
        </w:rPr>
        <w:t> </w:t>
      </w:r>
      <w:r>
        <w:rPr/>
        <w:t>distributions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diff </w:t>
      </w:r>
      <w:r>
        <w:rPr>
          <w:spacing w:val="11"/>
        </w:rPr>
        <w:t> </w:t>
      </w:r>
      <w:r>
        <w:rPr>
          <w:spacing w:val="-4"/>
        </w:rPr>
        <w:t>en</w:t>
      </w:r>
      <w:r>
        <w:rPr>
          <w:spacing w:val="-3"/>
        </w:rPr>
        <w:t>t</w:t>
      </w:r>
      <w:r>
        <w:rPr>
          <w:spacing w:val="-7"/>
        </w:rPr>
        <w:t> </w:t>
      </w:r>
      <w:r>
        <w:rPr>
          <w:spacing w:val="1"/>
        </w:rPr>
        <w:t>models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AA,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/>
        <w:t>diff</w:t>
        <w:tab/>
        <w:t>t</w:t>
      </w:r>
      <w:r>
        <w:rPr>
          <w:spacing w:val="-20"/>
        </w:rPr>
        <w:t> </w:t>
      </w:r>
      <w:r>
        <w:rPr>
          <w:spacing w:val="-3"/>
        </w:rPr>
        <w:t>brunch</w:t>
      </w:r>
      <w:r>
        <w:rPr>
          <w:spacing w:val="23"/>
          <w:w w:val="92"/>
        </w:rPr>
        <w:t> </w:t>
      </w:r>
      <w:r>
        <w:rPr>
          <w:spacing w:val="-3"/>
        </w:rPr>
        <w:t>number</w:t>
      </w:r>
      <w:r>
        <w:rPr>
          <w:spacing w:val="-19"/>
        </w:rPr>
        <w:t> </w:t>
      </w:r>
      <w:r>
        <w:rPr/>
        <w:t>at</w:t>
      </w:r>
      <w:r>
        <w:rPr>
          <w:spacing w:val="-18"/>
        </w:rPr>
        <w:t> </w:t>
      </w:r>
      <w:r>
        <w:rPr/>
        <w:t>A,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with</w:t>
      </w:r>
      <w:r>
        <w:rPr>
          <w:spacing w:val="-18"/>
        </w:rPr>
        <w:t> </w:t>
      </w:r>
      <w:r>
        <w:rPr>
          <w:spacing w:val="-2"/>
        </w:rPr>
        <w:t>independen</w:t>
      </w:r>
      <w:r>
        <w:rPr>
          <w:spacing w:val="-1"/>
        </w:rPr>
        <w:t>t</w:t>
      </w:r>
      <w:r>
        <w:rPr>
          <w:spacing w:val="-18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18"/>
        </w:rPr>
        <w:t> </w:t>
      </w:r>
      <w:r>
        <w:rPr>
          <w:spacing w:val="1"/>
        </w:rPr>
        <w:t>model</w:t>
      </w:r>
      <w:r>
        <w:rPr/>
      </w:r>
    </w:p>
    <w:p>
      <w:pPr>
        <w:spacing w:after="0" w:line="279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"/>
        <w:rPr>
          <w:rFonts w:ascii="Georgia" w:hAnsi="Georgia" w:cs="Georgia" w:eastAsia="Georgia"/>
          <w:sz w:val="24"/>
          <w:szCs w:val="24"/>
        </w:rPr>
      </w:pPr>
    </w:p>
    <w:tbl>
      <w:tblPr>
        <w:tblW w:w="0" w:type="auto"/>
        <w:jc w:val="left"/>
        <w:tblInd w:w="90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2"/>
        <w:gridCol w:w="1006"/>
        <w:gridCol w:w="889"/>
        <w:gridCol w:w="889"/>
        <w:gridCol w:w="1006"/>
        <w:gridCol w:w="1007"/>
        <w:gridCol w:w="889"/>
        <w:gridCol w:w="1241"/>
      </w:tblGrid>
      <w:tr>
        <w:trPr>
          <w:trHeight w:val="326" w:hRule="exact"/>
        </w:trPr>
        <w:tc>
          <w:tcPr>
            <w:tcW w:w="922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340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mean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54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sd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2.5%</w:t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457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2"/>
                <w:sz w:val="24"/>
              </w:rPr>
              <w:t>50</w:t>
            </w:r>
            <w:r>
              <w:rPr>
                <w:rFonts w:ascii="Georgia"/>
                <w:spacing w:val="-1"/>
                <w:sz w:val="24"/>
              </w:rPr>
              <w:t>%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7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97.5%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5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Rhat</w:t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685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n.eff</w:t>
            </w:r>
          </w:p>
        </w:tc>
      </w:tr>
      <w:tr>
        <w:trPr>
          <w:trHeight w:val="322" w:hRule="exact"/>
        </w:trPr>
        <w:tc>
          <w:tcPr>
            <w:tcW w:w="922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mu[1]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10.3563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3.2788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4.9509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10.0156</w:t>
            </w:r>
          </w:p>
        </w:tc>
        <w:tc>
          <w:tcPr>
            <w:tcW w:w="1007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17.7970</w:t>
            </w:r>
          </w:p>
        </w:tc>
        <w:tc>
          <w:tcPr>
            <w:tcW w:w="889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single" w:sz="3" w:space="0" w:color="000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2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2540.0000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mu[2]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2.1951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1.5255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0.3203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1.8362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5.9132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1978.0000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mu[3]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4.5592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2.2061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1.2605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4.2379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9.5741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1910.0000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mu[4]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2.2663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1.5396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0.3203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1.9350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5.9029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1540.0000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mu[5]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4.4613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1.9943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1.3097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4.2350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8.8343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1354.0000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mu[6]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5.2129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2.0225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1.8571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5.0210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9.6588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1023.0000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mu[7]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3.3193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1.6606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0.7695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3.0899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7.1315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1053.0000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mu[8]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3.3147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1.6493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0.7960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3.0817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7.1798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1.0200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1023.0000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mu[9]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3.2724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1.6032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0.7633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3.0402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6.8838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711.0000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w w:val="95"/>
                <w:sz w:val="24"/>
              </w:rPr>
              <w:t>mu[10]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4.4763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1.6416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1.7625</w:t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4.3287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8.0546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1.0100</w:t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737.0000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18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mu[11]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2.2327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1.2427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0.3545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2.0587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4.9807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952.0000</w:t>
            </w:r>
            <w:r>
              <w:rPr>
                <w:rFonts w:ascii="Georgia"/>
                <w:sz w:val="24"/>
              </w:rPr>
            </w:r>
          </w:p>
        </w:tc>
      </w:tr>
      <w:tr>
        <w:trPr>
          <w:trHeight w:val="322" w:hRule="exact"/>
        </w:trPr>
        <w:tc>
          <w:tcPr>
            <w:tcW w:w="922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pacing w:val="-3"/>
                <w:sz w:val="24"/>
              </w:rPr>
              <w:t>mu[12]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3.0880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1.4240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0.8039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006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2.9188</w:t>
            </w:r>
          </w:p>
        </w:tc>
        <w:tc>
          <w:tcPr>
            <w:tcW w:w="1007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sz w:val="24"/>
              </w:rPr>
              <w:t>6.2747</w:t>
            </w:r>
          </w:p>
        </w:tc>
        <w:tc>
          <w:tcPr>
            <w:tcW w:w="889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119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5"/>
                <w:sz w:val="24"/>
              </w:rPr>
              <w:t>1.0000</w:t>
            </w:r>
            <w:r>
              <w:rPr>
                <w:rFonts w:ascii="Georgia"/>
                <w:sz w:val="24"/>
              </w:rPr>
            </w:r>
          </w:p>
        </w:tc>
        <w:tc>
          <w:tcPr>
            <w:tcW w:w="1241" w:type="dxa"/>
            <w:tcBorders>
              <w:top w:val="nil" w:sz="6" w:space="0" w:color="auto"/>
              <w:left w:val="nil" w:sz="6" w:space="0" w:color="auto"/>
              <w:bottom w:val="single" w:sz="3" w:space="0" w:color="000000"/>
              <w:right w:val="nil" w:sz="6" w:space="0" w:color="auto"/>
            </w:tcBorders>
          </w:tcPr>
          <w:p>
            <w:pPr>
              <w:pStyle w:val="TableParagraph"/>
              <w:spacing w:line="271" w:lineRule="exact"/>
              <w:ind w:left="236" w:right="0"/>
              <w:jc w:val="left"/>
              <w:rPr>
                <w:rFonts w:ascii="Georgia" w:hAnsi="Georgia" w:cs="Georgia" w:eastAsia="Georgia"/>
                <w:sz w:val="24"/>
                <w:szCs w:val="24"/>
              </w:rPr>
            </w:pPr>
            <w:r>
              <w:rPr>
                <w:rFonts w:ascii="Georgia"/>
                <w:w w:val="90"/>
                <w:sz w:val="24"/>
              </w:rPr>
              <w:t>816.0000</w:t>
            </w:r>
            <w:r>
              <w:rPr>
                <w:rFonts w:ascii="Georgia"/>
                <w:sz w:val="24"/>
              </w:rPr>
            </w:r>
          </w:p>
        </w:tc>
      </w:tr>
    </w:tbl>
    <w:p>
      <w:pPr>
        <w:spacing w:line="240" w:lineRule="auto" w:before="10"/>
        <w:rPr>
          <w:rFonts w:ascii="Georgia" w:hAnsi="Georgia" w:cs="Georgia" w:eastAsia="Georgia"/>
          <w:sz w:val="11"/>
          <w:szCs w:val="11"/>
        </w:rPr>
      </w:pPr>
    </w:p>
    <w:p>
      <w:pPr>
        <w:pStyle w:val="BodyText"/>
        <w:tabs>
          <w:tab w:pos="5183" w:val="left" w:leader="none"/>
          <w:tab w:pos="8219" w:val="left" w:leader="none"/>
        </w:tabs>
        <w:spacing w:line="279" w:lineRule="auto" w:before="59"/>
        <w:ind w:left="547" w:right="115" w:hanging="9"/>
        <w:jc w:val="left"/>
      </w:pPr>
      <w:r>
        <w:rPr>
          <w:spacing w:val="-4"/>
        </w:rPr>
        <w:t>T</w:t>
      </w:r>
      <w:r>
        <w:rPr>
          <w:spacing w:val="-5"/>
        </w:rPr>
        <w:t>able</w:t>
      </w:r>
      <w:r>
        <w:rPr>
          <w:spacing w:val="-16"/>
        </w:rPr>
        <w:t> </w:t>
      </w:r>
      <w:r>
        <w:rPr/>
        <w:t>2.18:</w:t>
      </w:r>
      <w:r>
        <w:rPr>
          <w:spacing w:val="-1"/>
        </w:rPr>
        <w:t> P</w:t>
      </w:r>
      <w:r>
        <w:rPr>
          <w:spacing w:val="-2"/>
        </w:rPr>
        <w:t>osterior</w:t>
      </w:r>
      <w:r>
        <w:rPr>
          <w:spacing w:val="-15"/>
        </w:rPr>
        <w:t> </w:t>
      </w:r>
      <w:r>
        <w:rPr>
          <w:spacing w:val="-2"/>
        </w:rPr>
        <w:t>dis</w:t>
      </w:r>
      <w:r>
        <w:rPr>
          <w:spacing w:val="-1"/>
        </w:rPr>
        <w:t>t</w:t>
      </w:r>
      <w:r>
        <w:rPr>
          <w:spacing w:val="-2"/>
        </w:rPr>
        <w:t>ributions</w:t>
      </w:r>
      <w:r>
        <w:rPr>
          <w:spacing w:val="-15"/>
        </w:rPr>
        <w:t> </w:t>
      </w:r>
      <w:r>
        <w:rPr/>
        <w:t>of</w:t>
      </w:r>
      <w:r>
        <w:rPr>
          <w:spacing w:val="-16"/>
        </w:rPr>
        <w:t> </w:t>
      </w:r>
      <w:r>
        <w:rPr/>
        <w:t>diff</w:t>
        <w:tab/>
        <w:t>t</w:t>
      </w:r>
      <w:r>
        <w:rPr>
          <w:spacing w:val="-3"/>
        </w:rPr>
        <w:t> </w:t>
      </w:r>
      <w:r>
        <w:rPr/>
        <w:t>modelsfor</w:t>
      </w:r>
      <w:r>
        <w:rPr>
          <w:spacing w:val="-3"/>
        </w:rPr>
        <w:t> </w:t>
      </w:r>
      <w:r>
        <w:rPr/>
        <w:t>AA,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diff</w:t>
        <w:tab/>
        <w:t>t</w:t>
      </w:r>
      <w:r>
        <w:rPr>
          <w:spacing w:val="-12"/>
        </w:rPr>
        <w:t> </w:t>
      </w:r>
      <w:r>
        <w:rPr>
          <w:spacing w:val="-3"/>
        </w:rPr>
        <w:t>brunch</w:t>
      </w:r>
      <w:r>
        <w:rPr>
          <w:spacing w:val="51"/>
          <w:w w:val="93"/>
        </w:rPr>
        <w:t> </w:t>
      </w:r>
      <w:r>
        <w:rPr>
          <w:spacing w:val="-3"/>
        </w:rPr>
        <w:t>number</w:t>
      </w:r>
      <w:r>
        <w:rPr>
          <w:spacing w:val="-18"/>
        </w:rPr>
        <w:t> </w:t>
      </w:r>
      <w:r>
        <w:rPr/>
        <w:t>at</w:t>
      </w:r>
      <w:r>
        <w:rPr>
          <w:spacing w:val="-18"/>
        </w:rPr>
        <w:t> </w:t>
      </w:r>
      <w:r>
        <w:rPr/>
        <w:t>A,</w:t>
      </w:r>
      <w:r>
        <w:rPr>
          <w:spacing w:val="-17"/>
        </w:rPr>
        <w:t> </w:t>
      </w:r>
      <w:r>
        <w:rPr/>
        <w:t>and</w:t>
      </w:r>
      <w:r>
        <w:rPr>
          <w:spacing w:val="-18"/>
        </w:rPr>
        <w:t> </w:t>
      </w:r>
      <w:r>
        <w:rPr/>
        <w:t>calculated</w:t>
      </w:r>
      <w:r>
        <w:rPr>
          <w:spacing w:val="-17"/>
        </w:rPr>
        <w:t> </w:t>
      </w:r>
      <w:r>
        <w:rPr/>
        <w:t>with</w:t>
      </w:r>
      <w:r>
        <w:rPr>
          <w:spacing w:val="-17"/>
        </w:rPr>
        <w:t> </w:t>
      </w:r>
      <w:r>
        <w:rPr>
          <w:spacing w:val="-2"/>
        </w:rPr>
        <w:t>Hierarchiacl</w:t>
      </w:r>
      <w:r>
        <w:rPr>
          <w:spacing w:val="-18"/>
        </w:rPr>
        <w:t> </w:t>
      </w:r>
      <w:r>
        <w:rPr>
          <w:spacing w:val="-3"/>
        </w:rPr>
        <w:t>Bay</w:t>
      </w:r>
      <w:r>
        <w:rPr>
          <w:spacing w:val="-4"/>
        </w:rPr>
        <w:t>es</w:t>
      </w:r>
      <w:r>
        <w:rPr>
          <w:spacing w:val="-17"/>
        </w:rPr>
        <w:t> </w:t>
      </w:r>
      <w:r>
        <w:rPr>
          <w:spacing w:val="1"/>
        </w:rPr>
        <w:t>model</w:t>
      </w:r>
      <w:r>
        <w:rPr/>
      </w:r>
    </w:p>
    <w:p>
      <w:pPr>
        <w:spacing w:after="0" w:line="279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29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right="0"/>
        <w:jc w:val="left"/>
      </w:pPr>
      <w:r>
        <w:rPr>
          <w:w w:val="95"/>
        </w:rPr>
        <w:t>Figure</w:t>
      </w:r>
      <w:r>
        <w:rPr>
          <w:spacing w:val="-10"/>
          <w:w w:val="95"/>
        </w:rPr>
        <w:t> </w:t>
      </w:r>
      <w:r>
        <w:rPr>
          <w:w w:val="95"/>
        </w:rPr>
        <w:t>2.24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1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left="547" w:right="0"/>
        <w:jc w:val="left"/>
      </w:pPr>
      <w:r>
        <w:rPr>
          <w:w w:val="95"/>
        </w:rPr>
        <w:t>Figure</w:t>
      </w:r>
      <w:r>
        <w:rPr>
          <w:spacing w:val="-1"/>
          <w:w w:val="95"/>
        </w:rPr>
        <w:t> </w:t>
      </w:r>
      <w:r>
        <w:rPr>
          <w:w w:val="95"/>
        </w:rPr>
        <w:t>2.25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3" name="image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right="0"/>
        <w:jc w:val="left"/>
      </w:pPr>
      <w:r>
        <w:rPr>
          <w:w w:val="95"/>
        </w:rPr>
        <w:t>Figure</w:t>
      </w:r>
      <w:r>
        <w:rPr>
          <w:spacing w:val="-10"/>
          <w:w w:val="95"/>
        </w:rPr>
        <w:t> </w:t>
      </w:r>
      <w:r>
        <w:rPr>
          <w:w w:val="95"/>
        </w:rPr>
        <w:t>2.26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5" name="image5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5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left="547" w:right="0"/>
        <w:jc w:val="left"/>
      </w:pPr>
      <w:r>
        <w:rPr>
          <w:w w:val="95"/>
        </w:rPr>
        <w:t>Figure</w:t>
      </w:r>
      <w:r>
        <w:rPr>
          <w:spacing w:val="4"/>
          <w:w w:val="95"/>
        </w:rPr>
        <w:t> </w:t>
      </w:r>
      <w:r>
        <w:rPr>
          <w:w w:val="95"/>
        </w:rPr>
        <w:t>2.27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720" w:right="130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11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7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5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right="0"/>
        <w:jc w:val="left"/>
      </w:pPr>
      <w:r>
        <w:rPr>
          <w:w w:val="95"/>
        </w:rPr>
        <w:t>Figure</w:t>
      </w:r>
      <w:r>
        <w:rPr>
          <w:spacing w:val="-16"/>
          <w:w w:val="95"/>
        </w:rPr>
        <w:t> </w:t>
      </w:r>
      <w:r>
        <w:rPr>
          <w:w w:val="95"/>
        </w:rPr>
        <w:t>2.28</w:t>
      </w:r>
      <w:r>
        <w:rPr/>
      </w:r>
    </w:p>
    <w:p>
      <w:pPr>
        <w:spacing w:after="0" w:line="240" w:lineRule="auto"/>
        <w:jc w:val="left"/>
        <w:sectPr>
          <w:pgSz w:w="12240" w:h="15840"/>
          <w:pgMar w:header="987" w:footer="749" w:top="1260" w:bottom="940" w:left="1300" w:right="1720"/>
        </w:sect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0"/>
        <w:rPr>
          <w:rFonts w:ascii="Georgia" w:hAnsi="Georgia" w:cs="Georgia" w:eastAsia="Georgia"/>
          <w:sz w:val="20"/>
          <w:szCs w:val="20"/>
        </w:rPr>
      </w:pPr>
    </w:p>
    <w:p>
      <w:pPr>
        <w:spacing w:line="240" w:lineRule="auto" w:before="10"/>
        <w:rPr>
          <w:rFonts w:ascii="Georgia" w:hAnsi="Georgia" w:cs="Georgia" w:eastAsia="Georgia"/>
          <w:sz w:val="21"/>
          <w:szCs w:val="21"/>
        </w:rPr>
      </w:pPr>
    </w:p>
    <w:p>
      <w:pPr>
        <w:spacing w:line="200" w:lineRule="atLeast"/>
        <w:ind w:left="547" w:right="0" w:firstLine="0"/>
        <w:rPr>
          <w:rFonts w:ascii="Georgia" w:hAnsi="Georgia" w:cs="Georgia" w:eastAsia="Georgia"/>
          <w:sz w:val="20"/>
          <w:szCs w:val="20"/>
        </w:rPr>
      </w:pPr>
      <w:r>
        <w:rPr>
          <w:rFonts w:ascii="Georgia" w:hAnsi="Georgia" w:cs="Georgia" w:eastAsia="Georgia"/>
          <w:sz w:val="20"/>
          <w:szCs w:val="20"/>
        </w:rPr>
        <w:drawing>
          <wp:inline distT="0" distB="0" distL="0" distR="0">
            <wp:extent cx="5424487" cy="6892290"/>
            <wp:effectExtent l="0" t="0" r="0" b="0"/>
            <wp:docPr id="39" name="image6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487" cy="68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 w:cs="Georgia" w:eastAsia="Georgia"/>
          <w:sz w:val="20"/>
          <w:szCs w:val="20"/>
        </w:rPr>
      </w:r>
    </w:p>
    <w:p>
      <w:pPr>
        <w:spacing w:line="240" w:lineRule="auto" w:before="11"/>
        <w:rPr>
          <w:rFonts w:ascii="Georgia" w:hAnsi="Georgia" w:cs="Georgia" w:eastAsia="Georgia"/>
          <w:sz w:val="13"/>
          <w:szCs w:val="13"/>
        </w:rPr>
      </w:pPr>
    </w:p>
    <w:p>
      <w:pPr>
        <w:pStyle w:val="BodyText"/>
        <w:spacing w:line="240" w:lineRule="auto" w:before="59"/>
        <w:ind w:left="547" w:right="0"/>
        <w:jc w:val="left"/>
      </w:pPr>
      <w:r>
        <w:rPr>
          <w:w w:val="95"/>
        </w:rPr>
        <w:t>Figure</w:t>
      </w:r>
      <w:r>
        <w:rPr>
          <w:spacing w:val="-10"/>
          <w:w w:val="95"/>
        </w:rPr>
        <w:t> </w:t>
      </w:r>
      <w:r>
        <w:rPr>
          <w:w w:val="95"/>
        </w:rPr>
        <w:t>2.29</w:t>
      </w:r>
      <w:r>
        <w:rPr/>
      </w:r>
    </w:p>
    <w:sectPr>
      <w:pgSz w:w="12240" w:h="15840"/>
      <w:pgMar w:header="987" w:footer="749" w:top="1260" w:bottom="940" w:left="172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Arial Unicode MS">
    <w:altName w:val="Arial Unicode MS"/>
    <w:charset w:val="0"/>
    <w:family w:val="swiss"/>
    <w:pitch w:val="variable"/>
  </w:font>
  <w:font w:name="MS Gothic">
    <w:altName w:val="MS Gothic"/>
    <w:charset w:val="0"/>
    <w:family w:val="modern"/>
    <w:pitch w:val="fixed"/>
  </w:font>
  <w:font w:name="Verdana">
    <w:altName w:val="Verdana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Euclid">
    <w:altName w:val="Euclid"/>
    <w:charset w:val="0"/>
    <w:family w:val="roman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6.682007pt;margin-top:743.554443pt;width:15.95pt;height:14pt;mso-position-horizontal-relative:page;mso-position-vertical-relative:page;z-index:-309880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44" w:right="0"/>
                  <w:jc w:val="left"/>
                </w:pPr>
                <w:r>
                  <w:rPr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9.260986pt;margin-top:743.554688pt;width:15.75pt;height:14pt;mso-position-horizontal-relative:page;mso-position-vertical-relative:page;z-index:-309856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40" w:right="0"/>
                  <w:jc w:val="left"/>
                </w:pPr>
                <w:r>
                  <w:rPr>
                    <w:w w:val="87"/>
                  </w:rPr>
                </w:r>
                <w:r>
                  <w:rPr/>
                  <w:fldChar w:fldCharType="begin"/>
                </w:r>
                <w:r>
                  <w:rPr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6.740723pt;margin-top:743.554443pt;width:15.75pt;height:14pt;mso-position-horizontal-relative:page;mso-position-vertical-relative:page;z-index:-309400" type="#_x0000_t202" filled="false" stroked="false">
          <v:textbox inset="0,0,0,0">
            <w:txbxContent>
              <w:p>
                <w:pPr>
                  <w:pStyle w:val="BodyText"/>
                  <w:spacing w:line="271" w:lineRule="exact"/>
                  <w:ind w:left="40" w:right="0"/>
                  <w:jc w:val="left"/>
                  <w:rPr>
                    <w:rFonts w:ascii="Palatino Linotype" w:hAnsi="Palatino Linotype" w:cs="Palatino Linotype" w:eastAsia="Palatino Linotype"/>
                  </w:rPr>
                </w:pPr>
                <w:r>
                  <w:rPr>
                    <w:rFonts w:ascii="Palatino Linotype"/>
                    <w:color w:val="2B2A29"/>
                    <w:w w:val="97"/>
                  </w:rPr>
                </w:r>
                <w:r>
                  <w:rPr/>
                  <w:fldChar w:fldCharType="begin"/>
                </w:r>
                <w:r>
                  <w:rPr>
                    <w:rFonts w:ascii="Palatino Linotype"/>
                    <w:color w:val="2B2A2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  <w:r>
                  <w:rPr>
                    <w:rFonts w:ascii="Palatino Linotype"/>
                  </w:rPr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9.600006pt;margin-top:743.413574pt;width:18.05pt;height:14.5pt;mso-position-horizontal-relative:page;mso-position-vertical-relative:page;z-index:-309376" type="#_x0000_t202" filled="false" stroked="false">
          <v:textbox inset="0,0,0,0">
            <w:txbxContent>
              <w:p>
                <w:pPr>
                  <w:spacing w:line="279" w:lineRule="exact" w:before="0"/>
                  <w:ind w:left="40" w:right="0" w:firstLine="0"/>
                  <w:jc w:val="left"/>
                  <w:rPr>
                    <w:rFonts w:ascii="Courier New" w:hAnsi="Courier New" w:cs="Courier New" w:eastAsia="Courier New"/>
                    <w:sz w:val="25"/>
                    <w:szCs w:val="25"/>
                  </w:rPr>
                </w:pPr>
                <w:r>
                  <w:rPr>
                    <w:rFonts w:ascii="Courier New"/>
                    <w:color w:val="2A2131"/>
                    <w:w w:val="102"/>
                    <w:sz w:val="25"/>
                  </w:rPr>
                </w:r>
                <w:r>
                  <w:rPr/>
                  <w:fldChar w:fldCharType="begin"/>
                </w:r>
                <w:r>
                  <w:rPr>
                    <w:rFonts w:ascii="Courier New"/>
                    <w:color w:val="2A2131"/>
                    <w:sz w:val="2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  <w:r>
                  <w:rPr>
                    <w:rFonts w:ascii="Courier New"/>
                    <w:color w:val="2A2131"/>
                    <w:w w:val="110"/>
                    <w:sz w:val="25"/>
                  </w:rPr>
                </w:r>
                <w:r>
                  <w:rPr>
                    <w:rFonts w:ascii="Courier New"/>
                    <w:sz w:val="25"/>
                  </w:rPr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319.200989pt;margin-top:743.554688pt;width:15.95pt;height:14pt;mso-position-horizontal-relative:page;mso-position-vertical-relative:page;z-index:-309208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40" w:right="0"/>
                  <w:jc w:val="left"/>
                </w:pPr>
                <w:r>
                  <w:rPr>
                    <w:w w:val="97"/>
                  </w:rPr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276.682007pt;margin-top:743.554688pt;width:15.75pt;height:14pt;mso-position-horizontal-relative:page;mso-position-vertical-relative:page;z-index:-309184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40" w:right="0"/>
                  <w:jc w:val="left"/>
                </w:pPr>
                <w:r>
                  <w:rPr>
                    <w:w w:val="86"/>
                  </w:rPr>
                </w:r>
                <w:r>
                  <w:rPr/>
                  <w:fldChar w:fldCharType="begin"/>
                </w:r>
                <w:r>
                  <w:rPr>
                    <w:w w:val="9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  <w:r>
                  <w:rPr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2998pt;width:427.75pt;height:.1pt;mso-position-horizontal-relative:page;mso-position-vertical-relative:page;z-index:-309832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706pt;width:165.5pt;height:14pt;mso-position-horizontal-relative:page;mso-position-vertical-relative:page;z-index:-309808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CHAPTER</w:t>
                </w:r>
                <w:r>
                  <w:rPr>
                    <w:spacing w:val="24"/>
                  </w:rPr>
                  <w:t> </w:t>
                </w:r>
                <w:r>
                  <w:rPr/>
                  <w:t>2.  </w:t>
                </w:r>
                <w:r>
                  <w:rPr>
                    <w:spacing w:val="18"/>
                  </w:rPr>
                  <w:t> </w:t>
                </w:r>
                <w:r>
                  <w:rPr>
                    <w:spacing w:val="-3"/>
                  </w:rPr>
                  <w:t>SIMUL</w:t>
                </w:r>
                <w:r>
                  <w:rPr>
                    <w:spacing w:val="-2"/>
                  </w:rPr>
                  <w:t>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372.542999pt;margin-top:48.332706pt;width:169.6pt;height:14pt;mso-position-horizontal-relative:page;mso-position-vertical-relative:page;z-index:-309784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2.2. </w:t>
                </w:r>
                <w:r>
                  <w:rPr>
                    <w:spacing w:val="28"/>
                  </w:rPr>
                  <w:t> </w:t>
                </w:r>
                <w:r>
                  <w:rPr>
                    <w:spacing w:val="-4"/>
                  </w:rPr>
                  <w:t>SIMUL</w:t>
                </w:r>
                <w:r>
                  <w:rPr>
                    <w:spacing w:val="-3"/>
                  </w:rPr>
                  <w:t>ATION</w:t>
                </w:r>
                <w:r>
                  <w:rPr>
                    <w:spacing w:val="3"/>
                  </w:rPr>
                  <w:t> </w:t>
                </w:r>
                <w:r>
                  <w:rPr/>
                  <w:t>METHODS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2998pt;width:427.75pt;height:.1pt;mso-position-horizontal-relative:page;mso-position-vertical-relative:page;z-index:-309160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706pt;width:118.25pt;height:14pt;mso-position-horizontal-relative:page;mso-position-vertical-relative:page;z-index:-309136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2.5. </w:t>
                </w:r>
                <w:r>
                  <w:rPr>
                    <w:spacing w:val="23"/>
                  </w:rPr>
                  <w:t> </w:t>
                </w:r>
                <w:r>
                  <w:rPr>
                    <w:spacing w:val="-4"/>
                  </w:rPr>
                  <w:t>SIMUL</w:t>
                </w:r>
                <w:r>
                  <w:rPr>
                    <w:spacing w:val="-3"/>
                  </w:rPr>
                  <w:t>ATION</w:t>
                </w:r>
                <w:r>
                  <w:rPr>
                    <w:spacing w:val="2"/>
                  </w:rPr>
                  <w:t> </w:t>
                </w:r>
                <w:r>
                  <w:rPr/>
                  <w:t>3: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4.093994pt;margin-top:48.332706pt;width:165.55pt;height:14pt;mso-position-horizontal-relative:page;mso-position-vertical-relative:page;z-index:-309112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CHAPTER</w:t>
                </w:r>
                <w:r>
                  <w:rPr>
                    <w:spacing w:val="24"/>
                  </w:rPr>
                  <w:t> </w:t>
                </w:r>
                <w:r>
                  <w:rPr/>
                  <w:t>2.  </w:t>
                </w:r>
                <w:r>
                  <w:rPr>
                    <w:spacing w:val="18"/>
                  </w:rPr>
                  <w:t> </w:t>
                </w:r>
                <w:r>
                  <w:rPr>
                    <w:spacing w:val="-3"/>
                  </w:rPr>
                  <w:t>SIMUL</w:t>
                </w:r>
                <w:r>
                  <w:rPr>
                    <w:spacing w:val="-2"/>
                  </w:rPr>
                  <w:t>ATIONS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2998pt;width:427.75pt;height:.1pt;mso-position-horizontal-relative:page;mso-position-vertical-relative:page;z-index:-309088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706pt;width:165.5pt;height:14pt;mso-position-horizontal-relative:page;mso-position-vertical-relative:page;z-index:-309064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CHAPTER</w:t>
                </w:r>
                <w:r>
                  <w:rPr>
                    <w:spacing w:val="24"/>
                  </w:rPr>
                  <w:t> </w:t>
                </w:r>
                <w:r>
                  <w:rPr/>
                  <w:t>2.  </w:t>
                </w:r>
                <w:r>
                  <w:rPr>
                    <w:spacing w:val="18"/>
                  </w:rPr>
                  <w:t> </w:t>
                </w:r>
                <w:r>
                  <w:rPr>
                    <w:spacing w:val="-3"/>
                  </w:rPr>
                  <w:t>SIMUL</w:t>
                </w:r>
                <w:r>
                  <w:rPr>
                    <w:spacing w:val="-2"/>
                  </w:rPr>
                  <w:t>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18.713989pt;margin-top:48.332706pt;width:118.25pt;height:14pt;mso-position-horizontal-relative:page;mso-position-vertical-relative:page;z-index:-309040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2.5. </w:t>
                </w:r>
                <w:r>
                  <w:rPr>
                    <w:spacing w:val="21"/>
                  </w:rPr>
                  <w:t> </w:t>
                </w:r>
                <w:r>
                  <w:rPr>
                    <w:spacing w:val="-4"/>
                  </w:rPr>
                  <w:t>SIMUL</w:t>
                </w:r>
                <w:r>
                  <w:rPr>
                    <w:spacing w:val="-3"/>
                  </w:rPr>
                  <w:t>AT</w:t>
                </w:r>
                <w:r>
                  <w:rPr>
                    <w:spacing w:val="-4"/>
                  </w:rPr>
                  <w:t>I</w:t>
                </w:r>
                <w:r>
                  <w:rPr>
                    <w:spacing w:val="-3"/>
                  </w:rPr>
                  <w:t>O</w:t>
                </w:r>
                <w:r>
                  <w:rPr>
                    <w:spacing w:val="-4"/>
                  </w:rPr>
                  <w:t>N</w:t>
                </w:r>
                <w:r>
                  <w:rPr>
                    <w:spacing w:val="1"/>
                  </w:rPr>
                  <w:t> </w:t>
                </w:r>
                <w:r>
                  <w:rPr/>
                  <w:t>3: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2998pt;width:427.75pt;height:.1pt;mso-position-horizontal-relative:page;mso-position-vertical-relative:page;z-index:-309760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706pt;width:169.6pt;height:14pt;mso-position-horizontal-relative:page;mso-position-vertical-relative:page;z-index:-309736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2.2. </w:t>
                </w:r>
                <w:r>
                  <w:rPr>
                    <w:spacing w:val="28"/>
                  </w:rPr>
                  <w:t> </w:t>
                </w:r>
                <w:r>
                  <w:rPr>
                    <w:spacing w:val="-4"/>
                  </w:rPr>
                  <w:t>SIMUL</w:t>
                </w:r>
                <w:r>
                  <w:rPr>
                    <w:spacing w:val="-3"/>
                  </w:rPr>
                  <w:t>ATION</w:t>
                </w:r>
                <w:r>
                  <w:rPr>
                    <w:spacing w:val="3"/>
                  </w:rPr>
                  <w:t> </w:t>
                </w:r>
                <w:r>
                  <w:rPr/>
                  <w:t>METHODS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4.093994pt;margin-top:48.332706pt;width:165.5pt;height:14pt;mso-position-horizontal-relative:page;mso-position-vertical-relative:page;z-index:-309712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CHAPTER</w:t>
                </w:r>
                <w:r>
                  <w:rPr>
                    <w:spacing w:val="24"/>
                  </w:rPr>
                  <w:t> </w:t>
                </w:r>
                <w:r>
                  <w:rPr/>
                  <w:t>2.  </w:t>
                </w:r>
                <w:r>
                  <w:rPr>
                    <w:spacing w:val="18"/>
                  </w:rPr>
                  <w:t> </w:t>
                </w:r>
                <w:r>
                  <w:rPr>
                    <w:spacing w:val="-3"/>
                  </w:rPr>
                  <w:t>SIMUL</w:t>
                </w:r>
                <w:r>
                  <w:rPr>
                    <w:spacing w:val="-2"/>
                  </w:rPr>
                  <w:t>ATIONS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2998pt;width:427.75pt;height:.1pt;mso-position-horizontal-relative:page;mso-position-vertical-relative:page;z-index:-309688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706pt;width:234.7pt;height:14pt;mso-position-horizontal-relative:page;mso-position-vertical-relative:page;z-index:-309664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2.3.  </w:t>
                </w:r>
                <w:r>
                  <w:rPr>
                    <w:spacing w:val="2"/>
                  </w:rPr>
                  <w:t> </w:t>
                </w:r>
                <w:r>
                  <w:rPr>
                    <w:spacing w:val="-4"/>
                  </w:rPr>
                  <w:t>SIMUL</w:t>
                </w:r>
                <w:r>
                  <w:rPr>
                    <w:spacing w:val="-3"/>
                  </w:rPr>
                  <w:t>ATION</w:t>
                </w:r>
                <w:r>
                  <w:rPr>
                    <w:spacing w:val="18"/>
                  </w:rPr>
                  <w:t> </w:t>
                </w:r>
                <w:r>
                  <w:rPr/>
                  <w:t>1:</w:t>
                </w:r>
                <w:r>
                  <w:rPr>
                    <w:spacing w:val="42"/>
                  </w:rPr>
                  <w:t> </w:t>
                </w:r>
                <w:r>
                  <w:rPr>
                    <w:spacing w:val="-1"/>
                  </w:rPr>
                  <w:t>PR</w:t>
                </w:r>
                <w:r>
                  <w:rPr>
                    <w:spacing w:val="-2"/>
                  </w:rPr>
                  <w:t>I</w:t>
                </w:r>
                <w:r>
                  <w:rPr>
                    <w:spacing w:val="-1"/>
                  </w:rPr>
                  <w:t>OR</w:t>
                </w:r>
                <w:r>
                  <w:rPr>
                    <w:spacing w:val="17"/>
                  </w:rPr>
                  <w:t> </w:t>
                </w:r>
                <w:r>
                  <w:rPr/>
                  <w:t>SELECTION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4.096527pt;margin-top:48.332706pt;width:165.5pt;height:14pt;mso-position-horizontal-relative:page;mso-position-vertical-relative:page;z-index:-309640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CHAPTER</w:t>
                </w:r>
                <w:r>
                  <w:rPr>
                    <w:spacing w:val="24"/>
                  </w:rPr>
                  <w:t> </w:t>
                </w:r>
                <w:r>
                  <w:rPr/>
                  <w:t>2.  </w:t>
                </w:r>
                <w:r>
                  <w:rPr>
                    <w:spacing w:val="18"/>
                  </w:rPr>
                  <w:t> </w:t>
                </w:r>
                <w:r>
                  <w:rPr>
                    <w:spacing w:val="-3"/>
                  </w:rPr>
                  <w:t>SIMUL</w:t>
                </w:r>
                <w:r>
                  <w:rPr>
                    <w:spacing w:val="-2"/>
                  </w:rPr>
                  <w:t>ATIONS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2998pt;width:427.75pt;height:.1pt;mso-position-horizontal-relative:page;mso-position-vertical-relative:page;z-index:-309616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706pt;width:165.5pt;height:14pt;mso-position-horizontal-relative:page;mso-position-vertical-relative:page;z-index:-309592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CHAPTER</w:t>
                </w:r>
                <w:r>
                  <w:rPr>
                    <w:spacing w:val="24"/>
                  </w:rPr>
                  <w:t> </w:t>
                </w:r>
                <w:r>
                  <w:rPr/>
                  <w:t>2.  </w:t>
                </w:r>
                <w:r>
                  <w:rPr>
                    <w:spacing w:val="18"/>
                  </w:rPr>
                  <w:t> </w:t>
                </w:r>
                <w:r>
                  <w:rPr>
                    <w:spacing w:val="-3"/>
                  </w:rPr>
                  <w:t>SIMUL</w:t>
                </w:r>
                <w:r>
                  <w:rPr>
                    <w:spacing w:val="-2"/>
                  </w:rPr>
                  <w:t>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307.529877pt;margin-top:48.332706pt;width:234.6pt;height:14pt;mso-position-horizontal-relative:page;mso-position-vertical-relative:page;z-index:-309568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2.3.  </w:t>
                </w:r>
                <w:r>
                  <w:rPr>
                    <w:spacing w:val="2"/>
                  </w:rPr>
                  <w:t> </w:t>
                </w:r>
                <w:r>
                  <w:rPr>
                    <w:spacing w:val="-4"/>
                  </w:rPr>
                  <w:t>SIMUL</w:t>
                </w:r>
                <w:r>
                  <w:rPr>
                    <w:spacing w:val="-3"/>
                  </w:rPr>
                  <w:t>ATION</w:t>
                </w:r>
                <w:r>
                  <w:rPr>
                    <w:spacing w:val="17"/>
                  </w:rPr>
                  <w:t> </w:t>
                </w:r>
                <w:r>
                  <w:rPr/>
                  <w:t>1:</w:t>
                </w:r>
                <w:r>
                  <w:rPr>
                    <w:spacing w:val="42"/>
                  </w:rPr>
                  <w:t> </w:t>
                </w:r>
                <w:r>
                  <w:rPr/>
                  <w:t>PRIOR</w:t>
                </w:r>
                <w:r>
                  <w:rPr>
                    <w:spacing w:val="18"/>
                  </w:rPr>
                  <w:t> </w:t>
                </w:r>
                <w:r>
                  <w:rPr/>
                  <w:t>SELECTION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2998pt;width:427.75pt;height:.1pt;mso-position-horizontal-relative:page;mso-position-vertical-relative:page;z-index:-309544" coordorigin="1417,1256" coordsize="8555,2">
          <v:shape style="position:absolute;left:1417;top:1256;width:8555;height:2" coordorigin="1417,1256" coordsize="8555,0" path="m1417,1256l9972,1256e" filled="false" stroked="true" strokeweight=".398pt" strokecolor="#2b2a29">
            <v:path arrowok="t"/>
          </v:shape>
          <w10:wrap type="none"/>
        </v:group>
      </w:pict>
    </w:r>
    <w:r>
      <w:rPr/>
      <w:pict>
        <v:shape style="position:absolute;margin-left:69.572998pt;margin-top:48.332684pt;width:234.65pt;height:14pt;mso-position-horizontal-relative:page;mso-position-vertical-relative:page;z-index:-309520" type="#_x0000_t202" filled="false" stroked="false">
          <v:textbox inset="0,0,0,0">
            <w:txbxContent>
              <w:p>
                <w:pPr>
                  <w:pStyle w:val="BodyText"/>
                  <w:spacing w:line="271" w:lineRule="exact"/>
                  <w:ind w:left="20" w:right="0"/>
                  <w:jc w:val="left"/>
                  <w:rPr>
                    <w:rFonts w:ascii="Palatino Linotype" w:hAnsi="Palatino Linotype" w:cs="Palatino Linotype" w:eastAsia="Palatino Linotype"/>
                  </w:rPr>
                </w:pPr>
                <w:r>
                  <w:rPr>
                    <w:rFonts w:ascii="Palatino Linotype"/>
                    <w:color w:val="2B2A29"/>
                  </w:rPr>
                  <w:t>2.3.  </w:t>
                </w:r>
                <w:r>
                  <w:rPr>
                    <w:rFonts w:ascii="Palatino Linotype"/>
                    <w:color w:val="2B2A29"/>
                    <w:spacing w:val="8"/>
                  </w:rPr>
                  <w:t> </w:t>
                </w:r>
                <w:r>
                  <w:rPr>
                    <w:rFonts w:ascii="Palatino Linotype"/>
                    <w:color w:val="2B2A29"/>
                    <w:spacing w:val="-3"/>
                  </w:rPr>
                  <w:t>SIMULA</w:t>
                </w:r>
                <w:r>
                  <w:rPr>
                    <w:rFonts w:ascii="Palatino Linotype"/>
                    <w:color w:val="2B2A29"/>
                    <w:spacing w:val="-2"/>
                  </w:rPr>
                  <w:t>TION</w:t>
                </w:r>
                <w:r>
                  <w:rPr>
                    <w:rFonts w:ascii="Palatino Linotype"/>
                    <w:color w:val="2B2A29"/>
                    <w:spacing w:val="20"/>
                  </w:rPr>
                  <w:t> </w:t>
                </w:r>
                <w:r>
                  <w:rPr>
                    <w:rFonts w:ascii="Palatino Linotype"/>
                    <w:color w:val="2B2A29"/>
                  </w:rPr>
                  <w:t>1:</w:t>
                </w:r>
                <w:r>
                  <w:rPr>
                    <w:rFonts w:ascii="Palatino Linotype"/>
                    <w:color w:val="2B2A29"/>
                    <w:spacing w:val="48"/>
                  </w:rPr>
                  <w:t> </w:t>
                </w:r>
                <w:r>
                  <w:rPr>
                    <w:rFonts w:ascii="Palatino Linotype"/>
                    <w:color w:val="2B2A29"/>
                  </w:rPr>
                  <w:t>PRIOR</w:t>
                </w:r>
                <w:r>
                  <w:rPr>
                    <w:rFonts w:ascii="Palatino Linotype"/>
                    <w:color w:val="2B2A29"/>
                    <w:spacing w:val="21"/>
                  </w:rPr>
                  <w:t> </w:t>
                </w:r>
                <w:r>
                  <w:rPr>
                    <w:rFonts w:ascii="Palatino Linotype"/>
                    <w:color w:val="2B2A29"/>
                  </w:rPr>
                  <w:t>SELECTION</w:t>
                </w:r>
                <w:r>
                  <w:rPr>
                    <w:rFonts w:ascii="Palatino Linotype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34.091736pt;margin-top:48.332684pt;width:165.55pt;height:14pt;mso-position-horizontal-relative:page;mso-position-vertical-relative:page;z-index:-309496" type="#_x0000_t202" filled="false" stroked="false">
          <v:textbox inset="0,0,0,0">
            <w:txbxContent>
              <w:p>
                <w:pPr>
                  <w:pStyle w:val="BodyText"/>
                  <w:spacing w:line="271" w:lineRule="exact"/>
                  <w:ind w:left="20" w:right="0"/>
                  <w:jc w:val="left"/>
                  <w:rPr>
                    <w:rFonts w:ascii="Palatino Linotype" w:hAnsi="Palatino Linotype" w:cs="Palatino Linotype" w:eastAsia="Palatino Linotype"/>
                  </w:rPr>
                </w:pPr>
                <w:r>
                  <w:rPr>
                    <w:rFonts w:ascii="Palatino Linotype"/>
                    <w:color w:val="2B2A29"/>
                  </w:rPr>
                  <w:t>CHAPTER</w:t>
                </w:r>
                <w:r>
                  <w:rPr>
                    <w:rFonts w:ascii="Palatino Linotype"/>
                    <w:color w:val="2B2A29"/>
                    <w:spacing w:val="14"/>
                  </w:rPr>
                  <w:t> </w:t>
                </w:r>
                <w:r>
                  <w:rPr>
                    <w:rFonts w:ascii="Palatino Linotype"/>
                    <w:color w:val="2B2A29"/>
                  </w:rPr>
                  <w:t>2. </w:t>
                </w:r>
                <w:r>
                  <w:rPr>
                    <w:rFonts w:ascii="Palatino Linotype"/>
                    <w:color w:val="2B2A29"/>
                    <w:spacing w:val="53"/>
                  </w:rPr>
                  <w:t> </w:t>
                </w:r>
                <w:r>
                  <w:rPr>
                    <w:rFonts w:ascii="Palatino Linotype"/>
                    <w:color w:val="2B2A29"/>
                    <w:spacing w:val="-3"/>
                  </w:rPr>
                  <w:t>SIMULA</w:t>
                </w:r>
                <w:r>
                  <w:rPr>
                    <w:rFonts w:ascii="Palatino Linotype"/>
                    <w:color w:val="2B2A29"/>
                    <w:spacing w:val="-2"/>
                  </w:rPr>
                  <w:t>TIONS</w:t>
                </w:r>
                <w:r>
                  <w:rPr>
                    <w:rFonts w:ascii="Palatino Linotype"/>
                  </w:rPr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279999pt;margin-top:62.639999pt;width:428.2pt;height:.1pt;mso-position-horizontal-relative:page;mso-position-vertical-relative:page;z-index:-309472" coordorigin="2266,1253" coordsize="8564,2">
          <v:shape style="position:absolute;left:2266;top:1253;width:8564;height:2" coordorigin="2266,1253" coordsize="8564,0" path="m2266,1253l10829,1253e" filled="false" stroked="true" strokeweight=".48pt" strokecolor="#000000">
            <v:path arrowok="t"/>
          </v:shape>
          <w10:wrap type="none"/>
        </v:group>
      </w:pict>
    </w:r>
    <w:r>
      <w:rPr/>
      <w:pict>
        <v:shape style="position:absolute;margin-left:112.760002pt;margin-top:47.02158pt;width:164.95pt;height:14.5pt;mso-position-horizontal-relative:page;mso-position-vertical-relative:page;z-index:-309448" type="#_x0000_t202" filled="false" stroked="false">
          <v:textbox inset="0,0,0,0">
            <w:txbxContent>
              <w:p>
                <w:pPr>
                  <w:spacing w:line="27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5"/>
                    <w:szCs w:val="25"/>
                  </w:rPr>
                </w:pPr>
                <w:r>
                  <w:rPr>
                    <w:rFonts w:ascii="Times New Roman"/>
                    <w:color w:val="383446"/>
                    <w:spacing w:val="-1"/>
                    <w:sz w:val="25"/>
                  </w:rPr>
                  <w:t>C</w:t>
                </w:r>
                <w:r>
                  <w:rPr>
                    <w:rFonts w:ascii="Times New Roman"/>
                    <w:color w:val="131123"/>
                    <w:spacing w:val="-1"/>
                    <w:sz w:val="25"/>
                  </w:rPr>
                  <w:t>HAPTER</w:t>
                </w:r>
                <w:r>
                  <w:rPr>
                    <w:rFonts w:ascii="Times New Roman"/>
                    <w:color w:val="131123"/>
                    <w:spacing w:val="25"/>
                    <w:sz w:val="25"/>
                  </w:rPr>
                  <w:t> </w:t>
                </w:r>
                <w:r>
                  <w:rPr>
                    <w:rFonts w:ascii="Times New Roman"/>
                    <w:color w:val="2A2131"/>
                    <w:sz w:val="22"/>
                  </w:rPr>
                  <w:t>2.  </w:t>
                </w:r>
                <w:r>
                  <w:rPr>
                    <w:rFonts w:ascii="Times New Roman"/>
                    <w:color w:val="2A2131"/>
                    <w:spacing w:val="7"/>
                    <w:sz w:val="22"/>
                  </w:rPr>
                  <w:t> </w:t>
                </w:r>
                <w:r>
                  <w:rPr>
                    <w:rFonts w:ascii="Times New Roman"/>
                    <w:color w:val="2A2131"/>
                    <w:spacing w:val="-3"/>
                    <w:sz w:val="25"/>
                  </w:rPr>
                  <w:t>SIMULA</w:t>
                </w:r>
                <w:r>
                  <w:rPr>
                    <w:rFonts w:ascii="Times New Roman"/>
                    <w:color w:val="2A2131"/>
                    <w:spacing w:val="-2"/>
                    <w:sz w:val="25"/>
                  </w:rPr>
                  <w:t>TIONS</w:t>
                </w:r>
                <w:r>
                  <w:rPr>
                    <w:rFonts w:ascii="Times New Roman"/>
                    <w:sz w:val="25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307.640015pt;margin-top:47.02158pt;width:233.95pt;height:14.5pt;mso-position-horizontal-relative:page;mso-position-vertical-relative:page;z-index:-309424" type="#_x0000_t202" filled="false" stroked="false">
          <v:textbox inset="0,0,0,0">
            <w:txbxContent>
              <w:p>
                <w:pPr>
                  <w:spacing w:line="27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5"/>
                    <w:szCs w:val="25"/>
                  </w:rPr>
                </w:pPr>
                <w:r>
                  <w:rPr>
                    <w:rFonts w:ascii="Times New Roman"/>
                    <w:color w:val="2A2131"/>
                    <w:spacing w:val="-5"/>
                    <w:sz w:val="25"/>
                  </w:rPr>
                  <w:t>2.</w:t>
                </w:r>
                <w:r>
                  <w:rPr>
                    <w:rFonts w:ascii="Times New Roman"/>
                    <w:color w:val="2A2131"/>
                    <w:spacing w:val="-4"/>
                    <w:sz w:val="25"/>
                  </w:rPr>
                  <w:t>3</w:t>
                </w:r>
                <w:r>
                  <w:rPr>
                    <w:rFonts w:ascii="Times New Roman"/>
                    <w:color w:val="2A2131"/>
                    <w:spacing w:val="-3"/>
                    <w:sz w:val="25"/>
                  </w:rPr>
                  <w:t>.</w:t>
                </w:r>
                <w:r>
                  <w:rPr>
                    <w:rFonts w:ascii="Times New Roman"/>
                    <w:color w:val="2A2131"/>
                    <w:sz w:val="25"/>
                  </w:rPr>
                  <w:t> </w:t>
                </w:r>
                <w:r>
                  <w:rPr>
                    <w:rFonts w:ascii="Times New Roman"/>
                    <w:color w:val="2A2131"/>
                    <w:spacing w:val="26"/>
                    <w:sz w:val="25"/>
                  </w:rPr>
                  <w:t> </w:t>
                </w:r>
                <w:r>
                  <w:rPr>
                    <w:rFonts w:ascii="Times New Roman"/>
                    <w:color w:val="383446"/>
                    <w:spacing w:val="-1"/>
                    <w:sz w:val="25"/>
                  </w:rPr>
                  <w:t>S</w:t>
                </w:r>
                <w:r>
                  <w:rPr>
                    <w:rFonts w:ascii="Times New Roman"/>
                    <w:color w:val="131123"/>
                    <w:spacing w:val="-2"/>
                    <w:sz w:val="25"/>
                  </w:rPr>
                  <w:t>I</w:t>
                </w:r>
                <w:r>
                  <w:rPr>
                    <w:rFonts w:ascii="Times New Roman"/>
                    <w:color w:val="383446"/>
                    <w:spacing w:val="-2"/>
                    <w:sz w:val="25"/>
                  </w:rPr>
                  <w:t>MU</w:t>
                </w:r>
                <w:r>
                  <w:rPr>
                    <w:rFonts w:ascii="Times New Roman"/>
                    <w:color w:val="131123"/>
                    <w:spacing w:val="-2"/>
                    <w:sz w:val="25"/>
                  </w:rPr>
                  <w:t>L</w:t>
                </w:r>
                <w:r>
                  <w:rPr>
                    <w:rFonts w:ascii="Times New Roman"/>
                    <w:color w:val="383446"/>
                    <w:spacing w:val="-2"/>
                    <w:sz w:val="25"/>
                  </w:rPr>
                  <w:t>A</w:t>
                </w:r>
                <w:r>
                  <w:rPr>
                    <w:rFonts w:ascii="Times New Roman"/>
                    <w:color w:val="131123"/>
                    <w:spacing w:val="-1"/>
                    <w:sz w:val="25"/>
                  </w:rPr>
                  <w:t>TIO</w:t>
                </w:r>
                <w:r>
                  <w:rPr>
                    <w:rFonts w:ascii="Times New Roman"/>
                    <w:color w:val="383446"/>
                    <w:spacing w:val="-2"/>
                    <w:sz w:val="25"/>
                  </w:rPr>
                  <w:t>N</w:t>
                </w:r>
                <w:r>
                  <w:rPr>
                    <w:rFonts w:ascii="Times New Roman"/>
                    <w:color w:val="383446"/>
                    <w:spacing w:val="46"/>
                    <w:sz w:val="25"/>
                  </w:rPr>
                  <w:t> </w:t>
                </w:r>
                <w:r>
                  <w:rPr>
                    <w:rFonts w:ascii="Times New Roman"/>
                    <w:color w:val="131123"/>
                    <w:sz w:val="23"/>
                  </w:rPr>
                  <w:t>1:</w:t>
                </w:r>
                <w:r>
                  <w:rPr>
                    <w:rFonts w:ascii="Times New Roman"/>
                    <w:color w:val="131123"/>
                    <w:spacing w:val="21"/>
                    <w:sz w:val="23"/>
                  </w:rPr>
                  <w:t> </w:t>
                </w:r>
                <w:r>
                  <w:rPr>
                    <w:rFonts w:ascii="Times New Roman"/>
                    <w:color w:val="131123"/>
                    <w:sz w:val="25"/>
                  </w:rPr>
                  <w:t>PRIOR</w:t>
                </w:r>
                <w:r>
                  <w:rPr>
                    <w:rFonts w:ascii="Times New Roman"/>
                    <w:color w:val="131123"/>
                    <w:spacing w:val="24"/>
                    <w:sz w:val="25"/>
                  </w:rPr>
                  <w:t> </w:t>
                </w:r>
                <w:r>
                  <w:rPr>
                    <w:rFonts w:ascii="Times New Roman"/>
                    <w:color w:val="383446"/>
                    <w:spacing w:val="-1"/>
                    <w:sz w:val="25"/>
                  </w:rPr>
                  <w:t>SE</w:t>
                </w:r>
                <w:r>
                  <w:rPr>
                    <w:rFonts w:ascii="Times New Roman"/>
                    <w:color w:val="131123"/>
                    <w:spacing w:val="-2"/>
                    <w:sz w:val="25"/>
                  </w:rPr>
                  <w:t>L</w:t>
                </w:r>
                <w:r>
                  <w:rPr>
                    <w:rFonts w:ascii="Times New Roman"/>
                    <w:color w:val="383446"/>
                    <w:spacing w:val="-1"/>
                    <w:sz w:val="25"/>
                  </w:rPr>
                  <w:t>EC</w:t>
                </w:r>
                <w:r>
                  <w:rPr>
                    <w:rFonts w:ascii="Times New Roman"/>
                    <w:color w:val="131123"/>
                    <w:spacing w:val="-1"/>
                    <w:sz w:val="25"/>
                  </w:rPr>
                  <w:t>TION</w:t>
                </w:r>
                <w:r>
                  <w:rPr>
                    <w:rFonts w:ascii="Times New Roman"/>
                    <w:sz w:val="25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113.386002pt;margin-top:62.822998pt;width:427.75pt;height:.1pt;mso-position-horizontal-relative:page;mso-position-vertical-relative:page;z-index:-309352" coordorigin="2268,1256" coordsize="8555,2">
          <v:shape style="position:absolute;left:2268;top:1256;width:8555;height:2" coordorigin="2268,1256" coordsize="8555,0" path="m2268,1256l10823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112.386002pt;margin-top:48.332706pt;width:165.5pt;height:14pt;mso-position-horizontal-relative:page;mso-position-vertical-relative:page;z-index:-309328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CHAPTER</w:t>
                </w:r>
                <w:r>
                  <w:rPr>
                    <w:spacing w:val="24"/>
                  </w:rPr>
                  <w:t> </w:t>
                </w:r>
                <w:r>
                  <w:rPr/>
                  <w:t>2.  </w:t>
                </w:r>
                <w:r>
                  <w:rPr>
                    <w:spacing w:val="18"/>
                  </w:rPr>
                  <w:t> </w:t>
                </w:r>
                <w:r>
                  <w:rPr>
                    <w:spacing w:val="-3"/>
                  </w:rPr>
                  <w:t>SIMUL</w:t>
                </w:r>
                <w:r>
                  <w:rPr>
                    <w:spacing w:val="-2"/>
                  </w:rPr>
                  <w:t>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307.039673pt;margin-top:48.332706pt;width:235.1pt;height:14pt;mso-position-horizontal-relative:page;mso-position-vertical-relative:page;z-index:-309304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2.4. </w:t>
                </w:r>
                <w:r>
                  <w:rPr>
                    <w:spacing w:val="52"/>
                  </w:rPr>
                  <w:t> </w:t>
                </w:r>
                <w:r>
                  <w:rPr>
                    <w:spacing w:val="-4"/>
                  </w:rPr>
                  <w:t>SIMUL</w:t>
                </w:r>
                <w:r>
                  <w:rPr>
                    <w:spacing w:val="-3"/>
                  </w:rPr>
                  <w:t>ATION</w:t>
                </w:r>
                <w:r>
                  <w:rPr>
                    <w:spacing w:val="14"/>
                  </w:rPr>
                  <w:t> </w:t>
                </w:r>
                <w:r>
                  <w:rPr/>
                  <w:t>2:</w:t>
                </w:r>
                <w:r>
                  <w:rPr>
                    <w:spacing w:val="37"/>
                  </w:rPr>
                  <w:t> </w:t>
                </w:r>
                <w:r>
                  <w:rPr/>
                  <w:t>SIZE</w:t>
                </w:r>
                <w:r>
                  <w:rPr>
                    <w:spacing w:val="13"/>
                  </w:rPr>
                  <w:t> </w:t>
                </w:r>
                <w:r>
                  <w:rPr/>
                  <w:t>OF</w:t>
                </w:r>
                <w:r>
                  <w:rPr>
                    <w:spacing w:val="14"/>
                  </w:rPr>
                  <w:t> </w:t>
                </w:r>
                <w:r>
                  <w:rPr>
                    <w:spacing w:val="-3"/>
                  </w:rPr>
                  <w:t>ANOMALY</w:t>
                </w:r>
                <w:r>
                  <w:rPr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group style="position:absolute;margin-left:70.865997pt;margin-top:62.822998pt;width:427.75pt;height:.1pt;mso-position-horizontal-relative:page;mso-position-vertical-relative:page;z-index:-309280" coordorigin="1417,1256" coordsize="8555,2">
          <v:shape style="position:absolute;left:1417;top:1256;width:8555;height:2" coordorigin="1417,1256" coordsize="8555,0" path="m1417,1256l9972,1256e" filled="false" stroked="true" strokeweight=".398pt" strokecolor="#000000">
            <v:path arrowok="t"/>
          </v:shape>
          <w10:wrap type="none"/>
        </v:group>
      </w:pict>
    </w:r>
    <w:r>
      <w:rPr/>
      <w:pict>
        <v:shape style="position:absolute;margin-left:69.572998pt;margin-top:48.332706pt;width:235.1pt;height:14pt;mso-position-horizontal-relative:page;mso-position-vertical-relative:page;z-index:-309256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2.4. </w:t>
                </w:r>
                <w:r>
                  <w:rPr>
                    <w:spacing w:val="52"/>
                  </w:rPr>
                  <w:t> </w:t>
                </w:r>
                <w:r>
                  <w:rPr>
                    <w:spacing w:val="-4"/>
                  </w:rPr>
                  <w:t>SIMUL</w:t>
                </w:r>
                <w:r>
                  <w:rPr>
                    <w:spacing w:val="-3"/>
                  </w:rPr>
                  <w:t>ATION</w:t>
                </w:r>
                <w:r>
                  <w:rPr>
                    <w:spacing w:val="14"/>
                  </w:rPr>
                  <w:t> </w:t>
                </w:r>
                <w:r>
                  <w:rPr/>
                  <w:t>2:</w:t>
                </w:r>
                <w:r>
                  <w:rPr>
                    <w:spacing w:val="38"/>
                  </w:rPr>
                  <w:t> </w:t>
                </w:r>
                <w:r>
                  <w:rPr>
                    <w:spacing w:val="-2"/>
                  </w:rPr>
                  <w:t>SI</w:t>
                </w:r>
                <w:r>
                  <w:rPr>
                    <w:spacing w:val="-1"/>
                  </w:rPr>
                  <w:t>ZE</w:t>
                </w:r>
                <w:r>
                  <w:rPr>
                    <w:spacing w:val="14"/>
                  </w:rPr>
                  <w:t> </w:t>
                </w:r>
                <w:r>
                  <w:rPr/>
                  <w:t>OF</w:t>
                </w:r>
                <w:r>
                  <w:rPr>
                    <w:spacing w:val="14"/>
                  </w:rPr>
                  <w:t> </w:t>
                </w:r>
                <w:r>
                  <w:rPr>
                    <w:spacing w:val="-3"/>
                  </w:rPr>
                  <w:t>ANOMALY</w:t>
                </w:r>
                <w:r>
                  <w:rPr/>
                </w:r>
              </w:p>
            </w:txbxContent>
          </v:textbox>
          <w10:wrap type="none"/>
        </v:shape>
      </w:pict>
    </w:r>
    <w:r>
      <w:rPr/>
      <w:pict>
        <v:shape style="position:absolute;margin-left:334.089325pt;margin-top:48.332706pt;width:165.55pt;height:14pt;mso-position-horizontal-relative:page;mso-position-vertical-relative:page;z-index:-309232" type="#_x0000_t202" filled="false" stroked="false">
          <v:textbox inset="0,0,0,0">
            <w:txbxContent>
              <w:p>
                <w:pPr>
                  <w:pStyle w:val="BodyText"/>
                  <w:spacing w:line="252" w:lineRule="exact"/>
                  <w:ind w:left="20" w:right="0"/>
                  <w:jc w:val="left"/>
                </w:pPr>
                <w:r>
                  <w:rPr/>
                  <w:t>CHAPTER</w:t>
                </w:r>
                <w:r>
                  <w:rPr>
                    <w:spacing w:val="24"/>
                  </w:rPr>
                  <w:t> </w:t>
                </w:r>
                <w:r>
                  <w:rPr/>
                  <w:t>2.  </w:t>
                </w:r>
                <w:r>
                  <w:rPr>
                    <w:spacing w:val="18"/>
                  </w:rPr>
                  <w:t> </w:t>
                </w:r>
                <w:r>
                  <w:rPr>
                    <w:spacing w:val="-3"/>
                  </w:rPr>
                  <w:t>SIMUL</w:t>
                </w:r>
                <w:r>
                  <w:rPr>
                    <w:spacing w:val="-2"/>
                  </w:rPr>
                  <w:t>ATIONS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999" w:hanging="883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99" w:hanging="883"/>
        <w:jc w:val="left"/>
      </w:pPr>
      <w:rPr>
        <w:rFonts w:hint="default" w:ascii="Georgia" w:hAnsi="Georgia" w:eastAsia="Georgia"/>
        <w:b/>
        <w:bCs/>
        <w:w w:val="93"/>
        <w:sz w:val="34"/>
        <w:szCs w:val="34"/>
      </w:rPr>
    </w:lvl>
    <w:lvl w:ilvl="2">
      <w:start w:val="1"/>
      <w:numFmt w:val="decimal"/>
      <w:lvlText w:val="%1.%2.%3"/>
      <w:lvlJc w:val="left"/>
      <w:pPr>
        <w:ind w:left="1103" w:hanging="987"/>
        <w:jc w:val="left"/>
      </w:pPr>
      <w:rPr>
        <w:rFonts w:hint="default" w:ascii="Georgia" w:hAnsi="Georgia" w:eastAsia="Georgia"/>
        <w:b/>
        <w:bCs/>
        <w:w w:val="99"/>
        <w:sz w:val="28"/>
        <w:szCs w:val="28"/>
      </w:rPr>
    </w:lvl>
    <w:lvl w:ilvl="3">
      <w:start w:val="1"/>
      <w:numFmt w:val="bullet"/>
      <w:lvlText w:val="•"/>
      <w:lvlJc w:val="left"/>
      <w:pPr>
        <w:ind w:left="3200" w:hanging="9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49" w:hanging="9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97" w:hanging="9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46" w:hanging="9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394" w:hanging="9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443" w:hanging="987"/>
      </w:pPr>
      <w:rPr>
        <w:rFonts w:hint="default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999" w:hanging="88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9" w:hanging="883"/>
        <w:jc w:val="left"/>
      </w:pPr>
      <w:rPr>
        <w:rFonts w:hint="default" w:ascii="Georgia" w:hAnsi="Georgia" w:eastAsia="Georgia"/>
        <w:b/>
        <w:bCs/>
        <w:w w:val="92"/>
        <w:sz w:val="34"/>
        <w:szCs w:val="34"/>
      </w:rPr>
    </w:lvl>
    <w:lvl w:ilvl="2">
      <w:start w:val="1"/>
      <w:numFmt w:val="decimal"/>
      <w:lvlText w:val="%1.%2.%3"/>
      <w:lvlJc w:val="left"/>
      <w:pPr>
        <w:ind w:left="1103" w:hanging="987"/>
        <w:jc w:val="left"/>
      </w:pPr>
      <w:rPr>
        <w:rFonts w:hint="default" w:ascii="Georgia" w:hAnsi="Georgia" w:eastAsia="Georgia"/>
        <w:b/>
        <w:bCs/>
        <w:w w:val="98"/>
        <w:sz w:val="28"/>
        <w:szCs w:val="28"/>
      </w:rPr>
    </w:lvl>
    <w:lvl w:ilvl="3">
      <w:start w:val="1"/>
      <w:numFmt w:val="bullet"/>
      <w:lvlText w:val="•"/>
      <w:lvlJc w:val="left"/>
      <w:pPr>
        <w:ind w:left="2907" w:hanging="9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9" w:hanging="9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10" w:hanging="9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12" w:hanging="9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14" w:hanging="9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16" w:hanging="987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17"/>
    </w:pPr>
    <w:rPr>
      <w:rFonts w:ascii="Georgia" w:hAnsi="Georgia" w:eastAsia="Georgia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190"/>
      <w:ind w:left="999" w:hanging="882"/>
      <w:outlineLvl w:val="1"/>
    </w:pPr>
    <w:rPr>
      <w:rFonts w:ascii="Georgia" w:hAnsi="Georgia" w:eastAsia="Georgia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1103" w:hanging="986"/>
      <w:outlineLvl w:val="2"/>
    </w:pPr>
    <w:rPr>
      <w:rFonts w:ascii="Georgia" w:hAnsi="Georgia" w:eastAsia="Georgia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555"/>
      <w:outlineLvl w:val="3"/>
    </w:pPr>
    <w:rPr>
      <w:rFonts w:ascii="Times New Roman" w:hAnsi="Times New Roman" w:eastAsia="Times New Roman"/>
      <w:sz w:val="25"/>
      <w:szCs w:val="25"/>
    </w:rPr>
  </w:style>
  <w:style w:styleId="Heading4" w:type="paragraph">
    <w:name w:val="Heading 4"/>
    <w:basedOn w:val="Normal"/>
    <w:uiPriority w:val="1"/>
    <w:qFormat/>
    <w:pPr>
      <w:ind w:left="117"/>
      <w:outlineLvl w:val="4"/>
    </w:pPr>
    <w:rPr>
      <w:rFonts w:ascii="Georgia" w:hAnsi="Georgia" w:eastAsia="Georgia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github.com/jungxue/research-masters-Jung" TargetMode="External"/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header" Target="header5.xml"/><Relationship Id="rId40" Type="http://schemas.openxmlformats.org/officeDocument/2006/relationships/footer" Target="footer3.xml"/><Relationship Id="rId41" Type="http://schemas.openxmlformats.org/officeDocument/2006/relationships/header" Target="header6.xml"/><Relationship Id="rId42" Type="http://schemas.openxmlformats.org/officeDocument/2006/relationships/header" Target="header7.xml"/><Relationship Id="rId43" Type="http://schemas.openxmlformats.org/officeDocument/2006/relationships/footer" Target="footer4.xml"/><Relationship Id="rId44" Type="http://schemas.openxmlformats.org/officeDocument/2006/relationships/footer" Target="footer5.xml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jpeg"/><Relationship Id="rId49" Type="http://schemas.openxmlformats.org/officeDocument/2006/relationships/image" Target="media/image32.jpeg"/><Relationship Id="rId50" Type="http://schemas.openxmlformats.org/officeDocument/2006/relationships/image" Target="media/image33.jpeg"/><Relationship Id="rId51" Type="http://schemas.openxmlformats.org/officeDocument/2006/relationships/hyperlink" Target="http://home.cc.umanitoba.ca/" TargetMode="External"/><Relationship Id="rId52" Type="http://schemas.openxmlformats.org/officeDocument/2006/relationships/header" Target="header8.xml"/><Relationship Id="rId53" Type="http://schemas.openxmlformats.org/officeDocument/2006/relationships/header" Target="header9.xml"/><Relationship Id="rId54" Type="http://schemas.openxmlformats.org/officeDocument/2006/relationships/footer" Target="footer6.xml"/><Relationship Id="rId55" Type="http://schemas.openxmlformats.org/officeDocument/2006/relationships/footer" Target="footer7.xml"/><Relationship Id="rId56" Type="http://schemas.openxmlformats.org/officeDocument/2006/relationships/image" Target="media/image34.jpeg"/><Relationship Id="rId57" Type="http://schemas.openxmlformats.org/officeDocument/2006/relationships/image" Target="media/image35.jpeg"/><Relationship Id="rId58" Type="http://schemas.openxmlformats.org/officeDocument/2006/relationships/image" Target="media/image36.jpeg"/><Relationship Id="rId59" Type="http://schemas.openxmlformats.org/officeDocument/2006/relationships/image" Target="media/image37.jpeg"/><Relationship Id="rId60" Type="http://schemas.openxmlformats.org/officeDocument/2006/relationships/image" Target="media/image38.jpeg"/><Relationship Id="rId61" Type="http://schemas.openxmlformats.org/officeDocument/2006/relationships/image" Target="media/image39.jpeg"/><Relationship Id="rId62" Type="http://schemas.openxmlformats.org/officeDocument/2006/relationships/image" Target="media/image40.jpeg"/><Relationship Id="rId63" Type="http://schemas.openxmlformats.org/officeDocument/2006/relationships/image" Target="media/image41.jpeg"/><Relationship Id="rId64" Type="http://schemas.openxmlformats.org/officeDocument/2006/relationships/image" Target="media/image42.jpeg"/><Relationship Id="rId65" Type="http://schemas.openxmlformats.org/officeDocument/2006/relationships/image" Target="media/image43.jpeg"/><Relationship Id="rId66" Type="http://schemas.openxmlformats.org/officeDocument/2006/relationships/image" Target="media/image44.jpeg"/><Relationship Id="rId67" Type="http://schemas.openxmlformats.org/officeDocument/2006/relationships/image" Target="media/image45.jpeg"/><Relationship Id="rId68" Type="http://schemas.openxmlformats.org/officeDocument/2006/relationships/image" Target="media/image46.png"/><Relationship Id="rId69" Type="http://schemas.openxmlformats.org/officeDocument/2006/relationships/image" Target="media/image47.png"/><Relationship Id="rId70" Type="http://schemas.openxmlformats.org/officeDocument/2006/relationships/image" Target="media/image48.png"/><Relationship Id="rId71" Type="http://schemas.openxmlformats.org/officeDocument/2006/relationships/image" Target="media/image49.png"/><Relationship Id="rId72" Type="http://schemas.openxmlformats.org/officeDocument/2006/relationships/image" Target="media/image50.png"/><Relationship Id="rId73" Type="http://schemas.openxmlformats.org/officeDocument/2006/relationships/image" Target="media/image51.png"/><Relationship Id="rId74" Type="http://schemas.openxmlformats.org/officeDocument/2006/relationships/header" Target="header10.xml"/><Relationship Id="rId75" Type="http://schemas.openxmlformats.org/officeDocument/2006/relationships/header" Target="header11.xml"/><Relationship Id="rId76" Type="http://schemas.openxmlformats.org/officeDocument/2006/relationships/image" Target="media/image52.jpeg"/><Relationship Id="rId77" Type="http://schemas.openxmlformats.org/officeDocument/2006/relationships/image" Target="media/image53.jpeg"/><Relationship Id="rId78" Type="http://schemas.openxmlformats.org/officeDocument/2006/relationships/image" Target="media/image54.jpeg"/><Relationship Id="rId79" Type="http://schemas.openxmlformats.org/officeDocument/2006/relationships/image" Target="media/image55.png"/><Relationship Id="rId80" Type="http://schemas.openxmlformats.org/officeDocument/2006/relationships/image" Target="media/image56.png"/><Relationship Id="rId81" Type="http://schemas.openxmlformats.org/officeDocument/2006/relationships/image" Target="media/image57.png"/><Relationship Id="rId82" Type="http://schemas.openxmlformats.org/officeDocument/2006/relationships/image" Target="media/image58.png"/><Relationship Id="rId83" Type="http://schemas.openxmlformats.org/officeDocument/2006/relationships/image" Target="media/image59.png"/><Relationship Id="rId84" Type="http://schemas.openxmlformats.org/officeDocument/2006/relationships/image" Target="media/image60.png"/><Relationship Id="rId8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2019-07-11T09:11:43Z</dcterms:created>
  <dcterms:modified xsi:type="dcterms:W3CDTF">2019-07-11T09:11:43Z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2019-07-11T00:00:00Z</vt:filetime>
  </property>
  <property fmtid="{D5CDD505-2E9C-101B-9397-08002B2CF9AE}" pid="3" name="LastSaved">
    <vt:filetime>2019-07-10T00:00:00Z</vt:filetime>
  </property>
</Properties>
</file>